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A4286A" w14:textId="41BD29C0" w:rsidR="00EA0CDB" w:rsidRDefault="00A67164" w:rsidP="00A67164">
      <w:pPr>
        <w:pStyle w:val="1"/>
      </w:pPr>
      <w:r>
        <w:rPr>
          <w:rFonts w:hint="eastAsia"/>
        </w:rPr>
        <w:t>Dart</w:t>
      </w:r>
      <w:r>
        <w:rPr>
          <w:rFonts w:hint="eastAsia"/>
        </w:rPr>
        <w:t>编程</w:t>
      </w:r>
    </w:p>
    <w:p w14:paraId="10F78771" w14:textId="55B350C0" w:rsidR="005D3396" w:rsidRDefault="005D3396" w:rsidP="005D3396">
      <w:pPr>
        <w:pStyle w:val="2"/>
      </w:pPr>
      <w:r>
        <w:rPr>
          <w:rFonts w:hint="eastAsia"/>
        </w:rPr>
        <w:t>Dart</w:t>
      </w:r>
      <w:r>
        <w:rPr>
          <w:rFonts w:hint="eastAsia"/>
        </w:rPr>
        <w:t>特点</w:t>
      </w:r>
    </w:p>
    <w:p w14:paraId="3CF3A624" w14:textId="77777777" w:rsidR="008174A9" w:rsidRDefault="008174A9" w:rsidP="008174A9">
      <w:pPr>
        <w:rPr>
          <w:rFonts w:hint="eastAsia"/>
        </w:rPr>
      </w:pPr>
      <w:r>
        <w:rPr>
          <w:rFonts w:hint="eastAsia"/>
        </w:rPr>
        <w:t xml:space="preserve">Dart </w:t>
      </w:r>
      <w:r>
        <w:rPr>
          <w:rFonts w:hint="eastAsia"/>
        </w:rPr>
        <w:t>文件以</w:t>
      </w:r>
      <w:r>
        <w:rPr>
          <w:rFonts w:hint="eastAsia"/>
        </w:rPr>
        <w:t xml:space="preserve"> .dart </w:t>
      </w:r>
      <w:r>
        <w:rPr>
          <w:rFonts w:hint="eastAsia"/>
        </w:rPr>
        <w:t>结尾。</w:t>
      </w:r>
    </w:p>
    <w:p w14:paraId="6A399036" w14:textId="77777777" w:rsidR="008174A9" w:rsidRDefault="008174A9" w:rsidP="008174A9"/>
    <w:p w14:paraId="3D5E5F5A" w14:textId="77777777" w:rsidR="008174A9" w:rsidRDefault="008174A9" w:rsidP="008174A9">
      <w:pPr>
        <w:rPr>
          <w:rFonts w:hint="eastAsia"/>
        </w:rPr>
      </w:pPr>
      <w:r>
        <w:rPr>
          <w:rFonts w:hint="eastAsia"/>
        </w:rPr>
        <w:t xml:space="preserve">Dart </w:t>
      </w:r>
      <w:r>
        <w:rPr>
          <w:rFonts w:hint="eastAsia"/>
        </w:rPr>
        <w:t>属于动态的编译型语言，与大部分的编译型语言一样以</w:t>
      </w:r>
      <w:r>
        <w:rPr>
          <w:rFonts w:hint="eastAsia"/>
        </w:rPr>
        <w:t xml:space="preserve"> main </w:t>
      </w:r>
      <w:r>
        <w:rPr>
          <w:rFonts w:hint="eastAsia"/>
        </w:rPr>
        <w:t>函数作为程序入口：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174A9" w14:paraId="05219CC5" w14:textId="77777777" w:rsidTr="008174A9">
        <w:tc>
          <w:tcPr>
            <w:tcW w:w="8296" w:type="dxa"/>
          </w:tcPr>
          <w:p w14:paraId="58AC4BAA" w14:textId="77777777" w:rsidR="00B94D1C" w:rsidRDefault="00B94D1C" w:rsidP="00B94D1C">
            <w:r>
              <w:t>void main() {</w:t>
            </w:r>
          </w:p>
          <w:p w14:paraId="64DF9FC8" w14:textId="77777777" w:rsidR="00B94D1C" w:rsidRDefault="00B94D1C" w:rsidP="00B94D1C">
            <w:r>
              <w:t xml:space="preserve">  print("Hello World!!!");</w:t>
            </w:r>
          </w:p>
          <w:p w14:paraId="7830D9D4" w14:textId="7201B27D" w:rsidR="008174A9" w:rsidRPr="00B94D1C" w:rsidRDefault="00B94D1C" w:rsidP="00B94D1C">
            <w:r>
              <w:t>}</w:t>
            </w:r>
          </w:p>
        </w:tc>
      </w:tr>
    </w:tbl>
    <w:p w14:paraId="3F87EBCA" w14:textId="5D78A93D" w:rsidR="008174A9" w:rsidRDefault="008174A9" w:rsidP="008174A9">
      <w:pPr>
        <w:rPr>
          <w:rFonts w:hint="eastAsia"/>
        </w:rPr>
      </w:pPr>
    </w:p>
    <w:p w14:paraId="5B2DA76C" w14:textId="5C6D7E72" w:rsidR="005D3396" w:rsidRPr="005D3396" w:rsidRDefault="008174A9" w:rsidP="008174A9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Dart </w:t>
      </w:r>
      <w:r>
        <w:rPr>
          <w:rFonts w:hint="eastAsia"/>
        </w:rPr>
        <w:t>中，所有东西都是对象，比如</w:t>
      </w:r>
      <w:r>
        <w:rPr>
          <w:rFonts w:hint="eastAsia"/>
        </w:rPr>
        <w:t>num</w:t>
      </w:r>
      <w:r>
        <w:rPr>
          <w:rFonts w:hint="eastAsia"/>
        </w:rPr>
        <w:t>、</w:t>
      </w:r>
      <w:r>
        <w:rPr>
          <w:rFonts w:hint="eastAsia"/>
        </w:rPr>
        <w:t>null</w:t>
      </w:r>
      <w:r>
        <w:rPr>
          <w:rFonts w:hint="eastAsia"/>
        </w:rPr>
        <w:t>、</w:t>
      </w:r>
      <w:r>
        <w:rPr>
          <w:rFonts w:hint="eastAsia"/>
        </w:rPr>
        <w:t xml:space="preserve">Function </w:t>
      </w:r>
      <w:r>
        <w:rPr>
          <w:rFonts w:hint="eastAsia"/>
        </w:rPr>
        <w:t>等，它们都继承自</w:t>
      </w:r>
      <w:r>
        <w:rPr>
          <w:rFonts w:hint="eastAsia"/>
        </w:rPr>
        <w:t>Object</w:t>
      </w:r>
      <w:r>
        <w:rPr>
          <w:rFonts w:hint="eastAsia"/>
        </w:rPr>
        <w:t>，如果一个变量没有进行初始化，则默认值全部为</w:t>
      </w:r>
      <w:r>
        <w:rPr>
          <w:rFonts w:hint="eastAsia"/>
        </w:rPr>
        <w:t xml:space="preserve"> null</w:t>
      </w:r>
      <w:r>
        <w:rPr>
          <w:rFonts w:hint="eastAsia"/>
        </w:rPr>
        <w:t>；由于所有东西都是对象，因此数字、字符串都可以调用各种方法。</w:t>
      </w:r>
    </w:p>
    <w:p w14:paraId="103D5259" w14:textId="5676C7AF" w:rsidR="00844169" w:rsidRDefault="00844169" w:rsidP="00844169">
      <w:pPr>
        <w:pStyle w:val="2"/>
      </w:pPr>
      <w:r>
        <w:rPr>
          <w:rFonts w:hint="eastAsia"/>
        </w:rPr>
        <w:t>D</w:t>
      </w:r>
      <w:r>
        <w:t>art</w:t>
      </w:r>
      <w:r>
        <w:rPr>
          <w:rFonts w:hint="eastAsia"/>
        </w:rPr>
        <w:t>注释</w:t>
      </w:r>
    </w:p>
    <w:p w14:paraId="25D77A22" w14:textId="62D91E9E" w:rsidR="00B40212" w:rsidRPr="00B40212" w:rsidRDefault="00FD0A1C" w:rsidP="00B40212">
      <w:pPr>
        <w:rPr>
          <w:rFonts w:hint="eastAsia"/>
        </w:rPr>
      </w:pPr>
      <w:r>
        <w:rPr>
          <w:rFonts w:hint="eastAsia"/>
        </w:rPr>
        <w:t>多种注释格式：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0212" w14:paraId="01B9F849" w14:textId="77777777" w:rsidTr="00B40212">
        <w:tc>
          <w:tcPr>
            <w:tcW w:w="8296" w:type="dxa"/>
          </w:tcPr>
          <w:p w14:paraId="68BE9690" w14:textId="77777777" w:rsidR="00EC49D3" w:rsidRDefault="00EC49D3" w:rsidP="00EC49D3">
            <w:r>
              <w:t>main() {</w:t>
            </w:r>
          </w:p>
          <w:p w14:paraId="72A2F8F6" w14:textId="77777777" w:rsidR="00EC49D3" w:rsidRDefault="00EC49D3" w:rsidP="00EC49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// </w:t>
            </w:r>
            <w:r>
              <w:rPr>
                <w:rFonts w:hint="eastAsia"/>
              </w:rPr>
              <w:t>单行注释</w:t>
            </w:r>
          </w:p>
          <w:p w14:paraId="7135EFB9" w14:textId="77777777" w:rsidR="00EC49D3" w:rsidRDefault="00EC49D3" w:rsidP="00EC49D3"/>
          <w:p w14:paraId="3D3A7DE0" w14:textId="77777777" w:rsidR="00EC49D3" w:rsidRDefault="00EC49D3" w:rsidP="00EC49D3">
            <w:r>
              <w:t xml:space="preserve">  /*</w:t>
            </w:r>
          </w:p>
          <w:p w14:paraId="07FBC2FC" w14:textId="77777777" w:rsidR="00EC49D3" w:rsidRDefault="00EC49D3" w:rsidP="00EC49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* </w:t>
            </w:r>
            <w:r>
              <w:rPr>
                <w:rFonts w:hint="eastAsia"/>
              </w:rPr>
              <w:t>多行注释</w:t>
            </w:r>
          </w:p>
          <w:p w14:paraId="6073F165" w14:textId="77777777" w:rsidR="00EC49D3" w:rsidRDefault="00EC49D3" w:rsidP="00EC49D3">
            <w:r>
              <w:t xml:space="preserve">  * */</w:t>
            </w:r>
          </w:p>
          <w:p w14:paraId="5B00A434" w14:textId="77777777" w:rsidR="00EC49D3" w:rsidRDefault="00EC49D3" w:rsidP="00EC49D3"/>
          <w:p w14:paraId="42A84A0A" w14:textId="77777777" w:rsidR="00EC49D3" w:rsidRDefault="00EC49D3" w:rsidP="00EC49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/// </w:t>
            </w:r>
            <w:r>
              <w:rPr>
                <w:rFonts w:hint="eastAsia"/>
              </w:rPr>
              <w:t>单行文档注释</w:t>
            </w:r>
          </w:p>
          <w:p w14:paraId="4D2D31BB" w14:textId="77777777" w:rsidR="00EC49D3" w:rsidRDefault="00EC49D3" w:rsidP="00EC49D3"/>
          <w:p w14:paraId="59D9B371" w14:textId="77777777" w:rsidR="00EC49D3" w:rsidRDefault="00EC49D3" w:rsidP="00EC49D3">
            <w:r>
              <w:t xml:space="preserve">  /**</w:t>
            </w:r>
          </w:p>
          <w:p w14:paraId="0FC5CE18" w14:textId="77777777" w:rsidR="00EC49D3" w:rsidRDefault="00EC49D3" w:rsidP="00EC49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* </w:t>
            </w:r>
            <w:r>
              <w:rPr>
                <w:rFonts w:hint="eastAsia"/>
              </w:rPr>
              <w:t>多行文档注释</w:t>
            </w:r>
          </w:p>
          <w:p w14:paraId="3280329B" w14:textId="77777777" w:rsidR="00EC49D3" w:rsidRDefault="00EC49D3" w:rsidP="00EC49D3">
            <w:r>
              <w:t xml:space="preserve">   * */</w:t>
            </w:r>
          </w:p>
          <w:p w14:paraId="7B222D83" w14:textId="77777777" w:rsidR="00EC49D3" w:rsidRDefault="00EC49D3" w:rsidP="00EC49D3"/>
          <w:p w14:paraId="6938E62F" w14:textId="77777777" w:rsidR="00EC49D3" w:rsidRDefault="00EC49D3" w:rsidP="00EC49D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/// </w:t>
            </w:r>
            <w:r>
              <w:rPr>
                <w:rFonts w:hint="eastAsia"/>
              </w:rPr>
              <w:t>编写高质量</w:t>
            </w:r>
            <w:r>
              <w:rPr>
                <w:rFonts w:hint="eastAsia"/>
              </w:rPr>
              <w:t>Dart</w:t>
            </w:r>
            <w:r>
              <w:rPr>
                <w:rFonts w:hint="eastAsia"/>
              </w:rPr>
              <w:t>程序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文档注释参考</w:t>
            </w:r>
          </w:p>
          <w:p w14:paraId="46E392FC" w14:textId="77777777" w:rsidR="00EC49D3" w:rsidRDefault="00EC49D3" w:rsidP="00EC49D3">
            <w:r>
              <w:t xml:space="preserve">  /// https://blog.csdn.net/marswill/article/details/81781928</w:t>
            </w:r>
          </w:p>
          <w:p w14:paraId="238A9555" w14:textId="77777777" w:rsidR="00EC49D3" w:rsidRDefault="00EC49D3" w:rsidP="00EC49D3">
            <w:r>
              <w:t xml:space="preserve">  ///</w:t>
            </w:r>
          </w:p>
          <w:p w14:paraId="01B11687" w14:textId="168F91CF" w:rsidR="00B40212" w:rsidRDefault="00EC49D3" w:rsidP="00EC49D3">
            <w:r>
              <w:t>}</w:t>
            </w:r>
          </w:p>
        </w:tc>
      </w:tr>
    </w:tbl>
    <w:p w14:paraId="1A33AB87" w14:textId="195F2DC7" w:rsidR="00844169" w:rsidRDefault="00844169" w:rsidP="00844169"/>
    <w:p w14:paraId="736BF2D9" w14:textId="78C4520E" w:rsidR="00B40212" w:rsidRDefault="00D10D6E" w:rsidP="00A7036E">
      <w:pPr>
        <w:pStyle w:val="2"/>
      </w:pPr>
      <w:r>
        <w:rPr>
          <w:rFonts w:hint="eastAsia"/>
        </w:rPr>
        <w:t>Dart</w:t>
      </w:r>
      <w:r>
        <w:rPr>
          <w:rFonts w:hint="eastAsia"/>
        </w:rPr>
        <w:t>变量</w:t>
      </w:r>
    </w:p>
    <w:p w14:paraId="1E8CE7A3" w14:textId="2268B8CA" w:rsidR="00A7036E" w:rsidRDefault="000D42C9" w:rsidP="000D42C9">
      <w:pPr>
        <w:pStyle w:val="3"/>
      </w:pPr>
      <w:r w:rsidRPr="000D42C9">
        <w:rPr>
          <w:rFonts w:hint="eastAsia"/>
        </w:rPr>
        <w:t>变量格式</w:t>
      </w:r>
    </w:p>
    <w:p w14:paraId="2685DBF3" w14:textId="678CF8B8" w:rsidR="000D42C9" w:rsidRDefault="000D42C9" w:rsidP="000D42C9"/>
    <w:p w14:paraId="13461D3B" w14:textId="77777777" w:rsidR="0067691A" w:rsidRDefault="0067691A" w:rsidP="0067691A">
      <w:pPr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 xml:space="preserve"> Dart </w:t>
      </w:r>
      <w:r>
        <w:rPr>
          <w:rFonts w:hint="eastAsia"/>
        </w:rPr>
        <w:t>中，定义变量的标准格式为：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7691A" w14:paraId="217FE4B3" w14:textId="77777777" w:rsidTr="0067691A">
        <w:tc>
          <w:tcPr>
            <w:tcW w:w="8296" w:type="dxa"/>
          </w:tcPr>
          <w:p w14:paraId="6A1E250A" w14:textId="4275685D" w:rsidR="0067691A" w:rsidRDefault="0067691A" w:rsidP="0067691A">
            <w:r>
              <w:rPr>
                <w:rFonts w:hint="eastAsia"/>
              </w:rPr>
              <w:t xml:space="preserve">[const|final]  [var|type] </w:t>
            </w:r>
            <w:r>
              <w:rPr>
                <w:rFonts w:hint="eastAsia"/>
              </w:rPr>
              <w:t>变量名</w:t>
            </w:r>
            <w:r>
              <w:rPr>
                <w:rFonts w:hint="eastAsia"/>
              </w:rPr>
              <w:t xml:space="preserve"> = </w:t>
            </w:r>
            <w:r>
              <w:rPr>
                <w:rFonts w:hint="eastAsia"/>
              </w:rPr>
              <w:t>变量值</w:t>
            </w:r>
          </w:p>
        </w:tc>
      </w:tr>
      <w:tr w:rsidR="0067691A" w14:paraId="57A5BDA1" w14:textId="77777777" w:rsidTr="0067691A">
        <w:tc>
          <w:tcPr>
            <w:tcW w:w="8296" w:type="dxa"/>
          </w:tcPr>
          <w:p w14:paraId="63EB5EEE" w14:textId="3E013F35" w:rsidR="0067691A" w:rsidRDefault="0067691A" w:rsidP="0067691A">
            <w:pPr>
              <w:rPr>
                <w:rFonts w:hint="eastAsia"/>
              </w:rPr>
            </w:pPr>
            <w:r>
              <w:rPr>
                <w:rFonts w:hint="eastAsia"/>
              </w:rPr>
              <w:t>如果使用</w:t>
            </w:r>
            <w:r>
              <w:rPr>
                <w:rFonts w:hint="eastAsia"/>
              </w:rPr>
              <w:t xml:space="preserve"> [const|final] 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 xml:space="preserve"> [var|type] </w:t>
            </w:r>
            <w:r>
              <w:rPr>
                <w:rFonts w:hint="eastAsia"/>
              </w:rPr>
              <w:t>可以省略；</w:t>
            </w:r>
          </w:p>
        </w:tc>
      </w:tr>
      <w:tr w:rsidR="0067691A" w14:paraId="45D58B6B" w14:textId="77777777" w:rsidTr="0067691A">
        <w:tc>
          <w:tcPr>
            <w:tcW w:w="8296" w:type="dxa"/>
          </w:tcPr>
          <w:p w14:paraId="290BD420" w14:textId="14701657" w:rsidR="0067691A" w:rsidRDefault="0067691A" w:rsidP="0067691A">
            <w:pPr>
              <w:rPr>
                <w:rFonts w:hint="eastAsia"/>
              </w:rPr>
            </w:pPr>
            <w:r>
              <w:rPr>
                <w:rFonts w:hint="eastAsia"/>
              </w:rPr>
              <w:t>如果没用</w:t>
            </w:r>
            <w:r>
              <w:rPr>
                <w:rFonts w:hint="eastAsia"/>
              </w:rPr>
              <w:t xml:space="preserve"> [const|final] </w:t>
            </w:r>
            <w:r>
              <w:rPr>
                <w:rFonts w:hint="eastAsia"/>
              </w:rPr>
              <w:t>则</w:t>
            </w:r>
            <w:r>
              <w:rPr>
                <w:rFonts w:hint="eastAsia"/>
              </w:rPr>
              <w:t xml:space="preserve"> [var|type] </w:t>
            </w:r>
            <w:r>
              <w:rPr>
                <w:rFonts w:hint="eastAsia"/>
              </w:rPr>
              <w:t>不可省略；</w:t>
            </w:r>
          </w:p>
        </w:tc>
      </w:tr>
      <w:tr w:rsidR="0067691A" w14:paraId="3649E19E" w14:textId="77777777" w:rsidTr="0067691A">
        <w:tc>
          <w:tcPr>
            <w:tcW w:w="8296" w:type="dxa"/>
          </w:tcPr>
          <w:p w14:paraId="7CF03833" w14:textId="77777777" w:rsidR="0067691A" w:rsidRDefault="0067691A" w:rsidP="0067691A">
            <w:pPr>
              <w:rPr>
                <w:rFonts w:hint="eastAsia"/>
              </w:rPr>
            </w:pPr>
            <w:r>
              <w:rPr>
                <w:rFonts w:hint="eastAsia"/>
              </w:rPr>
              <w:t>如果使用</w:t>
            </w:r>
            <w:r>
              <w:rPr>
                <w:rFonts w:hint="eastAsia"/>
              </w:rPr>
              <w:t xml:space="preserve"> var </w:t>
            </w:r>
            <w:r>
              <w:rPr>
                <w:rFonts w:hint="eastAsia"/>
              </w:rPr>
              <w:t>则程序在运行时，会自动推导变量的数据类型，比如：</w:t>
            </w:r>
          </w:p>
          <w:p w14:paraId="62368268" w14:textId="77777777" w:rsidR="0067691A" w:rsidRDefault="0067691A" w:rsidP="0067691A">
            <w:r>
              <w:t>var  name = "Orange";</w:t>
            </w:r>
          </w:p>
          <w:p w14:paraId="6F309826" w14:textId="07964BF9" w:rsidR="0067691A" w:rsidRPr="0067691A" w:rsidRDefault="0067691A" w:rsidP="0067691A">
            <w:pPr>
              <w:rPr>
                <w:rFonts w:hint="eastAsia"/>
              </w:rPr>
            </w:pPr>
            <w:r>
              <w:rPr>
                <w:rFonts w:hint="eastAsia"/>
              </w:rPr>
              <w:t>程序在运行时，会自动推断</w:t>
            </w:r>
            <w:r>
              <w:rPr>
                <w:rFonts w:hint="eastAsia"/>
              </w:rPr>
              <w:t>name</w:t>
            </w:r>
            <w:r>
              <w:rPr>
                <w:rFonts w:hint="eastAsia"/>
              </w:rPr>
              <w:t>变量的数据类型为</w:t>
            </w:r>
            <w:r>
              <w:rPr>
                <w:rFonts w:hint="eastAsia"/>
              </w:rPr>
              <w:t xml:space="preserve"> String </w:t>
            </w:r>
            <w:r>
              <w:rPr>
                <w:rFonts w:hint="eastAsia"/>
              </w:rPr>
              <w:t>类型。</w:t>
            </w:r>
          </w:p>
        </w:tc>
      </w:tr>
    </w:tbl>
    <w:p w14:paraId="0955B2B3" w14:textId="254DD28A" w:rsidR="0067691A" w:rsidRDefault="0067691A" w:rsidP="0067691A"/>
    <w:p w14:paraId="3592CDED" w14:textId="2DD15402" w:rsidR="003F504F" w:rsidRDefault="003F504F" w:rsidP="003F504F">
      <w:pPr>
        <w:pStyle w:val="3"/>
      </w:pPr>
      <w:r w:rsidRPr="003F504F">
        <w:rPr>
          <w:rFonts w:hint="eastAsia"/>
        </w:rPr>
        <w:t xml:space="preserve">final </w:t>
      </w:r>
      <w:r w:rsidRPr="003F504F">
        <w:rPr>
          <w:rFonts w:hint="eastAsia"/>
        </w:rPr>
        <w:t>与</w:t>
      </w:r>
      <w:r w:rsidRPr="003F504F">
        <w:rPr>
          <w:rFonts w:hint="eastAsia"/>
        </w:rPr>
        <w:t xml:space="preserve"> const </w:t>
      </w:r>
      <w:r w:rsidRPr="003F504F">
        <w:rPr>
          <w:rFonts w:hint="eastAsia"/>
        </w:rPr>
        <w:t>的异同点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D228D6" w14:paraId="5BEAD1DA" w14:textId="77777777" w:rsidTr="00D228D6">
        <w:tc>
          <w:tcPr>
            <w:tcW w:w="846" w:type="dxa"/>
          </w:tcPr>
          <w:p w14:paraId="5E34D175" w14:textId="0A33C440" w:rsidR="00D228D6" w:rsidRDefault="00D228D6" w:rsidP="003F504F">
            <w:pPr>
              <w:rPr>
                <w:rFonts w:hint="eastAsia"/>
              </w:rPr>
            </w:pPr>
            <w:r>
              <w:rPr>
                <w:rFonts w:hint="eastAsia"/>
              </w:rPr>
              <w:t>相同点</w:t>
            </w:r>
          </w:p>
        </w:tc>
        <w:tc>
          <w:tcPr>
            <w:tcW w:w="7450" w:type="dxa"/>
          </w:tcPr>
          <w:p w14:paraId="2B544BC0" w14:textId="7AC8C073" w:rsidR="00D228D6" w:rsidRDefault="00D228D6" w:rsidP="003F504F">
            <w:pPr>
              <w:rPr>
                <w:rFonts w:hint="eastAsia"/>
              </w:rPr>
            </w:pPr>
            <w:r w:rsidRPr="00D228D6">
              <w:rPr>
                <w:rFonts w:hint="eastAsia"/>
              </w:rPr>
              <w:t xml:space="preserve">const </w:t>
            </w:r>
            <w:r w:rsidRPr="00D228D6">
              <w:rPr>
                <w:rFonts w:hint="eastAsia"/>
              </w:rPr>
              <w:t>和</w:t>
            </w:r>
            <w:r w:rsidRPr="00D228D6">
              <w:rPr>
                <w:rFonts w:hint="eastAsia"/>
              </w:rPr>
              <w:t xml:space="preserve"> final </w:t>
            </w:r>
            <w:r w:rsidRPr="00D228D6">
              <w:rPr>
                <w:rFonts w:hint="eastAsia"/>
              </w:rPr>
              <w:t>都是定义常量的，值不能被修改，且在声明时就必须初始化；</w:t>
            </w:r>
          </w:p>
        </w:tc>
      </w:tr>
      <w:tr w:rsidR="00D228D6" w14:paraId="79714A13" w14:textId="77777777" w:rsidTr="00D228D6">
        <w:tc>
          <w:tcPr>
            <w:tcW w:w="846" w:type="dxa"/>
          </w:tcPr>
          <w:p w14:paraId="5A816E83" w14:textId="7EFC7CC6" w:rsidR="00D228D6" w:rsidRDefault="00D228D6" w:rsidP="003F504F">
            <w:pPr>
              <w:rPr>
                <w:rFonts w:hint="eastAsia"/>
              </w:rPr>
            </w:pPr>
            <w:r>
              <w:rPr>
                <w:rFonts w:hint="eastAsia"/>
              </w:rPr>
              <w:t>不同点</w:t>
            </w:r>
          </w:p>
        </w:tc>
        <w:tc>
          <w:tcPr>
            <w:tcW w:w="7450" w:type="dxa"/>
          </w:tcPr>
          <w:p w14:paraId="3CCB7B1C" w14:textId="77777777" w:rsidR="00D228D6" w:rsidRDefault="00D228D6" w:rsidP="003F504F">
            <w:r w:rsidRPr="00D228D6">
              <w:rPr>
                <w:rFonts w:hint="eastAsia"/>
              </w:rPr>
              <w:t xml:space="preserve">const </w:t>
            </w:r>
            <w:r w:rsidRPr="00D228D6">
              <w:rPr>
                <w:rFonts w:hint="eastAsia"/>
              </w:rPr>
              <w:t>定义的是编译时常量，且必须是编译时就能确定值的常量，因此只能用编译时常量来初始化；</w:t>
            </w:r>
          </w:p>
          <w:p w14:paraId="32797B05" w14:textId="653EB444" w:rsidR="00D228D6" w:rsidRDefault="00D228D6" w:rsidP="003F504F">
            <w:pPr>
              <w:rPr>
                <w:rFonts w:hint="eastAsia"/>
              </w:rPr>
            </w:pPr>
            <w:r w:rsidRPr="00D228D6">
              <w:rPr>
                <w:rFonts w:hint="eastAsia"/>
              </w:rPr>
              <w:t xml:space="preserve">final </w:t>
            </w:r>
            <w:r w:rsidRPr="00D228D6">
              <w:rPr>
                <w:rFonts w:hint="eastAsia"/>
              </w:rPr>
              <w:t>定义的是运行时常量，因此可以用变量来初始化；</w:t>
            </w:r>
          </w:p>
        </w:tc>
      </w:tr>
    </w:tbl>
    <w:p w14:paraId="5290A851" w14:textId="14E18506" w:rsidR="003F504F" w:rsidRDefault="003F504F" w:rsidP="003F504F"/>
    <w:p w14:paraId="2AB8E14B" w14:textId="0321E73C" w:rsidR="00255B1C" w:rsidRDefault="00255B1C" w:rsidP="003F504F">
      <w:r>
        <w:rPr>
          <w:rFonts w:hint="eastAsia"/>
        </w:rPr>
        <w:t>代码示例：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6F56" w14:paraId="5A595391" w14:textId="77777777" w:rsidTr="00136F56">
        <w:tc>
          <w:tcPr>
            <w:tcW w:w="8296" w:type="dxa"/>
          </w:tcPr>
          <w:p w14:paraId="13A2834A" w14:textId="77777777" w:rsidR="00136F56" w:rsidRDefault="00136F56" w:rsidP="003F504F">
            <w:r w:rsidRPr="00136F56">
              <w:rPr>
                <w:rFonts w:hint="eastAsia"/>
              </w:rPr>
              <w:t xml:space="preserve">//new  DateTime.now() </w:t>
            </w:r>
            <w:r w:rsidRPr="00136F56">
              <w:rPr>
                <w:rFonts w:hint="eastAsia"/>
              </w:rPr>
              <w:t>不是</w:t>
            </w:r>
            <w:r w:rsidRPr="00136F56">
              <w:rPr>
                <w:rFonts w:hint="eastAsia"/>
              </w:rPr>
              <w:t xml:space="preserve"> const </w:t>
            </w:r>
            <w:r w:rsidRPr="00136F56">
              <w:rPr>
                <w:rFonts w:hint="eastAsia"/>
              </w:rPr>
              <w:t>常量</w:t>
            </w:r>
            <w:r w:rsidRPr="00136F56">
              <w:rPr>
                <w:rFonts w:hint="eastAsia"/>
              </w:rPr>
              <w:t xml:space="preserve">  </w:t>
            </w:r>
          </w:p>
          <w:p w14:paraId="6DF29EF0" w14:textId="0FC85646" w:rsidR="00136F56" w:rsidRDefault="00136F56" w:rsidP="003F504F">
            <w:r w:rsidRPr="00136F56">
              <w:rPr>
                <w:rFonts w:hint="eastAsia"/>
              </w:rPr>
              <w:t>//const  time_const = new DateTime.now(); //</w:t>
            </w:r>
            <w:r w:rsidRPr="00136F56">
              <w:rPr>
                <w:rFonts w:hint="eastAsia"/>
              </w:rPr>
              <w:t>这个定义有问题</w:t>
            </w:r>
            <w:r w:rsidRPr="00136F56">
              <w:rPr>
                <w:rFonts w:hint="eastAsia"/>
              </w:rPr>
              <w:t xml:space="preserve">  </w:t>
            </w:r>
          </w:p>
          <w:p w14:paraId="67A259BB" w14:textId="473240F4" w:rsidR="00136F56" w:rsidRDefault="00136F56" w:rsidP="003F504F">
            <w:pPr>
              <w:rPr>
                <w:rFonts w:hint="eastAsia"/>
              </w:rPr>
            </w:pPr>
            <w:r w:rsidRPr="00136F56">
              <w:rPr>
                <w:rFonts w:hint="eastAsia"/>
              </w:rPr>
              <w:t>final  time_final = new DateTime.now(); //</w:t>
            </w:r>
            <w:r w:rsidRPr="00136F56">
              <w:rPr>
                <w:rFonts w:hint="eastAsia"/>
              </w:rPr>
              <w:t>这个定义没问题</w:t>
            </w:r>
            <w:r w:rsidRPr="00136F56">
              <w:rPr>
                <w:rFonts w:hint="eastAsia"/>
              </w:rPr>
              <w:t xml:space="preserve">  </w:t>
            </w:r>
          </w:p>
        </w:tc>
      </w:tr>
    </w:tbl>
    <w:p w14:paraId="46B09F58" w14:textId="5C9368C6" w:rsidR="00255B1C" w:rsidRDefault="00255B1C" w:rsidP="003F504F"/>
    <w:p w14:paraId="1E276B4B" w14:textId="64426311" w:rsidR="00136F56" w:rsidRDefault="00136F56" w:rsidP="003F504F">
      <w:r w:rsidRPr="00136F56">
        <w:rPr>
          <w:rFonts w:hint="eastAsia"/>
        </w:rPr>
        <w:t>另外，</w:t>
      </w:r>
      <w:r w:rsidRPr="00136F56">
        <w:rPr>
          <w:rFonts w:hint="eastAsia"/>
        </w:rPr>
        <w:t xml:space="preserve">const </w:t>
      </w:r>
      <w:r w:rsidRPr="00136F56">
        <w:rPr>
          <w:rFonts w:hint="eastAsia"/>
        </w:rPr>
        <w:t>不管是在</w:t>
      </w:r>
      <w:r w:rsidRPr="00136F56">
        <w:rPr>
          <w:rFonts w:hint="eastAsia"/>
        </w:rPr>
        <w:t xml:space="preserve"> = </w:t>
      </w:r>
      <w:r w:rsidRPr="00136F56">
        <w:rPr>
          <w:rFonts w:hint="eastAsia"/>
        </w:rPr>
        <w:t>的左边还是右边，都必须是常量，以下代码无法通过编译：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36F56" w14:paraId="72D5CE7B" w14:textId="77777777" w:rsidTr="00136F56">
        <w:tc>
          <w:tcPr>
            <w:tcW w:w="8296" w:type="dxa"/>
          </w:tcPr>
          <w:p w14:paraId="6B0B4126" w14:textId="77777777" w:rsidR="00136F56" w:rsidRDefault="00136F56" w:rsidP="003F504F">
            <w:r w:rsidRPr="00136F56">
              <w:rPr>
                <w:rFonts w:hint="eastAsia"/>
              </w:rPr>
              <w:t xml:space="preserve">//The  values in a const list literal must be constants.  </w:t>
            </w:r>
          </w:p>
          <w:p w14:paraId="10E5F3C0" w14:textId="77777777" w:rsidR="00136F56" w:rsidRDefault="00136F56" w:rsidP="003F504F">
            <w:r w:rsidRPr="00136F56">
              <w:rPr>
                <w:rFonts w:hint="eastAsia"/>
              </w:rPr>
              <w:t>//</w:t>
            </w:r>
            <w:r w:rsidRPr="00136F56">
              <w:rPr>
                <w:rFonts w:hint="eastAsia"/>
              </w:rPr>
              <w:t>在</w:t>
            </w:r>
            <w:r w:rsidRPr="00136F56">
              <w:rPr>
                <w:rFonts w:hint="eastAsia"/>
              </w:rPr>
              <w:t xml:space="preserve"> const </w:t>
            </w:r>
            <w:r w:rsidRPr="00136F56">
              <w:rPr>
                <w:rFonts w:hint="eastAsia"/>
              </w:rPr>
              <w:t>修饰的列表里面的列表项必须是常量</w:t>
            </w:r>
            <w:r w:rsidRPr="00136F56">
              <w:rPr>
                <w:rFonts w:hint="eastAsia"/>
              </w:rPr>
              <w:t xml:space="preserve">  </w:t>
            </w:r>
          </w:p>
          <w:p w14:paraId="312EFE12" w14:textId="29CF4DBC" w:rsidR="00136F56" w:rsidRDefault="00136F56" w:rsidP="003F504F">
            <w:pPr>
              <w:rPr>
                <w:rFonts w:hint="eastAsia"/>
              </w:rPr>
            </w:pPr>
            <w:r w:rsidRPr="00136F56">
              <w:rPr>
                <w:rFonts w:hint="eastAsia"/>
              </w:rPr>
              <w:t xml:space="preserve">//final  f_list_3 = const [new DateTime.now(), 2, 3];  </w:t>
            </w:r>
          </w:p>
        </w:tc>
      </w:tr>
    </w:tbl>
    <w:p w14:paraId="61DF7C55" w14:textId="77777777" w:rsidR="00136F56" w:rsidRPr="00D228D6" w:rsidRDefault="00136F56" w:rsidP="003F504F">
      <w:pPr>
        <w:rPr>
          <w:rFonts w:hint="eastAsia"/>
        </w:rPr>
      </w:pPr>
    </w:p>
    <w:p w14:paraId="700C5CB7" w14:textId="073D71E6" w:rsidR="003F504F" w:rsidRDefault="00B80E72" w:rsidP="00B80E72">
      <w:pPr>
        <w:pStyle w:val="2"/>
      </w:pPr>
      <w:r>
        <w:rPr>
          <w:rFonts w:hint="eastAsia"/>
        </w:rPr>
        <w:t>Dart</w:t>
      </w:r>
      <w:r>
        <w:rPr>
          <w:rFonts w:hint="eastAsia"/>
        </w:rPr>
        <w:t>数据类型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64CED" w14:paraId="4A26FC03" w14:textId="77777777" w:rsidTr="00264CED">
        <w:tc>
          <w:tcPr>
            <w:tcW w:w="4148" w:type="dxa"/>
          </w:tcPr>
          <w:p w14:paraId="3531953F" w14:textId="7B10529B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num</w:t>
            </w:r>
          </w:p>
        </w:tc>
        <w:tc>
          <w:tcPr>
            <w:tcW w:w="4148" w:type="dxa"/>
          </w:tcPr>
          <w:p w14:paraId="4A3764E8" w14:textId="75EE174A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整型</w:t>
            </w:r>
          </w:p>
        </w:tc>
      </w:tr>
      <w:tr w:rsidR="00264CED" w14:paraId="6CFE88F8" w14:textId="77777777" w:rsidTr="00264CED">
        <w:tc>
          <w:tcPr>
            <w:tcW w:w="4148" w:type="dxa"/>
          </w:tcPr>
          <w:p w14:paraId="549ECFDD" w14:textId="4A0078C1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double</w:t>
            </w:r>
          </w:p>
        </w:tc>
        <w:tc>
          <w:tcPr>
            <w:tcW w:w="4148" w:type="dxa"/>
          </w:tcPr>
          <w:p w14:paraId="6B9923C7" w14:textId="274D2E6B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双精度实型</w:t>
            </w:r>
          </w:p>
        </w:tc>
      </w:tr>
      <w:tr w:rsidR="00264CED" w14:paraId="032AD19C" w14:textId="77777777" w:rsidTr="00264CED">
        <w:tc>
          <w:tcPr>
            <w:tcW w:w="4148" w:type="dxa"/>
          </w:tcPr>
          <w:p w14:paraId="7BD97FB6" w14:textId="56FA8813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bool</w:t>
            </w:r>
          </w:p>
        </w:tc>
        <w:tc>
          <w:tcPr>
            <w:tcW w:w="4148" w:type="dxa"/>
          </w:tcPr>
          <w:p w14:paraId="62055F6D" w14:textId="64432C7F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布尔型</w:t>
            </w:r>
          </w:p>
        </w:tc>
      </w:tr>
      <w:tr w:rsidR="00264CED" w14:paraId="6FBCA324" w14:textId="77777777" w:rsidTr="00264CED">
        <w:tc>
          <w:tcPr>
            <w:tcW w:w="4148" w:type="dxa"/>
          </w:tcPr>
          <w:p w14:paraId="1CB80E90" w14:textId="000EFE0D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String</w:t>
            </w:r>
          </w:p>
        </w:tc>
        <w:tc>
          <w:tcPr>
            <w:tcW w:w="4148" w:type="dxa"/>
          </w:tcPr>
          <w:p w14:paraId="5C136954" w14:textId="5A34DA24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字符串</w:t>
            </w:r>
          </w:p>
        </w:tc>
      </w:tr>
      <w:tr w:rsidR="00264CED" w14:paraId="166BA36E" w14:textId="77777777" w:rsidTr="00264CED">
        <w:tc>
          <w:tcPr>
            <w:tcW w:w="4148" w:type="dxa"/>
          </w:tcPr>
          <w:p w14:paraId="32CB7DF0" w14:textId="38A1715E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List</w:t>
            </w:r>
          </w:p>
        </w:tc>
        <w:tc>
          <w:tcPr>
            <w:tcW w:w="4148" w:type="dxa"/>
          </w:tcPr>
          <w:p w14:paraId="43AB1C5B" w14:textId="248705E8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列表</w:t>
            </w:r>
          </w:p>
        </w:tc>
      </w:tr>
      <w:tr w:rsidR="00264CED" w14:paraId="6F0A594A" w14:textId="77777777" w:rsidTr="00264CED">
        <w:tc>
          <w:tcPr>
            <w:tcW w:w="4148" w:type="dxa"/>
          </w:tcPr>
          <w:p w14:paraId="3A697AAB" w14:textId="6AFA5831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Map</w:t>
            </w:r>
          </w:p>
        </w:tc>
        <w:tc>
          <w:tcPr>
            <w:tcW w:w="4148" w:type="dxa"/>
          </w:tcPr>
          <w:p w14:paraId="7B93C570" w14:textId="21163182" w:rsidR="00264CED" w:rsidRDefault="00264CED" w:rsidP="00B80E72">
            <w:pPr>
              <w:rPr>
                <w:rFonts w:hint="eastAsia"/>
              </w:rPr>
            </w:pPr>
            <w:r>
              <w:rPr>
                <w:rFonts w:hint="eastAsia"/>
              </w:rPr>
              <w:t>字典</w:t>
            </w:r>
          </w:p>
        </w:tc>
      </w:tr>
    </w:tbl>
    <w:p w14:paraId="5B47472A" w14:textId="456B36CA" w:rsidR="00B80E72" w:rsidRDefault="00B80E72" w:rsidP="00B80E72"/>
    <w:p w14:paraId="3D21C9E3" w14:textId="1A8F69B4" w:rsidR="009C2CAB" w:rsidRDefault="009C2CAB" w:rsidP="009C2CAB">
      <w:pPr>
        <w:pStyle w:val="3"/>
      </w:pPr>
      <w:r>
        <w:rPr>
          <w:rFonts w:hint="eastAsia"/>
        </w:rPr>
        <w:t>String</w:t>
      </w:r>
      <w:r>
        <w:rPr>
          <w:rFonts w:hint="eastAsia"/>
        </w:rPr>
        <w:t>字符串</w:t>
      </w:r>
    </w:p>
    <w:p w14:paraId="0AD6D4F1" w14:textId="590C74FD" w:rsidR="009C2CAB" w:rsidRDefault="00BD4DF4" w:rsidP="009C2CAB">
      <w:r w:rsidRPr="00BD4DF4">
        <w:rPr>
          <w:rFonts w:hint="eastAsia"/>
        </w:rPr>
        <w:t>字符串的几种表示方式：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D4DF4" w14:paraId="1ACF1FA4" w14:textId="77777777" w:rsidTr="00BD4DF4">
        <w:tc>
          <w:tcPr>
            <w:tcW w:w="8296" w:type="dxa"/>
          </w:tcPr>
          <w:p w14:paraId="52978B7D" w14:textId="0589E0C3" w:rsidR="00BD4DF4" w:rsidRDefault="00BD4DF4" w:rsidP="009C2CAB">
            <w:pPr>
              <w:rPr>
                <w:rFonts w:hint="eastAsia"/>
              </w:rPr>
            </w:pPr>
            <w:r w:rsidRPr="00BD4DF4">
              <w:rPr>
                <w:rFonts w:hint="eastAsia"/>
              </w:rPr>
              <w:t xml:space="preserve">String  str = 'Hello World'; // </w:t>
            </w:r>
            <w:r w:rsidRPr="00BD4DF4">
              <w:rPr>
                <w:rFonts w:hint="eastAsia"/>
              </w:rPr>
              <w:t>单引号</w:t>
            </w:r>
          </w:p>
        </w:tc>
      </w:tr>
      <w:tr w:rsidR="00BD4DF4" w14:paraId="19ED9282" w14:textId="77777777" w:rsidTr="00BD4DF4">
        <w:tc>
          <w:tcPr>
            <w:tcW w:w="8296" w:type="dxa"/>
          </w:tcPr>
          <w:p w14:paraId="16FD9944" w14:textId="6D695FAA" w:rsidR="00BD4DF4" w:rsidRDefault="00BD4DF4" w:rsidP="009C2CAB">
            <w:pPr>
              <w:rPr>
                <w:rFonts w:hint="eastAsia"/>
              </w:rPr>
            </w:pPr>
            <w:r w:rsidRPr="00BD4DF4">
              <w:rPr>
                <w:rFonts w:hint="eastAsia"/>
              </w:rPr>
              <w:t xml:space="preserve">String  str = "Hello World"; // </w:t>
            </w:r>
            <w:r w:rsidRPr="00BD4DF4">
              <w:rPr>
                <w:rFonts w:hint="eastAsia"/>
              </w:rPr>
              <w:t>双引号</w:t>
            </w:r>
          </w:p>
        </w:tc>
      </w:tr>
      <w:tr w:rsidR="00BD4DF4" w14:paraId="6D090210" w14:textId="77777777" w:rsidTr="00BD4DF4">
        <w:tc>
          <w:tcPr>
            <w:tcW w:w="8296" w:type="dxa"/>
          </w:tcPr>
          <w:p w14:paraId="423CCEB8" w14:textId="77777777" w:rsidR="00BD4DF4" w:rsidRDefault="00BD4DF4" w:rsidP="009C2CAB">
            <w:r w:rsidRPr="00BD4DF4">
              <w:rPr>
                <w:rFonts w:hint="eastAsia"/>
              </w:rPr>
              <w:t>//</w:t>
            </w:r>
            <w:r w:rsidRPr="00BD4DF4">
              <w:rPr>
                <w:rFonts w:hint="eastAsia"/>
              </w:rPr>
              <w:t>使用三个单引号或者双引号可以多行字符串赋值</w:t>
            </w:r>
          </w:p>
          <w:p w14:paraId="3FEC731D" w14:textId="51C9B54B" w:rsidR="00BD4DF4" w:rsidRPr="00BD4DF4" w:rsidRDefault="00BD4DF4" w:rsidP="009C2CAB">
            <w:pPr>
              <w:rPr>
                <w:rFonts w:hint="eastAsia"/>
              </w:rPr>
            </w:pPr>
            <w:r w:rsidRPr="00BD4DF4">
              <w:rPr>
                <w:rFonts w:hint="eastAsia"/>
              </w:rPr>
              <w:t>String  str = """Dart Lang  Hello  World!!!""";</w:t>
            </w:r>
          </w:p>
        </w:tc>
      </w:tr>
    </w:tbl>
    <w:p w14:paraId="4DF0F04A" w14:textId="54976651" w:rsidR="00BD4DF4" w:rsidRDefault="000D1028" w:rsidP="009C2CAB">
      <w:r w:rsidRPr="000D1028">
        <w:rPr>
          <w:rFonts w:hint="eastAsia"/>
        </w:rPr>
        <w:lastRenderedPageBreak/>
        <w:t>如果使用的是双引号，可以内嵌单引号；当然，如果使用的是单引号，可以内嵌双引号，否则需要“</w:t>
      </w:r>
      <w:r w:rsidRPr="000D1028">
        <w:rPr>
          <w:rFonts w:hint="eastAsia"/>
        </w:rPr>
        <w:t>\</w:t>
      </w:r>
      <w:r w:rsidRPr="000D1028">
        <w:rPr>
          <w:rFonts w:hint="eastAsia"/>
        </w:rPr>
        <w:t>”转义，如下示例：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D1028" w14:paraId="25A64913" w14:textId="77777777" w:rsidTr="000D1028">
        <w:tc>
          <w:tcPr>
            <w:tcW w:w="8296" w:type="dxa"/>
          </w:tcPr>
          <w:p w14:paraId="0D1FACE4" w14:textId="77777777" w:rsidR="000D1028" w:rsidRDefault="000D1028" w:rsidP="009C2CAB">
            <w:r w:rsidRPr="000D1028">
              <w:t>String  str_1 = 'It\'s ok!';</w:t>
            </w:r>
          </w:p>
          <w:p w14:paraId="12B0D9F5" w14:textId="636B656C" w:rsidR="000D1028" w:rsidRDefault="000D1028" w:rsidP="009C2CAB">
            <w:pPr>
              <w:rPr>
                <w:rFonts w:hint="eastAsia"/>
              </w:rPr>
            </w:pPr>
            <w:r w:rsidRPr="000D1028">
              <w:t>String  str_2 = "It's OK!";</w:t>
            </w:r>
          </w:p>
        </w:tc>
      </w:tr>
    </w:tbl>
    <w:p w14:paraId="4F3D2677" w14:textId="4F111294" w:rsidR="000D1028" w:rsidRDefault="000D1028" w:rsidP="009C2CAB"/>
    <w:p w14:paraId="73E6AB8E" w14:textId="718A099B" w:rsidR="004F14EF" w:rsidRDefault="004F14EF" w:rsidP="004F14EF">
      <w:r>
        <w:rPr>
          <w:rFonts w:hint="eastAsia"/>
        </w:rPr>
        <w:t>字符串的连接方式：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31CC5" w14:paraId="31F87E9C" w14:textId="77777777" w:rsidTr="00331CC5">
        <w:tc>
          <w:tcPr>
            <w:tcW w:w="8296" w:type="dxa"/>
          </w:tcPr>
          <w:p w14:paraId="701DDA2E" w14:textId="77777777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字符串连接方式一</w:t>
            </w:r>
          </w:p>
          <w:p w14:paraId="444817BD" w14:textId="77777777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Dart </w:t>
            </w:r>
            <w:r>
              <w:rPr>
                <w:rFonts w:hint="eastAsia"/>
              </w:rPr>
              <w:t>中，相邻的字符串在编译的时候会自动连接</w:t>
            </w:r>
          </w:p>
          <w:p w14:paraId="1CC37F69" w14:textId="77777777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如果多个字符串相邻，中间的字符串不能为空，否则报错</w:t>
            </w:r>
          </w:p>
          <w:p w14:paraId="12FB9924" w14:textId="77777777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但是如果单引号和双引号相邻，即使是空值也不会报错</w:t>
            </w:r>
          </w:p>
          <w:p w14:paraId="592EC42E" w14:textId="77777777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//var  name = 'Wang''''Jianfei'; </w:t>
            </w:r>
            <w:r>
              <w:rPr>
                <w:rFonts w:hint="eastAsia"/>
              </w:rPr>
              <w:t>报错</w:t>
            </w:r>
          </w:p>
          <w:p w14:paraId="72290B33" w14:textId="77777777" w:rsidR="00331CC5" w:rsidRDefault="00331CC5" w:rsidP="00331CC5">
            <w:r>
              <w:t>String  name = 'Wang'' ''JianFei';</w:t>
            </w:r>
          </w:p>
          <w:p w14:paraId="2B9F9259" w14:textId="77777777" w:rsidR="00331CC5" w:rsidRDefault="00331CC5" w:rsidP="00331CC5">
            <w:r>
              <w:t>var  name_2 = 'Hello'"World";</w:t>
            </w:r>
          </w:p>
          <w:p w14:paraId="23BE2CB0" w14:textId="77777777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>var  name_1 = "Hello" "World"; //</w:t>
            </w:r>
            <w:r>
              <w:rPr>
                <w:rFonts w:hint="eastAsia"/>
              </w:rPr>
              <w:t>正确</w:t>
            </w:r>
            <w:r>
              <w:rPr>
                <w:rFonts w:hint="eastAsia"/>
              </w:rPr>
              <w:t xml:space="preserve">  </w:t>
            </w:r>
          </w:p>
          <w:p w14:paraId="51C512EF" w14:textId="77777777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>var  name_2 = 'Hello' 'World'; //</w:t>
            </w:r>
            <w:r>
              <w:rPr>
                <w:rFonts w:hint="eastAsia"/>
              </w:rPr>
              <w:t>正确</w:t>
            </w:r>
            <w:r>
              <w:rPr>
                <w:rFonts w:hint="eastAsia"/>
              </w:rPr>
              <w:t xml:space="preserve">  </w:t>
            </w:r>
          </w:p>
          <w:p w14:paraId="1074411B" w14:textId="77777777" w:rsidR="00331CC5" w:rsidRDefault="00331CC5" w:rsidP="00331CC5"/>
          <w:p w14:paraId="56F259F6" w14:textId="77777777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字符串连接方式二</w:t>
            </w:r>
            <w:r>
              <w:rPr>
                <w:rFonts w:hint="eastAsia"/>
              </w:rPr>
              <w:t xml:space="preserve">  </w:t>
            </w:r>
          </w:p>
          <w:p w14:paraId="2A721234" w14:textId="77777777" w:rsidR="00331CC5" w:rsidRDefault="00331CC5" w:rsidP="00331CC5">
            <w:r>
              <w:t xml:space="preserve">print("Name:  $name");     </w:t>
            </w:r>
          </w:p>
          <w:p w14:paraId="75311494" w14:textId="77777777" w:rsidR="00331CC5" w:rsidRDefault="00331CC5" w:rsidP="00331CC5"/>
          <w:p w14:paraId="76EF5ABD" w14:textId="77777777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字符串连接方式三</w:t>
            </w:r>
            <w:r>
              <w:rPr>
                <w:rFonts w:hint="eastAsia"/>
              </w:rPr>
              <w:t xml:space="preserve">  </w:t>
            </w:r>
          </w:p>
          <w:p w14:paraId="5778F0EE" w14:textId="77777777" w:rsidR="00331CC5" w:rsidRDefault="00331CC5" w:rsidP="00331CC5">
            <w:r>
              <w:t xml:space="preserve">var  str = str_1 + str_2;  </w:t>
            </w:r>
          </w:p>
          <w:p w14:paraId="55BFC66E" w14:textId="77777777" w:rsidR="00331CC5" w:rsidRDefault="00331CC5" w:rsidP="00331CC5">
            <w:r>
              <w:t xml:space="preserve">print(str);     </w:t>
            </w:r>
          </w:p>
          <w:p w14:paraId="392C6059" w14:textId="77777777" w:rsidR="00331CC5" w:rsidRDefault="00331CC5" w:rsidP="00331CC5"/>
          <w:p w14:paraId="76790FDE" w14:textId="77777777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字符串连接方式四</w:t>
            </w:r>
            <w:r>
              <w:rPr>
                <w:rFonts w:hint="eastAsia"/>
              </w:rPr>
              <w:t xml:space="preserve"> ${}  </w:t>
            </w:r>
          </w:p>
          <w:p w14:paraId="1D62BA2D" w14:textId="77777777" w:rsidR="00331CC5" w:rsidRDefault="00331CC5" w:rsidP="00331CC5">
            <w:r>
              <w:t xml:space="preserve">var  hex = 0xDEADBEEF;  </w:t>
            </w:r>
          </w:p>
          <w:p w14:paraId="6F8D1401" w14:textId="77777777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整型转换为</w:t>
            </w:r>
            <w:r>
              <w:rPr>
                <w:rFonts w:hint="eastAsia"/>
              </w:rPr>
              <w:t>16</w:t>
            </w:r>
            <w:r>
              <w:rPr>
                <w:rFonts w:hint="eastAsia"/>
              </w:rPr>
              <w:t>进制：</w:t>
            </w:r>
            <w:r>
              <w:rPr>
                <w:rFonts w:hint="eastAsia"/>
              </w:rPr>
              <w:t xml:space="preserve">$hex 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 xml:space="preserve">&gt;  0x${hex.toRadixString(16).toUpperCase()}");     </w:t>
            </w:r>
          </w:p>
          <w:p w14:paraId="12456B65" w14:textId="77777777" w:rsidR="00331CC5" w:rsidRDefault="00331CC5" w:rsidP="00331CC5"/>
          <w:p w14:paraId="4EE4936C" w14:textId="0C35AD14" w:rsidR="00331CC5" w:rsidRDefault="00331CC5" w:rsidP="00331CC5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声明原始字符串，直接在字符串前加字符</w:t>
            </w:r>
            <w:r>
              <w:rPr>
                <w:rFonts w:hint="eastAsia"/>
              </w:rPr>
              <w:t xml:space="preserve"> r </w:t>
            </w:r>
            <w:r>
              <w:rPr>
                <w:rFonts w:hint="eastAsia"/>
              </w:rPr>
              <w:t>可避免</w:t>
            </w:r>
            <w:r>
              <w:rPr>
                <w:rFonts w:hint="eastAsia"/>
              </w:rPr>
              <w:t xml:space="preserve"> \ </w:t>
            </w:r>
            <w:r>
              <w:rPr>
                <w:rFonts w:hint="eastAsia"/>
              </w:rPr>
              <w:t>的转义作用，在正则里特别有用</w:t>
            </w:r>
            <w:r>
              <w:rPr>
                <w:rFonts w:hint="eastAsia"/>
              </w:rPr>
              <w:t xml:space="preserve">  print(r"</w:t>
            </w:r>
            <w:r>
              <w:rPr>
                <w:rFonts w:hint="eastAsia"/>
              </w:rPr>
              <w:t>换行符：</w:t>
            </w:r>
            <w:r>
              <w:rPr>
                <w:rFonts w:hint="eastAsia"/>
              </w:rPr>
              <w:t xml:space="preserve">\n");  </w:t>
            </w:r>
          </w:p>
        </w:tc>
      </w:tr>
    </w:tbl>
    <w:p w14:paraId="579F70C0" w14:textId="77777777" w:rsidR="00331CC5" w:rsidRDefault="00331CC5" w:rsidP="004F14EF">
      <w:pPr>
        <w:rPr>
          <w:rFonts w:hint="eastAsia"/>
        </w:rPr>
      </w:pPr>
    </w:p>
    <w:p w14:paraId="7350545A" w14:textId="77777777" w:rsidR="004F14EF" w:rsidRDefault="004F14EF" w:rsidP="004F14EF"/>
    <w:p w14:paraId="3508C54A" w14:textId="77777777" w:rsidR="004F14EF" w:rsidRPr="009C2CAB" w:rsidRDefault="004F14EF" w:rsidP="009C2CAB">
      <w:pPr>
        <w:rPr>
          <w:rFonts w:hint="eastAsia"/>
        </w:rPr>
      </w:pPr>
    </w:p>
    <w:p w14:paraId="45E6735A" w14:textId="22A8805E" w:rsidR="005D4B51" w:rsidRDefault="00276107" w:rsidP="005D4B51">
      <w:pPr>
        <w:pStyle w:val="2"/>
      </w:pPr>
      <w:r>
        <w:rPr>
          <w:rFonts w:hint="eastAsia"/>
        </w:rPr>
        <w:t>Dart</w:t>
      </w:r>
      <w:r>
        <w:rPr>
          <w:rFonts w:hint="eastAsia"/>
        </w:rPr>
        <w:t>运算符</w:t>
      </w:r>
    </w:p>
    <w:p w14:paraId="355154F0" w14:textId="1CFC152C" w:rsidR="00012B16" w:rsidRDefault="008B0A7F" w:rsidP="00012B16">
      <w:r w:rsidRPr="008B0A7F">
        <w:rPr>
          <w:rFonts w:hint="eastAsia"/>
        </w:rPr>
        <w:t>以下列出</w:t>
      </w:r>
      <w:r w:rsidRPr="008B0A7F">
        <w:rPr>
          <w:rFonts w:hint="eastAsia"/>
        </w:rPr>
        <w:t xml:space="preserve"> Dart </w:t>
      </w:r>
      <w:r w:rsidRPr="008B0A7F">
        <w:rPr>
          <w:rFonts w:hint="eastAsia"/>
        </w:rPr>
        <w:t>的运算符，从高到低按照优先级排列：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B0A7F" w14:paraId="20FEDCD8" w14:textId="77777777" w:rsidTr="008B0A7F">
        <w:tc>
          <w:tcPr>
            <w:tcW w:w="4148" w:type="dxa"/>
          </w:tcPr>
          <w:p w14:paraId="5DE850D8" w14:textId="0162FAE7" w:rsidR="008B0A7F" w:rsidRDefault="008B0A7F" w:rsidP="00012B16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472539F" w14:textId="4D4013F5" w:rsidR="008B0A7F" w:rsidRDefault="008B0A7F" w:rsidP="00012B16">
            <w:pPr>
              <w:rPr>
                <w:rFonts w:hint="eastAsia"/>
              </w:rPr>
            </w:pPr>
            <w:r>
              <w:rPr>
                <w:rFonts w:hint="eastAsia"/>
              </w:rPr>
              <w:t>运算符</w:t>
            </w:r>
          </w:p>
        </w:tc>
      </w:tr>
      <w:tr w:rsidR="008B0A7F" w14:paraId="6EF828FC" w14:textId="77777777" w:rsidTr="008B0A7F">
        <w:tc>
          <w:tcPr>
            <w:tcW w:w="4148" w:type="dxa"/>
          </w:tcPr>
          <w:p w14:paraId="6C6B1B64" w14:textId="25A20398" w:rsidR="008B0A7F" w:rsidRDefault="008B0A7F" w:rsidP="00012B16">
            <w:pPr>
              <w:rPr>
                <w:rFonts w:hint="eastAsia"/>
              </w:rPr>
            </w:pPr>
            <w:r w:rsidRPr="008B0A7F">
              <w:rPr>
                <w:rFonts w:hint="eastAsia"/>
              </w:rPr>
              <w:t>一元运算符（后置）</w:t>
            </w:r>
          </w:p>
        </w:tc>
        <w:tc>
          <w:tcPr>
            <w:tcW w:w="4148" w:type="dxa"/>
          </w:tcPr>
          <w:p w14:paraId="6406ABC2" w14:textId="70B4EBEF" w:rsidR="008B0A7F" w:rsidRDefault="008B0A7F" w:rsidP="00012B16">
            <w:pPr>
              <w:rPr>
                <w:rFonts w:hint="eastAsia"/>
              </w:rPr>
            </w:pPr>
            <w:r w:rsidRPr="008B0A7F">
              <w:t>expr++ expr-- () [] . ?.</w:t>
            </w:r>
          </w:p>
        </w:tc>
      </w:tr>
      <w:tr w:rsidR="008B0A7F" w14:paraId="03B18C39" w14:textId="77777777" w:rsidTr="008B0A7F">
        <w:tc>
          <w:tcPr>
            <w:tcW w:w="4148" w:type="dxa"/>
          </w:tcPr>
          <w:p w14:paraId="414940E3" w14:textId="205015F9" w:rsidR="008B0A7F" w:rsidRDefault="008B0A7F" w:rsidP="00012B16">
            <w:pPr>
              <w:rPr>
                <w:rFonts w:hint="eastAsia"/>
              </w:rPr>
            </w:pPr>
            <w:r w:rsidRPr="008B0A7F">
              <w:rPr>
                <w:rFonts w:hint="eastAsia"/>
              </w:rPr>
              <w:t>一元运算符（前置）</w:t>
            </w:r>
          </w:p>
        </w:tc>
        <w:tc>
          <w:tcPr>
            <w:tcW w:w="4148" w:type="dxa"/>
          </w:tcPr>
          <w:p w14:paraId="324B0953" w14:textId="7C5EF07A" w:rsidR="008B0A7F" w:rsidRDefault="008B0A7F" w:rsidP="00012B16">
            <w:pPr>
              <w:rPr>
                <w:rFonts w:hint="eastAsia"/>
              </w:rPr>
            </w:pPr>
            <w:r w:rsidRPr="008B0A7F">
              <w:t>-expr !expr ~expr ++expr --expr</w:t>
            </w:r>
          </w:p>
        </w:tc>
      </w:tr>
      <w:tr w:rsidR="008B0A7F" w14:paraId="69ADDF0E" w14:textId="77777777" w:rsidTr="008B0A7F">
        <w:tc>
          <w:tcPr>
            <w:tcW w:w="4148" w:type="dxa"/>
          </w:tcPr>
          <w:p w14:paraId="4D5D1CBB" w14:textId="5F925DA8" w:rsidR="008B0A7F" w:rsidRDefault="008B0A7F" w:rsidP="00012B16">
            <w:pPr>
              <w:rPr>
                <w:rFonts w:hint="eastAsia"/>
              </w:rPr>
            </w:pPr>
            <w:r w:rsidRPr="008B0A7F">
              <w:rPr>
                <w:rFonts w:hint="eastAsia"/>
              </w:rPr>
              <w:t>乘法运算符</w:t>
            </w:r>
          </w:p>
        </w:tc>
        <w:tc>
          <w:tcPr>
            <w:tcW w:w="4148" w:type="dxa"/>
          </w:tcPr>
          <w:p w14:paraId="3E958036" w14:textId="77777777" w:rsidR="00387053" w:rsidRDefault="008B0A7F" w:rsidP="00012B16">
            <w:r w:rsidRPr="008B0A7F">
              <w:t>*</w:t>
            </w:r>
          </w:p>
          <w:p w14:paraId="7E0B568B" w14:textId="77777777" w:rsidR="00387053" w:rsidRDefault="008B0A7F" w:rsidP="00012B16">
            <w:r w:rsidRPr="008B0A7F">
              <w:t>/</w:t>
            </w:r>
          </w:p>
          <w:p w14:paraId="2D0CB06D" w14:textId="77777777" w:rsidR="00387053" w:rsidRDefault="008B0A7F" w:rsidP="00012B16">
            <w:r w:rsidRPr="008B0A7F">
              <w:t>%</w:t>
            </w:r>
          </w:p>
          <w:p w14:paraId="08240A5A" w14:textId="7940265D" w:rsidR="008B0A7F" w:rsidRDefault="008B0A7F" w:rsidP="00012B16">
            <w:pPr>
              <w:rPr>
                <w:rFonts w:hint="eastAsia"/>
              </w:rPr>
            </w:pPr>
            <w:r w:rsidRPr="008B0A7F">
              <w:t>~/</w:t>
            </w:r>
          </w:p>
        </w:tc>
      </w:tr>
      <w:tr w:rsidR="008B0A7F" w14:paraId="344E9956" w14:textId="77777777" w:rsidTr="008B0A7F">
        <w:tc>
          <w:tcPr>
            <w:tcW w:w="4148" w:type="dxa"/>
          </w:tcPr>
          <w:p w14:paraId="4E531D69" w14:textId="11846CE2" w:rsidR="008B0A7F" w:rsidRDefault="008B0A7F" w:rsidP="00012B16">
            <w:pPr>
              <w:rPr>
                <w:rFonts w:hint="eastAsia"/>
              </w:rPr>
            </w:pPr>
            <w:r w:rsidRPr="008B0A7F">
              <w:rPr>
                <w:rFonts w:hint="eastAsia"/>
              </w:rPr>
              <w:lastRenderedPageBreak/>
              <w:t>加法运算符</w:t>
            </w:r>
          </w:p>
        </w:tc>
        <w:tc>
          <w:tcPr>
            <w:tcW w:w="4148" w:type="dxa"/>
          </w:tcPr>
          <w:p w14:paraId="481E86C9" w14:textId="77777777" w:rsidR="00387053" w:rsidRDefault="008B0A7F" w:rsidP="00012B16">
            <w:r w:rsidRPr="008B0A7F">
              <w:t>+</w:t>
            </w:r>
          </w:p>
          <w:p w14:paraId="659C329D" w14:textId="38D46B20" w:rsidR="008B0A7F" w:rsidRDefault="008B0A7F" w:rsidP="00012B16">
            <w:pPr>
              <w:rPr>
                <w:rFonts w:hint="eastAsia"/>
              </w:rPr>
            </w:pPr>
            <w:r w:rsidRPr="008B0A7F">
              <w:t>-</w:t>
            </w:r>
          </w:p>
        </w:tc>
      </w:tr>
      <w:tr w:rsidR="008B0A7F" w14:paraId="2B5D691C" w14:textId="77777777" w:rsidTr="008B0A7F">
        <w:tc>
          <w:tcPr>
            <w:tcW w:w="4148" w:type="dxa"/>
          </w:tcPr>
          <w:p w14:paraId="465D4C16" w14:textId="0C28FD34" w:rsidR="008B0A7F" w:rsidRDefault="006644CE" w:rsidP="00012B16">
            <w:pPr>
              <w:rPr>
                <w:rFonts w:hint="eastAsia"/>
              </w:rPr>
            </w:pPr>
            <w:r>
              <w:rPr>
                <w:rFonts w:hint="eastAsia"/>
              </w:rPr>
              <w:t>位移</w:t>
            </w:r>
            <w:r w:rsidRPr="006644CE">
              <w:rPr>
                <w:rFonts w:hint="eastAsia"/>
              </w:rPr>
              <w:t>运算符</w:t>
            </w:r>
          </w:p>
        </w:tc>
        <w:tc>
          <w:tcPr>
            <w:tcW w:w="4148" w:type="dxa"/>
          </w:tcPr>
          <w:p w14:paraId="6A9C94F3" w14:textId="77777777" w:rsidR="003F6022" w:rsidRDefault="006644CE" w:rsidP="00012B16">
            <w:r w:rsidRPr="006644CE">
              <w:t>&lt;&lt;</w:t>
            </w:r>
          </w:p>
          <w:p w14:paraId="043CCBA7" w14:textId="4F82DE72" w:rsidR="008B0A7F" w:rsidRDefault="006644CE" w:rsidP="00012B16">
            <w:pPr>
              <w:rPr>
                <w:rFonts w:hint="eastAsia"/>
              </w:rPr>
            </w:pPr>
            <w:r w:rsidRPr="006644CE">
              <w:t>&gt;&gt;</w:t>
            </w:r>
          </w:p>
        </w:tc>
      </w:tr>
      <w:tr w:rsidR="008B0A7F" w14:paraId="095975EF" w14:textId="77777777" w:rsidTr="008B0A7F">
        <w:tc>
          <w:tcPr>
            <w:tcW w:w="4148" w:type="dxa"/>
          </w:tcPr>
          <w:p w14:paraId="39962DCA" w14:textId="1AF61E90" w:rsidR="008B0A7F" w:rsidRDefault="006644CE" w:rsidP="00012B16">
            <w:pPr>
              <w:rPr>
                <w:rFonts w:hint="eastAsia"/>
              </w:rPr>
            </w:pPr>
            <w:r w:rsidRPr="006644CE">
              <w:rPr>
                <w:rFonts w:hint="eastAsia"/>
              </w:rPr>
              <w:t>按位与</w:t>
            </w:r>
          </w:p>
        </w:tc>
        <w:tc>
          <w:tcPr>
            <w:tcW w:w="4148" w:type="dxa"/>
          </w:tcPr>
          <w:p w14:paraId="51677752" w14:textId="7EEEAFF5" w:rsidR="008B0A7F" w:rsidRDefault="00A210B3" w:rsidP="00012B16">
            <w:pPr>
              <w:rPr>
                <w:rFonts w:hint="eastAsia"/>
              </w:rPr>
            </w:pPr>
            <w:r w:rsidRPr="00A210B3">
              <w:t>&amp;</w:t>
            </w:r>
          </w:p>
        </w:tc>
      </w:tr>
      <w:tr w:rsidR="00A210B3" w14:paraId="05DF94F3" w14:textId="77777777" w:rsidTr="008B0A7F">
        <w:tc>
          <w:tcPr>
            <w:tcW w:w="4148" w:type="dxa"/>
          </w:tcPr>
          <w:p w14:paraId="3C97E1E4" w14:textId="26B479BA" w:rsidR="00A210B3" w:rsidRPr="006644CE" w:rsidRDefault="00A210B3" w:rsidP="00012B16">
            <w:pPr>
              <w:rPr>
                <w:rFonts w:hint="eastAsia"/>
              </w:rPr>
            </w:pPr>
            <w:r w:rsidRPr="00A210B3">
              <w:rPr>
                <w:rFonts w:hint="eastAsia"/>
              </w:rPr>
              <w:t>按位异或</w:t>
            </w:r>
          </w:p>
        </w:tc>
        <w:tc>
          <w:tcPr>
            <w:tcW w:w="4148" w:type="dxa"/>
          </w:tcPr>
          <w:p w14:paraId="29C1AB91" w14:textId="2FA897D6" w:rsidR="00A210B3" w:rsidRPr="00A210B3" w:rsidRDefault="00A210B3" w:rsidP="00012B16">
            <w:r w:rsidRPr="00A210B3">
              <w:t>^</w:t>
            </w:r>
          </w:p>
        </w:tc>
      </w:tr>
      <w:tr w:rsidR="00A210B3" w14:paraId="58FA12A1" w14:textId="77777777" w:rsidTr="008B0A7F">
        <w:tc>
          <w:tcPr>
            <w:tcW w:w="4148" w:type="dxa"/>
          </w:tcPr>
          <w:p w14:paraId="6B4FE28C" w14:textId="1B5651A5" w:rsidR="00A210B3" w:rsidRPr="006644CE" w:rsidRDefault="00A210B3" w:rsidP="00012B16">
            <w:pPr>
              <w:rPr>
                <w:rFonts w:hint="eastAsia"/>
              </w:rPr>
            </w:pPr>
            <w:r w:rsidRPr="00A210B3">
              <w:rPr>
                <w:rFonts w:hint="eastAsia"/>
              </w:rPr>
              <w:t>按位或</w:t>
            </w:r>
          </w:p>
        </w:tc>
        <w:tc>
          <w:tcPr>
            <w:tcW w:w="4148" w:type="dxa"/>
          </w:tcPr>
          <w:p w14:paraId="72B30600" w14:textId="7E13A020" w:rsidR="00A210B3" w:rsidRPr="00A210B3" w:rsidRDefault="00A210B3" w:rsidP="00012B16">
            <w:r w:rsidRPr="00A210B3">
              <w:t>|</w:t>
            </w:r>
          </w:p>
        </w:tc>
      </w:tr>
      <w:tr w:rsidR="00A210B3" w14:paraId="472D1118" w14:textId="77777777" w:rsidTr="008B0A7F">
        <w:tc>
          <w:tcPr>
            <w:tcW w:w="4148" w:type="dxa"/>
          </w:tcPr>
          <w:p w14:paraId="03788439" w14:textId="66FEB67A" w:rsidR="00A210B3" w:rsidRPr="006644CE" w:rsidRDefault="00782CD7" w:rsidP="00012B16">
            <w:pPr>
              <w:rPr>
                <w:rFonts w:hint="eastAsia"/>
              </w:rPr>
            </w:pPr>
            <w:r w:rsidRPr="00782CD7">
              <w:rPr>
                <w:rFonts w:hint="eastAsia"/>
              </w:rPr>
              <w:t>关系与类型检测</w:t>
            </w:r>
          </w:p>
        </w:tc>
        <w:tc>
          <w:tcPr>
            <w:tcW w:w="4148" w:type="dxa"/>
          </w:tcPr>
          <w:p w14:paraId="6F84A297" w14:textId="77777777" w:rsidR="00913EE9" w:rsidRDefault="00782CD7" w:rsidP="00012B16">
            <w:r w:rsidRPr="00782CD7">
              <w:t>&gt;=</w:t>
            </w:r>
          </w:p>
          <w:p w14:paraId="59D2BFD9" w14:textId="77777777" w:rsidR="00913EE9" w:rsidRDefault="00782CD7" w:rsidP="00012B16">
            <w:r w:rsidRPr="00782CD7">
              <w:t>&gt;</w:t>
            </w:r>
          </w:p>
          <w:p w14:paraId="70DE91E5" w14:textId="77777777" w:rsidR="00913EE9" w:rsidRDefault="00782CD7" w:rsidP="00012B16">
            <w:r w:rsidRPr="00782CD7">
              <w:t>&lt;=</w:t>
            </w:r>
          </w:p>
          <w:p w14:paraId="4E16CAB3" w14:textId="77777777" w:rsidR="00913EE9" w:rsidRDefault="00782CD7" w:rsidP="00012B16">
            <w:r w:rsidRPr="00782CD7">
              <w:t>&lt;</w:t>
            </w:r>
          </w:p>
          <w:p w14:paraId="19F59129" w14:textId="77777777" w:rsidR="00913EE9" w:rsidRDefault="00782CD7" w:rsidP="00012B16">
            <w:r w:rsidRPr="00782CD7">
              <w:t>as</w:t>
            </w:r>
          </w:p>
          <w:p w14:paraId="6659F455" w14:textId="77777777" w:rsidR="00913EE9" w:rsidRDefault="00782CD7" w:rsidP="00012B16">
            <w:r w:rsidRPr="00782CD7">
              <w:t>is</w:t>
            </w:r>
          </w:p>
          <w:p w14:paraId="17281535" w14:textId="77777777" w:rsidR="00913EE9" w:rsidRDefault="00782CD7" w:rsidP="00012B16">
            <w:r w:rsidRPr="00782CD7">
              <w:t>is!</w:t>
            </w:r>
          </w:p>
          <w:p w14:paraId="12914D0D" w14:textId="77777777" w:rsidR="00913EE9" w:rsidRDefault="00782CD7" w:rsidP="00012B16">
            <w:r w:rsidRPr="00782CD7">
              <w:t>in</w:t>
            </w:r>
          </w:p>
          <w:p w14:paraId="41752C30" w14:textId="3A9C2056" w:rsidR="00A210B3" w:rsidRPr="00A210B3" w:rsidRDefault="00782CD7" w:rsidP="00012B16">
            <w:r w:rsidRPr="00782CD7">
              <w:t>not in</w:t>
            </w:r>
          </w:p>
        </w:tc>
      </w:tr>
      <w:tr w:rsidR="00A210B3" w14:paraId="02135940" w14:textId="77777777" w:rsidTr="008B0A7F">
        <w:tc>
          <w:tcPr>
            <w:tcW w:w="4148" w:type="dxa"/>
          </w:tcPr>
          <w:p w14:paraId="24CABBB7" w14:textId="42A8BB59" w:rsidR="00A210B3" w:rsidRPr="006644CE" w:rsidRDefault="00CF48E2" w:rsidP="00012B16">
            <w:pPr>
              <w:rPr>
                <w:rFonts w:hint="eastAsia"/>
              </w:rPr>
            </w:pPr>
            <w:r w:rsidRPr="00CF48E2">
              <w:rPr>
                <w:rFonts w:hint="eastAsia"/>
              </w:rPr>
              <w:t>平等</w:t>
            </w:r>
          </w:p>
        </w:tc>
        <w:tc>
          <w:tcPr>
            <w:tcW w:w="4148" w:type="dxa"/>
          </w:tcPr>
          <w:p w14:paraId="2E62235A" w14:textId="77777777" w:rsidR="00275DFC" w:rsidRDefault="00CF48E2" w:rsidP="00012B16">
            <w:r w:rsidRPr="00CF48E2">
              <w:t>==</w:t>
            </w:r>
          </w:p>
          <w:p w14:paraId="1090121B" w14:textId="0A8F1696" w:rsidR="00A210B3" w:rsidRPr="00A210B3" w:rsidRDefault="00CF48E2" w:rsidP="00012B16">
            <w:r w:rsidRPr="00CF48E2">
              <w:t>!=</w:t>
            </w:r>
          </w:p>
        </w:tc>
      </w:tr>
      <w:tr w:rsidR="008B0A7F" w14:paraId="63424BCE" w14:textId="77777777" w:rsidTr="008B0A7F">
        <w:tc>
          <w:tcPr>
            <w:tcW w:w="4148" w:type="dxa"/>
          </w:tcPr>
          <w:p w14:paraId="480E0FF1" w14:textId="07C9A38A" w:rsidR="008B0A7F" w:rsidRDefault="00CF48E2" w:rsidP="00012B16">
            <w:pPr>
              <w:rPr>
                <w:rFonts w:hint="eastAsia"/>
              </w:rPr>
            </w:pPr>
            <w:r w:rsidRPr="00CF48E2">
              <w:rPr>
                <w:rFonts w:hint="eastAsia"/>
              </w:rPr>
              <w:t>逻辑与</w:t>
            </w:r>
          </w:p>
        </w:tc>
        <w:tc>
          <w:tcPr>
            <w:tcW w:w="4148" w:type="dxa"/>
          </w:tcPr>
          <w:p w14:paraId="5E865A47" w14:textId="73D5BDF2" w:rsidR="008B0A7F" w:rsidRDefault="00CF48E2" w:rsidP="00012B16">
            <w:pPr>
              <w:rPr>
                <w:rFonts w:hint="eastAsia"/>
              </w:rPr>
            </w:pPr>
            <w:r w:rsidRPr="00CF48E2">
              <w:t>&amp;&amp;</w:t>
            </w:r>
          </w:p>
        </w:tc>
      </w:tr>
      <w:tr w:rsidR="00CF48E2" w14:paraId="19EDBA0E" w14:textId="77777777" w:rsidTr="008B0A7F">
        <w:tc>
          <w:tcPr>
            <w:tcW w:w="4148" w:type="dxa"/>
          </w:tcPr>
          <w:p w14:paraId="561C801B" w14:textId="4FC91E17" w:rsidR="00CF48E2" w:rsidRDefault="00CF48E2" w:rsidP="00012B16">
            <w:pPr>
              <w:rPr>
                <w:rFonts w:hint="eastAsia"/>
              </w:rPr>
            </w:pPr>
            <w:r w:rsidRPr="00CF48E2">
              <w:rPr>
                <w:rFonts w:hint="eastAsia"/>
              </w:rPr>
              <w:t>逻辑或</w:t>
            </w:r>
          </w:p>
        </w:tc>
        <w:tc>
          <w:tcPr>
            <w:tcW w:w="4148" w:type="dxa"/>
          </w:tcPr>
          <w:p w14:paraId="1E6B6AD2" w14:textId="63964DD8" w:rsidR="00CF48E2" w:rsidRDefault="00CF48E2" w:rsidP="00012B16">
            <w:pPr>
              <w:rPr>
                <w:rFonts w:hint="eastAsia"/>
              </w:rPr>
            </w:pPr>
            <w:r w:rsidRPr="00CF48E2">
              <w:t>||</w:t>
            </w:r>
          </w:p>
        </w:tc>
      </w:tr>
      <w:tr w:rsidR="00CF48E2" w14:paraId="4FDCA296" w14:textId="77777777" w:rsidTr="008B0A7F">
        <w:tc>
          <w:tcPr>
            <w:tcW w:w="4148" w:type="dxa"/>
          </w:tcPr>
          <w:p w14:paraId="566047B6" w14:textId="2B889577" w:rsidR="00CF48E2" w:rsidRDefault="00333B68" w:rsidP="00012B16">
            <w:pPr>
              <w:rPr>
                <w:rFonts w:hint="eastAsia"/>
              </w:rPr>
            </w:pPr>
            <w:r w:rsidRPr="00333B68">
              <w:rPr>
                <w:rFonts w:hint="eastAsia"/>
              </w:rPr>
              <w:t>是否为</w:t>
            </w:r>
            <w:r w:rsidRPr="00333B68">
              <w:rPr>
                <w:rFonts w:hint="eastAsia"/>
              </w:rPr>
              <w:t>null</w:t>
            </w:r>
          </w:p>
        </w:tc>
        <w:tc>
          <w:tcPr>
            <w:tcW w:w="4148" w:type="dxa"/>
          </w:tcPr>
          <w:p w14:paraId="46AC022F" w14:textId="63BA8CE1" w:rsidR="00CF48E2" w:rsidRDefault="00333B68" w:rsidP="00012B16">
            <w:pPr>
              <w:rPr>
                <w:rFonts w:hint="eastAsia"/>
              </w:rPr>
            </w:pPr>
            <w:r w:rsidRPr="00333B68">
              <w:t>??</w:t>
            </w:r>
          </w:p>
        </w:tc>
      </w:tr>
      <w:tr w:rsidR="00CF48E2" w14:paraId="5A7E1AD7" w14:textId="77777777" w:rsidTr="008B0A7F">
        <w:tc>
          <w:tcPr>
            <w:tcW w:w="4148" w:type="dxa"/>
          </w:tcPr>
          <w:p w14:paraId="6C60E75A" w14:textId="7BCEC9FB" w:rsidR="00CF48E2" w:rsidRDefault="00333B68" w:rsidP="00012B16">
            <w:pPr>
              <w:rPr>
                <w:rFonts w:hint="eastAsia"/>
              </w:rPr>
            </w:pPr>
            <w:r w:rsidRPr="00333B68">
              <w:rPr>
                <w:rFonts w:hint="eastAsia"/>
              </w:rPr>
              <w:t>三目运算符</w:t>
            </w:r>
          </w:p>
        </w:tc>
        <w:tc>
          <w:tcPr>
            <w:tcW w:w="4148" w:type="dxa"/>
          </w:tcPr>
          <w:p w14:paraId="5C985191" w14:textId="58292710" w:rsidR="00CF48E2" w:rsidRDefault="00333B68" w:rsidP="00012B16">
            <w:pPr>
              <w:rPr>
                <w:rFonts w:hint="eastAsia"/>
              </w:rPr>
            </w:pPr>
            <w:r w:rsidRPr="00333B68">
              <w:t>expr1 ? expr2 : expr3</w:t>
            </w:r>
          </w:p>
        </w:tc>
      </w:tr>
      <w:tr w:rsidR="00333B68" w14:paraId="79C1CD78" w14:textId="77777777" w:rsidTr="008B0A7F">
        <w:tc>
          <w:tcPr>
            <w:tcW w:w="4148" w:type="dxa"/>
          </w:tcPr>
          <w:p w14:paraId="6201AF3D" w14:textId="0A5B2423" w:rsidR="00333B68" w:rsidRDefault="00333B68" w:rsidP="00012B16">
            <w:pPr>
              <w:rPr>
                <w:rFonts w:hint="eastAsia"/>
              </w:rPr>
            </w:pPr>
            <w:r w:rsidRPr="00333B68">
              <w:rPr>
                <w:rFonts w:hint="eastAsia"/>
              </w:rPr>
              <w:t>级联运算符</w:t>
            </w:r>
          </w:p>
        </w:tc>
        <w:tc>
          <w:tcPr>
            <w:tcW w:w="4148" w:type="dxa"/>
          </w:tcPr>
          <w:p w14:paraId="75AC9AF6" w14:textId="0CA67ABE" w:rsidR="00333B68" w:rsidRDefault="00333B68" w:rsidP="00012B16">
            <w:pPr>
              <w:rPr>
                <w:rFonts w:hint="eastAsia"/>
              </w:rPr>
            </w:pPr>
            <w:r w:rsidRPr="00333B68">
              <w:t>..</w:t>
            </w:r>
          </w:p>
        </w:tc>
      </w:tr>
      <w:tr w:rsidR="00333B68" w14:paraId="614013F3" w14:textId="77777777" w:rsidTr="008B0A7F">
        <w:tc>
          <w:tcPr>
            <w:tcW w:w="4148" w:type="dxa"/>
          </w:tcPr>
          <w:p w14:paraId="7EB78F94" w14:textId="553A833D" w:rsidR="00333B68" w:rsidRDefault="00333B68" w:rsidP="00012B16">
            <w:pPr>
              <w:rPr>
                <w:rFonts w:hint="eastAsia"/>
              </w:rPr>
            </w:pPr>
            <w:r w:rsidRPr="00333B68">
              <w:rPr>
                <w:rFonts w:hint="eastAsia"/>
              </w:rPr>
              <w:t>赋值运算符</w:t>
            </w:r>
          </w:p>
        </w:tc>
        <w:tc>
          <w:tcPr>
            <w:tcW w:w="4148" w:type="dxa"/>
          </w:tcPr>
          <w:p w14:paraId="6F762BDA" w14:textId="77777777" w:rsidR="005E1A2A" w:rsidRDefault="00333B68" w:rsidP="00012B16">
            <w:r w:rsidRPr="00333B68">
              <w:t>=</w:t>
            </w:r>
          </w:p>
          <w:p w14:paraId="7A474B07" w14:textId="77777777" w:rsidR="005E1A2A" w:rsidRDefault="00333B68" w:rsidP="00012B16">
            <w:r w:rsidRPr="00333B68">
              <w:t>*=</w:t>
            </w:r>
          </w:p>
          <w:p w14:paraId="11EF3F8B" w14:textId="77777777" w:rsidR="005E1A2A" w:rsidRDefault="00333B68" w:rsidP="00012B16">
            <w:r w:rsidRPr="00333B68">
              <w:t>/=</w:t>
            </w:r>
          </w:p>
          <w:p w14:paraId="0F451BDB" w14:textId="47C748F6" w:rsidR="005E1A2A" w:rsidRDefault="00333B68" w:rsidP="00012B16">
            <w:r w:rsidRPr="00333B68">
              <w:t>~=</w:t>
            </w:r>
          </w:p>
          <w:p w14:paraId="46C5F63D" w14:textId="77777777" w:rsidR="005E1A2A" w:rsidRDefault="00333B68" w:rsidP="00012B16">
            <w:r w:rsidRPr="00333B68">
              <w:t>%=</w:t>
            </w:r>
          </w:p>
          <w:p w14:paraId="7D2D9A4F" w14:textId="77777777" w:rsidR="005E1A2A" w:rsidRDefault="00333B68" w:rsidP="00012B16">
            <w:r w:rsidRPr="00333B68">
              <w:t>+=</w:t>
            </w:r>
          </w:p>
          <w:p w14:paraId="30B61927" w14:textId="77777777" w:rsidR="005E1A2A" w:rsidRDefault="00333B68" w:rsidP="00012B16">
            <w:r w:rsidRPr="00333B68">
              <w:t>-=</w:t>
            </w:r>
          </w:p>
          <w:p w14:paraId="02B59693" w14:textId="77777777" w:rsidR="005E1A2A" w:rsidRDefault="00333B68" w:rsidP="00012B16">
            <w:r w:rsidRPr="00333B68">
              <w:t>&lt;&lt;=</w:t>
            </w:r>
          </w:p>
          <w:p w14:paraId="1E0AD81B" w14:textId="77777777" w:rsidR="005E1A2A" w:rsidRDefault="00333B68" w:rsidP="00012B16">
            <w:r w:rsidRPr="00333B68">
              <w:t>&gt;&gt;=</w:t>
            </w:r>
          </w:p>
          <w:p w14:paraId="541A0794" w14:textId="77777777" w:rsidR="005E1A2A" w:rsidRDefault="00333B68" w:rsidP="00012B16">
            <w:r w:rsidRPr="00333B68">
              <w:t>&amp;=</w:t>
            </w:r>
          </w:p>
          <w:p w14:paraId="7721A57C" w14:textId="77777777" w:rsidR="005E1A2A" w:rsidRDefault="00333B68" w:rsidP="00012B16">
            <w:r w:rsidRPr="00333B68">
              <w:t>^=</w:t>
            </w:r>
          </w:p>
          <w:p w14:paraId="5CAB0D57" w14:textId="77777777" w:rsidR="005E1A2A" w:rsidRDefault="00333B68" w:rsidP="00012B16">
            <w:r w:rsidRPr="00333B68">
              <w:t>|=</w:t>
            </w:r>
          </w:p>
          <w:p w14:paraId="630C12F4" w14:textId="1F034CEE" w:rsidR="00333B68" w:rsidRDefault="00333B68" w:rsidP="00012B16">
            <w:pPr>
              <w:rPr>
                <w:rFonts w:hint="eastAsia"/>
              </w:rPr>
            </w:pPr>
            <w:r w:rsidRPr="00333B68">
              <w:t>??=</w:t>
            </w:r>
          </w:p>
        </w:tc>
      </w:tr>
    </w:tbl>
    <w:p w14:paraId="0DC5002B" w14:textId="77777777" w:rsidR="008B0A7F" w:rsidRDefault="008B0A7F" w:rsidP="00012B16">
      <w:pPr>
        <w:rPr>
          <w:rFonts w:hint="eastAsia"/>
        </w:rPr>
      </w:pPr>
    </w:p>
    <w:p w14:paraId="20132196" w14:textId="77777777" w:rsidR="00012B16" w:rsidRPr="00012B16" w:rsidRDefault="00012B16" w:rsidP="00012B16">
      <w:pPr>
        <w:rPr>
          <w:rFonts w:hint="eastAsia"/>
        </w:rPr>
      </w:pPr>
    </w:p>
    <w:p w14:paraId="2E02F4E7" w14:textId="42AFA3E1" w:rsidR="005D4B51" w:rsidRDefault="005D4B51" w:rsidP="005D4B51">
      <w:pPr>
        <w:pStyle w:val="3"/>
      </w:pPr>
      <w:r>
        <w:rPr>
          <w:rFonts w:hint="eastAsia"/>
        </w:rPr>
        <w:t>比较运算符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04C52" w14:paraId="112127ED" w14:textId="77777777" w:rsidTr="00C04C52">
        <w:tc>
          <w:tcPr>
            <w:tcW w:w="8296" w:type="dxa"/>
          </w:tcPr>
          <w:p w14:paraId="655C0A43" w14:textId="77777777" w:rsidR="00C04C52" w:rsidRDefault="00C04C52" w:rsidP="00C04C52">
            <w:r>
              <w:t>main() {</w:t>
            </w:r>
          </w:p>
          <w:p w14:paraId="17029564" w14:textId="77777777" w:rsidR="00C04C52" w:rsidRDefault="00C04C52" w:rsidP="00C04C52">
            <w:r>
              <w:t xml:space="preserve">  /**</w:t>
            </w:r>
          </w:p>
          <w:p w14:paraId="5929EA21" w14:textId="77777777" w:rsidR="00C04C52" w:rsidRDefault="00C04C52" w:rsidP="00C04C52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* </w:t>
            </w:r>
            <w:r>
              <w:rPr>
                <w:rFonts w:hint="eastAsia"/>
              </w:rPr>
              <w:t>比较运算符</w:t>
            </w:r>
          </w:p>
          <w:p w14:paraId="3807D4CC" w14:textId="77777777" w:rsidR="00C04C52" w:rsidRDefault="00C04C52" w:rsidP="00C04C52">
            <w:r>
              <w:lastRenderedPageBreak/>
              <w:t xml:space="preserve">   */</w:t>
            </w:r>
          </w:p>
          <w:p w14:paraId="1F7B63AA" w14:textId="77777777" w:rsidR="00C04C52" w:rsidRDefault="00C04C52" w:rsidP="00C04C52">
            <w:r>
              <w:t xml:space="preserve">  print(2 == 2);</w:t>
            </w:r>
          </w:p>
          <w:p w14:paraId="5BAB2428" w14:textId="77777777" w:rsidR="00C04C52" w:rsidRDefault="00C04C52" w:rsidP="00C04C52">
            <w:r>
              <w:t xml:space="preserve">  print(2 != 2);</w:t>
            </w:r>
          </w:p>
          <w:p w14:paraId="4F970399" w14:textId="77777777" w:rsidR="00C04C52" w:rsidRDefault="00C04C52" w:rsidP="00C04C52">
            <w:r>
              <w:t xml:space="preserve">  print(2 &gt; 2);</w:t>
            </w:r>
          </w:p>
          <w:p w14:paraId="6F71E217" w14:textId="77777777" w:rsidR="00C04C52" w:rsidRDefault="00C04C52" w:rsidP="00C04C52">
            <w:r>
              <w:t xml:space="preserve">  print(2 &lt; 2);</w:t>
            </w:r>
          </w:p>
          <w:p w14:paraId="7EFB8091" w14:textId="77777777" w:rsidR="00C04C52" w:rsidRDefault="00C04C52" w:rsidP="00C04C52">
            <w:r>
              <w:t xml:space="preserve">  print(2 &gt;= 2);</w:t>
            </w:r>
          </w:p>
          <w:p w14:paraId="11803064" w14:textId="77777777" w:rsidR="00C04C52" w:rsidRDefault="00C04C52" w:rsidP="00C04C52">
            <w:r>
              <w:t xml:space="preserve">  print(2 &lt;= 2);</w:t>
            </w:r>
          </w:p>
          <w:p w14:paraId="29613453" w14:textId="7DCD2D96" w:rsidR="00C04C52" w:rsidRDefault="00C04C52" w:rsidP="00C04C52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672EB9BD" w14:textId="77777777" w:rsidR="005D4B51" w:rsidRPr="005D4B51" w:rsidRDefault="005D4B51" w:rsidP="005D4B51">
      <w:pPr>
        <w:rPr>
          <w:rFonts w:hint="eastAsia"/>
        </w:rPr>
      </w:pPr>
    </w:p>
    <w:p w14:paraId="0870DD0A" w14:textId="76ED6732" w:rsidR="00C3485B" w:rsidRDefault="00B02D7E" w:rsidP="00B02D7E">
      <w:pPr>
        <w:pStyle w:val="3"/>
      </w:pPr>
      <w:r>
        <w:rPr>
          <w:rFonts w:hint="eastAsia"/>
        </w:rPr>
        <w:t>算术运算符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02D7E" w14:paraId="4C2E7150" w14:textId="77777777" w:rsidTr="00B02D7E">
        <w:tc>
          <w:tcPr>
            <w:tcW w:w="8296" w:type="dxa"/>
          </w:tcPr>
          <w:p w14:paraId="488EE495" w14:textId="77777777" w:rsidR="00B02D7E" w:rsidRDefault="00B02D7E" w:rsidP="00B02D7E">
            <w:r>
              <w:t>main() {</w:t>
            </w:r>
          </w:p>
          <w:p w14:paraId="2CE3FA07" w14:textId="77777777" w:rsidR="00B02D7E" w:rsidRDefault="00B02D7E" w:rsidP="00B02D7E">
            <w:r>
              <w:t xml:space="preserve">  /**</w:t>
            </w:r>
          </w:p>
          <w:p w14:paraId="40FBA679" w14:textId="77777777" w:rsidR="00B02D7E" w:rsidRDefault="00B02D7E" w:rsidP="00B02D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* </w:t>
            </w:r>
            <w:r>
              <w:rPr>
                <w:rFonts w:hint="eastAsia"/>
              </w:rPr>
              <w:t>算术运算符</w:t>
            </w:r>
          </w:p>
          <w:p w14:paraId="112E582F" w14:textId="77777777" w:rsidR="00B02D7E" w:rsidRDefault="00B02D7E" w:rsidP="00B02D7E">
            <w:r>
              <w:t xml:space="preserve">   */</w:t>
            </w:r>
          </w:p>
          <w:p w14:paraId="39F9CFF4" w14:textId="77777777" w:rsidR="00B02D7E" w:rsidRDefault="00B02D7E" w:rsidP="00B02D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print(5 + 2); // 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5 </w:t>
            </w:r>
            <w:r>
              <w:rPr>
                <w:rFonts w:hint="eastAsia"/>
              </w:rPr>
              <w:t>加</w:t>
            </w:r>
            <w:r>
              <w:rPr>
                <w:rFonts w:hint="eastAsia"/>
              </w:rPr>
              <w:t xml:space="preserve"> 2</w:t>
            </w:r>
          </w:p>
          <w:p w14:paraId="3FAB850E" w14:textId="77777777" w:rsidR="00B02D7E" w:rsidRDefault="00B02D7E" w:rsidP="00B02D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print(5 - 2); // 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5 </w:t>
            </w:r>
            <w:r>
              <w:rPr>
                <w:rFonts w:hint="eastAsia"/>
              </w:rPr>
              <w:t>减</w:t>
            </w:r>
            <w:r>
              <w:rPr>
                <w:rFonts w:hint="eastAsia"/>
              </w:rPr>
              <w:t xml:space="preserve"> 2</w:t>
            </w:r>
          </w:p>
          <w:p w14:paraId="321C3384" w14:textId="77777777" w:rsidR="00B02D7E" w:rsidRDefault="00B02D7E" w:rsidP="00B02D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print(5 * 2); // 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5 </w:t>
            </w:r>
            <w:r>
              <w:rPr>
                <w:rFonts w:hint="eastAsia"/>
              </w:rPr>
              <w:t>乘</w:t>
            </w:r>
            <w:r>
              <w:rPr>
                <w:rFonts w:hint="eastAsia"/>
              </w:rPr>
              <w:t xml:space="preserve"> 2</w:t>
            </w:r>
          </w:p>
          <w:p w14:paraId="7EF12917" w14:textId="77777777" w:rsidR="00B02D7E" w:rsidRDefault="00B02D7E" w:rsidP="00B02D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print(5 / 2); // 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5 </w:t>
            </w:r>
            <w:r>
              <w:rPr>
                <w:rFonts w:hint="eastAsia"/>
              </w:rPr>
              <w:t>除</w:t>
            </w:r>
            <w:r>
              <w:rPr>
                <w:rFonts w:hint="eastAsia"/>
              </w:rPr>
              <w:t xml:space="preserve"> 2</w:t>
            </w:r>
          </w:p>
          <w:p w14:paraId="04C244E8" w14:textId="77777777" w:rsidR="00B02D7E" w:rsidRDefault="00B02D7E" w:rsidP="00B02D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print(5 ~/ 2); // 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5 </w:t>
            </w:r>
            <w:r>
              <w:rPr>
                <w:rFonts w:hint="eastAsia"/>
              </w:rPr>
              <w:t>整除</w:t>
            </w:r>
            <w:r>
              <w:rPr>
                <w:rFonts w:hint="eastAsia"/>
              </w:rPr>
              <w:t xml:space="preserve"> 2</w:t>
            </w:r>
          </w:p>
          <w:p w14:paraId="2BDA1AFA" w14:textId="77777777" w:rsidR="00B02D7E" w:rsidRDefault="00B02D7E" w:rsidP="00B02D7E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print(5 % 2); // </w:t>
            </w:r>
            <w:r>
              <w:rPr>
                <w:rFonts w:hint="eastAsia"/>
              </w:rPr>
              <w:t>计算</w:t>
            </w:r>
            <w:r>
              <w:rPr>
                <w:rFonts w:hint="eastAsia"/>
              </w:rPr>
              <w:t xml:space="preserve"> 5 </w:t>
            </w:r>
            <w:r>
              <w:rPr>
                <w:rFonts w:hint="eastAsia"/>
              </w:rPr>
              <w:t>模以</w:t>
            </w:r>
            <w:r>
              <w:rPr>
                <w:rFonts w:hint="eastAsia"/>
              </w:rPr>
              <w:t xml:space="preserve"> 2</w:t>
            </w:r>
          </w:p>
          <w:p w14:paraId="6B057A37" w14:textId="6949A01D" w:rsidR="00B02D7E" w:rsidRDefault="00B02D7E" w:rsidP="00B02D7E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0C9CDA9C" w14:textId="5950CBBE" w:rsidR="00B02D7E" w:rsidRDefault="00B02D7E" w:rsidP="00B02D7E"/>
    <w:p w14:paraId="0BA5134A" w14:textId="3D541746" w:rsidR="008F54D9" w:rsidRDefault="008F54D9" w:rsidP="008F54D9">
      <w:pPr>
        <w:pStyle w:val="3"/>
      </w:pPr>
      <w:r>
        <w:rPr>
          <w:rFonts w:hint="eastAsia"/>
        </w:rPr>
        <w:t>自增自减运算符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54D9" w14:paraId="5197E45E" w14:textId="77777777" w:rsidTr="008F54D9">
        <w:tc>
          <w:tcPr>
            <w:tcW w:w="8296" w:type="dxa"/>
          </w:tcPr>
          <w:p w14:paraId="5774C05F" w14:textId="77777777" w:rsidR="008F54D9" w:rsidRDefault="008F54D9" w:rsidP="008F54D9">
            <w:r>
              <w:t>main() {</w:t>
            </w:r>
          </w:p>
          <w:p w14:paraId="3504DBD2" w14:textId="77777777" w:rsidR="008F54D9" w:rsidRDefault="008F54D9" w:rsidP="008F54D9">
            <w:r>
              <w:t xml:space="preserve">  /**</w:t>
            </w:r>
          </w:p>
          <w:p w14:paraId="1671E2EE" w14:textId="77777777" w:rsidR="008F54D9" w:rsidRDefault="008F54D9" w:rsidP="008F54D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* </w:t>
            </w:r>
            <w:r>
              <w:rPr>
                <w:rFonts w:hint="eastAsia"/>
              </w:rPr>
              <w:t>自增运算符</w:t>
            </w:r>
            <w:r>
              <w:rPr>
                <w:rFonts w:hint="eastAsia"/>
              </w:rPr>
              <w:t xml:space="preserve"> ++</w:t>
            </w:r>
          </w:p>
          <w:p w14:paraId="2A1B7D8F" w14:textId="77777777" w:rsidR="008F54D9" w:rsidRDefault="008F54D9" w:rsidP="008F54D9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* </w:t>
            </w:r>
            <w:r>
              <w:rPr>
                <w:rFonts w:hint="eastAsia"/>
              </w:rPr>
              <w:t>自减运算符</w:t>
            </w:r>
            <w:r>
              <w:rPr>
                <w:rFonts w:hint="eastAsia"/>
              </w:rPr>
              <w:t xml:space="preserve"> --</w:t>
            </w:r>
          </w:p>
          <w:p w14:paraId="7BAC9A28" w14:textId="77777777" w:rsidR="008F54D9" w:rsidRDefault="008F54D9" w:rsidP="008F54D9">
            <w:r>
              <w:t xml:space="preserve">   */</w:t>
            </w:r>
          </w:p>
          <w:p w14:paraId="27A2EE1D" w14:textId="77777777" w:rsidR="008F54D9" w:rsidRDefault="008F54D9" w:rsidP="008F54D9">
            <w:r>
              <w:t xml:space="preserve">  int age = 20;</w:t>
            </w:r>
          </w:p>
          <w:p w14:paraId="3095927F" w14:textId="77777777" w:rsidR="008F54D9" w:rsidRDefault="008F54D9" w:rsidP="008F54D9">
            <w:r>
              <w:t xml:space="preserve">  int num_1 = ++age;</w:t>
            </w:r>
          </w:p>
          <w:p w14:paraId="7521E24F" w14:textId="77777777" w:rsidR="008F54D9" w:rsidRDefault="008F54D9" w:rsidP="008F54D9">
            <w:r>
              <w:t xml:space="preserve">  print(num_1);</w:t>
            </w:r>
          </w:p>
          <w:p w14:paraId="2FF3D82D" w14:textId="77777777" w:rsidR="008F54D9" w:rsidRDefault="008F54D9" w:rsidP="008F54D9">
            <w:r>
              <w:t xml:space="preserve">  print(age);</w:t>
            </w:r>
          </w:p>
          <w:p w14:paraId="38B90A58" w14:textId="77777777" w:rsidR="008F54D9" w:rsidRDefault="008F54D9" w:rsidP="008F54D9">
            <w:r>
              <w:t xml:space="preserve">  int num_2 = age++;</w:t>
            </w:r>
          </w:p>
          <w:p w14:paraId="2DCE9D33" w14:textId="77777777" w:rsidR="008F54D9" w:rsidRDefault="008F54D9" w:rsidP="008F54D9">
            <w:r>
              <w:t xml:space="preserve">  print(num_2);</w:t>
            </w:r>
          </w:p>
          <w:p w14:paraId="6A716F16" w14:textId="77777777" w:rsidR="008F54D9" w:rsidRDefault="008F54D9" w:rsidP="008F54D9">
            <w:r>
              <w:t xml:space="preserve">  print(age);</w:t>
            </w:r>
          </w:p>
          <w:p w14:paraId="1CBF9CB9" w14:textId="77777777" w:rsidR="008F54D9" w:rsidRDefault="008F54D9" w:rsidP="008F54D9">
            <w:r>
              <w:t xml:space="preserve">  int num_3 = --age;</w:t>
            </w:r>
          </w:p>
          <w:p w14:paraId="7DEC371A" w14:textId="77777777" w:rsidR="008F54D9" w:rsidRDefault="008F54D9" w:rsidP="008F54D9">
            <w:r>
              <w:t xml:space="preserve">  print(num_3);</w:t>
            </w:r>
          </w:p>
          <w:p w14:paraId="6A0ACEBD" w14:textId="77777777" w:rsidR="008F54D9" w:rsidRDefault="008F54D9" w:rsidP="008F54D9">
            <w:r>
              <w:t xml:space="preserve">  print(age);</w:t>
            </w:r>
          </w:p>
          <w:p w14:paraId="3BAA10E3" w14:textId="77777777" w:rsidR="008F54D9" w:rsidRDefault="008F54D9" w:rsidP="008F54D9">
            <w:r>
              <w:t xml:space="preserve">  int num_4 = age--;</w:t>
            </w:r>
          </w:p>
          <w:p w14:paraId="0656A158" w14:textId="77777777" w:rsidR="008F54D9" w:rsidRDefault="008F54D9" w:rsidP="008F54D9">
            <w:r>
              <w:t xml:space="preserve">  print(num_4);</w:t>
            </w:r>
          </w:p>
          <w:p w14:paraId="44786E62" w14:textId="77777777" w:rsidR="008F54D9" w:rsidRDefault="008F54D9" w:rsidP="008F54D9">
            <w:r>
              <w:t xml:space="preserve">  print(age);</w:t>
            </w:r>
          </w:p>
          <w:p w14:paraId="28AB603E" w14:textId="5B2F6F08" w:rsidR="008F54D9" w:rsidRDefault="008F54D9" w:rsidP="008F54D9">
            <w:pPr>
              <w:rPr>
                <w:rFonts w:hint="eastAsia"/>
              </w:rPr>
            </w:pPr>
            <w:r>
              <w:lastRenderedPageBreak/>
              <w:t>}</w:t>
            </w:r>
          </w:p>
        </w:tc>
      </w:tr>
    </w:tbl>
    <w:p w14:paraId="5E0DA262" w14:textId="5711762D" w:rsidR="008F54D9" w:rsidRDefault="008F54D9" w:rsidP="008F54D9"/>
    <w:p w14:paraId="28D60972" w14:textId="1FED6E01" w:rsidR="00300FC1" w:rsidRDefault="00300FC1" w:rsidP="002617EB">
      <w:pPr>
        <w:pStyle w:val="2"/>
      </w:pPr>
      <w:r>
        <w:rPr>
          <w:rFonts w:hint="eastAsia"/>
        </w:rPr>
        <w:t>流程控制</w:t>
      </w:r>
    </w:p>
    <w:p w14:paraId="72A1E6D7" w14:textId="3DB19C03" w:rsidR="00300FC1" w:rsidRDefault="00714096" w:rsidP="00300FC1">
      <w:r w:rsidRPr="00714096">
        <w:rPr>
          <w:rFonts w:hint="eastAsia"/>
        </w:rPr>
        <w:t>流程控制语句基本上跟其它编程语言类似，在</w:t>
      </w:r>
      <w:r w:rsidRPr="00714096">
        <w:rPr>
          <w:rFonts w:hint="eastAsia"/>
        </w:rPr>
        <w:t xml:space="preserve"> Dart </w:t>
      </w:r>
      <w:r w:rsidRPr="00714096">
        <w:rPr>
          <w:rFonts w:hint="eastAsia"/>
        </w:rPr>
        <w:t>中的流程控制语句包括：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539"/>
        <w:gridCol w:w="4757"/>
      </w:tblGrid>
      <w:tr w:rsidR="00443D62" w14:paraId="53E9ADBB" w14:textId="77777777" w:rsidTr="00443D62">
        <w:tc>
          <w:tcPr>
            <w:tcW w:w="3539" w:type="dxa"/>
          </w:tcPr>
          <w:p w14:paraId="6FD94ECA" w14:textId="77777777" w:rsidR="00443D62" w:rsidRDefault="00443D62" w:rsidP="00300FC1"/>
        </w:tc>
        <w:tc>
          <w:tcPr>
            <w:tcW w:w="4757" w:type="dxa"/>
          </w:tcPr>
          <w:p w14:paraId="7EB07E49" w14:textId="77777777" w:rsidR="00443D62" w:rsidRDefault="00443D62" w:rsidP="00300FC1"/>
        </w:tc>
      </w:tr>
      <w:tr w:rsidR="00443D62" w14:paraId="397A26C6" w14:textId="77777777" w:rsidTr="00443D62">
        <w:tc>
          <w:tcPr>
            <w:tcW w:w="3539" w:type="dxa"/>
          </w:tcPr>
          <w:p w14:paraId="46BAB879" w14:textId="18C45B9C" w:rsidR="00443D62" w:rsidRDefault="006A49EA" w:rsidP="00300FC1">
            <w:r>
              <w:rPr>
                <w:rFonts w:hint="eastAsia"/>
              </w:rPr>
              <w:t>条件语句</w:t>
            </w:r>
          </w:p>
        </w:tc>
        <w:tc>
          <w:tcPr>
            <w:tcW w:w="4757" w:type="dxa"/>
          </w:tcPr>
          <w:p w14:paraId="2FDA18C9" w14:textId="77777777" w:rsidR="006A49EA" w:rsidRDefault="006A49EA" w:rsidP="00300FC1">
            <w:r w:rsidRPr="006A49EA">
              <w:t xml:space="preserve">if else  </w:t>
            </w:r>
          </w:p>
          <w:p w14:paraId="0443D61F" w14:textId="56E1CF49" w:rsidR="00443D62" w:rsidRDefault="006A49EA" w:rsidP="00300FC1">
            <w:r w:rsidRPr="006A49EA">
              <w:t>switch case</w:t>
            </w:r>
          </w:p>
        </w:tc>
      </w:tr>
      <w:tr w:rsidR="00443D62" w14:paraId="32E560AF" w14:textId="77777777" w:rsidTr="00443D62">
        <w:tc>
          <w:tcPr>
            <w:tcW w:w="3539" w:type="dxa"/>
          </w:tcPr>
          <w:p w14:paraId="1E2E46A9" w14:textId="3387C62C" w:rsidR="00443D62" w:rsidRDefault="004C59AF" w:rsidP="00300FC1">
            <w:r w:rsidRPr="004C59AF">
              <w:rPr>
                <w:rFonts w:hint="eastAsia"/>
              </w:rPr>
              <w:t>循环语句</w:t>
            </w:r>
          </w:p>
        </w:tc>
        <w:tc>
          <w:tcPr>
            <w:tcW w:w="4757" w:type="dxa"/>
          </w:tcPr>
          <w:p w14:paraId="249CD6B8" w14:textId="77777777" w:rsidR="004C59AF" w:rsidRDefault="004C59AF" w:rsidP="00300FC1">
            <w:r w:rsidRPr="004C59AF">
              <w:t xml:space="preserve">for  </w:t>
            </w:r>
          </w:p>
          <w:p w14:paraId="28881536" w14:textId="77777777" w:rsidR="004C59AF" w:rsidRDefault="004C59AF" w:rsidP="00300FC1">
            <w:r w:rsidRPr="004C59AF">
              <w:t xml:space="preserve">while  </w:t>
            </w:r>
          </w:p>
          <w:p w14:paraId="705974DE" w14:textId="2FE61388" w:rsidR="00443D62" w:rsidRDefault="004C59AF" w:rsidP="00300FC1">
            <w:r w:rsidRPr="004C59AF">
              <w:t>do-while</w:t>
            </w:r>
          </w:p>
        </w:tc>
      </w:tr>
      <w:tr w:rsidR="00443D62" w14:paraId="274F458A" w14:textId="77777777" w:rsidTr="00443D62">
        <w:tc>
          <w:tcPr>
            <w:tcW w:w="3539" w:type="dxa"/>
          </w:tcPr>
          <w:p w14:paraId="24BAF31E" w14:textId="099D5B08" w:rsidR="00443D62" w:rsidRDefault="00A44B4C" w:rsidP="00300FC1">
            <w:r w:rsidRPr="00A44B4C">
              <w:rPr>
                <w:rFonts w:hint="eastAsia"/>
              </w:rPr>
              <w:t>跳转语句</w:t>
            </w:r>
          </w:p>
        </w:tc>
        <w:tc>
          <w:tcPr>
            <w:tcW w:w="4757" w:type="dxa"/>
          </w:tcPr>
          <w:p w14:paraId="015E0275" w14:textId="77777777" w:rsidR="00A44B4C" w:rsidRDefault="00A44B4C" w:rsidP="00300FC1">
            <w:r w:rsidRPr="00A44B4C">
              <w:t xml:space="preserve">break  </w:t>
            </w:r>
          </w:p>
          <w:p w14:paraId="6B224561" w14:textId="77777777" w:rsidR="00443D62" w:rsidRDefault="00A44B4C" w:rsidP="00300FC1">
            <w:r w:rsidRPr="00A44B4C">
              <w:t>continue</w:t>
            </w:r>
          </w:p>
          <w:p w14:paraId="330D7BB3" w14:textId="1CCC8A99" w:rsidR="00A44B4C" w:rsidRDefault="00A44B4C" w:rsidP="00300FC1">
            <w:r>
              <w:rPr>
                <w:rFonts w:hint="eastAsia"/>
              </w:rPr>
              <w:t>return</w:t>
            </w:r>
          </w:p>
        </w:tc>
      </w:tr>
      <w:tr w:rsidR="00443D62" w14:paraId="1465A6C1" w14:textId="77777777" w:rsidTr="00443D62">
        <w:tc>
          <w:tcPr>
            <w:tcW w:w="3539" w:type="dxa"/>
          </w:tcPr>
          <w:p w14:paraId="50598846" w14:textId="5C1091F2" w:rsidR="00443D62" w:rsidRDefault="008E5BE5" w:rsidP="00300FC1">
            <w:r w:rsidRPr="008E5BE5">
              <w:rPr>
                <w:rFonts w:hint="eastAsia"/>
              </w:rPr>
              <w:t>断言语句</w:t>
            </w:r>
          </w:p>
        </w:tc>
        <w:tc>
          <w:tcPr>
            <w:tcW w:w="4757" w:type="dxa"/>
          </w:tcPr>
          <w:p w14:paraId="15CDD4B3" w14:textId="5F397CB7" w:rsidR="00443D62" w:rsidRDefault="008E5BE5" w:rsidP="00300FC1">
            <w:r w:rsidRPr="008E5BE5">
              <w:t>assert</w:t>
            </w:r>
          </w:p>
        </w:tc>
      </w:tr>
      <w:tr w:rsidR="00443D62" w14:paraId="545A7228" w14:textId="77777777" w:rsidTr="00443D62">
        <w:tc>
          <w:tcPr>
            <w:tcW w:w="3539" w:type="dxa"/>
          </w:tcPr>
          <w:p w14:paraId="2012D491" w14:textId="2D1A5676" w:rsidR="00443D62" w:rsidRDefault="008E5BE5" w:rsidP="00300FC1">
            <w:r>
              <w:rPr>
                <w:rFonts w:hint="eastAsia"/>
              </w:rPr>
              <w:t>异常语句</w:t>
            </w:r>
          </w:p>
        </w:tc>
        <w:tc>
          <w:tcPr>
            <w:tcW w:w="4757" w:type="dxa"/>
          </w:tcPr>
          <w:p w14:paraId="0D717321" w14:textId="419D8903" w:rsidR="00443D62" w:rsidRDefault="008E5BE5" w:rsidP="00300FC1">
            <w:r w:rsidRPr="008E5BE5">
              <w:t>try-catch</w:t>
            </w:r>
          </w:p>
        </w:tc>
      </w:tr>
    </w:tbl>
    <w:p w14:paraId="61BB055D" w14:textId="5EC9BEAA" w:rsidR="00714096" w:rsidRDefault="00714096" w:rsidP="00300FC1"/>
    <w:p w14:paraId="7CA45F96" w14:textId="371BA467" w:rsidR="00714096" w:rsidRDefault="00863677" w:rsidP="00863677">
      <w:pPr>
        <w:pStyle w:val="3"/>
      </w:pPr>
      <w:r>
        <w:rPr>
          <w:rFonts w:hint="eastAsia"/>
        </w:rPr>
        <w:t>条件语句</w:t>
      </w:r>
    </w:p>
    <w:p w14:paraId="3A7ECC2D" w14:textId="1681BA33" w:rsidR="00863677" w:rsidRDefault="00F17EEB" w:rsidP="00DE3B41">
      <w:pPr>
        <w:pStyle w:val="4"/>
      </w:pPr>
      <w:r>
        <w:rPr>
          <w:rFonts w:hint="eastAsia"/>
        </w:rPr>
        <w:t>if</w:t>
      </w:r>
      <w:r>
        <w:rPr>
          <w:rFonts w:hint="eastAsia"/>
        </w:rPr>
        <w:t>和</w:t>
      </w:r>
      <w:r>
        <w:rPr>
          <w:rFonts w:hint="eastAsia"/>
        </w:rPr>
        <w:t>else</w:t>
      </w:r>
    </w:p>
    <w:p w14:paraId="09D0E5E3" w14:textId="4C6A69D9" w:rsidR="00AE285C" w:rsidRDefault="00AE285C" w:rsidP="00AE285C">
      <w:r>
        <w:rPr>
          <w:rFonts w:hint="eastAsia"/>
        </w:rPr>
        <w:t>示例代码：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285C" w14:paraId="12F8F242" w14:textId="77777777" w:rsidTr="00AE285C">
        <w:tc>
          <w:tcPr>
            <w:tcW w:w="8296" w:type="dxa"/>
          </w:tcPr>
          <w:p w14:paraId="538FC47A" w14:textId="77777777" w:rsidR="00AE285C" w:rsidRDefault="00AE285C" w:rsidP="00AE285C">
            <w:r>
              <w:t>main() {</w:t>
            </w:r>
          </w:p>
          <w:p w14:paraId="4D716F8F" w14:textId="77777777" w:rsidR="00AE285C" w:rsidRDefault="00AE285C" w:rsidP="00AE285C">
            <w:r>
              <w:t xml:space="preserve">  bool is_raining = true;</w:t>
            </w:r>
          </w:p>
          <w:p w14:paraId="13D1A8BA" w14:textId="77777777" w:rsidR="00AE285C" w:rsidRDefault="00AE285C" w:rsidP="00AE285C">
            <w:r>
              <w:t xml:space="preserve">  bool is_snowing = false;</w:t>
            </w:r>
          </w:p>
          <w:p w14:paraId="6D42B0FF" w14:textId="77777777" w:rsidR="00AE285C" w:rsidRDefault="00AE285C" w:rsidP="00AE285C">
            <w:r>
              <w:t xml:space="preserve">  if (is_raining) {</w:t>
            </w:r>
          </w:p>
          <w:p w14:paraId="328D2724" w14:textId="77777777" w:rsidR="00AE285C" w:rsidRDefault="00AE285C" w:rsidP="00AE285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print("</w:t>
            </w:r>
            <w:r>
              <w:rPr>
                <w:rFonts w:hint="eastAsia"/>
              </w:rPr>
              <w:t>请带雨伞吧！</w:t>
            </w:r>
            <w:r>
              <w:rPr>
                <w:rFonts w:hint="eastAsia"/>
              </w:rPr>
              <w:t>");</w:t>
            </w:r>
          </w:p>
          <w:p w14:paraId="6C235755" w14:textId="77777777" w:rsidR="00AE285C" w:rsidRDefault="00AE285C" w:rsidP="00AE285C">
            <w:r>
              <w:t xml:space="preserve">  } else if (is_snowing) {</w:t>
            </w:r>
          </w:p>
          <w:p w14:paraId="22DA4E1E" w14:textId="77777777" w:rsidR="00AE285C" w:rsidRDefault="00AE285C" w:rsidP="00AE285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print("</w:t>
            </w:r>
            <w:r>
              <w:rPr>
                <w:rFonts w:hint="eastAsia"/>
              </w:rPr>
              <w:t>今天，你可以穿雪地靴了！</w:t>
            </w:r>
            <w:r>
              <w:rPr>
                <w:rFonts w:hint="eastAsia"/>
              </w:rPr>
              <w:t>");</w:t>
            </w:r>
          </w:p>
          <w:p w14:paraId="2BF3A0A7" w14:textId="77777777" w:rsidR="00AE285C" w:rsidRDefault="00AE285C" w:rsidP="00AE285C">
            <w:r>
              <w:t xml:space="preserve">  } else {</w:t>
            </w:r>
          </w:p>
          <w:p w14:paraId="3C66F2A5" w14:textId="77777777" w:rsidR="00AE285C" w:rsidRDefault="00AE285C" w:rsidP="00AE285C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  print("</w:t>
            </w:r>
            <w:r>
              <w:rPr>
                <w:rFonts w:hint="eastAsia"/>
              </w:rPr>
              <w:t>今天是个好晴天。</w:t>
            </w:r>
            <w:r>
              <w:rPr>
                <w:rFonts w:hint="eastAsia"/>
              </w:rPr>
              <w:t>");</w:t>
            </w:r>
          </w:p>
          <w:p w14:paraId="547784D3" w14:textId="77777777" w:rsidR="00AE285C" w:rsidRDefault="00AE285C" w:rsidP="00AE285C">
            <w:r>
              <w:t xml:space="preserve">  }</w:t>
            </w:r>
          </w:p>
          <w:p w14:paraId="010E0C42" w14:textId="082F672D" w:rsidR="00AE285C" w:rsidRDefault="00AE285C" w:rsidP="00AE285C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296B87B8" w14:textId="3A1EEF6A" w:rsidR="00AE285C" w:rsidRDefault="0031603C" w:rsidP="00AE285C">
      <w:r w:rsidRPr="0031603C">
        <w:rPr>
          <w:rFonts w:hint="eastAsia"/>
        </w:rPr>
        <w:t>在</w:t>
      </w:r>
      <w:r w:rsidRPr="0031603C">
        <w:rPr>
          <w:rFonts w:hint="eastAsia"/>
        </w:rPr>
        <w:t xml:space="preserve"> Dart </w:t>
      </w:r>
      <w:r w:rsidRPr="0031603C">
        <w:rPr>
          <w:rFonts w:hint="eastAsia"/>
        </w:rPr>
        <w:t>中的条件必须使用布尔值或者</w:t>
      </w:r>
      <w:r w:rsidRPr="0031603C">
        <w:rPr>
          <w:rFonts w:hint="eastAsia"/>
        </w:rPr>
        <w:t xml:space="preserve"> null</w:t>
      </w:r>
      <w:r w:rsidRPr="0031603C">
        <w:rPr>
          <w:rFonts w:hint="eastAsia"/>
        </w:rPr>
        <w:t>。</w:t>
      </w:r>
    </w:p>
    <w:p w14:paraId="4FD38049" w14:textId="50B07E34" w:rsidR="0031603C" w:rsidRDefault="0031603C" w:rsidP="00AE285C"/>
    <w:p w14:paraId="1DE678E5" w14:textId="53E989A6" w:rsidR="00BB260F" w:rsidRDefault="00BB260F" w:rsidP="00D36318">
      <w:pPr>
        <w:pStyle w:val="3"/>
      </w:pPr>
      <w:r>
        <w:rPr>
          <w:rFonts w:hint="eastAsia"/>
        </w:rPr>
        <w:lastRenderedPageBreak/>
        <w:t>循环语句</w:t>
      </w:r>
    </w:p>
    <w:p w14:paraId="41527B3F" w14:textId="2E9645DB" w:rsidR="00D36318" w:rsidRDefault="001C3C49" w:rsidP="00AB22D4">
      <w:pPr>
        <w:pStyle w:val="4"/>
      </w:pPr>
      <w:r>
        <w:rPr>
          <w:rFonts w:hint="eastAsia"/>
        </w:rPr>
        <w:t>for</w:t>
      </w:r>
      <w:r>
        <w:rPr>
          <w:rFonts w:hint="eastAsia"/>
        </w:rPr>
        <w:t>循环</w:t>
      </w:r>
    </w:p>
    <w:p w14:paraId="5602A385" w14:textId="44D48C6F" w:rsidR="00C06EBE" w:rsidRDefault="00C06EBE" w:rsidP="00C06EBE">
      <w:pPr>
        <w:pStyle w:val="5"/>
      </w:pPr>
      <w:r w:rsidRPr="00C06EBE">
        <w:rPr>
          <w:rFonts w:hint="eastAsia"/>
        </w:rPr>
        <w:t>普通</w:t>
      </w:r>
      <w:r w:rsidRPr="00C06EBE">
        <w:rPr>
          <w:rFonts w:hint="eastAsia"/>
        </w:rPr>
        <w:t xml:space="preserve">for </w:t>
      </w:r>
      <w:r w:rsidRPr="00C06EBE">
        <w:rPr>
          <w:rFonts w:hint="eastAsia"/>
        </w:rPr>
        <w:t>循环</w:t>
      </w:r>
    </w:p>
    <w:p w14:paraId="291C5744" w14:textId="6F194902" w:rsidR="00016DC5" w:rsidRPr="00016DC5" w:rsidRDefault="00016DC5" w:rsidP="00016DC5">
      <w:pPr>
        <w:rPr>
          <w:rFonts w:hint="eastAsia"/>
        </w:rPr>
      </w:pPr>
      <w:r>
        <w:rPr>
          <w:rFonts w:hint="eastAsia"/>
        </w:rPr>
        <w:t>示例代码：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6DC5" w14:paraId="5D0022CA" w14:textId="77777777" w:rsidTr="00016DC5">
        <w:tc>
          <w:tcPr>
            <w:tcW w:w="8296" w:type="dxa"/>
          </w:tcPr>
          <w:p w14:paraId="22B5DD89" w14:textId="77777777" w:rsidR="00016DC5" w:rsidRDefault="00016DC5" w:rsidP="00016DC5">
            <w:r>
              <w:t>main() {</w:t>
            </w:r>
          </w:p>
          <w:p w14:paraId="3600A703" w14:textId="77777777" w:rsidR="00016DC5" w:rsidRDefault="00016DC5" w:rsidP="00016DC5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var message = StringBuffer('Dart </w:t>
            </w:r>
            <w:r>
              <w:rPr>
                <w:rFonts w:hint="eastAsia"/>
              </w:rPr>
              <w:t>是一门有趣的编程语言！</w:t>
            </w:r>
            <w:r>
              <w:rPr>
                <w:rFonts w:hint="eastAsia"/>
              </w:rPr>
              <w:t>');</w:t>
            </w:r>
          </w:p>
          <w:p w14:paraId="5213FA8D" w14:textId="77777777" w:rsidR="00016DC5" w:rsidRDefault="00016DC5" w:rsidP="00016DC5">
            <w:r>
              <w:t xml:space="preserve">  print(message);</w:t>
            </w:r>
          </w:p>
          <w:p w14:paraId="637FD29B" w14:textId="77777777" w:rsidR="00016DC5" w:rsidRDefault="00016DC5" w:rsidP="00016DC5">
            <w:r>
              <w:t xml:space="preserve">  for (var i = 0; i &lt; 5; i++) {</w:t>
            </w:r>
          </w:p>
          <w:p w14:paraId="39BF66EA" w14:textId="77777777" w:rsidR="00016DC5" w:rsidRDefault="00016DC5" w:rsidP="00016DC5">
            <w:r>
              <w:t xml:space="preserve">    message.write('!');</w:t>
            </w:r>
          </w:p>
          <w:p w14:paraId="7EDBFA58" w14:textId="77777777" w:rsidR="00016DC5" w:rsidRDefault="00016DC5" w:rsidP="00016DC5">
            <w:r>
              <w:t xml:space="preserve">  }</w:t>
            </w:r>
          </w:p>
          <w:p w14:paraId="581FEBEB" w14:textId="77777777" w:rsidR="00016DC5" w:rsidRDefault="00016DC5" w:rsidP="00016DC5">
            <w:r>
              <w:t xml:space="preserve">  print(message);</w:t>
            </w:r>
          </w:p>
          <w:p w14:paraId="61859709" w14:textId="5BAA6A37" w:rsidR="00016DC5" w:rsidRDefault="00016DC5" w:rsidP="00016DC5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0EF48293" w14:textId="77777777" w:rsidR="00C06EBE" w:rsidRPr="00C06EBE" w:rsidRDefault="00C06EBE" w:rsidP="00C06EBE">
      <w:pPr>
        <w:rPr>
          <w:rFonts w:hint="eastAsia"/>
        </w:rPr>
      </w:pPr>
    </w:p>
    <w:p w14:paraId="33A19944" w14:textId="0615C861" w:rsidR="00AB22D4" w:rsidRDefault="00992189" w:rsidP="00992189">
      <w:pPr>
        <w:pStyle w:val="5"/>
        <w:tabs>
          <w:tab w:val="clear" w:pos="0"/>
          <w:tab w:val="clear" w:pos="420"/>
        </w:tabs>
      </w:pPr>
      <w:r w:rsidRPr="00992189">
        <w:rPr>
          <w:rFonts w:hint="eastAsia"/>
        </w:rPr>
        <w:t xml:space="preserve">forEach </w:t>
      </w:r>
      <w:r w:rsidRPr="00992189">
        <w:rPr>
          <w:rFonts w:hint="eastAsia"/>
        </w:rPr>
        <w:t>循环</w:t>
      </w:r>
    </w:p>
    <w:p w14:paraId="0CB4F4E7" w14:textId="1CAF3B05" w:rsidR="00616410" w:rsidRDefault="00616410" w:rsidP="00616410">
      <w:r w:rsidRPr="00616410">
        <w:rPr>
          <w:rFonts w:hint="eastAsia"/>
        </w:rPr>
        <w:t>闭包在</w:t>
      </w:r>
      <w:r w:rsidRPr="00616410">
        <w:rPr>
          <w:rFonts w:hint="eastAsia"/>
        </w:rPr>
        <w:t xml:space="preserve"> Dart </w:t>
      </w:r>
      <w:r w:rsidRPr="00616410">
        <w:rPr>
          <w:rFonts w:hint="eastAsia"/>
        </w:rPr>
        <w:t>的</w:t>
      </w:r>
      <w:r w:rsidRPr="00616410">
        <w:rPr>
          <w:rFonts w:hint="eastAsia"/>
        </w:rPr>
        <w:t xml:space="preserve"> for </w:t>
      </w:r>
      <w:r w:rsidRPr="00616410">
        <w:rPr>
          <w:rFonts w:hint="eastAsia"/>
        </w:rPr>
        <w:t>循环中会捕获循环的</w:t>
      </w:r>
      <w:r w:rsidRPr="00616410">
        <w:rPr>
          <w:rFonts w:hint="eastAsia"/>
        </w:rPr>
        <w:t xml:space="preserve"> index </w:t>
      </w:r>
      <w:r w:rsidRPr="00616410">
        <w:rPr>
          <w:rFonts w:hint="eastAsia"/>
        </w:rPr>
        <w:t>索引值，如下代码所示：</w:t>
      </w:r>
    </w:p>
    <w:p w14:paraId="0977E72B" w14:textId="77777777" w:rsidR="00616410" w:rsidRPr="00616410" w:rsidRDefault="00616410" w:rsidP="00616410">
      <w:pPr>
        <w:rPr>
          <w:rFonts w:hint="eastAsia"/>
        </w:rPr>
      </w:pPr>
    </w:p>
    <w:p w14:paraId="29E1F79F" w14:textId="1AB3EAFE" w:rsidR="00992189" w:rsidRDefault="00992189" w:rsidP="00992189">
      <w:r>
        <w:rPr>
          <w:rFonts w:hint="eastAsia"/>
        </w:rPr>
        <w:t>示例代码：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6410" w14:paraId="0B1237D8" w14:textId="77777777" w:rsidTr="00616410">
        <w:tc>
          <w:tcPr>
            <w:tcW w:w="8296" w:type="dxa"/>
          </w:tcPr>
          <w:p w14:paraId="52754BA5" w14:textId="77777777" w:rsidR="00803CF6" w:rsidRDefault="00803CF6" w:rsidP="00803CF6">
            <w:r>
              <w:t>main() {</w:t>
            </w:r>
          </w:p>
          <w:p w14:paraId="78E3C9F0" w14:textId="77777777" w:rsidR="00803CF6" w:rsidRDefault="00803CF6" w:rsidP="00803CF6">
            <w:r>
              <w:t xml:space="preserve">  var callbacks = [];</w:t>
            </w:r>
          </w:p>
          <w:p w14:paraId="55C6E396" w14:textId="77777777" w:rsidR="00803CF6" w:rsidRDefault="00803CF6" w:rsidP="00803CF6"/>
          <w:p w14:paraId="4A15E4CE" w14:textId="77777777" w:rsidR="00803CF6" w:rsidRDefault="00803CF6" w:rsidP="00803CF6">
            <w:r>
              <w:t xml:space="preserve">  for (var i = 0; i &lt; 10; i++) {</w:t>
            </w:r>
          </w:p>
          <w:p w14:paraId="44F7A194" w14:textId="77777777" w:rsidR="00803CF6" w:rsidRDefault="00803CF6" w:rsidP="00803CF6">
            <w:r>
              <w:t xml:space="preserve">    callbacks.add(() =&gt; print(i));</w:t>
            </w:r>
          </w:p>
          <w:p w14:paraId="6AFE966F" w14:textId="77777777" w:rsidR="00803CF6" w:rsidRDefault="00803CF6" w:rsidP="00803CF6">
            <w:r>
              <w:t xml:space="preserve">  }</w:t>
            </w:r>
          </w:p>
          <w:p w14:paraId="43DE2133" w14:textId="77777777" w:rsidR="00803CF6" w:rsidRDefault="00803CF6" w:rsidP="00803CF6"/>
          <w:p w14:paraId="3BAC8B8D" w14:textId="77777777" w:rsidR="00803CF6" w:rsidRDefault="00803CF6" w:rsidP="00803CF6">
            <w:r>
              <w:t xml:space="preserve">  callbacks.forEach((c) =&gt; c());</w:t>
            </w:r>
          </w:p>
          <w:p w14:paraId="40DA2034" w14:textId="65727AE2" w:rsidR="00616410" w:rsidRDefault="00803CF6" w:rsidP="00803CF6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034AD557" w14:textId="77777777" w:rsidR="00992189" w:rsidRPr="00992189" w:rsidRDefault="00992189" w:rsidP="00992189">
      <w:pPr>
        <w:rPr>
          <w:rFonts w:hint="eastAsia"/>
        </w:rPr>
      </w:pPr>
    </w:p>
    <w:p w14:paraId="3723266A" w14:textId="29A55087" w:rsidR="00DE3B41" w:rsidRDefault="003D14CF" w:rsidP="003D14CF">
      <w:pPr>
        <w:pStyle w:val="5"/>
        <w:tabs>
          <w:tab w:val="clear" w:pos="0"/>
          <w:tab w:val="clear" w:pos="420"/>
        </w:tabs>
      </w:pPr>
      <w:r w:rsidRPr="003D14CF">
        <w:rPr>
          <w:rFonts w:hint="eastAsia"/>
        </w:rPr>
        <w:t xml:space="preserve">for in </w:t>
      </w:r>
      <w:r w:rsidRPr="003D14CF">
        <w:rPr>
          <w:rFonts w:hint="eastAsia"/>
        </w:rPr>
        <w:t>循环</w:t>
      </w:r>
    </w:p>
    <w:p w14:paraId="460F0556" w14:textId="75A051AF" w:rsidR="003D14CF" w:rsidRDefault="000F4145" w:rsidP="003D14CF">
      <w:r>
        <w:rPr>
          <w:rFonts w:hint="eastAsia"/>
        </w:rPr>
        <w:t>示例代码：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B3F38" w14:paraId="3810F241" w14:textId="77777777" w:rsidTr="003B3F38">
        <w:tc>
          <w:tcPr>
            <w:tcW w:w="8296" w:type="dxa"/>
          </w:tcPr>
          <w:p w14:paraId="0C718603" w14:textId="77777777" w:rsidR="003B3F38" w:rsidRDefault="003B3F38" w:rsidP="003B3F38">
            <w:r>
              <w:t>main() {</w:t>
            </w:r>
          </w:p>
          <w:p w14:paraId="7A2EDEFA" w14:textId="77777777" w:rsidR="003B3F38" w:rsidRDefault="003B3F38" w:rsidP="003B3F38">
            <w:r>
              <w:t xml:space="preserve">  var collection = [0, 1, 2, 3, 4, 5, 6, 7, 8];</w:t>
            </w:r>
          </w:p>
          <w:p w14:paraId="732D1E5E" w14:textId="77777777" w:rsidR="003B3F38" w:rsidRDefault="003B3F38" w:rsidP="003B3F38"/>
          <w:p w14:paraId="24F2FE9A" w14:textId="77777777" w:rsidR="003B3F38" w:rsidRDefault="003B3F38" w:rsidP="003B3F38">
            <w:r>
              <w:t xml:space="preserve">  for (var x in collection) {</w:t>
            </w:r>
          </w:p>
          <w:p w14:paraId="191E1691" w14:textId="77777777" w:rsidR="003B3F38" w:rsidRDefault="003B3F38" w:rsidP="003B3F38">
            <w:r>
              <w:t xml:space="preserve">    print(x); // 0 1 2</w:t>
            </w:r>
          </w:p>
          <w:p w14:paraId="32546A21" w14:textId="77777777" w:rsidR="003B3F38" w:rsidRDefault="003B3F38" w:rsidP="003B3F38">
            <w:r>
              <w:t xml:space="preserve">  }</w:t>
            </w:r>
          </w:p>
          <w:p w14:paraId="716E85D3" w14:textId="6B784954" w:rsidR="003B3F38" w:rsidRDefault="003B3F38" w:rsidP="003B3F38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226AA761" w14:textId="77777777" w:rsidR="000F4145" w:rsidRPr="003D14CF" w:rsidRDefault="000F4145" w:rsidP="003D14CF">
      <w:pPr>
        <w:rPr>
          <w:rFonts w:hint="eastAsia"/>
        </w:rPr>
      </w:pPr>
    </w:p>
    <w:p w14:paraId="234FB596" w14:textId="77777777" w:rsidR="008B2BD6" w:rsidRPr="00DE3B41" w:rsidRDefault="008B2BD6" w:rsidP="00DE3B41">
      <w:pPr>
        <w:rPr>
          <w:rFonts w:hint="eastAsia"/>
        </w:rPr>
      </w:pPr>
    </w:p>
    <w:p w14:paraId="4D9C11EA" w14:textId="77777777" w:rsidR="00F17EEB" w:rsidRPr="00863677" w:rsidRDefault="00F17EEB" w:rsidP="00863677">
      <w:pPr>
        <w:rPr>
          <w:rFonts w:hint="eastAsia"/>
        </w:rPr>
      </w:pPr>
    </w:p>
    <w:p w14:paraId="552CF268" w14:textId="385C538D" w:rsidR="00714096" w:rsidRDefault="00714096" w:rsidP="00300FC1"/>
    <w:p w14:paraId="48FE24E9" w14:textId="77777777" w:rsidR="00714096" w:rsidRPr="00300FC1" w:rsidRDefault="00714096" w:rsidP="00300FC1">
      <w:pPr>
        <w:rPr>
          <w:rFonts w:hint="eastAsia"/>
        </w:rPr>
      </w:pPr>
    </w:p>
    <w:p w14:paraId="74D339B9" w14:textId="0FBA4785" w:rsidR="008E7796" w:rsidRDefault="008E7796" w:rsidP="002617EB">
      <w:pPr>
        <w:pStyle w:val="2"/>
      </w:pPr>
      <w:r>
        <w:rPr>
          <w:rFonts w:hint="eastAsia"/>
        </w:rPr>
        <w:t>Dart</w:t>
      </w:r>
      <w:r>
        <w:rPr>
          <w:rFonts w:hint="eastAsia"/>
        </w:rPr>
        <w:t>函数</w:t>
      </w:r>
    </w:p>
    <w:p w14:paraId="785668E5" w14:textId="1EB724DF" w:rsidR="008E7796" w:rsidRDefault="00B12F69" w:rsidP="00B12F69">
      <w:pPr>
        <w:pStyle w:val="3"/>
      </w:pPr>
      <w:r>
        <w:rPr>
          <w:rFonts w:hint="eastAsia"/>
        </w:rPr>
        <w:t>普通函数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865FB" w14:paraId="77A35F6E" w14:textId="77777777" w:rsidTr="00B865FB">
        <w:tc>
          <w:tcPr>
            <w:tcW w:w="8296" w:type="dxa"/>
          </w:tcPr>
          <w:p w14:paraId="58ED8236" w14:textId="77777777" w:rsidR="00B865FB" w:rsidRDefault="00B865FB" w:rsidP="00B865FB">
            <w:r>
              <w:t>String sayHello(String name) {</w:t>
            </w:r>
          </w:p>
          <w:p w14:paraId="2AA93C18" w14:textId="77777777" w:rsidR="00B865FB" w:rsidRDefault="00B865FB" w:rsidP="00B865FB">
            <w:r>
              <w:t xml:space="preserve">  return "Hello ${name}";</w:t>
            </w:r>
          </w:p>
          <w:p w14:paraId="471E7CB7" w14:textId="39731C77" w:rsidR="00B865FB" w:rsidRDefault="00B865FB" w:rsidP="00B865FB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730E4B10" w14:textId="6587A022" w:rsidR="00B12F69" w:rsidRDefault="00B12F69" w:rsidP="00B12F69"/>
    <w:p w14:paraId="1F1721A1" w14:textId="796E1A61" w:rsidR="00B865FB" w:rsidRDefault="00FC0841" w:rsidP="00FC0841">
      <w:pPr>
        <w:pStyle w:val="3"/>
      </w:pPr>
      <w:r w:rsidRPr="00FC0841">
        <w:rPr>
          <w:rFonts w:hint="eastAsia"/>
        </w:rPr>
        <w:t>函数别名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73F7" w14:paraId="5B7947E5" w14:textId="77777777" w:rsidTr="00F573F7">
        <w:tc>
          <w:tcPr>
            <w:tcW w:w="8296" w:type="dxa"/>
          </w:tcPr>
          <w:p w14:paraId="43FD335D" w14:textId="77777777" w:rsidR="00F573F7" w:rsidRDefault="00F573F7" w:rsidP="00F573F7">
            <w:r>
              <w:t>typedef int Add(int a, int b);</w:t>
            </w:r>
          </w:p>
          <w:p w14:paraId="63A84AEE" w14:textId="77777777" w:rsidR="00F573F7" w:rsidRDefault="00F573F7" w:rsidP="00F573F7"/>
          <w:p w14:paraId="4A4F65A0" w14:textId="77777777" w:rsidR="00F573F7" w:rsidRDefault="00F573F7" w:rsidP="00F573F7">
            <w:r>
              <w:t>int Subtract(int a, int b) =&gt; a - b;</w:t>
            </w:r>
          </w:p>
          <w:p w14:paraId="62FA8ACE" w14:textId="77777777" w:rsidR="00F573F7" w:rsidRDefault="00F573F7" w:rsidP="00F573F7"/>
          <w:p w14:paraId="40ABFF51" w14:textId="77777777" w:rsidR="00F573F7" w:rsidRDefault="00F573F7" w:rsidP="00F573F7">
            <w:pPr>
              <w:rPr>
                <w:rFonts w:hint="eastAsia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我们在</w:t>
            </w:r>
            <w:r>
              <w:rPr>
                <w:rFonts w:hint="eastAsia"/>
              </w:rPr>
              <w:t xml:space="preserve"> main </w:t>
            </w:r>
            <w:r>
              <w:rPr>
                <w:rFonts w:hint="eastAsia"/>
              </w:rPr>
              <w:t>函数中写如下代码：</w:t>
            </w:r>
          </w:p>
          <w:p w14:paraId="216E9148" w14:textId="77777777" w:rsidR="00F573F7" w:rsidRDefault="00F573F7" w:rsidP="00F573F7">
            <w:r>
              <w:t>void main() {</w:t>
            </w:r>
          </w:p>
          <w:p w14:paraId="29C83C3E" w14:textId="77777777" w:rsidR="00F573F7" w:rsidRDefault="00F573F7" w:rsidP="00F573F7">
            <w:r>
              <w:t xml:space="preserve">  print(Subtract is Function); //true</w:t>
            </w:r>
          </w:p>
          <w:p w14:paraId="01BBDC23" w14:textId="77777777" w:rsidR="00F573F7" w:rsidRDefault="00F573F7" w:rsidP="00F573F7">
            <w:r>
              <w:t xml:space="preserve">  print(Subtract is Add); //true</w:t>
            </w:r>
          </w:p>
          <w:p w14:paraId="621BB19A" w14:textId="1EF8D461" w:rsidR="00F573F7" w:rsidRDefault="00F573F7" w:rsidP="00F573F7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0FF6EA5C" w14:textId="77777777" w:rsidR="00FC0841" w:rsidRPr="00FC0841" w:rsidRDefault="00FC0841" w:rsidP="00FC0841">
      <w:pPr>
        <w:rPr>
          <w:rFonts w:hint="eastAsia"/>
        </w:rPr>
      </w:pPr>
    </w:p>
    <w:p w14:paraId="0B9837D4" w14:textId="1EE87C1B" w:rsidR="00B865FB" w:rsidRDefault="00797956" w:rsidP="00797956">
      <w:pPr>
        <w:pStyle w:val="3"/>
      </w:pPr>
      <w:r w:rsidRPr="00797956">
        <w:rPr>
          <w:rFonts w:hint="eastAsia"/>
        </w:rPr>
        <w:t>匿名函数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2697" w14:paraId="26AF5B5D" w14:textId="77777777" w:rsidTr="00822697">
        <w:tc>
          <w:tcPr>
            <w:tcW w:w="8296" w:type="dxa"/>
          </w:tcPr>
          <w:p w14:paraId="26A31262" w14:textId="77777777" w:rsidR="00822697" w:rsidRDefault="00822697" w:rsidP="00822697">
            <w:r>
              <w:t>void main() {</w:t>
            </w:r>
          </w:p>
          <w:p w14:paraId="5904F28C" w14:textId="77777777" w:rsidR="00822697" w:rsidRDefault="00822697" w:rsidP="00822697">
            <w:r>
              <w:t xml:space="preserve">  var sayHellos = (name) =&gt; "Hello $name";</w:t>
            </w:r>
          </w:p>
          <w:p w14:paraId="2DD9C080" w14:textId="77777777" w:rsidR="00822697" w:rsidRDefault="00822697" w:rsidP="00822697">
            <w:r>
              <w:t xml:space="preserve">  print(sayHellos("Orange"));</w:t>
            </w:r>
          </w:p>
          <w:p w14:paraId="4D288627" w14:textId="15BAA799" w:rsidR="00822697" w:rsidRDefault="00822697" w:rsidP="00822697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57EDD300" w14:textId="77777777" w:rsidR="00797956" w:rsidRPr="00797956" w:rsidRDefault="00797956" w:rsidP="00797956">
      <w:pPr>
        <w:rPr>
          <w:rFonts w:hint="eastAsia"/>
        </w:rPr>
      </w:pPr>
    </w:p>
    <w:p w14:paraId="16892DB8" w14:textId="1414363B" w:rsidR="00B865FB" w:rsidRDefault="00F85C9D" w:rsidP="00F85C9D">
      <w:pPr>
        <w:pStyle w:val="3"/>
      </w:pPr>
      <w:r w:rsidRPr="00F85C9D">
        <w:rPr>
          <w:rFonts w:hint="eastAsia"/>
        </w:rPr>
        <w:t>闭包函数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41EF" w14:paraId="5675D964" w14:textId="77777777" w:rsidTr="009041EF">
        <w:tc>
          <w:tcPr>
            <w:tcW w:w="8296" w:type="dxa"/>
          </w:tcPr>
          <w:p w14:paraId="07F2E9E4" w14:textId="77777777" w:rsidR="009041EF" w:rsidRDefault="009041EF" w:rsidP="009041EF">
            <w:r>
              <w:t>Function makeSubstract(num n) {</w:t>
            </w:r>
          </w:p>
          <w:p w14:paraId="0D038E66" w14:textId="77777777" w:rsidR="009041EF" w:rsidRDefault="009041EF" w:rsidP="009041EF">
            <w:r>
              <w:t xml:space="preserve">  return (num i) =&gt; n - i;</w:t>
            </w:r>
          </w:p>
          <w:p w14:paraId="5303DE59" w14:textId="5C7A85DE" w:rsidR="009041EF" w:rsidRPr="009041EF" w:rsidRDefault="009041EF" w:rsidP="009041EF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667131C0" w14:textId="1134AA64" w:rsidR="00F85C9D" w:rsidRDefault="009041EF" w:rsidP="00F85C9D">
      <w:r w:rsidRPr="009041EF">
        <w:rPr>
          <w:rFonts w:hint="eastAsia"/>
        </w:rPr>
        <w:t>代码演示：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0E51" w14:paraId="11C8318A" w14:textId="77777777" w:rsidTr="00FB0E51">
        <w:tc>
          <w:tcPr>
            <w:tcW w:w="8296" w:type="dxa"/>
          </w:tcPr>
          <w:p w14:paraId="5697F3D6" w14:textId="77777777" w:rsidR="00FB0E51" w:rsidRDefault="00FB0E51" w:rsidP="00FB0E51">
            <w:r>
              <w:t>var x = makeSubstract(5);</w:t>
            </w:r>
          </w:p>
          <w:p w14:paraId="12BA57D5" w14:textId="1E724EFB" w:rsidR="00FB0E51" w:rsidRDefault="00FB0E51" w:rsidP="00FB0E51">
            <w:pPr>
              <w:rPr>
                <w:rFonts w:hint="eastAsia"/>
              </w:rPr>
            </w:pPr>
            <w:r>
              <w:t>print(x(2));</w:t>
            </w:r>
          </w:p>
        </w:tc>
      </w:tr>
    </w:tbl>
    <w:p w14:paraId="2C798416" w14:textId="0D43B20F" w:rsidR="009041EF" w:rsidRDefault="00FB0E51" w:rsidP="00F85C9D">
      <w:r w:rsidRPr="00FB0E51">
        <w:rPr>
          <w:rFonts w:hint="eastAsia"/>
        </w:rPr>
        <w:lastRenderedPageBreak/>
        <w:t>闭包函数的一个有趣的例子：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B0E51" w14:paraId="1CB3F10A" w14:textId="77777777" w:rsidTr="00FB0E51">
        <w:tc>
          <w:tcPr>
            <w:tcW w:w="8296" w:type="dxa"/>
          </w:tcPr>
          <w:p w14:paraId="1FECDBD7" w14:textId="77777777" w:rsidR="00FB0E51" w:rsidRDefault="00FB0E51" w:rsidP="00FB0E51">
            <w:r>
              <w:t>void main() {</w:t>
            </w:r>
          </w:p>
          <w:p w14:paraId="5CBA7D47" w14:textId="77777777" w:rsidR="00FB0E51" w:rsidRDefault="00FB0E51" w:rsidP="00FB0E51">
            <w:r>
              <w:t xml:space="preserve">  var call_backs = [];</w:t>
            </w:r>
          </w:p>
          <w:p w14:paraId="7964F324" w14:textId="77777777" w:rsidR="00FB0E51" w:rsidRDefault="00FB0E51" w:rsidP="00FB0E51"/>
          <w:p w14:paraId="30D0B0ED" w14:textId="77777777" w:rsidR="00FB0E51" w:rsidRDefault="00FB0E51" w:rsidP="00FB0E51">
            <w:r>
              <w:t xml:space="preserve">  for (var i = 1; i &lt;= 10; i++) {</w:t>
            </w:r>
          </w:p>
          <w:p w14:paraId="51204FE2" w14:textId="77777777" w:rsidR="00FB0E51" w:rsidRDefault="00FB0E51" w:rsidP="00FB0E51">
            <w:r>
              <w:t xml:space="preserve">    call_backs.add(() =&gt; print("Save $i"));</w:t>
            </w:r>
          </w:p>
          <w:p w14:paraId="5FA57E7F" w14:textId="77777777" w:rsidR="00FB0E51" w:rsidRDefault="00FB0E51" w:rsidP="00FB0E51">
            <w:r>
              <w:t xml:space="preserve">  }</w:t>
            </w:r>
          </w:p>
          <w:p w14:paraId="6AF2AF77" w14:textId="77777777" w:rsidR="00FB0E51" w:rsidRDefault="00FB0E51" w:rsidP="00FB0E51"/>
          <w:p w14:paraId="7B42668E" w14:textId="77777777" w:rsidR="00FB0E51" w:rsidRDefault="00FB0E51" w:rsidP="00FB0E51">
            <w:r>
              <w:t xml:space="preserve">  call_backs.forEach((j) =&gt; j());</w:t>
            </w:r>
          </w:p>
          <w:p w14:paraId="42359578" w14:textId="3D655F61" w:rsidR="00FB0E51" w:rsidRDefault="00FB0E51" w:rsidP="00FB0E51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7912A9BC" w14:textId="77777777" w:rsidR="00FB0E51" w:rsidRPr="00F85C9D" w:rsidRDefault="00FB0E51" w:rsidP="00F85C9D">
      <w:pPr>
        <w:rPr>
          <w:rFonts w:hint="eastAsia"/>
        </w:rPr>
      </w:pPr>
    </w:p>
    <w:p w14:paraId="7E033ED8" w14:textId="5D8EF095" w:rsidR="00B865FB" w:rsidRDefault="00B865FB" w:rsidP="00B12F69"/>
    <w:p w14:paraId="4FB077BE" w14:textId="202AE58C" w:rsidR="00B865FB" w:rsidRDefault="00B865FB" w:rsidP="00B12F69"/>
    <w:p w14:paraId="28B4E2DC" w14:textId="77777777" w:rsidR="0078689D" w:rsidRPr="00B12F69" w:rsidRDefault="0078689D" w:rsidP="00B12F69">
      <w:pPr>
        <w:rPr>
          <w:rFonts w:hint="eastAsia"/>
        </w:rPr>
      </w:pPr>
    </w:p>
    <w:p w14:paraId="436FFEFB" w14:textId="0CEFB5C5" w:rsidR="00157F20" w:rsidRDefault="00157F20" w:rsidP="002617EB">
      <w:pPr>
        <w:pStyle w:val="2"/>
      </w:pPr>
      <w:r>
        <w:rPr>
          <w:rFonts w:hint="eastAsia"/>
        </w:rPr>
        <w:t>Dart</w:t>
      </w:r>
      <w:r>
        <w:rPr>
          <w:rFonts w:hint="eastAsia"/>
        </w:rPr>
        <w:t>函数参数</w:t>
      </w:r>
    </w:p>
    <w:p w14:paraId="02A6C6B7" w14:textId="3318E7CB" w:rsidR="00171347" w:rsidRDefault="00171347" w:rsidP="00171347">
      <w:pPr>
        <w:pStyle w:val="3"/>
        <w:rPr>
          <w:rFonts w:hint="eastAsia"/>
        </w:rPr>
      </w:pPr>
      <w:r>
        <w:rPr>
          <w:rFonts w:hint="eastAsia"/>
        </w:rPr>
        <w:t>形式参数</w:t>
      </w:r>
    </w:p>
    <w:p w14:paraId="532219DE" w14:textId="77777777" w:rsidR="00171347" w:rsidRDefault="00171347" w:rsidP="00171347"/>
    <w:p w14:paraId="5E474D1D" w14:textId="5D813109" w:rsidR="00171347" w:rsidRDefault="00171347" w:rsidP="00171347">
      <w:pPr>
        <w:pStyle w:val="3"/>
        <w:rPr>
          <w:rFonts w:hint="eastAsia"/>
        </w:rPr>
      </w:pPr>
      <w:r>
        <w:rPr>
          <w:rFonts w:hint="eastAsia"/>
        </w:rPr>
        <w:t>可选参数</w:t>
      </w:r>
    </w:p>
    <w:p w14:paraId="70663EDA" w14:textId="77777777" w:rsidR="00171347" w:rsidRDefault="00171347" w:rsidP="00171347"/>
    <w:p w14:paraId="1D8631ED" w14:textId="4042FB63" w:rsidR="00171347" w:rsidRDefault="00171347" w:rsidP="00171347">
      <w:pPr>
        <w:pStyle w:val="3"/>
        <w:rPr>
          <w:rFonts w:hint="eastAsia"/>
        </w:rPr>
      </w:pPr>
      <w:r>
        <w:rPr>
          <w:rFonts w:hint="eastAsia"/>
        </w:rPr>
        <w:t>位置参数</w:t>
      </w:r>
    </w:p>
    <w:p w14:paraId="403606F9" w14:textId="77777777" w:rsidR="00171347" w:rsidRDefault="00171347" w:rsidP="00171347"/>
    <w:p w14:paraId="631D0D99" w14:textId="64B2EBFD" w:rsidR="00157F20" w:rsidRDefault="00171347" w:rsidP="00171347">
      <w:pPr>
        <w:pStyle w:val="3"/>
      </w:pPr>
      <w:r>
        <w:rPr>
          <w:rFonts w:hint="eastAsia"/>
        </w:rPr>
        <w:t>实际参数</w:t>
      </w:r>
    </w:p>
    <w:p w14:paraId="3F2DF3F9" w14:textId="77777777" w:rsidR="00157F20" w:rsidRPr="00157F20" w:rsidRDefault="00157F20" w:rsidP="00157F20">
      <w:pPr>
        <w:rPr>
          <w:rFonts w:hint="eastAsia"/>
        </w:rPr>
      </w:pPr>
    </w:p>
    <w:p w14:paraId="24CE8A1A" w14:textId="7C23E2F6" w:rsidR="001403A9" w:rsidRDefault="001403A9" w:rsidP="002617EB">
      <w:pPr>
        <w:pStyle w:val="2"/>
      </w:pPr>
      <w:r>
        <w:rPr>
          <w:rFonts w:hint="eastAsia"/>
        </w:rPr>
        <w:t>Dart</w:t>
      </w:r>
      <w:r>
        <w:rPr>
          <w:rFonts w:hint="eastAsia"/>
        </w:rPr>
        <w:t>异常处理</w:t>
      </w:r>
    </w:p>
    <w:p w14:paraId="07C6E9F0" w14:textId="77777777" w:rsidR="0066296E" w:rsidRPr="0066296E" w:rsidRDefault="0066296E" w:rsidP="0066296E">
      <w:pPr>
        <w:rPr>
          <w:rFonts w:hint="eastAsia"/>
        </w:rPr>
      </w:pPr>
    </w:p>
    <w:p w14:paraId="583E2725" w14:textId="0603A7EA" w:rsidR="001403A9" w:rsidRDefault="0066296E" w:rsidP="001403A9">
      <w:r w:rsidRPr="0066296E">
        <w:rPr>
          <w:rFonts w:hint="eastAsia"/>
        </w:rPr>
        <w:t>基本格式：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296E" w14:paraId="12B06478" w14:textId="77777777" w:rsidTr="0066296E">
        <w:tc>
          <w:tcPr>
            <w:tcW w:w="8296" w:type="dxa"/>
          </w:tcPr>
          <w:p w14:paraId="0DF27102" w14:textId="77777777" w:rsidR="0066296E" w:rsidRDefault="0066296E" w:rsidP="0066296E">
            <w:r>
              <w:t>void mian() {</w:t>
            </w:r>
          </w:p>
          <w:p w14:paraId="28E6088F" w14:textId="77777777" w:rsidR="0066296E" w:rsidRDefault="0066296E" w:rsidP="0066296E">
            <w:r>
              <w:t xml:space="preserve">  try {</w:t>
            </w:r>
          </w:p>
          <w:p w14:paraId="1BE31D95" w14:textId="77777777" w:rsidR="0066296E" w:rsidRDefault="0066296E" w:rsidP="0066296E">
            <w:r>
              <w:t xml:space="preserve">    </w:t>
            </w:r>
          </w:p>
          <w:p w14:paraId="72F2A97A" w14:textId="77777777" w:rsidR="0066296E" w:rsidRDefault="0066296E" w:rsidP="0066296E">
            <w:r>
              <w:t xml:space="preserve">  } catch (e) {</w:t>
            </w:r>
          </w:p>
          <w:p w14:paraId="625CB10B" w14:textId="77777777" w:rsidR="0066296E" w:rsidRDefault="0066296E" w:rsidP="0066296E">
            <w:r>
              <w:t xml:space="preserve">    </w:t>
            </w:r>
          </w:p>
          <w:p w14:paraId="1900D96D" w14:textId="77777777" w:rsidR="0066296E" w:rsidRDefault="0066296E" w:rsidP="0066296E">
            <w:r>
              <w:t xml:space="preserve">  } finally {</w:t>
            </w:r>
          </w:p>
          <w:p w14:paraId="50A1E9B0" w14:textId="77777777" w:rsidR="0066296E" w:rsidRDefault="0066296E" w:rsidP="0066296E">
            <w:r>
              <w:t xml:space="preserve">    </w:t>
            </w:r>
          </w:p>
          <w:p w14:paraId="6E8EDC87" w14:textId="77777777" w:rsidR="0066296E" w:rsidRDefault="0066296E" w:rsidP="0066296E">
            <w:r>
              <w:lastRenderedPageBreak/>
              <w:t xml:space="preserve">  }</w:t>
            </w:r>
          </w:p>
          <w:p w14:paraId="38C90422" w14:textId="79AF0DD7" w:rsidR="0066296E" w:rsidRDefault="0066296E" w:rsidP="0066296E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554D71CE" w14:textId="77777777" w:rsidR="0066296E" w:rsidRPr="001403A9" w:rsidRDefault="0066296E" w:rsidP="001403A9">
      <w:pPr>
        <w:rPr>
          <w:rFonts w:hint="eastAsia"/>
        </w:rPr>
      </w:pPr>
    </w:p>
    <w:p w14:paraId="53EF8878" w14:textId="14EEB626" w:rsidR="00116B76" w:rsidRDefault="00116B76" w:rsidP="002617EB">
      <w:pPr>
        <w:pStyle w:val="2"/>
      </w:pPr>
      <w:r>
        <w:rPr>
          <w:rFonts w:hint="eastAsia"/>
        </w:rPr>
        <w:t>Dart</w:t>
      </w:r>
      <w:r>
        <w:rPr>
          <w:rFonts w:hint="eastAsia"/>
        </w:rPr>
        <w:t>安装依赖库</w:t>
      </w:r>
    </w:p>
    <w:p w14:paraId="582B9405" w14:textId="2BAB1076" w:rsidR="002617EB" w:rsidRDefault="009F6655" w:rsidP="002617EB">
      <w:r w:rsidRPr="009F6655">
        <w:rPr>
          <w:rFonts w:hint="eastAsia"/>
        </w:rPr>
        <w:t>在项目根目录下创建</w:t>
      </w:r>
      <w:r w:rsidRPr="009F6655">
        <w:rPr>
          <w:rFonts w:hint="eastAsia"/>
        </w:rPr>
        <w:t xml:space="preserve"> pubspec.yaml</w:t>
      </w:r>
      <w:r w:rsidRPr="009F6655">
        <w:rPr>
          <w:rFonts w:hint="eastAsia"/>
        </w:rPr>
        <w:t>，然后在该文件填写如下格式的代码：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061F" w14:paraId="5962FEF0" w14:textId="77777777" w:rsidTr="0046061F">
        <w:tc>
          <w:tcPr>
            <w:tcW w:w="8296" w:type="dxa"/>
          </w:tcPr>
          <w:p w14:paraId="08592F42" w14:textId="77777777" w:rsidR="0046061F" w:rsidRDefault="0046061F" w:rsidP="0046061F">
            <w:r>
              <w:t>{</w:t>
            </w:r>
          </w:p>
          <w:p w14:paraId="6076B0F8" w14:textId="77777777" w:rsidR="0046061F" w:rsidRDefault="0046061F" w:rsidP="0046061F">
            <w:r>
              <w:t xml:space="preserve">  name: cnDartLang,</w:t>
            </w:r>
          </w:p>
          <w:p w14:paraId="44700A90" w14:textId="77777777" w:rsidR="0046061F" w:rsidRDefault="0046061F" w:rsidP="0046061F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 description: </w:t>
            </w:r>
            <w:r>
              <w:rPr>
                <w:rFonts w:hint="eastAsia"/>
              </w:rPr>
              <w:t>这个是项目依赖描述信息</w:t>
            </w:r>
            <w:r>
              <w:rPr>
                <w:rFonts w:hint="eastAsia"/>
              </w:rPr>
              <w:t>,</w:t>
            </w:r>
          </w:p>
          <w:p w14:paraId="19520271" w14:textId="77777777" w:rsidR="0046061F" w:rsidRDefault="0046061F" w:rsidP="0046061F">
            <w:r>
              <w:t xml:space="preserve">  dependencies:</w:t>
            </w:r>
          </w:p>
          <w:p w14:paraId="7A347181" w14:textId="77777777" w:rsidR="0046061F" w:rsidRDefault="0046061F" w:rsidP="0046061F">
            <w:r>
              <w:t xml:space="preserve">    {</w:t>
            </w:r>
          </w:p>
          <w:p w14:paraId="48F35481" w14:textId="77777777" w:rsidR="0046061F" w:rsidRDefault="0046061F" w:rsidP="0046061F">
            <w:r>
              <w:t xml:space="preserve">      http: ^0.12.0+4,</w:t>
            </w:r>
          </w:p>
          <w:p w14:paraId="39FDAF68" w14:textId="77777777" w:rsidR="0046061F" w:rsidRDefault="0046061F" w:rsidP="0046061F">
            <w:r>
              <w:t xml:space="preserve">      date_format: ^1.0.6,</w:t>
            </w:r>
          </w:p>
          <w:p w14:paraId="543EFAC0" w14:textId="77777777" w:rsidR="0046061F" w:rsidRDefault="0046061F" w:rsidP="0046061F">
            <w:r>
              <w:t xml:space="preserve">      yaml: ^2.2.0,</w:t>
            </w:r>
          </w:p>
          <w:p w14:paraId="0F268D04" w14:textId="77777777" w:rsidR="0046061F" w:rsidRDefault="0046061F" w:rsidP="0046061F">
            <w:r>
              <w:t xml:space="preserve">    }</w:t>
            </w:r>
          </w:p>
          <w:p w14:paraId="30AF8A8D" w14:textId="54FC9031" w:rsidR="0046061F" w:rsidRDefault="0046061F" w:rsidP="0046061F">
            <w:pPr>
              <w:rPr>
                <w:rFonts w:hint="eastAsia"/>
              </w:rPr>
            </w:pPr>
            <w:r>
              <w:t>}</w:t>
            </w:r>
          </w:p>
        </w:tc>
      </w:tr>
    </w:tbl>
    <w:p w14:paraId="5CA33C28" w14:textId="7574F753" w:rsidR="009F6655" w:rsidRPr="002617EB" w:rsidRDefault="0046061F" w:rsidP="002617EB">
      <w:pPr>
        <w:rPr>
          <w:rFonts w:hint="eastAsia"/>
        </w:rPr>
      </w:pPr>
      <w:r w:rsidRPr="0046061F">
        <w:rPr>
          <w:rFonts w:hint="eastAsia"/>
        </w:rPr>
        <w:t>然后就会自动安装</w:t>
      </w:r>
      <w:r>
        <w:rPr>
          <w:rFonts w:hint="eastAsia"/>
        </w:rPr>
        <w:t>依赖库</w:t>
      </w:r>
      <w:r w:rsidRPr="0046061F">
        <w:rPr>
          <w:rFonts w:hint="eastAsia"/>
        </w:rPr>
        <w:t>了。</w:t>
      </w:r>
    </w:p>
    <w:p w14:paraId="624167F4" w14:textId="77777777" w:rsidR="00C3485B" w:rsidRPr="00C3485B" w:rsidRDefault="00C3485B" w:rsidP="00C3485B">
      <w:pPr>
        <w:rPr>
          <w:rFonts w:hint="eastAsia"/>
        </w:rPr>
      </w:pPr>
    </w:p>
    <w:p w14:paraId="403F3F93" w14:textId="1525E9B4" w:rsidR="00A67164" w:rsidRDefault="00A67164" w:rsidP="00A67164">
      <w:pPr>
        <w:pStyle w:val="1"/>
      </w:pPr>
      <w:r>
        <w:rPr>
          <w:rFonts w:hint="eastAsia"/>
        </w:rPr>
        <w:t>Flutter</w:t>
      </w:r>
      <w:r>
        <w:rPr>
          <w:rFonts w:hint="eastAsia"/>
        </w:rPr>
        <w:t>编程</w:t>
      </w:r>
    </w:p>
    <w:p w14:paraId="6A834BCB" w14:textId="29FC9EAB" w:rsidR="003B199F" w:rsidRDefault="003B199F" w:rsidP="00993235">
      <w:pPr>
        <w:pStyle w:val="2"/>
      </w:pPr>
      <w:r>
        <w:rPr>
          <w:rFonts w:hint="eastAsia"/>
        </w:rPr>
        <w:t>Flutter</w:t>
      </w:r>
      <w:r>
        <w:rPr>
          <w:rFonts w:hint="eastAsia"/>
        </w:rPr>
        <w:t>资料</w:t>
      </w:r>
    </w:p>
    <w:p w14:paraId="5B5FDC10" w14:textId="77777777" w:rsidR="0003570C" w:rsidRPr="0003570C" w:rsidRDefault="0003570C" w:rsidP="0003570C">
      <w:pPr>
        <w:rPr>
          <w:rFonts w:hint="eastAsia"/>
        </w:rPr>
      </w:pPr>
    </w:p>
    <w:p w14:paraId="048A113A" w14:textId="77777777" w:rsidR="00072BDE" w:rsidRDefault="00072BDE" w:rsidP="00072BDE">
      <w:r>
        <w:rPr>
          <w:rFonts w:hint="eastAsia"/>
        </w:rPr>
        <w:t xml:space="preserve">SDK </w:t>
      </w:r>
      <w:r>
        <w:rPr>
          <w:rFonts w:hint="eastAsia"/>
        </w:rPr>
        <w:t>下载地址</w:t>
      </w:r>
      <w:r>
        <w:rPr>
          <w:rFonts w:hint="eastAsia"/>
        </w:rPr>
        <w:t>：</w:t>
      </w:r>
    </w:p>
    <w:p w14:paraId="1D525A2F" w14:textId="66E2EEBF" w:rsidR="00072BDE" w:rsidRDefault="00E91311" w:rsidP="00072BDE">
      <w:hyperlink r:id="rId5" w:history="1">
        <w:r w:rsidRPr="001336B6">
          <w:rPr>
            <w:rStyle w:val="af4"/>
            <w:rFonts w:hint="eastAsia"/>
          </w:rPr>
          <w:t>https://flutter.dev/docs/development/tools/sdk/releases</w:t>
        </w:r>
      </w:hyperlink>
    </w:p>
    <w:p w14:paraId="7B5A8D78" w14:textId="77777777" w:rsidR="00072BDE" w:rsidRDefault="00072BDE" w:rsidP="00072BDE"/>
    <w:p w14:paraId="141BD61C" w14:textId="77777777" w:rsidR="00E91311" w:rsidRDefault="00072BDE" w:rsidP="00072BDE">
      <w:r>
        <w:rPr>
          <w:rFonts w:hint="eastAsia"/>
        </w:rPr>
        <w:t>Flutter</w:t>
      </w:r>
      <w:r>
        <w:rPr>
          <w:rFonts w:hint="eastAsia"/>
        </w:rPr>
        <w:t>入门实战：从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仿写</w:t>
      </w:r>
      <w:r>
        <w:rPr>
          <w:rFonts w:hint="eastAsia"/>
        </w:rPr>
        <w:t>web</w:t>
      </w:r>
      <w:r>
        <w:rPr>
          <w:rFonts w:hint="eastAsia"/>
        </w:rPr>
        <w:t>版掘金</w:t>
      </w:r>
      <w:r>
        <w:rPr>
          <w:rFonts w:hint="eastAsia"/>
        </w:rPr>
        <w:t>App</w:t>
      </w:r>
      <w:r w:rsidR="00E91311">
        <w:rPr>
          <w:rFonts w:hint="eastAsia"/>
        </w:rPr>
        <w:t>：</w:t>
      </w:r>
    </w:p>
    <w:p w14:paraId="5BF230F9" w14:textId="7B9A32BD" w:rsidR="00072BDE" w:rsidRDefault="00E91311" w:rsidP="00072BDE">
      <w:hyperlink r:id="rId6" w:history="1">
        <w:r w:rsidRPr="001336B6">
          <w:rPr>
            <w:rStyle w:val="af4"/>
            <w:rFonts w:hint="eastAsia"/>
          </w:rPr>
          <w:t>https://juejin.im/post/5c910bd55188252da05f3f05</w:t>
        </w:r>
      </w:hyperlink>
    </w:p>
    <w:p w14:paraId="754DAE60" w14:textId="77777777" w:rsidR="00072BDE" w:rsidRDefault="00072BDE" w:rsidP="00072BDE"/>
    <w:p w14:paraId="4027849F" w14:textId="241100C4" w:rsidR="00072BDE" w:rsidRDefault="00072BDE" w:rsidP="00072BDE">
      <w:r>
        <w:rPr>
          <w:rFonts w:hint="eastAsia"/>
        </w:rPr>
        <w:t>Flutter</w:t>
      </w:r>
      <w:r>
        <w:rPr>
          <w:rFonts w:hint="eastAsia"/>
        </w:rPr>
        <w:t>实战</w:t>
      </w:r>
      <w:r>
        <w:rPr>
          <w:rFonts w:hint="eastAsia"/>
        </w:rPr>
        <w:t xml:space="preserve"> </w:t>
      </w:r>
      <w:hyperlink r:id="rId7" w:history="1">
        <w:r w:rsidR="00E91311" w:rsidRPr="001336B6">
          <w:rPr>
            <w:rStyle w:val="af4"/>
            <w:rFonts w:hint="eastAsia"/>
          </w:rPr>
          <w:t>https://book.flutterchina.club/</w:t>
        </w:r>
      </w:hyperlink>
    </w:p>
    <w:p w14:paraId="4717A965" w14:textId="77777777" w:rsidR="00072BDE" w:rsidRDefault="00072BDE" w:rsidP="00072BDE">
      <w:pPr>
        <w:rPr>
          <w:rFonts w:hint="eastAsia"/>
        </w:rPr>
      </w:pPr>
    </w:p>
    <w:p w14:paraId="6A9B0F73" w14:textId="77777777" w:rsidR="00E91311" w:rsidRDefault="00072BDE" w:rsidP="00072BDE">
      <w:r>
        <w:rPr>
          <w:rFonts w:hint="eastAsia"/>
        </w:rPr>
        <w:t>《</w:t>
      </w:r>
      <w:r>
        <w:rPr>
          <w:rFonts w:hint="eastAsia"/>
        </w:rPr>
        <w:t>Flutter</w:t>
      </w:r>
      <w:r>
        <w:rPr>
          <w:rFonts w:hint="eastAsia"/>
        </w:rPr>
        <w:t>实战》随书源码</w:t>
      </w:r>
      <w:r w:rsidR="00E91311">
        <w:rPr>
          <w:rFonts w:hint="eastAsia"/>
        </w:rPr>
        <w:t>：</w:t>
      </w:r>
    </w:p>
    <w:p w14:paraId="71CA552A" w14:textId="6AFB6214" w:rsidR="00072BDE" w:rsidRDefault="00E91311" w:rsidP="00072BDE">
      <w:hyperlink r:id="rId8" w:history="1">
        <w:r w:rsidRPr="001336B6">
          <w:rPr>
            <w:rStyle w:val="af4"/>
            <w:rFonts w:hint="eastAsia"/>
          </w:rPr>
          <w:t>https://github.com/wendux/flutter_in_action_source_code</w:t>
        </w:r>
      </w:hyperlink>
    </w:p>
    <w:p w14:paraId="7A32256A" w14:textId="77777777" w:rsidR="00072BDE" w:rsidRDefault="00072BDE" w:rsidP="00072BDE">
      <w:pPr>
        <w:rPr>
          <w:rFonts w:hint="eastAsia"/>
        </w:rPr>
      </w:pPr>
    </w:p>
    <w:p w14:paraId="70D248C5" w14:textId="3CF0A4DF" w:rsidR="00072BDE" w:rsidRDefault="00072BDE" w:rsidP="00072BDE">
      <w:r>
        <w:rPr>
          <w:rFonts w:hint="eastAsia"/>
        </w:rPr>
        <w:t>掘金</w:t>
      </w:r>
      <w:r>
        <w:rPr>
          <w:rFonts w:hint="eastAsia"/>
        </w:rPr>
        <w:t xml:space="preserve"> Flutter </w:t>
      </w:r>
      <w:hyperlink r:id="rId9" w:history="1">
        <w:r w:rsidR="00E91311" w:rsidRPr="001336B6">
          <w:rPr>
            <w:rStyle w:val="af4"/>
            <w:rFonts w:hint="eastAsia"/>
          </w:rPr>
          <w:t>https://juejin.im/tag/Flutter</w:t>
        </w:r>
      </w:hyperlink>
    </w:p>
    <w:p w14:paraId="4E3E91BF" w14:textId="77777777" w:rsidR="00072BDE" w:rsidRDefault="00072BDE" w:rsidP="00072BDE">
      <w:pPr>
        <w:rPr>
          <w:rFonts w:hint="eastAsia"/>
        </w:rPr>
      </w:pPr>
    </w:p>
    <w:p w14:paraId="516A20AE" w14:textId="5D66B9FC" w:rsidR="00072BDE" w:rsidRDefault="00072BDE" w:rsidP="00072BDE">
      <w:r>
        <w:rPr>
          <w:rFonts w:hint="eastAsia"/>
        </w:rPr>
        <w:t>Flutter</w:t>
      </w:r>
      <w:r>
        <w:rPr>
          <w:rFonts w:hint="eastAsia"/>
        </w:rPr>
        <w:t>中文网</w:t>
      </w:r>
      <w:r>
        <w:rPr>
          <w:rFonts w:hint="eastAsia"/>
        </w:rPr>
        <w:t xml:space="preserve"> </w:t>
      </w:r>
      <w:hyperlink r:id="rId10" w:history="1">
        <w:r w:rsidR="00E91311" w:rsidRPr="001336B6">
          <w:rPr>
            <w:rStyle w:val="af4"/>
            <w:rFonts w:hint="eastAsia"/>
          </w:rPr>
          <w:t>https://flutterchina.club/get-started/install/</w:t>
        </w:r>
      </w:hyperlink>
    </w:p>
    <w:p w14:paraId="6F749A4F" w14:textId="77777777" w:rsidR="00072BDE" w:rsidRDefault="00072BDE" w:rsidP="00072BDE"/>
    <w:p w14:paraId="42A95091" w14:textId="1DE66280" w:rsidR="00993235" w:rsidRDefault="00072BDE" w:rsidP="00072BDE">
      <w:r>
        <w:rPr>
          <w:rFonts w:hint="eastAsia"/>
        </w:rPr>
        <w:t>Flutter</w:t>
      </w:r>
      <w:r>
        <w:rPr>
          <w:rFonts w:hint="eastAsia"/>
        </w:rPr>
        <w:t>从入门到精通</w:t>
      </w:r>
      <w:r>
        <w:rPr>
          <w:rFonts w:hint="eastAsia"/>
        </w:rPr>
        <w:t xml:space="preserve"> </w:t>
      </w:r>
      <w:r>
        <w:rPr>
          <w:rFonts w:hint="eastAsia"/>
        </w:rPr>
        <w:t>收费</w:t>
      </w:r>
      <w:r>
        <w:rPr>
          <w:rFonts w:hint="eastAsia"/>
        </w:rPr>
        <w:t xml:space="preserve"> </w:t>
      </w:r>
      <w:hyperlink r:id="rId11" w:history="1">
        <w:r w:rsidR="00E91311" w:rsidRPr="001336B6">
          <w:rPr>
            <w:rStyle w:val="af4"/>
            <w:rFonts w:hint="eastAsia"/>
          </w:rPr>
          <w:t>https://ke.qq.com/course/package/16132</w:t>
        </w:r>
      </w:hyperlink>
    </w:p>
    <w:p w14:paraId="37FF787A" w14:textId="77777777" w:rsidR="00E91311" w:rsidRPr="00993235" w:rsidRDefault="00E91311" w:rsidP="00072BDE">
      <w:pPr>
        <w:rPr>
          <w:rFonts w:hint="eastAsia"/>
        </w:rPr>
      </w:pPr>
    </w:p>
    <w:p w14:paraId="60C19F2E" w14:textId="0D802776" w:rsidR="00457DC9" w:rsidRDefault="005721CD" w:rsidP="00756C3E">
      <w:pPr>
        <w:pStyle w:val="2"/>
      </w:pPr>
      <w:r>
        <w:rPr>
          <w:rFonts w:hint="eastAsia"/>
        </w:rPr>
        <w:lastRenderedPageBreak/>
        <w:t>Windows</w:t>
      </w:r>
      <w:r>
        <w:rPr>
          <w:rFonts w:hint="eastAsia"/>
        </w:rPr>
        <w:t>系统</w:t>
      </w:r>
      <w:r w:rsidR="00457DC9">
        <w:rPr>
          <w:rFonts w:hint="eastAsia"/>
        </w:rPr>
        <w:t>搭建</w:t>
      </w:r>
      <w:r w:rsidR="00457DC9">
        <w:rPr>
          <w:rFonts w:hint="eastAsia"/>
        </w:rPr>
        <w:t>Flutter</w:t>
      </w:r>
      <w:r w:rsidR="00457DC9">
        <w:rPr>
          <w:rFonts w:hint="eastAsia"/>
        </w:rPr>
        <w:t>开发环境</w:t>
      </w:r>
    </w:p>
    <w:p w14:paraId="7DC9EAD1" w14:textId="671917E2" w:rsidR="0094690B" w:rsidRDefault="0094690B" w:rsidP="0094690B">
      <w:pPr>
        <w:pStyle w:val="3"/>
      </w:pPr>
      <w:r>
        <w:rPr>
          <w:rFonts w:hint="eastAsia"/>
        </w:rPr>
        <w:t>安装和配置</w:t>
      </w:r>
      <w:r>
        <w:rPr>
          <w:rFonts w:hint="eastAsia"/>
        </w:rPr>
        <w:t>J</w:t>
      </w:r>
      <w:r>
        <w:t>DK</w:t>
      </w:r>
    </w:p>
    <w:p w14:paraId="48B6346F" w14:textId="2C84D896" w:rsidR="0094690B" w:rsidRDefault="006A4010" w:rsidP="0094690B">
      <w:r w:rsidRPr="006A4010">
        <w:rPr>
          <w:rFonts w:hint="eastAsia"/>
        </w:rPr>
        <w:t>这里安装和配置的是</w:t>
      </w:r>
      <w:r w:rsidRPr="006A4010">
        <w:t>C:\Java\jdk1.8.0_251</w:t>
      </w:r>
      <w:r w:rsidRPr="006A4010">
        <w:rPr>
          <w:rFonts w:hint="eastAsia"/>
        </w:rPr>
        <w:t>版本</w:t>
      </w:r>
      <w:r w:rsidR="002427AA">
        <w:rPr>
          <w:rFonts w:hint="eastAsia"/>
        </w:rPr>
        <w:t>，如下图所示：</w:t>
      </w:r>
    </w:p>
    <w:p w14:paraId="7F75BA32" w14:textId="6502F16B" w:rsidR="002427AA" w:rsidRDefault="00F227CF" w:rsidP="0094690B">
      <w:r>
        <w:rPr>
          <w:noProof/>
        </w:rPr>
        <w:drawing>
          <wp:inline distT="0" distB="0" distL="0" distR="0" wp14:anchorId="3CF485AA" wp14:editId="0BB8A4E6">
            <wp:extent cx="5029200" cy="3219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A312" w14:textId="77777777" w:rsidR="002427AA" w:rsidRDefault="002427AA" w:rsidP="0094690B">
      <w:pPr>
        <w:rPr>
          <w:rFonts w:hint="eastAsia"/>
        </w:rPr>
      </w:pPr>
    </w:p>
    <w:p w14:paraId="6A44F8F3" w14:textId="77777777" w:rsidR="001B6522" w:rsidRDefault="001B6522" w:rsidP="0094690B">
      <w:pPr>
        <w:rPr>
          <w:rFonts w:hint="eastAsia"/>
        </w:rPr>
      </w:pPr>
    </w:p>
    <w:p w14:paraId="34E5BEA5" w14:textId="69B9040C" w:rsidR="0048572D" w:rsidRDefault="00A43E0F" w:rsidP="0094690B">
      <w:r w:rsidRPr="00A43E0F">
        <w:rPr>
          <w:rFonts w:hint="eastAsia"/>
          <w:b/>
          <w:bCs/>
        </w:rPr>
        <w:t>新建</w:t>
      </w:r>
      <w:r w:rsidR="0048572D" w:rsidRPr="00A43E0F">
        <w:rPr>
          <w:rFonts w:hint="eastAsia"/>
          <w:b/>
          <w:bCs/>
        </w:rPr>
        <w:t>环境变量</w:t>
      </w:r>
      <w:r w:rsidR="0048572D"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15CD1" w14:paraId="2D78F13D" w14:textId="77777777" w:rsidTr="00215CD1">
        <w:tc>
          <w:tcPr>
            <w:tcW w:w="4148" w:type="dxa"/>
          </w:tcPr>
          <w:p w14:paraId="3D012EA7" w14:textId="2A6F4A9D" w:rsidR="00215CD1" w:rsidRDefault="00215CD1" w:rsidP="0094690B">
            <w:pPr>
              <w:rPr>
                <w:rFonts w:hint="eastAsia"/>
              </w:rPr>
            </w:pPr>
            <w:r>
              <w:rPr>
                <w:rFonts w:hint="eastAsia"/>
              </w:rPr>
              <w:t>变量名</w:t>
            </w:r>
          </w:p>
        </w:tc>
        <w:tc>
          <w:tcPr>
            <w:tcW w:w="4148" w:type="dxa"/>
          </w:tcPr>
          <w:p w14:paraId="716792D5" w14:textId="5C946FA3" w:rsidR="00215CD1" w:rsidRDefault="001F1763" w:rsidP="0094690B">
            <w:pPr>
              <w:rPr>
                <w:rFonts w:hint="eastAsia"/>
              </w:rPr>
            </w:pPr>
            <w:r w:rsidRPr="001F1763">
              <w:t>JAVA_HOME</w:t>
            </w:r>
          </w:p>
        </w:tc>
      </w:tr>
      <w:tr w:rsidR="00215CD1" w14:paraId="4E31ADA4" w14:textId="77777777" w:rsidTr="00215CD1">
        <w:tc>
          <w:tcPr>
            <w:tcW w:w="4148" w:type="dxa"/>
          </w:tcPr>
          <w:p w14:paraId="13CB6E61" w14:textId="0A8E37A3" w:rsidR="00215CD1" w:rsidRDefault="00215CD1" w:rsidP="0094690B">
            <w:pPr>
              <w:rPr>
                <w:rFonts w:hint="eastAsia"/>
              </w:rPr>
            </w:pPr>
            <w:r>
              <w:rPr>
                <w:rFonts w:hint="eastAsia"/>
              </w:rPr>
              <w:t>变量值</w:t>
            </w:r>
          </w:p>
        </w:tc>
        <w:tc>
          <w:tcPr>
            <w:tcW w:w="4148" w:type="dxa"/>
          </w:tcPr>
          <w:p w14:paraId="7E564212" w14:textId="32FDCF7A" w:rsidR="00215CD1" w:rsidRDefault="001F1763" w:rsidP="0094690B">
            <w:pPr>
              <w:rPr>
                <w:rFonts w:hint="eastAsia"/>
              </w:rPr>
            </w:pPr>
            <w:r w:rsidRPr="001F1763">
              <w:t>C:\Java\jdk1.8.0_251</w:t>
            </w:r>
          </w:p>
        </w:tc>
      </w:tr>
    </w:tbl>
    <w:p w14:paraId="1EC51B13" w14:textId="46C6F313" w:rsidR="0048572D" w:rsidRDefault="00152DAE" w:rsidP="0094690B">
      <w:r>
        <w:rPr>
          <w:rFonts w:hint="eastAsia"/>
        </w:rPr>
        <w:t>如下图所示：</w:t>
      </w:r>
    </w:p>
    <w:p w14:paraId="5967F372" w14:textId="18BB8D49" w:rsidR="00152DAE" w:rsidRDefault="00D73401" w:rsidP="0094690B">
      <w:r>
        <w:rPr>
          <w:noProof/>
        </w:rPr>
        <w:drawing>
          <wp:inline distT="0" distB="0" distL="0" distR="0" wp14:anchorId="6E27DA38" wp14:editId="19319D1F">
            <wp:extent cx="5274310" cy="13843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E9EB3" w14:textId="77777777" w:rsidR="00E02DAB" w:rsidRPr="0094690B" w:rsidRDefault="00E02DAB" w:rsidP="0094690B">
      <w:pPr>
        <w:rPr>
          <w:rFonts w:hint="eastAsia"/>
        </w:rPr>
      </w:pPr>
    </w:p>
    <w:p w14:paraId="4C41952E" w14:textId="13C496EB" w:rsidR="00457DC9" w:rsidRDefault="00A43E0F" w:rsidP="00457DC9">
      <w:r w:rsidRPr="00A43E0F">
        <w:rPr>
          <w:rFonts w:hint="eastAsia"/>
          <w:b/>
          <w:bCs/>
        </w:rPr>
        <w:t>配置</w:t>
      </w:r>
      <w:r w:rsidRPr="00A43E0F">
        <w:rPr>
          <w:rFonts w:hint="eastAsia"/>
          <w:b/>
          <w:bCs/>
        </w:rPr>
        <w:t>Path</w:t>
      </w:r>
      <w:r w:rsidRPr="00A43E0F">
        <w:rPr>
          <w:rFonts w:hint="eastAsia"/>
          <w:b/>
          <w:bCs/>
        </w:rPr>
        <w:t>环境变量</w:t>
      </w:r>
      <w:r>
        <w:rPr>
          <w:rFonts w:hint="eastAsia"/>
        </w:rPr>
        <w:t>：</w:t>
      </w:r>
    </w:p>
    <w:p w14:paraId="77DE5EBA" w14:textId="444CC498" w:rsidR="00A43E0F" w:rsidRDefault="005826EA" w:rsidP="0015525E"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环境变量中添加</w:t>
      </w:r>
      <w:r>
        <w:rPr>
          <w:rFonts w:hint="eastAsia"/>
        </w:rPr>
        <w:t xml:space="preserve"> </w:t>
      </w:r>
      <w:r w:rsidR="0015525E">
        <w:rPr>
          <w:rFonts w:hint="eastAsia"/>
        </w:rPr>
        <w:t xml:space="preserve">%JAVA_HOME%\bin </w:t>
      </w:r>
      <w:r w:rsidR="0015525E">
        <w:rPr>
          <w:rFonts w:hint="eastAsia"/>
        </w:rPr>
        <w:t>和</w:t>
      </w:r>
      <w:r w:rsidR="0015525E">
        <w:rPr>
          <w:rFonts w:hint="eastAsia"/>
        </w:rPr>
        <w:t xml:space="preserve"> %JAVA_HOME%\jre\bin </w:t>
      </w:r>
      <w:r w:rsidR="0015525E">
        <w:rPr>
          <w:rFonts w:hint="eastAsia"/>
        </w:rPr>
        <w:t>并删除环境变量中的</w:t>
      </w:r>
      <w:r w:rsidR="0015525E">
        <w:rPr>
          <w:rFonts w:hint="eastAsia"/>
        </w:rPr>
        <w:t xml:space="preserve">C:\Program Files (x86)\Common Files\Oracle\Java\javapath </w:t>
      </w:r>
      <w:r w:rsidR="0015525E">
        <w:rPr>
          <w:rFonts w:hint="eastAsia"/>
        </w:rPr>
        <w:t>变量，如下图所示：</w:t>
      </w:r>
    </w:p>
    <w:p w14:paraId="501EE4DF" w14:textId="50CB118A" w:rsidR="000902E2" w:rsidRDefault="000902E2" w:rsidP="001552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96CAB02" wp14:editId="78E93753">
            <wp:extent cx="4876800" cy="3838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3DA16" w14:textId="389F5548" w:rsidR="007C285B" w:rsidRDefault="007C285B" w:rsidP="00457DC9">
      <w:r w:rsidRPr="007C285B">
        <w:rPr>
          <w:rFonts w:hint="eastAsia"/>
        </w:rPr>
        <w:t>在命令行输入</w:t>
      </w:r>
      <w:r w:rsidRPr="007C285B">
        <w:rPr>
          <w:rFonts w:hint="eastAsia"/>
        </w:rPr>
        <w:t xml:space="preserve"> java </w:t>
      </w:r>
      <w:r w:rsidRPr="007C285B">
        <w:rPr>
          <w:rFonts w:hint="eastAsia"/>
        </w:rPr>
        <w:t>和</w:t>
      </w:r>
      <w:r w:rsidRPr="007C285B">
        <w:rPr>
          <w:rFonts w:hint="eastAsia"/>
        </w:rPr>
        <w:t xml:space="preserve"> javac </w:t>
      </w:r>
      <w:r w:rsidRPr="007C285B">
        <w:rPr>
          <w:rFonts w:hint="eastAsia"/>
        </w:rPr>
        <w:t>命令来验证</w:t>
      </w:r>
      <w:r w:rsidRPr="007C285B">
        <w:rPr>
          <w:rFonts w:hint="eastAsia"/>
        </w:rPr>
        <w:t xml:space="preserve"> JDK </w:t>
      </w:r>
      <w:r w:rsidRPr="007C285B">
        <w:rPr>
          <w:rFonts w:hint="eastAsia"/>
        </w:rPr>
        <w:t>配置是否成功</w:t>
      </w:r>
      <w:r w:rsidR="00F45902">
        <w:rPr>
          <w:rFonts w:hint="eastAsia"/>
        </w:rPr>
        <w:t>，如下所示：</w:t>
      </w:r>
    </w:p>
    <w:p w14:paraId="5397751C" w14:textId="74BEFF3F" w:rsidR="00F45902" w:rsidRDefault="00F81F1E" w:rsidP="00457DC9">
      <w:r>
        <w:rPr>
          <w:noProof/>
        </w:rPr>
        <w:drawing>
          <wp:inline distT="0" distB="0" distL="0" distR="0" wp14:anchorId="26B96D9C" wp14:editId="32AEBE15">
            <wp:extent cx="5267325" cy="1981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0900" w14:textId="22472E39" w:rsidR="00F81F1E" w:rsidRPr="0015525E" w:rsidRDefault="003C7C37" w:rsidP="003C7C37">
      <w:pPr>
        <w:pStyle w:val="3"/>
        <w:rPr>
          <w:rFonts w:hint="eastAsia"/>
        </w:rPr>
      </w:pPr>
      <w:r w:rsidRPr="003C7C37">
        <w:rPr>
          <w:rFonts w:hint="eastAsia"/>
        </w:rPr>
        <w:t>安装和配置</w:t>
      </w:r>
      <w:r w:rsidRPr="003C7C37">
        <w:rPr>
          <w:rFonts w:hint="eastAsia"/>
        </w:rPr>
        <w:t xml:space="preserve"> Flutter</w:t>
      </w:r>
    </w:p>
    <w:p w14:paraId="2026CB49" w14:textId="2297B744" w:rsidR="00D35811" w:rsidRDefault="004E1633" w:rsidP="004E1633">
      <w:pPr>
        <w:pStyle w:val="4"/>
      </w:pPr>
      <w:r w:rsidRPr="004E1633">
        <w:rPr>
          <w:rFonts w:hint="eastAsia"/>
        </w:rPr>
        <w:t>下载和安装</w:t>
      </w:r>
      <w:r w:rsidRPr="004E1633">
        <w:rPr>
          <w:rFonts w:hint="eastAsia"/>
        </w:rPr>
        <w:t xml:space="preserve"> Flutter</w:t>
      </w:r>
    </w:p>
    <w:p w14:paraId="4DBCB1E2" w14:textId="3ACC6687" w:rsidR="00D35811" w:rsidRDefault="00EF4128" w:rsidP="00457DC9">
      <w:r w:rsidRPr="00EF4128">
        <w:rPr>
          <w:rFonts w:hint="eastAsia"/>
        </w:rPr>
        <w:t xml:space="preserve">Flutter SDK </w:t>
      </w:r>
      <w:r w:rsidRPr="00EF4128">
        <w:rPr>
          <w:rFonts w:hint="eastAsia"/>
        </w:rPr>
        <w:t>下载地址：</w:t>
      </w:r>
    </w:p>
    <w:p w14:paraId="4E860A88" w14:textId="15187FA2" w:rsidR="00EF4128" w:rsidRDefault="00EF4128" w:rsidP="00457DC9">
      <w:hyperlink r:id="rId16" w:history="1">
        <w:r>
          <w:rPr>
            <w:rStyle w:val="af4"/>
          </w:rPr>
          <w:t>https://flutter.dev/docs/development/tools/sdk/releases</w:t>
        </w:r>
      </w:hyperlink>
    </w:p>
    <w:p w14:paraId="67E5396C" w14:textId="77777777" w:rsidR="00EF4128" w:rsidRDefault="00EF4128" w:rsidP="00457DC9">
      <w:pPr>
        <w:rPr>
          <w:rFonts w:hint="eastAsia"/>
        </w:rPr>
      </w:pPr>
    </w:p>
    <w:p w14:paraId="53242C55" w14:textId="4A36FBAE" w:rsidR="00D35811" w:rsidRDefault="00950B49" w:rsidP="00B438F7">
      <w:r w:rsidRPr="00950B49">
        <w:rPr>
          <w:rFonts w:hint="eastAsia"/>
        </w:rPr>
        <w:t>我这里下载</w:t>
      </w:r>
      <w:r w:rsidRPr="00950B49">
        <w:rPr>
          <w:rFonts w:hint="eastAsia"/>
        </w:rPr>
        <w:t>Stable channel (Windows)</w:t>
      </w:r>
      <w:r w:rsidRPr="00950B49">
        <w:rPr>
          <w:rFonts w:hint="eastAsia"/>
        </w:rPr>
        <w:t>版本，</w:t>
      </w:r>
      <w:r w:rsidR="00D36F12" w:rsidRPr="00D36F12">
        <w:rPr>
          <w:rFonts w:hint="eastAsia"/>
        </w:rPr>
        <w:t>我具体下载的版本是</w:t>
      </w:r>
      <w:r w:rsidR="001E3EAE" w:rsidRPr="001E3EAE">
        <w:t>v1.12.13</w:t>
      </w:r>
      <w:r w:rsidR="00A60DEB">
        <w:t xml:space="preserve"> </w:t>
      </w:r>
      <w:r w:rsidR="001E3EAE" w:rsidRPr="001E3EAE">
        <w:t>+</w:t>
      </w:r>
      <w:r w:rsidR="00A60DEB">
        <w:t xml:space="preserve"> </w:t>
      </w:r>
      <w:r w:rsidR="001E3EAE" w:rsidRPr="001E3EAE">
        <w:t>hotfix.9</w:t>
      </w:r>
      <w:r w:rsidR="00980631">
        <w:rPr>
          <w:rFonts w:hint="eastAsia"/>
        </w:rPr>
        <w:t>版本</w:t>
      </w:r>
      <w:r w:rsidR="00C653C0">
        <w:rPr>
          <w:rFonts w:hint="eastAsia"/>
        </w:rPr>
        <w:t>，</w:t>
      </w:r>
      <w:r w:rsidR="00B438F7">
        <w:rPr>
          <w:rFonts w:hint="eastAsia"/>
        </w:rPr>
        <w:t>具体下载链接为</w:t>
      </w:r>
      <w:r w:rsidR="00B438F7">
        <w:rPr>
          <w:rFonts w:hint="eastAsia"/>
        </w:rPr>
        <w:t>：</w:t>
      </w:r>
    </w:p>
    <w:p w14:paraId="3A622BC9" w14:textId="3949CB08" w:rsidR="00B438F7" w:rsidRDefault="00817BF7" w:rsidP="00B438F7">
      <w:hyperlink r:id="rId17" w:history="1">
        <w:r w:rsidRPr="001336B6">
          <w:rPr>
            <w:rStyle w:val="af4"/>
          </w:rPr>
          <w:t>https://storage.googleapis.com/flutter_infra/releases/stable/windows/flutter_windows_v1.12.13+hotfix.9-stable.zip</w:t>
        </w:r>
      </w:hyperlink>
    </w:p>
    <w:p w14:paraId="5EFEBC02" w14:textId="6D7F8B37" w:rsidR="000160C2" w:rsidRDefault="000160C2" w:rsidP="00B438F7"/>
    <w:p w14:paraId="510CABCC" w14:textId="3BB65252" w:rsidR="000160C2" w:rsidRDefault="000160C2" w:rsidP="00B438F7">
      <w:r>
        <w:rPr>
          <w:rFonts w:hint="eastAsia"/>
        </w:rPr>
        <w:t>如下图所示：</w:t>
      </w:r>
    </w:p>
    <w:p w14:paraId="5C80D726" w14:textId="5AD43CB1" w:rsidR="000160C2" w:rsidRDefault="003605B0" w:rsidP="00B438F7">
      <w:pPr>
        <w:rPr>
          <w:rFonts w:hint="eastAsia"/>
        </w:rPr>
      </w:pPr>
      <w:r>
        <w:rPr>
          <w:noProof/>
        </w:rPr>
        <w:drawing>
          <wp:inline distT="0" distB="0" distL="0" distR="0" wp14:anchorId="1B2925C6" wp14:editId="20CC51BA">
            <wp:extent cx="5274310" cy="19100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3A99" w14:textId="70B507B2" w:rsidR="00817BF7" w:rsidRDefault="00817BF7" w:rsidP="00B438F7"/>
    <w:p w14:paraId="6BF52B0D" w14:textId="7E3A0C1C" w:rsidR="005E47BD" w:rsidRDefault="005E47BD" w:rsidP="00B438F7">
      <w:r w:rsidRPr="005E47BD">
        <w:rPr>
          <w:rFonts w:hint="eastAsia"/>
        </w:rPr>
        <w:t>下载下来之后，解压缩到</w:t>
      </w:r>
      <w:r w:rsidR="002E610E" w:rsidRPr="002E610E">
        <w:t>D:\OtherPrograms\Flutter</w:t>
      </w:r>
      <w:r w:rsidRPr="005E47BD">
        <w:rPr>
          <w:rFonts w:hint="eastAsia"/>
        </w:rPr>
        <w:t>目录下，如下图所示：</w:t>
      </w:r>
    </w:p>
    <w:p w14:paraId="13EF902D" w14:textId="569C6CD2" w:rsidR="002E610E" w:rsidRDefault="00270C1E" w:rsidP="00B438F7">
      <w:r>
        <w:rPr>
          <w:noProof/>
        </w:rPr>
        <w:drawing>
          <wp:inline distT="0" distB="0" distL="0" distR="0" wp14:anchorId="4A07A701" wp14:editId="229EAEBA">
            <wp:extent cx="4191000" cy="5486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037F" w14:textId="77777777" w:rsidR="002E610E" w:rsidRDefault="002E610E" w:rsidP="00B438F7">
      <w:pPr>
        <w:rPr>
          <w:rFonts w:hint="eastAsia"/>
        </w:rPr>
      </w:pPr>
    </w:p>
    <w:p w14:paraId="1ED339EC" w14:textId="77777777" w:rsidR="005A3E9D" w:rsidRDefault="005A3E9D" w:rsidP="00B438F7">
      <w:pPr>
        <w:rPr>
          <w:rFonts w:hint="eastAsia"/>
        </w:rPr>
      </w:pPr>
    </w:p>
    <w:p w14:paraId="2B6A03AC" w14:textId="2760D9A7" w:rsidR="003A54A6" w:rsidRDefault="002D7737" w:rsidP="002D7737">
      <w:pPr>
        <w:pStyle w:val="4"/>
      </w:pPr>
      <w:r w:rsidRPr="002D7737">
        <w:rPr>
          <w:rFonts w:hint="eastAsia"/>
        </w:rPr>
        <w:lastRenderedPageBreak/>
        <w:t>配置</w:t>
      </w:r>
      <w:r w:rsidRPr="002D7737">
        <w:rPr>
          <w:rFonts w:hint="eastAsia"/>
        </w:rPr>
        <w:t xml:space="preserve"> Flutter </w:t>
      </w:r>
      <w:r w:rsidRPr="002D7737">
        <w:rPr>
          <w:rFonts w:hint="eastAsia"/>
        </w:rPr>
        <w:t>环境变量</w:t>
      </w:r>
    </w:p>
    <w:p w14:paraId="498AB150" w14:textId="70F4E7EC" w:rsidR="002D7737" w:rsidRPr="002D7737" w:rsidRDefault="002819E1" w:rsidP="002819E1">
      <w:pPr>
        <w:pStyle w:val="5"/>
        <w:rPr>
          <w:rFonts w:hint="eastAsia"/>
        </w:rPr>
      </w:pPr>
      <w:r w:rsidRPr="002819E1">
        <w:rPr>
          <w:rFonts w:hint="eastAsia"/>
        </w:rPr>
        <w:t>配置</w:t>
      </w:r>
      <w:r w:rsidRPr="002819E1">
        <w:rPr>
          <w:rFonts w:hint="eastAsia"/>
        </w:rPr>
        <w:t xml:space="preserve"> Flutter </w:t>
      </w:r>
      <w:r w:rsidRPr="002819E1">
        <w:rPr>
          <w:rFonts w:hint="eastAsia"/>
        </w:rPr>
        <w:t>镜像变量</w:t>
      </w:r>
    </w:p>
    <w:p w14:paraId="6D43EE87" w14:textId="62FED0C2" w:rsidR="004C20D1" w:rsidRDefault="004C20D1" w:rsidP="004C20D1">
      <w:r>
        <w:rPr>
          <w:rFonts w:hint="eastAsia"/>
        </w:rPr>
        <w:t xml:space="preserve">Flutter </w:t>
      </w:r>
      <w:r>
        <w:rPr>
          <w:rFonts w:hint="eastAsia"/>
        </w:rPr>
        <w:t>中文站：</w:t>
      </w:r>
      <w:hyperlink r:id="rId20" w:history="1">
        <w:r w:rsidRPr="001336B6">
          <w:rPr>
            <w:rStyle w:val="af4"/>
            <w:rFonts w:hint="eastAsia"/>
          </w:rPr>
          <w:t>https://flutter.cn/</w:t>
        </w:r>
      </w:hyperlink>
    </w:p>
    <w:p w14:paraId="6222ABEC" w14:textId="77777777" w:rsidR="004C20D1" w:rsidRDefault="004C20D1" w:rsidP="004C20D1"/>
    <w:p w14:paraId="0F751033" w14:textId="672A78BD" w:rsidR="00D35811" w:rsidRDefault="004C20D1" w:rsidP="004C20D1">
      <w:r>
        <w:rPr>
          <w:rFonts w:hint="eastAsia"/>
        </w:rPr>
        <w:t>我们打开中文站地址，把页面拉到最下面，看到下图所示：</w:t>
      </w:r>
    </w:p>
    <w:p w14:paraId="7870C68E" w14:textId="71FB5656" w:rsidR="00D35811" w:rsidRDefault="004C20D1" w:rsidP="00457DC9">
      <w:r>
        <w:rPr>
          <w:noProof/>
        </w:rPr>
        <w:drawing>
          <wp:inline distT="0" distB="0" distL="0" distR="0" wp14:anchorId="522C05DF" wp14:editId="0B2CF2ED">
            <wp:extent cx="5274310" cy="28073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9F2D" w14:textId="6CEC7DD9" w:rsidR="004C20D1" w:rsidRDefault="004C20D1" w:rsidP="004C20D1">
      <w:r>
        <w:rPr>
          <w:rFonts w:hint="eastAsia"/>
        </w:rPr>
        <w:t>根据上图所示，我们新建如下两个变量：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C20D1" w14:paraId="14D1ECC4" w14:textId="77777777" w:rsidTr="004C20D1">
        <w:tc>
          <w:tcPr>
            <w:tcW w:w="4148" w:type="dxa"/>
          </w:tcPr>
          <w:p w14:paraId="622722DB" w14:textId="298623C1" w:rsidR="004C20D1" w:rsidRDefault="004C20D1" w:rsidP="004C20D1">
            <w:pPr>
              <w:rPr>
                <w:rFonts w:hint="eastAsia"/>
              </w:rPr>
            </w:pPr>
            <w:r>
              <w:rPr>
                <w:rFonts w:hint="eastAsia"/>
              </w:rPr>
              <w:t>变量名</w:t>
            </w:r>
          </w:p>
        </w:tc>
        <w:tc>
          <w:tcPr>
            <w:tcW w:w="4148" w:type="dxa"/>
          </w:tcPr>
          <w:p w14:paraId="127104CD" w14:textId="1A166B7F" w:rsidR="004C20D1" w:rsidRDefault="004C20D1" w:rsidP="004C20D1">
            <w:pPr>
              <w:rPr>
                <w:rFonts w:hint="eastAsia"/>
              </w:rPr>
            </w:pPr>
            <w:r>
              <w:rPr>
                <w:rFonts w:hint="eastAsia"/>
              </w:rPr>
              <w:t>变量值</w:t>
            </w:r>
          </w:p>
        </w:tc>
      </w:tr>
      <w:tr w:rsidR="004C20D1" w14:paraId="627F0604" w14:textId="77777777" w:rsidTr="004C20D1">
        <w:tc>
          <w:tcPr>
            <w:tcW w:w="4148" w:type="dxa"/>
          </w:tcPr>
          <w:p w14:paraId="5474C8D5" w14:textId="691278EC" w:rsidR="004C20D1" w:rsidRDefault="004C20D1" w:rsidP="004C20D1">
            <w:pPr>
              <w:rPr>
                <w:rFonts w:hint="eastAsia"/>
              </w:rPr>
            </w:pPr>
            <w:r>
              <w:rPr>
                <w:rFonts w:hint="eastAsia"/>
              </w:rPr>
              <w:t>FLUTTER_STORAGE_BASE_URL</w:t>
            </w:r>
          </w:p>
        </w:tc>
        <w:tc>
          <w:tcPr>
            <w:tcW w:w="4148" w:type="dxa"/>
          </w:tcPr>
          <w:p w14:paraId="1F4984F9" w14:textId="1FE412FC" w:rsidR="004C20D1" w:rsidRDefault="004C20D1" w:rsidP="004C20D1">
            <w:pPr>
              <w:rPr>
                <w:rFonts w:hint="eastAsia"/>
              </w:rPr>
            </w:pPr>
            <w:r>
              <w:rPr>
                <w:rFonts w:hint="eastAsia"/>
              </w:rPr>
              <w:t>https://storage.flutter-io.cn</w:t>
            </w:r>
          </w:p>
        </w:tc>
      </w:tr>
      <w:tr w:rsidR="004C20D1" w14:paraId="6E62B163" w14:textId="77777777" w:rsidTr="004C20D1">
        <w:tc>
          <w:tcPr>
            <w:tcW w:w="4148" w:type="dxa"/>
          </w:tcPr>
          <w:p w14:paraId="3E16C52F" w14:textId="0B061C8E" w:rsidR="004C20D1" w:rsidRDefault="004C20D1" w:rsidP="004C20D1">
            <w:pPr>
              <w:rPr>
                <w:rFonts w:hint="eastAsia"/>
              </w:rPr>
            </w:pPr>
            <w:r>
              <w:rPr>
                <w:rFonts w:hint="eastAsia"/>
              </w:rPr>
              <w:t>PUB_HOSTED_URL</w:t>
            </w:r>
          </w:p>
        </w:tc>
        <w:tc>
          <w:tcPr>
            <w:tcW w:w="4148" w:type="dxa"/>
          </w:tcPr>
          <w:p w14:paraId="0A976DF9" w14:textId="0954BE24" w:rsidR="004C20D1" w:rsidRDefault="004C20D1" w:rsidP="004C20D1">
            <w:pPr>
              <w:rPr>
                <w:rFonts w:hint="eastAsia"/>
              </w:rPr>
            </w:pPr>
            <w:r>
              <w:rPr>
                <w:rFonts w:hint="eastAsia"/>
              </w:rPr>
              <w:t>https://pub.flutter-io.cn</w:t>
            </w:r>
          </w:p>
        </w:tc>
      </w:tr>
    </w:tbl>
    <w:p w14:paraId="47A4E45E" w14:textId="1FC525C0" w:rsidR="004C20D1" w:rsidRDefault="000919C1" w:rsidP="004C20D1">
      <w:r>
        <w:rPr>
          <w:rFonts w:hint="eastAsia"/>
        </w:rPr>
        <w:t>如下图所示：</w:t>
      </w:r>
    </w:p>
    <w:p w14:paraId="6945F77C" w14:textId="68A21101" w:rsidR="000919C1" w:rsidRDefault="000919C1" w:rsidP="004C20D1">
      <w:r>
        <w:rPr>
          <w:noProof/>
        </w:rPr>
        <w:drawing>
          <wp:inline distT="0" distB="0" distL="0" distR="0" wp14:anchorId="094A8326" wp14:editId="3DBC14BB">
            <wp:extent cx="5274310" cy="13881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286" w14:textId="5575CDC6" w:rsidR="000552AE" w:rsidRDefault="000552AE" w:rsidP="004C20D1">
      <w:pPr>
        <w:rPr>
          <w:rFonts w:hint="eastAsia"/>
        </w:rPr>
      </w:pPr>
      <w:r>
        <w:rPr>
          <w:noProof/>
        </w:rPr>
        <w:drawing>
          <wp:inline distT="0" distB="0" distL="0" distR="0" wp14:anchorId="2363FCD3" wp14:editId="4742B0F0">
            <wp:extent cx="5274310" cy="13493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4104" w14:textId="25F5CC5D" w:rsidR="000919C1" w:rsidRDefault="00AA02F1" w:rsidP="004C20D1">
      <w:pPr>
        <w:rPr>
          <w:rFonts w:hint="eastAsia"/>
        </w:rPr>
      </w:pPr>
      <w:r w:rsidRPr="00AA02F1">
        <w:rPr>
          <w:rFonts w:hint="eastAsia"/>
        </w:rPr>
        <w:t>这样中文镜像站环境配置就完成了。</w:t>
      </w:r>
    </w:p>
    <w:p w14:paraId="663445FB" w14:textId="77777777" w:rsidR="004C20D1" w:rsidRDefault="004C20D1" w:rsidP="004C20D1"/>
    <w:p w14:paraId="6E788DCB" w14:textId="69DB5D02" w:rsidR="00D35811" w:rsidRDefault="004B7A3B" w:rsidP="004B7A3B">
      <w:pPr>
        <w:pStyle w:val="5"/>
      </w:pPr>
      <w:r w:rsidRPr="004B7A3B">
        <w:rPr>
          <w:rFonts w:hint="eastAsia"/>
        </w:rPr>
        <w:t>修改</w:t>
      </w:r>
      <w:r w:rsidRPr="004B7A3B">
        <w:rPr>
          <w:rFonts w:hint="eastAsia"/>
        </w:rPr>
        <w:t xml:space="preserve"> Path </w:t>
      </w:r>
      <w:r w:rsidRPr="004B7A3B">
        <w:rPr>
          <w:rFonts w:hint="eastAsia"/>
        </w:rPr>
        <w:t>环境变量</w:t>
      </w:r>
    </w:p>
    <w:p w14:paraId="5089CA57" w14:textId="4C18ECBF" w:rsidR="00987AFE" w:rsidRDefault="00987AFE" w:rsidP="00987AFE">
      <w:r>
        <w:rPr>
          <w:rFonts w:hint="eastAsia"/>
        </w:rPr>
        <w:t>把</w:t>
      </w:r>
      <w:r>
        <w:rPr>
          <w:rFonts w:hint="eastAsia"/>
        </w:rPr>
        <w:t>D:\</w:t>
      </w:r>
      <w:r w:rsidR="007A079F" w:rsidRPr="007A079F">
        <w:t>OtherPrograms</w:t>
      </w:r>
      <w:r>
        <w:rPr>
          <w:rFonts w:hint="eastAsia"/>
        </w:rPr>
        <w:t xml:space="preserve">\Flutter\bin </w:t>
      </w:r>
      <w:r>
        <w:rPr>
          <w:rFonts w:hint="eastAsia"/>
        </w:rPr>
        <w:t>加入到系统的</w:t>
      </w:r>
      <w:r>
        <w:rPr>
          <w:rFonts w:hint="eastAsia"/>
        </w:rPr>
        <w:t xml:space="preserve"> Path </w:t>
      </w:r>
      <w:r>
        <w:rPr>
          <w:rFonts w:hint="eastAsia"/>
        </w:rPr>
        <w:t>环境变量。</w:t>
      </w:r>
    </w:p>
    <w:p w14:paraId="733F4795" w14:textId="10DADAAD" w:rsidR="00E552C6" w:rsidRDefault="00E552C6" w:rsidP="00987AFE">
      <w:pPr>
        <w:rPr>
          <w:rFonts w:hint="eastAsia"/>
        </w:rPr>
      </w:pPr>
      <w:r>
        <w:rPr>
          <w:noProof/>
        </w:rPr>
        <w:drawing>
          <wp:inline distT="0" distB="0" distL="0" distR="0" wp14:anchorId="3703DF23" wp14:editId="2A9415B6">
            <wp:extent cx="4924425" cy="3724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45EFF" w14:textId="77777777" w:rsidR="00987AFE" w:rsidRDefault="00987AFE" w:rsidP="00987AFE"/>
    <w:p w14:paraId="406D4A19" w14:textId="23208D11" w:rsidR="00987AFE" w:rsidRDefault="00987AFE" w:rsidP="00987AFE">
      <w:pPr>
        <w:pStyle w:val="5"/>
        <w:rPr>
          <w:rFonts w:hint="eastAsia"/>
        </w:rPr>
      </w:pPr>
      <w:r>
        <w:rPr>
          <w:rFonts w:hint="eastAsia"/>
        </w:rPr>
        <w:t>检验</w:t>
      </w:r>
      <w:r>
        <w:rPr>
          <w:rFonts w:hint="eastAsia"/>
        </w:rPr>
        <w:t xml:space="preserve"> Flutter </w:t>
      </w:r>
      <w:r>
        <w:rPr>
          <w:rFonts w:hint="eastAsia"/>
        </w:rPr>
        <w:t>环境配置</w:t>
      </w:r>
    </w:p>
    <w:p w14:paraId="5B4CA37D" w14:textId="02F5DC32" w:rsidR="00D35811" w:rsidRDefault="00987AFE" w:rsidP="00987AFE">
      <w:r>
        <w:rPr>
          <w:rFonts w:hint="eastAsia"/>
        </w:rPr>
        <w:t>在命令行输入</w:t>
      </w:r>
      <w:r w:rsidR="00DD3823">
        <w:rPr>
          <w:rFonts w:hint="eastAsia"/>
        </w:rPr>
        <w:t>如下命令来</w:t>
      </w:r>
      <w:r>
        <w:rPr>
          <w:rFonts w:hint="eastAsia"/>
        </w:rPr>
        <w:t>验证我们的环境变量是否配置成功</w:t>
      </w:r>
      <w:r w:rsidR="00DD3823">
        <w:rPr>
          <w:rFonts w:hint="eastAsia"/>
        </w:rPr>
        <w:t>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D3823" w14:paraId="5AEA9B84" w14:textId="77777777" w:rsidTr="00DD3823">
        <w:tc>
          <w:tcPr>
            <w:tcW w:w="8296" w:type="dxa"/>
          </w:tcPr>
          <w:p w14:paraId="1B7E64B8" w14:textId="36BA18A5" w:rsidR="00DD3823" w:rsidRDefault="00DD3823" w:rsidP="00987AFE">
            <w:pPr>
              <w:rPr>
                <w:rFonts w:hint="eastAsia"/>
              </w:rPr>
            </w:pPr>
            <w:r w:rsidRPr="00DD3823">
              <w:t>flutter</w:t>
            </w:r>
            <w:r>
              <w:t xml:space="preserve"> </w:t>
            </w:r>
            <w:r w:rsidRPr="00DD3823">
              <w:t>--version</w:t>
            </w:r>
          </w:p>
        </w:tc>
      </w:tr>
    </w:tbl>
    <w:p w14:paraId="2D0D1673" w14:textId="7B9B53F6" w:rsidR="00DD3823" w:rsidRDefault="006C5634" w:rsidP="00987AFE">
      <w:r>
        <w:rPr>
          <w:rFonts w:hint="eastAsia"/>
        </w:rPr>
        <w:t>结果如下图所示：</w:t>
      </w:r>
    </w:p>
    <w:p w14:paraId="10F100FA" w14:textId="69C03B0D" w:rsidR="006C5634" w:rsidRDefault="006C5634" w:rsidP="00987AFE">
      <w:r>
        <w:rPr>
          <w:noProof/>
        </w:rPr>
        <w:drawing>
          <wp:inline distT="0" distB="0" distL="0" distR="0" wp14:anchorId="75BFDCF9" wp14:editId="6B4A09DE">
            <wp:extent cx="5274310" cy="21062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4561" w14:textId="77777777" w:rsidR="0095165F" w:rsidRDefault="0095165F" w:rsidP="00987AFE">
      <w:pPr>
        <w:rPr>
          <w:rFonts w:hint="eastAsia"/>
        </w:rPr>
      </w:pPr>
    </w:p>
    <w:p w14:paraId="06CE9DD0" w14:textId="0CE9E287" w:rsidR="00D35811" w:rsidRDefault="00B1164F" w:rsidP="00B1164F">
      <w:pPr>
        <w:pStyle w:val="3"/>
      </w:pPr>
      <w:r w:rsidRPr="00B1164F">
        <w:rPr>
          <w:rFonts w:hint="eastAsia"/>
        </w:rPr>
        <w:lastRenderedPageBreak/>
        <w:t>安装和配置</w:t>
      </w:r>
      <w:r w:rsidRPr="00B1164F">
        <w:rPr>
          <w:rFonts w:hint="eastAsia"/>
        </w:rPr>
        <w:t xml:space="preserve"> Android SDK</w:t>
      </w:r>
    </w:p>
    <w:p w14:paraId="03A406E0" w14:textId="794FB840" w:rsidR="003B77ED" w:rsidRPr="003B77ED" w:rsidRDefault="003B77ED" w:rsidP="003B77ED">
      <w:pPr>
        <w:rPr>
          <w:rFonts w:hint="eastAsia"/>
        </w:rPr>
      </w:pPr>
      <w:r>
        <w:rPr>
          <w:rFonts w:hint="eastAsia"/>
        </w:rPr>
        <w:t>安装路径应该是</w:t>
      </w:r>
      <w:r>
        <w:rPr>
          <w:rFonts w:hint="eastAsia"/>
        </w:rPr>
        <w:t>D</w:t>
      </w:r>
      <w:r>
        <w:rPr>
          <w:rFonts w:hint="eastAsia"/>
        </w:rPr>
        <w:t>盘，实际截图时，不小心安装到了</w:t>
      </w:r>
      <w:r>
        <w:rPr>
          <w:rFonts w:hint="eastAsia"/>
        </w:rPr>
        <w:t>C</w:t>
      </w:r>
      <w:r>
        <w:rPr>
          <w:rFonts w:hint="eastAsia"/>
        </w:rPr>
        <w:t>盘。</w:t>
      </w:r>
    </w:p>
    <w:p w14:paraId="02B07402" w14:textId="2AFDBD93" w:rsidR="00D35811" w:rsidRDefault="0060393D" w:rsidP="0060393D">
      <w:pPr>
        <w:pStyle w:val="4"/>
      </w:pPr>
      <w:r w:rsidRPr="0060393D">
        <w:rPr>
          <w:rFonts w:hint="eastAsia"/>
        </w:rPr>
        <w:t>下载和安装</w:t>
      </w:r>
      <w:r w:rsidRPr="0060393D">
        <w:rPr>
          <w:rFonts w:hint="eastAsia"/>
        </w:rPr>
        <w:t xml:space="preserve"> Android SDK</w:t>
      </w:r>
    </w:p>
    <w:p w14:paraId="48986C1C" w14:textId="7B01D24A" w:rsidR="00D35811" w:rsidRDefault="00905524" w:rsidP="00457DC9">
      <w:r w:rsidRPr="00905524">
        <w:rPr>
          <w:rFonts w:hint="eastAsia"/>
        </w:rPr>
        <w:t>打开</w:t>
      </w:r>
      <w:hyperlink r:id="rId26" w:history="1">
        <w:r w:rsidRPr="001336B6">
          <w:rPr>
            <w:rStyle w:val="af4"/>
            <w:rFonts w:hint="eastAsia"/>
          </w:rPr>
          <w:t>https://www.androiddevtools.cn/index.html</w:t>
        </w:r>
      </w:hyperlink>
      <w:r w:rsidRPr="00905524">
        <w:rPr>
          <w:rFonts w:hint="eastAsia"/>
        </w:rPr>
        <w:t>网址，然后如下图操作：</w:t>
      </w:r>
    </w:p>
    <w:p w14:paraId="0FED4C8F" w14:textId="633B2015" w:rsidR="00905524" w:rsidRDefault="00550073" w:rsidP="00AB7949">
      <w:pPr>
        <w:jc w:val="center"/>
      </w:pPr>
      <w:r>
        <w:rPr>
          <w:noProof/>
        </w:rPr>
        <w:drawing>
          <wp:inline distT="0" distB="0" distL="0" distR="0" wp14:anchorId="58EFD15B" wp14:editId="7BE6CA76">
            <wp:extent cx="4600575" cy="2714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AC94" w14:textId="02B59247" w:rsidR="00550073" w:rsidRDefault="005135D5" w:rsidP="00457DC9">
      <w:r w:rsidRPr="005135D5">
        <w:rPr>
          <w:rFonts w:hint="eastAsia"/>
        </w:rPr>
        <w:t>然后选择</w:t>
      </w:r>
      <w:r w:rsidRPr="005135D5">
        <w:rPr>
          <w:rFonts w:hint="eastAsia"/>
        </w:rPr>
        <w:t>exe</w:t>
      </w:r>
      <w:r w:rsidRPr="005135D5">
        <w:rPr>
          <w:rFonts w:hint="eastAsia"/>
        </w:rPr>
        <w:t>安装文件进行下载，如下图所示：</w:t>
      </w:r>
    </w:p>
    <w:p w14:paraId="0AB95C07" w14:textId="7737EA1F" w:rsidR="005135D5" w:rsidRDefault="00AB7949" w:rsidP="00AB7949">
      <w:pPr>
        <w:jc w:val="center"/>
      </w:pPr>
      <w:r>
        <w:rPr>
          <w:noProof/>
        </w:rPr>
        <w:drawing>
          <wp:inline distT="0" distB="0" distL="0" distR="0" wp14:anchorId="3FFA2E4C" wp14:editId="401854FC">
            <wp:extent cx="4552950" cy="2152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DA631" w14:textId="1DAF918E" w:rsidR="00AB7949" w:rsidRDefault="00F56B84" w:rsidP="00457DC9">
      <w:r w:rsidRPr="00F56B84">
        <w:rPr>
          <w:rFonts w:hint="eastAsia"/>
        </w:rPr>
        <w:t>安装过程如下：</w:t>
      </w:r>
    </w:p>
    <w:p w14:paraId="736FB1F3" w14:textId="7D76EF09" w:rsidR="00F56B84" w:rsidRDefault="00D378CB" w:rsidP="00457DC9">
      <w:r>
        <w:rPr>
          <w:noProof/>
        </w:rPr>
        <w:lastRenderedPageBreak/>
        <w:drawing>
          <wp:inline distT="0" distB="0" distL="0" distR="0" wp14:anchorId="332CFFC8" wp14:editId="605D7C50">
            <wp:extent cx="4791075" cy="371475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34A3" w14:textId="6CD08B6B" w:rsidR="00D378CB" w:rsidRDefault="00D378CB" w:rsidP="00457DC9">
      <w:r>
        <w:rPr>
          <w:noProof/>
        </w:rPr>
        <w:drawing>
          <wp:inline distT="0" distB="0" distL="0" distR="0" wp14:anchorId="546DF394" wp14:editId="19264923">
            <wp:extent cx="4791075" cy="37147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818F" w14:textId="03387226" w:rsidR="00D378CB" w:rsidRPr="005135D5" w:rsidRDefault="00D378CB" w:rsidP="00457D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77FD4D4" wp14:editId="6E148542">
            <wp:extent cx="4791075" cy="37147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4DBA" w14:textId="2531E1EE" w:rsidR="00D35811" w:rsidRDefault="00D378CB" w:rsidP="00457DC9">
      <w:r>
        <w:rPr>
          <w:rFonts w:hint="eastAsia"/>
        </w:rPr>
        <w:t>选择安装目录为</w:t>
      </w:r>
      <w:r w:rsidR="00521F38">
        <w:rPr>
          <w:rFonts w:hint="eastAsia"/>
        </w:rPr>
        <w:t>D</w:t>
      </w:r>
      <w:r w:rsidRPr="00D378CB">
        <w:t>:\OtherPrograms\Android\AndroidSDK</w:t>
      </w:r>
      <w:r>
        <w:rPr>
          <w:rFonts w:hint="eastAsia"/>
        </w:rPr>
        <w:t>，如下图所示：</w:t>
      </w:r>
    </w:p>
    <w:p w14:paraId="0448F412" w14:textId="3EDEB0F4" w:rsidR="00D378CB" w:rsidRDefault="005C5D83" w:rsidP="00457DC9">
      <w:pPr>
        <w:rPr>
          <w:rFonts w:hint="eastAsia"/>
        </w:rPr>
      </w:pPr>
      <w:r>
        <w:rPr>
          <w:noProof/>
        </w:rPr>
        <w:drawing>
          <wp:inline distT="0" distB="0" distL="0" distR="0" wp14:anchorId="003756AA" wp14:editId="660458F3">
            <wp:extent cx="4791075" cy="3714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2C52" w14:textId="4F6387C2" w:rsidR="00D35811" w:rsidRDefault="00E83A16" w:rsidP="00457DC9">
      <w:r>
        <w:rPr>
          <w:noProof/>
        </w:rPr>
        <w:lastRenderedPageBreak/>
        <w:drawing>
          <wp:inline distT="0" distB="0" distL="0" distR="0" wp14:anchorId="54C294C1" wp14:editId="47D19C3C">
            <wp:extent cx="4791075" cy="37147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EEC6" w14:textId="5C5DC553" w:rsidR="00E83A16" w:rsidRDefault="00892AC0" w:rsidP="00457DC9">
      <w:r>
        <w:rPr>
          <w:noProof/>
        </w:rPr>
        <w:drawing>
          <wp:inline distT="0" distB="0" distL="0" distR="0" wp14:anchorId="2F4B1F0E" wp14:editId="6FF31AF3">
            <wp:extent cx="4791075" cy="37147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F478" w14:textId="5915A724" w:rsidR="00892AC0" w:rsidRDefault="00CA7B1C" w:rsidP="00457DC9">
      <w:r w:rsidRPr="00CA7B1C">
        <w:rPr>
          <w:rFonts w:hint="eastAsia"/>
        </w:rPr>
        <w:t>安装完成之后，选择：</w:t>
      </w:r>
    </w:p>
    <w:p w14:paraId="2EB9F023" w14:textId="40852CD1" w:rsidR="00CA7B1C" w:rsidRDefault="00BF0800" w:rsidP="00457DC9">
      <w:r>
        <w:rPr>
          <w:noProof/>
        </w:rPr>
        <w:lastRenderedPageBreak/>
        <w:drawing>
          <wp:inline distT="0" distB="0" distL="0" distR="0" wp14:anchorId="09DC4E07" wp14:editId="274AB4FA">
            <wp:extent cx="4743450" cy="3657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52BCF" w14:textId="1AEFD268" w:rsidR="00BF0800" w:rsidRDefault="00BF0800" w:rsidP="00457DC9"/>
    <w:p w14:paraId="7D67B2B9" w14:textId="6920C86B" w:rsidR="004C2506" w:rsidRDefault="004C2506" w:rsidP="004C2506">
      <w:pPr>
        <w:pStyle w:val="4"/>
      </w:pPr>
      <w:r w:rsidRPr="004C2506">
        <w:rPr>
          <w:rFonts w:hint="eastAsia"/>
        </w:rPr>
        <w:t>安装</w:t>
      </w:r>
      <w:r w:rsidRPr="004C2506">
        <w:rPr>
          <w:rFonts w:hint="eastAsia"/>
        </w:rPr>
        <w:t xml:space="preserve"> SDK Manager</w:t>
      </w:r>
    </w:p>
    <w:p w14:paraId="29B59368" w14:textId="724C3B23" w:rsidR="004C2506" w:rsidRDefault="00422F18" w:rsidP="004C2506">
      <w:r>
        <w:rPr>
          <w:noProof/>
        </w:rPr>
        <w:drawing>
          <wp:inline distT="0" distB="0" distL="0" distR="0" wp14:anchorId="41279EAE" wp14:editId="0DA0F10D">
            <wp:extent cx="5274310" cy="37661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5AF7D" w14:textId="6AC41570" w:rsidR="00422F18" w:rsidRDefault="009F4BC8" w:rsidP="004C2506">
      <w:r w:rsidRPr="009F4BC8">
        <w:rPr>
          <w:rFonts w:hint="eastAsia"/>
        </w:rPr>
        <w:t>默认选中即可，然后点击</w:t>
      </w:r>
      <w:r w:rsidRPr="009F4BC8">
        <w:rPr>
          <w:rFonts w:hint="eastAsia"/>
        </w:rPr>
        <w:t xml:space="preserve"> Install </w:t>
      </w:r>
      <w:r w:rsidRPr="009F4BC8">
        <w:rPr>
          <w:rFonts w:hint="eastAsia"/>
        </w:rPr>
        <w:t>进行安装：</w:t>
      </w:r>
    </w:p>
    <w:p w14:paraId="7F77622B" w14:textId="6BB8D0F5" w:rsidR="000F1C25" w:rsidRDefault="000F1C25" w:rsidP="004C250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353B85" wp14:editId="19E2D69C">
            <wp:extent cx="5274310" cy="331216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4F58" w14:textId="5D86B165" w:rsidR="009F4BC8" w:rsidRPr="004C2506" w:rsidRDefault="004F4E81" w:rsidP="004C2506">
      <w:pPr>
        <w:rPr>
          <w:rFonts w:hint="eastAsia"/>
        </w:rPr>
      </w:pPr>
      <w:r w:rsidRPr="004F4E81">
        <w:rPr>
          <w:rFonts w:hint="eastAsia"/>
        </w:rPr>
        <w:t>三个部分的包都选择</w:t>
      </w:r>
      <w:r w:rsidRPr="004F4E81">
        <w:rPr>
          <w:rFonts w:hint="eastAsia"/>
        </w:rPr>
        <w:t xml:space="preserve"> Accept License</w:t>
      </w:r>
      <w:r>
        <w:rPr>
          <w:rFonts w:hint="eastAsia"/>
        </w:rPr>
        <w:t>，选择完成之后，</w:t>
      </w:r>
      <w:r w:rsidRPr="004F4E81">
        <w:rPr>
          <w:rFonts w:hint="eastAsia"/>
        </w:rPr>
        <w:t>点击</w:t>
      </w:r>
      <w:r w:rsidRPr="004F4E81">
        <w:rPr>
          <w:rFonts w:hint="eastAsia"/>
        </w:rPr>
        <w:t xml:space="preserve"> Install </w:t>
      </w:r>
      <w:r w:rsidRPr="004F4E81">
        <w:rPr>
          <w:rFonts w:hint="eastAsia"/>
        </w:rPr>
        <w:t>进行安装</w:t>
      </w:r>
      <w:r w:rsidR="00372D3B">
        <w:rPr>
          <w:rFonts w:hint="eastAsia"/>
        </w:rPr>
        <w:t>即可。</w:t>
      </w:r>
      <w:r w:rsidR="00372D3B" w:rsidRPr="004C2506">
        <w:rPr>
          <w:rFonts w:hint="eastAsia"/>
        </w:rPr>
        <w:t xml:space="preserve"> </w:t>
      </w:r>
    </w:p>
    <w:p w14:paraId="12340A4C" w14:textId="77777777" w:rsidR="00C43956" w:rsidRDefault="00C43956" w:rsidP="00457DC9"/>
    <w:p w14:paraId="48818D54" w14:textId="63D5E367" w:rsidR="00D35811" w:rsidRDefault="006271D4" w:rsidP="00457DC9">
      <w:r w:rsidRPr="006271D4">
        <w:rPr>
          <w:rFonts w:hint="eastAsia"/>
        </w:rPr>
        <w:t>安装过程比较长，需要耐心等待安装完成，安装完成如下图所示：</w:t>
      </w:r>
    </w:p>
    <w:p w14:paraId="1F81D803" w14:textId="38D6EBD8" w:rsidR="005C5101" w:rsidRDefault="005C5101" w:rsidP="00457DC9">
      <w:pPr>
        <w:rPr>
          <w:rFonts w:hint="eastAsia"/>
        </w:rPr>
      </w:pPr>
      <w:r>
        <w:rPr>
          <w:noProof/>
        </w:rPr>
        <w:drawing>
          <wp:inline distT="0" distB="0" distL="0" distR="0" wp14:anchorId="2822979C" wp14:editId="6355FCAB">
            <wp:extent cx="5274310" cy="376301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0776" w14:textId="77777777" w:rsidR="001A286B" w:rsidRDefault="001A286B" w:rsidP="00457DC9">
      <w:pPr>
        <w:rPr>
          <w:rFonts w:hint="eastAsia"/>
        </w:rPr>
      </w:pPr>
    </w:p>
    <w:p w14:paraId="581A2282" w14:textId="345C3A93" w:rsidR="006271D4" w:rsidRDefault="006271D4" w:rsidP="00457DC9"/>
    <w:p w14:paraId="3D6AF24A" w14:textId="4A74942F" w:rsidR="00D36D88" w:rsidRDefault="00D36D88" w:rsidP="00D36D88">
      <w:r>
        <w:rPr>
          <w:rFonts w:hint="eastAsia"/>
        </w:rPr>
        <w:t>在安装完成之后，我们需要做环境配置：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879"/>
        <w:gridCol w:w="4417"/>
      </w:tblGrid>
      <w:tr w:rsidR="00D36D88" w14:paraId="259F9163" w14:textId="77777777" w:rsidTr="00D36D88">
        <w:tc>
          <w:tcPr>
            <w:tcW w:w="4148" w:type="dxa"/>
          </w:tcPr>
          <w:p w14:paraId="6140DDB9" w14:textId="2EF2B4E1" w:rsidR="00D36D88" w:rsidRDefault="00D36D88" w:rsidP="00D36D88">
            <w:pPr>
              <w:rPr>
                <w:rFonts w:hint="eastAsia"/>
              </w:rPr>
            </w:pPr>
            <w:r>
              <w:rPr>
                <w:rFonts w:hint="eastAsia"/>
              </w:rPr>
              <w:t>变量名</w:t>
            </w:r>
          </w:p>
        </w:tc>
        <w:tc>
          <w:tcPr>
            <w:tcW w:w="4148" w:type="dxa"/>
          </w:tcPr>
          <w:p w14:paraId="1086FCDE" w14:textId="3011DCDA" w:rsidR="00D36D88" w:rsidRDefault="00D36D88" w:rsidP="00D36D88">
            <w:pPr>
              <w:rPr>
                <w:rFonts w:hint="eastAsia"/>
              </w:rPr>
            </w:pPr>
            <w:r>
              <w:rPr>
                <w:rFonts w:hint="eastAsia"/>
              </w:rPr>
              <w:t>变量值</w:t>
            </w:r>
          </w:p>
        </w:tc>
      </w:tr>
      <w:tr w:rsidR="00D36D88" w14:paraId="5FA74443" w14:textId="77777777" w:rsidTr="00D36D88">
        <w:tc>
          <w:tcPr>
            <w:tcW w:w="4148" w:type="dxa"/>
          </w:tcPr>
          <w:p w14:paraId="75995A67" w14:textId="69F6B8C1" w:rsidR="00D36D88" w:rsidRDefault="00D36D88" w:rsidP="00D36D8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ANDROID_HOME</w:t>
            </w:r>
          </w:p>
        </w:tc>
        <w:tc>
          <w:tcPr>
            <w:tcW w:w="4148" w:type="dxa"/>
          </w:tcPr>
          <w:p w14:paraId="172E20A6" w14:textId="11FD15ED" w:rsidR="00D36D88" w:rsidRDefault="00D36D88" w:rsidP="00D36D88">
            <w:pPr>
              <w:rPr>
                <w:rFonts w:hint="eastAsia"/>
              </w:rPr>
            </w:pPr>
            <w:r w:rsidRPr="00D378CB">
              <w:t>C:\OtherPrograms\Android\AndroidSDK</w:t>
            </w:r>
          </w:p>
        </w:tc>
      </w:tr>
    </w:tbl>
    <w:p w14:paraId="513FDE8F" w14:textId="66566913" w:rsidR="00D36D88" w:rsidRDefault="00D36D88" w:rsidP="00D36D88">
      <w:r>
        <w:rPr>
          <w:rFonts w:hint="eastAsia"/>
        </w:rPr>
        <w:t>如下图所示：</w:t>
      </w:r>
    </w:p>
    <w:p w14:paraId="1C09D905" w14:textId="7DEBC8DB" w:rsidR="00366863" w:rsidRDefault="00366863" w:rsidP="00D36D88">
      <w:r>
        <w:rPr>
          <w:noProof/>
        </w:rPr>
        <w:drawing>
          <wp:inline distT="0" distB="0" distL="0" distR="0" wp14:anchorId="7A481087" wp14:editId="5163D4E9">
            <wp:extent cx="5274310" cy="13538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E12" w14:textId="77777777" w:rsidR="00366863" w:rsidRDefault="00366863" w:rsidP="00D36D88">
      <w:pPr>
        <w:rPr>
          <w:rFonts w:hint="eastAsia"/>
        </w:rPr>
      </w:pPr>
    </w:p>
    <w:p w14:paraId="692A9ADE" w14:textId="04A019FB" w:rsidR="00D36D88" w:rsidRDefault="007249BE" w:rsidP="007249BE">
      <w:pPr>
        <w:pStyle w:val="3"/>
      </w:pPr>
      <w:r w:rsidRPr="007249BE">
        <w:rPr>
          <w:rFonts w:hint="eastAsia"/>
        </w:rPr>
        <w:t>安装和配置</w:t>
      </w:r>
      <w:r w:rsidRPr="007249BE">
        <w:rPr>
          <w:rFonts w:hint="eastAsia"/>
        </w:rPr>
        <w:t xml:space="preserve"> IntelliJ IDEA</w:t>
      </w:r>
    </w:p>
    <w:p w14:paraId="0D115E2C" w14:textId="4CB6FA1E" w:rsidR="007249BE" w:rsidRDefault="00400864" w:rsidP="00400864">
      <w:pPr>
        <w:pStyle w:val="4"/>
      </w:pPr>
      <w:r w:rsidRPr="00400864">
        <w:rPr>
          <w:rFonts w:hint="eastAsia"/>
        </w:rPr>
        <w:t>安装</w:t>
      </w:r>
      <w:r>
        <w:rPr>
          <w:rFonts w:hint="eastAsia"/>
        </w:rPr>
        <w:t>相关</w:t>
      </w:r>
      <w:r w:rsidRPr="00400864">
        <w:rPr>
          <w:rFonts w:hint="eastAsia"/>
        </w:rPr>
        <w:t>插件</w:t>
      </w:r>
    </w:p>
    <w:p w14:paraId="22A61DDA" w14:textId="02FC103A" w:rsidR="00400864" w:rsidRDefault="0013148B" w:rsidP="00400864">
      <w:r w:rsidRPr="0013148B">
        <w:rPr>
          <w:rFonts w:hint="eastAsia"/>
        </w:rPr>
        <w:t>启动</w:t>
      </w:r>
      <w:r w:rsidRPr="0013148B"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IDEA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Settings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 w:rsidR="000D2287">
        <w:rPr>
          <w:rFonts w:hint="eastAsia"/>
        </w:rPr>
        <w:t>Plugins</w:t>
      </w:r>
      <w:r w:rsidR="000D2287">
        <w:t xml:space="preserve"> </w:t>
      </w:r>
      <w:r w:rsidR="000D2287">
        <w:rPr>
          <w:rFonts w:hint="eastAsia"/>
        </w:rPr>
        <w:t>→</w:t>
      </w:r>
      <w:r w:rsidR="000D2287">
        <w:t xml:space="preserve"> </w:t>
      </w:r>
      <w:r w:rsidR="00317865">
        <w:rPr>
          <w:rFonts w:hint="eastAsia"/>
        </w:rPr>
        <w:t>Marketplace</w:t>
      </w:r>
      <w:r w:rsidR="009E18DB">
        <w:rPr>
          <w:rFonts w:hint="eastAsia"/>
        </w:rPr>
        <w:t>选项卡</w:t>
      </w:r>
      <w:r w:rsidR="009E18DB">
        <w:rPr>
          <w:rFonts w:hint="eastAsia"/>
        </w:rPr>
        <w:t xml:space="preserve"> </w:t>
      </w:r>
      <w:r w:rsidR="009E18DB">
        <w:rPr>
          <w:rFonts w:hint="eastAsia"/>
        </w:rPr>
        <w:t>→</w:t>
      </w:r>
      <w:r w:rsidR="009E18DB">
        <w:t xml:space="preserve"> </w:t>
      </w:r>
      <w:r w:rsidR="004E4E1A" w:rsidRPr="004E4E1A">
        <w:rPr>
          <w:rFonts w:hint="eastAsia"/>
        </w:rPr>
        <w:t>搜索</w:t>
      </w:r>
      <w:r w:rsidR="004E4E1A" w:rsidRPr="004E4E1A">
        <w:rPr>
          <w:rFonts w:hint="eastAsia"/>
        </w:rPr>
        <w:t xml:space="preserve"> Dart </w:t>
      </w:r>
      <w:r w:rsidR="004E4E1A" w:rsidRPr="004E4E1A">
        <w:rPr>
          <w:rFonts w:hint="eastAsia"/>
        </w:rPr>
        <w:t>和</w:t>
      </w:r>
      <w:r w:rsidR="004E4E1A" w:rsidRPr="004E4E1A">
        <w:rPr>
          <w:rFonts w:hint="eastAsia"/>
        </w:rPr>
        <w:t xml:space="preserve"> Flutter </w:t>
      </w:r>
      <w:r w:rsidR="004E4E1A" w:rsidRPr="004E4E1A">
        <w:rPr>
          <w:rFonts w:hint="eastAsia"/>
        </w:rPr>
        <w:t>两个插件进行安装。</w:t>
      </w:r>
    </w:p>
    <w:p w14:paraId="69632196" w14:textId="77777777" w:rsidR="00B00117" w:rsidRDefault="00B00117" w:rsidP="00400864"/>
    <w:p w14:paraId="1B0722F1" w14:textId="1B0C6EB5" w:rsidR="00B03D5E" w:rsidRDefault="00B00117" w:rsidP="00400864">
      <w:r w:rsidRPr="00B00117">
        <w:rPr>
          <w:rFonts w:hint="eastAsia"/>
        </w:rPr>
        <w:t>在安装</w:t>
      </w:r>
      <w:r w:rsidRPr="00B00117">
        <w:rPr>
          <w:rFonts w:hint="eastAsia"/>
        </w:rPr>
        <w:t xml:space="preserve"> Flutter </w:t>
      </w:r>
      <w:r w:rsidRPr="00B00117">
        <w:rPr>
          <w:rFonts w:hint="eastAsia"/>
        </w:rPr>
        <w:t>时，跳出如下对话框：</w:t>
      </w:r>
    </w:p>
    <w:p w14:paraId="46FFC8DB" w14:textId="64335734" w:rsidR="00B00117" w:rsidRDefault="00965E80" w:rsidP="00400864">
      <w:r>
        <w:rPr>
          <w:noProof/>
        </w:rPr>
        <w:drawing>
          <wp:inline distT="0" distB="0" distL="0" distR="0" wp14:anchorId="0CD0E16D" wp14:editId="47125C2F">
            <wp:extent cx="5267325" cy="20288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55C6E" w14:textId="3E8F6AA9" w:rsidR="00965E80" w:rsidRDefault="00AF2261" w:rsidP="00400864">
      <w:r w:rsidRPr="00AF2261">
        <w:rPr>
          <w:rFonts w:hint="eastAsia"/>
        </w:rPr>
        <w:t>选择</w:t>
      </w:r>
      <w:r w:rsidRPr="00AF2261">
        <w:rPr>
          <w:rFonts w:hint="eastAsia"/>
        </w:rPr>
        <w:t xml:space="preserve"> Accept </w:t>
      </w:r>
      <w:r w:rsidRPr="00AF2261">
        <w:rPr>
          <w:rFonts w:hint="eastAsia"/>
        </w:rPr>
        <w:t>即可。安装完成之后，重启</w:t>
      </w:r>
      <w:r w:rsidRPr="00AF2261">
        <w:rPr>
          <w:rFonts w:hint="eastAsia"/>
        </w:rPr>
        <w:t xml:space="preserve"> IDE</w:t>
      </w:r>
      <w:r w:rsidRPr="00AF2261">
        <w:rPr>
          <w:rFonts w:hint="eastAsia"/>
        </w:rPr>
        <w:t>。</w:t>
      </w:r>
    </w:p>
    <w:p w14:paraId="1EFBB5D4" w14:textId="1AFC3F65" w:rsidR="00AF2261" w:rsidRDefault="00AF2261" w:rsidP="00400864"/>
    <w:p w14:paraId="5A18D291" w14:textId="223C61D7" w:rsidR="00AD1C19" w:rsidRDefault="00D02AE0" w:rsidP="00400864">
      <w:r w:rsidRPr="00D02AE0">
        <w:rPr>
          <w:rFonts w:hint="eastAsia"/>
        </w:rPr>
        <w:t>重启之后，</w:t>
      </w:r>
      <w:r w:rsidR="00E70E6F">
        <w:rPr>
          <w:rFonts w:hint="eastAsia"/>
        </w:rPr>
        <w:t>选择</w:t>
      </w:r>
      <w:r w:rsidR="00087DD0">
        <w:rPr>
          <w:rFonts w:hint="eastAsia"/>
        </w:rPr>
        <w:t>File</w:t>
      </w:r>
      <w:r w:rsidR="00087DD0">
        <w:t xml:space="preserve"> </w:t>
      </w:r>
      <w:r w:rsidR="00087DD0">
        <w:rPr>
          <w:rFonts w:hint="eastAsia"/>
        </w:rPr>
        <w:t>→</w:t>
      </w:r>
      <w:r w:rsidR="00087DD0">
        <w:t xml:space="preserve"> </w:t>
      </w:r>
      <w:r w:rsidR="00087DD0">
        <w:rPr>
          <w:rFonts w:hint="eastAsia"/>
        </w:rPr>
        <w:t>Settings</w:t>
      </w:r>
      <w:r w:rsidR="00087DD0">
        <w:t xml:space="preserve"> </w:t>
      </w:r>
      <w:r w:rsidR="00087DD0">
        <w:rPr>
          <w:rFonts w:hint="eastAsia"/>
        </w:rPr>
        <w:t>→</w:t>
      </w:r>
      <w:r w:rsidR="00087DD0">
        <w:t xml:space="preserve"> </w:t>
      </w:r>
      <w:r w:rsidR="00087DD0">
        <w:rPr>
          <w:rFonts w:hint="eastAsia"/>
        </w:rPr>
        <w:t>Plugins</w:t>
      </w:r>
      <w:r w:rsidRPr="00D02AE0">
        <w:t xml:space="preserve"> </w:t>
      </w:r>
      <w:r w:rsidRPr="00D02AE0">
        <w:rPr>
          <w:rFonts w:hint="eastAsia"/>
        </w:rPr>
        <w:t>→</w:t>
      </w:r>
      <w:r w:rsidRPr="00D02AE0">
        <w:t xml:space="preserve"> Installed </w:t>
      </w:r>
      <w:r w:rsidRPr="00D02AE0">
        <w:rPr>
          <w:rFonts w:hint="eastAsia"/>
        </w:rPr>
        <w:t>选项卡，可以看到</w:t>
      </w:r>
      <w:r w:rsidRPr="00D02AE0">
        <w:t xml:space="preserve"> Dart </w:t>
      </w:r>
      <w:r w:rsidRPr="00D02AE0">
        <w:rPr>
          <w:rFonts w:hint="eastAsia"/>
        </w:rPr>
        <w:t>和</w:t>
      </w:r>
      <w:r w:rsidRPr="00D02AE0">
        <w:t xml:space="preserve"> Flutter </w:t>
      </w:r>
      <w:r w:rsidRPr="00D02AE0">
        <w:rPr>
          <w:rFonts w:hint="eastAsia"/>
        </w:rPr>
        <w:t>插件已经安装成功</w:t>
      </w:r>
      <w:r w:rsidR="008E5A16">
        <w:rPr>
          <w:rFonts w:hint="eastAsia"/>
        </w:rPr>
        <w:t>，如下图所示：</w:t>
      </w:r>
    </w:p>
    <w:p w14:paraId="01823F10" w14:textId="3D126F07" w:rsidR="008E5A16" w:rsidRDefault="00AD6743" w:rsidP="00400864">
      <w:r>
        <w:rPr>
          <w:noProof/>
        </w:rPr>
        <w:lastRenderedPageBreak/>
        <w:drawing>
          <wp:inline distT="0" distB="0" distL="0" distR="0" wp14:anchorId="319E221B" wp14:editId="7578F9C2">
            <wp:extent cx="5274310" cy="22085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A3A96" w14:textId="39673B3C" w:rsidR="00AD6743" w:rsidRDefault="00AD6743" w:rsidP="00400864"/>
    <w:p w14:paraId="77ED1C1A" w14:textId="780AEB69" w:rsidR="00300C8F" w:rsidRDefault="00AF6B40" w:rsidP="00AF6B40">
      <w:pPr>
        <w:pStyle w:val="4"/>
      </w:pPr>
      <w:r w:rsidRPr="00AF6B40">
        <w:rPr>
          <w:rFonts w:hint="eastAsia"/>
        </w:rPr>
        <w:t>配置</w:t>
      </w:r>
      <w:r w:rsidRPr="00AF6B40">
        <w:rPr>
          <w:rFonts w:hint="eastAsia"/>
        </w:rPr>
        <w:t xml:space="preserve"> Dart SDK</w:t>
      </w:r>
    </w:p>
    <w:p w14:paraId="55F6266F" w14:textId="17AB3250" w:rsidR="00745A2F" w:rsidRDefault="00503CE6" w:rsidP="00745A2F">
      <w:r>
        <w:rPr>
          <w:rFonts w:hint="eastAsia"/>
        </w:rPr>
        <w:t>启动</w:t>
      </w:r>
      <w:r>
        <w:rPr>
          <w:rFonts w:hint="eastAsia"/>
        </w:rPr>
        <w:t>I</w:t>
      </w:r>
      <w:r>
        <w:t xml:space="preserve">DE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 w:rsidR="00F023D4">
        <w:rPr>
          <w:rFonts w:hint="eastAsia"/>
        </w:rPr>
        <w:t>New</w:t>
      </w:r>
      <w:r w:rsidR="00F023D4">
        <w:t xml:space="preserve"> </w:t>
      </w:r>
      <w:r w:rsidR="00F023D4">
        <w:rPr>
          <w:rFonts w:hint="eastAsia"/>
        </w:rPr>
        <w:t>→</w:t>
      </w:r>
      <w:r w:rsidR="00F023D4">
        <w:t xml:space="preserve"> </w:t>
      </w:r>
      <w:r w:rsidR="00F023D4">
        <w:rPr>
          <w:rFonts w:hint="eastAsia"/>
        </w:rPr>
        <w:t>Module</w:t>
      </w:r>
      <w:r w:rsidR="00F023D4">
        <w:t xml:space="preserve"> </w:t>
      </w:r>
      <w:r w:rsidR="00F023D4">
        <w:rPr>
          <w:rFonts w:hint="eastAsia"/>
        </w:rPr>
        <w:t>→</w:t>
      </w:r>
      <w:r w:rsidR="00F023D4">
        <w:t xml:space="preserve"> </w:t>
      </w:r>
      <w:r>
        <w:rPr>
          <w:rFonts w:hint="eastAsia"/>
        </w:rPr>
        <w:t>Dart</w:t>
      </w:r>
      <w:r>
        <w:rPr>
          <w:rFonts w:hint="eastAsia"/>
        </w:rPr>
        <w:t>，如下图所示：</w:t>
      </w:r>
    </w:p>
    <w:p w14:paraId="1DB5DF30" w14:textId="61840368" w:rsidR="00824C76" w:rsidRDefault="000D4836" w:rsidP="00745A2F">
      <w:pPr>
        <w:rPr>
          <w:rFonts w:hint="eastAsia"/>
        </w:rPr>
      </w:pPr>
      <w:r>
        <w:rPr>
          <w:noProof/>
        </w:rPr>
        <w:drawing>
          <wp:inline distT="0" distB="0" distL="0" distR="0" wp14:anchorId="20839A07" wp14:editId="56F91413">
            <wp:extent cx="5274310" cy="44005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E91E" w14:textId="77777777" w:rsidR="00503CE6" w:rsidRPr="00745A2F" w:rsidRDefault="00503CE6" w:rsidP="00745A2F">
      <w:pPr>
        <w:rPr>
          <w:rFonts w:hint="eastAsia"/>
        </w:rPr>
      </w:pPr>
    </w:p>
    <w:p w14:paraId="48584570" w14:textId="7831345B" w:rsidR="00AF6B40" w:rsidRDefault="00181B2A" w:rsidP="00AF6B40">
      <w:pPr>
        <w:pStyle w:val="4"/>
      </w:pPr>
      <w:r w:rsidRPr="00AF6B40">
        <w:rPr>
          <w:rFonts w:hint="eastAsia"/>
        </w:rPr>
        <w:t>配置</w:t>
      </w:r>
      <w:r w:rsidR="00016A9B">
        <w:rPr>
          <w:rFonts w:hint="eastAsia"/>
        </w:rPr>
        <w:t xml:space="preserve"> </w:t>
      </w:r>
      <w:r w:rsidR="00AF6B40" w:rsidRPr="00AF6B40">
        <w:rPr>
          <w:rFonts w:hint="eastAsia"/>
        </w:rPr>
        <w:t>Flutter SDK</w:t>
      </w:r>
    </w:p>
    <w:p w14:paraId="1BF2AAD1" w14:textId="4448A1A2" w:rsidR="002D1534" w:rsidRDefault="002D1534" w:rsidP="002D1534">
      <w:r>
        <w:rPr>
          <w:rFonts w:hint="eastAsia"/>
        </w:rPr>
        <w:t>启动</w:t>
      </w:r>
      <w:r>
        <w:rPr>
          <w:rFonts w:hint="eastAsia"/>
        </w:rPr>
        <w:t>I</w:t>
      </w:r>
      <w:r>
        <w:t xml:space="preserve">DE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Module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Flutter</w:t>
      </w:r>
      <w:r>
        <w:rPr>
          <w:rFonts w:hint="eastAsia"/>
        </w:rPr>
        <w:t>，如下图所示：</w:t>
      </w:r>
    </w:p>
    <w:p w14:paraId="316DAC3A" w14:textId="5E3A46EF" w:rsidR="00927794" w:rsidRDefault="00927794" w:rsidP="002D1534">
      <w:r>
        <w:rPr>
          <w:noProof/>
        </w:rPr>
        <w:lastRenderedPageBreak/>
        <w:drawing>
          <wp:inline distT="0" distB="0" distL="0" distR="0" wp14:anchorId="07316056" wp14:editId="0DD27760">
            <wp:extent cx="5274310" cy="356743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02D57" w14:textId="32A29D0B" w:rsidR="00927794" w:rsidRDefault="00927794" w:rsidP="002D1534">
      <w:pPr>
        <w:rPr>
          <w:rFonts w:hint="eastAsia"/>
        </w:rPr>
      </w:pPr>
      <w:r>
        <w:rPr>
          <w:rFonts w:hint="eastAsia"/>
        </w:rPr>
        <w:t>然后点击</w:t>
      </w:r>
      <w:r>
        <w:rPr>
          <w:rFonts w:hint="eastAsia"/>
        </w:rPr>
        <w:t>Next</w:t>
      </w:r>
      <w:r w:rsidR="008C3735">
        <w:rPr>
          <w:rFonts w:hint="eastAsia"/>
        </w:rPr>
        <w:t>，最后</w:t>
      </w:r>
      <w:r w:rsidR="008C3735">
        <w:rPr>
          <w:rFonts w:hint="eastAsia"/>
        </w:rPr>
        <w:t>Finish</w:t>
      </w:r>
      <w:r w:rsidR="008C3735">
        <w:rPr>
          <w:rFonts w:hint="eastAsia"/>
        </w:rPr>
        <w:t>。</w:t>
      </w:r>
    </w:p>
    <w:p w14:paraId="77DE937D" w14:textId="77777777" w:rsidR="00AF6B40" w:rsidRPr="00AF6B40" w:rsidRDefault="00AF6B40" w:rsidP="00AF6B40">
      <w:pPr>
        <w:rPr>
          <w:rFonts w:hint="eastAsia"/>
        </w:rPr>
      </w:pPr>
    </w:p>
    <w:p w14:paraId="50A468C9" w14:textId="12B284F1" w:rsidR="00300C8F" w:rsidRDefault="00181B2A" w:rsidP="00300C8F">
      <w:pPr>
        <w:pStyle w:val="4"/>
      </w:pPr>
      <w:r w:rsidRPr="00AF6B40">
        <w:rPr>
          <w:rFonts w:hint="eastAsia"/>
        </w:rPr>
        <w:t>配置</w:t>
      </w:r>
      <w:r w:rsidR="00016A9B">
        <w:rPr>
          <w:rFonts w:hint="eastAsia"/>
        </w:rPr>
        <w:t xml:space="preserve"> </w:t>
      </w:r>
      <w:r w:rsidR="00993A19">
        <w:rPr>
          <w:rFonts w:hint="eastAsia"/>
        </w:rPr>
        <w:t>Android</w:t>
      </w:r>
      <w:r w:rsidR="00300C8F" w:rsidRPr="00AF6B40">
        <w:rPr>
          <w:rFonts w:hint="eastAsia"/>
        </w:rPr>
        <w:t xml:space="preserve"> SDK</w:t>
      </w:r>
    </w:p>
    <w:p w14:paraId="4F207522" w14:textId="205DF3C6" w:rsidR="00D02AE0" w:rsidRDefault="009530D4" w:rsidP="00400864">
      <w:r w:rsidRPr="009530D4">
        <w:rPr>
          <w:rFonts w:hint="eastAsia"/>
        </w:rPr>
        <w:t xml:space="preserve">IDE </w:t>
      </w:r>
      <w:r w:rsidRPr="009530D4">
        <w:rPr>
          <w:rFonts w:hint="eastAsia"/>
        </w:rPr>
        <w:t>→</w:t>
      </w:r>
      <w:r w:rsidRPr="009530D4">
        <w:rPr>
          <w:rFonts w:hint="eastAsia"/>
        </w:rPr>
        <w:t xml:space="preserve"> File </w:t>
      </w:r>
      <w:r w:rsidRPr="009530D4">
        <w:rPr>
          <w:rFonts w:hint="eastAsia"/>
        </w:rPr>
        <w:t>→</w:t>
      </w:r>
      <w:r w:rsidRPr="009530D4">
        <w:rPr>
          <w:rFonts w:hint="eastAsia"/>
        </w:rPr>
        <w:t xml:space="preserve"> Settings </w:t>
      </w:r>
      <w:r w:rsidRPr="009530D4">
        <w:rPr>
          <w:rFonts w:hint="eastAsia"/>
        </w:rPr>
        <w:t>→</w:t>
      </w:r>
      <w:r w:rsidRPr="009530D4">
        <w:rPr>
          <w:rFonts w:hint="eastAsia"/>
        </w:rPr>
        <w:t xml:space="preserve"> Appearance &amp; Behavior </w:t>
      </w:r>
      <w:r w:rsidRPr="009530D4">
        <w:rPr>
          <w:rFonts w:hint="eastAsia"/>
        </w:rPr>
        <w:t>→</w:t>
      </w:r>
      <w:r w:rsidRPr="009530D4">
        <w:rPr>
          <w:rFonts w:hint="eastAsia"/>
        </w:rPr>
        <w:t xml:space="preserve"> System Settings </w:t>
      </w:r>
      <w:r w:rsidRPr="009530D4">
        <w:rPr>
          <w:rFonts w:hint="eastAsia"/>
        </w:rPr>
        <w:t>→</w:t>
      </w:r>
      <w:r w:rsidRPr="009530D4">
        <w:rPr>
          <w:rFonts w:hint="eastAsia"/>
        </w:rPr>
        <w:t xml:space="preserve"> Android SDK</w:t>
      </w:r>
      <w:r w:rsidRPr="009530D4">
        <w:rPr>
          <w:rFonts w:hint="eastAsia"/>
        </w:rPr>
        <w:t>，如下图</w:t>
      </w:r>
      <w:r>
        <w:rPr>
          <w:rFonts w:hint="eastAsia"/>
        </w:rPr>
        <w:t>所示：</w:t>
      </w:r>
    </w:p>
    <w:p w14:paraId="4F5DAE33" w14:textId="27BD8B98" w:rsidR="009530D4" w:rsidRDefault="00036A5E" w:rsidP="00400864">
      <w:r>
        <w:rPr>
          <w:noProof/>
        </w:rPr>
        <w:drawing>
          <wp:inline distT="0" distB="0" distL="0" distR="0" wp14:anchorId="54FF0282" wp14:editId="23986092">
            <wp:extent cx="5274310" cy="10375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15CB" w14:textId="6DAA0390" w:rsidR="00036A5E" w:rsidRDefault="00296515" w:rsidP="00400864">
      <w:r>
        <w:rPr>
          <w:noProof/>
        </w:rPr>
        <w:lastRenderedPageBreak/>
        <w:drawing>
          <wp:inline distT="0" distB="0" distL="0" distR="0" wp14:anchorId="4EB43FD2" wp14:editId="0DE036FB">
            <wp:extent cx="5274310" cy="41617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96FC" w14:textId="7EB56F76" w:rsidR="00296515" w:rsidRDefault="00F172C1" w:rsidP="00400864">
      <w:r>
        <w:rPr>
          <w:noProof/>
        </w:rPr>
        <w:lastRenderedPageBreak/>
        <w:drawing>
          <wp:inline distT="0" distB="0" distL="0" distR="0" wp14:anchorId="6D1384A1" wp14:editId="20D3F6F2">
            <wp:extent cx="4819650" cy="46291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01FF" w14:textId="21AE605D" w:rsidR="00F172C1" w:rsidRDefault="00582BCC" w:rsidP="00400864">
      <w:r>
        <w:rPr>
          <w:noProof/>
        </w:rPr>
        <w:drawing>
          <wp:inline distT="0" distB="0" distL="0" distR="0" wp14:anchorId="3DC435DF" wp14:editId="30149BEB">
            <wp:extent cx="5274310" cy="116649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8908" w14:textId="482E209A" w:rsidR="00582BCC" w:rsidRDefault="00165630" w:rsidP="00400864">
      <w:r w:rsidRPr="00165630">
        <w:rPr>
          <w:rFonts w:hint="eastAsia"/>
        </w:rPr>
        <w:t>指定好</w:t>
      </w:r>
      <w:r w:rsidRPr="00165630">
        <w:rPr>
          <w:rFonts w:hint="eastAsia"/>
        </w:rPr>
        <w:t xml:space="preserve"> Android SDK </w:t>
      </w:r>
      <w:r w:rsidRPr="00165630">
        <w:rPr>
          <w:rFonts w:hint="eastAsia"/>
        </w:rPr>
        <w:t>路径之后，选择</w:t>
      </w:r>
      <w:r w:rsidRPr="00165630">
        <w:rPr>
          <w:rFonts w:hint="eastAsia"/>
        </w:rPr>
        <w:t xml:space="preserve"> SDK Tools </w:t>
      </w:r>
      <w:r w:rsidRPr="00165630">
        <w:rPr>
          <w:rFonts w:hint="eastAsia"/>
        </w:rPr>
        <w:t>选项卡，选中如下选项进行安装：</w:t>
      </w:r>
    </w:p>
    <w:p w14:paraId="2CA58505" w14:textId="1888925E" w:rsidR="00165630" w:rsidRDefault="009F37A8" w:rsidP="00400864">
      <w:r>
        <w:rPr>
          <w:noProof/>
        </w:rPr>
        <w:lastRenderedPageBreak/>
        <w:drawing>
          <wp:inline distT="0" distB="0" distL="0" distR="0" wp14:anchorId="7A6CDED3" wp14:editId="17BBBE84">
            <wp:extent cx="5274310" cy="3082925"/>
            <wp:effectExtent l="0" t="0" r="254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CD68" w14:textId="672AAB38" w:rsidR="009F37A8" w:rsidRDefault="009723D9" w:rsidP="00400864">
      <w:r w:rsidRPr="009723D9">
        <w:rPr>
          <w:rFonts w:hint="eastAsia"/>
        </w:rPr>
        <w:t>把带</w:t>
      </w:r>
      <w:r w:rsidRPr="009723D9">
        <w:rPr>
          <w:rFonts w:hint="eastAsia"/>
        </w:rPr>
        <w:t xml:space="preserve"> - </w:t>
      </w:r>
      <w:r w:rsidRPr="009723D9">
        <w:rPr>
          <w:rFonts w:hint="eastAsia"/>
        </w:rPr>
        <w:t>的选中，并进行安装，如下图：</w:t>
      </w:r>
    </w:p>
    <w:p w14:paraId="6AF7687F" w14:textId="331D4B48" w:rsidR="009723D9" w:rsidRDefault="00592226" w:rsidP="00400864">
      <w:r>
        <w:rPr>
          <w:noProof/>
        </w:rPr>
        <w:drawing>
          <wp:inline distT="0" distB="0" distL="0" distR="0" wp14:anchorId="226FED4A" wp14:editId="5E45B428">
            <wp:extent cx="5274310" cy="22040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DE074" w14:textId="4E53595C" w:rsidR="00592226" w:rsidRDefault="00592226" w:rsidP="00400864">
      <w:pPr>
        <w:rPr>
          <w:rFonts w:hint="eastAsia"/>
        </w:rPr>
      </w:pPr>
      <w:r>
        <w:rPr>
          <w:rFonts w:hint="eastAsia"/>
        </w:rPr>
        <w:t>然后点击</w:t>
      </w:r>
      <w:r>
        <w:rPr>
          <w:rFonts w:hint="eastAsia"/>
        </w:rPr>
        <w:t>O</w:t>
      </w:r>
      <w:r>
        <w:t>K</w:t>
      </w:r>
      <w:r>
        <w:rPr>
          <w:rFonts w:hint="eastAsia"/>
        </w:rPr>
        <w:t>进行安装</w:t>
      </w:r>
      <w:r w:rsidR="00AA341F">
        <w:rPr>
          <w:rFonts w:hint="eastAsia"/>
        </w:rPr>
        <w:t>。在确认框点击</w:t>
      </w:r>
      <w:r w:rsidR="00AA341F">
        <w:rPr>
          <w:rFonts w:hint="eastAsia"/>
        </w:rPr>
        <w:t>O</w:t>
      </w:r>
      <w:r w:rsidR="00AA341F">
        <w:t>K</w:t>
      </w:r>
      <w:r w:rsidR="00AA341F">
        <w:rPr>
          <w:rFonts w:hint="eastAsia"/>
        </w:rPr>
        <w:t>即可，如图：</w:t>
      </w:r>
    </w:p>
    <w:p w14:paraId="4744FEA7" w14:textId="62F49699" w:rsidR="00AA341F" w:rsidRDefault="00AA341F" w:rsidP="00400864">
      <w:r>
        <w:rPr>
          <w:noProof/>
        </w:rPr>
        <w:drawing>
          <wp:inline distT="0" distB="0" distL="0" distR="0" wp14:anchorId="106F7241" wp14:editId="4E09A465">
            <wp:extent cx="5274310" cy="162306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589A" w14:textId="3CE9E569" w:rsidR="00AA341F" w:rsidRDefault="001D1B80" w:rsidP="00400864">
      <w:r>
        <w:rPr>
          <w:noProof/>
        </w:rPr>
        <w:lastRenderedPageBreak/>
        <w:drawing>
          <wp:inline distT="0" distB="0" distL="0" distR="0" wp14:anchorId="4A8F4E4A" wp14:editId="4DAB3A56">
            <wp:extent cx="5274310" cy="455676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C3C2" w14:textId="0E7FD96A" w:rsidR="001D1B80" w:rsidRDefault="001D1B80" w:rsidP="00400864">
      <w:pPr>
        <w:rPr>
          <w:rFonts w:hint="eastAsia"/>
        </w:rPr>
      </w:pPr>
      <w:r>
        <w:rPr>
          <w:rFonts w:hint="eastAsia"/>
        </w:rPr>
        <w:t>然后进入下载安装</w:t>
      </w:r>
      <w:r w:rsidR="00944C62">
        <w:rPr>
          <w:rFonts w:hint="eastAsia"/>
        </w:rPr>
        <w:t>，安装完成后如下图所示：</w:t>
      </w:r>
    </w:p>
    <w:p w14:paraId="16FA80AE" w14:textId="6C823808" w:rsidR="00917749" w:rsidRDefault="00FA7343" w:rsidP="00400864">
      <w:r>
        <w:rPr>
          <w:noProof/>
        </w:rPr>
        <w:lastRenderedPageBreak/>
        <w:drawing>
          <wp:inline distT="0" distB="0" distL="0" distR="0" wp14:anchorId="51A48189" wp14:editId="2F8A6CF1">
            <wp:extent cx="5274310" cy="42792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8CFB" w14:textId="77777777" w:rsidR="00FA7343" w:rsidRDefault="00FA7343" w:rsidP="00400864">
      <w:pPr>
        <w:rPr>
          <w:rFonts w:hint="eastAsia"/>
        </w:rPr>
      </w:pPr>
    </w:p>
    <w:p w14:paraId="37002664" w14:textId="7213DB2F" w:rsidR="00917749" w:rsidRDefault="00C14A5E" w:rsidP="009C75D6">
      <w:pPr>
        <w:pStyle w:val="3"/>
      </w:pPr>
      <w:r w:rsidRPr="00C14A5E">
        <w:rPr>
          <w:rFonts w:hint="eastAsia"/>
        </w:rPr>
        <w:t>配置</w:t>
      </w:r>
      <w:r w:rsidRPr="00C14A5E">
        <w:rPr>
          <w:rFonts w:hint="eastAsia"/>
        </w:rPr>
        <w:t xml:space="preserve"> Android SDK </w:t>
      </w:r>
      <w:r w:rsidRPr="00C14A5E">
        <w:rPr>
          <w:rFonts w:hint="eastAsia"/>
        </w:rPr>
        <w:t>协议</w:t>
      </w:r>
    </w:p>
    <w:p w14:paraId="7ECC9FE5" w14:textId="63CCD7A8" w:rsidR="009C75D6" w:rsidRDefault="004E32E0" w:rsidP="009C75D6">
      <w:r w:rsidRPr="004E32E0">
        <w:rPr>
          <w:rFonts w:hint="eastAsia"/>
        </w:rPr>
        <w:t>打开</w:t>
      </w:r>
      <w:r w:rsidRPr="004E32E0">
        <w:rPr>
          <w:rFonts w:hint="eastAsia"/>
        </w:rPr>
        <w:t xml:space="preserve"> cmd </w:t>
      </w:r>
      <w:r w:rsidRPr="004E32E0">
        <w:rPr>
          <w:rFonts w:hint="eastAsia"/>
        </w:rPr>
        <w:t>命令行，输入如下命令：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32E0" w14:paraId="569BD6C2" w14:textId="77777777" w:rsidTr="004E32E0">
        <w:tc>
          <w:tcPr>
            <w:tcW w:w="8296" w:type="dxa"/>
          </w:tcPr>
          <w:p w14:paraId="34C3CCFD" w14:textId="0910C470" w:rsidR="004E32E0" w:rsidRDefault="004E32E0" w:rsidP="009C75D6">
            <w:pPr>
              <w:rPr>
                <w:rFonts w:hint="eastAsia"/>
              </w:rPr>
            </w:pPr>
            <w:r w:rsidRPr="004E32E0">
              <w:t>flutter doctor --android-licenses</w:t>
            </w:r>
          </w:p>
        </w:tc>
      </w:tr>
    </w:tbl>
    <w:p w14:paraId="447A43BD" w14:textId="333EAAA4" w:rsidR="004E32E0" w:rsidRDefault="00D96B29" w:rsidP="009C75D6">
      <w:r w:rsidRPr="00D96B29">
        <w:rPr>
          <w:rFonts w:hint="eastAsia"/>
        </w:rPr>
        <w:t>然后一直输入</w:t>
      </w:r>
      <w:r w:rsidRPr="00D96B29">
        <w:rPr>
          <w:rFonts w:hint="eastAsia"/>
        </w:rPr>
        <w:t>y</w:t>
      </w:r>
      <w:r w:rsidRPr="00D96B29">
        <w:rPr>
          <w:rFonts w:hint="eastAsia"/>
        </w:rPr>
        <w:t>即可，直到安装完成，如下图所示：</w:t>
      </w:r>
    </w:p>
    <w:p w14:paraId="06251D5E" w14:textId="08D3AF28" w:rsidR="00D96B29" w:rsidRPr="00D96B29" w:rsidRDefault="00AC02CC" w:rsidP="009C75D6">
      <w:pPr>
        <w:rPr>
          <w:rFonts w:hint="eastAsia"/>
        </w:rPr>
      </w:pPr>
      <w:r>
        <w:rPr>
          <w:noProof/>
        </w:rPr>
        <w:drawing>
          <wp:inline distT="0" distB="0" distL="0" distR="0" wp14:anchorId="0876AE7E" wp14:editId="05E2DCF5">
            <wp:extent cx="5274310" cy="26752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90D7F" w14:textId="035DACB4" w:rsidR="00B03D5E" w:rsidRDefault="008F303E" w:rsidP="00400864">
      <w:r w:rsidRPr="008F303E">
        <w:rPr>
          <w:rFonts w:hint="eastAsia"/>
        </w:rPr>
        <w:t>然后输入如下命令：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303E" w14:paraId="42EA985E" w14:textId="77777777" w:rsidTr="008F303E">
        <w:tc>
          <w:tcPr>
            <w:tcW w:w="8296" w:type="dxa"/>
          </w:tcPr>
          <w:p w14:paraId="50E02B51" w14:textId="1435BDB5" w:rsidR="008F303E" w:rsidRDefault="008F303E" w:rsidP="00400864">
            <w:pPr>
              <w:rPr>
                <w:rFonts w:hint="eastAsia"/>
              </w:rPr>
            </w:pPr>
            <w:r w:rsidRPr="008F303E">
              <w:lastRenderedPageBreak/>
              <w:t>flutter doctor</w:t>
            </w:r>
          </w:p>
        </w:tc>
      </w:tr>
    </w:tbl>
    <w:p w14:paraId="3BB7239F" w14:textId="77997724" w:rsidR="008F303E" w:rsidRDefault="00287F97" w:rsidP="00400864">
      <w:pPr>
        <w:rPr>
          <w:rFonts w:hint="eastAsia"/>
        </w:rPr>
      </w:pPr>
      <w:r>
        <w:rPr>
          <w:noProof/>
        </w:rPr>
        <w:drawing>
          <wp:inline distT="0" distB="0" distL="0" distR="0" wp14:anchorId="557C93C4" wp14:editId="29A3A2DC">
            <wp:extent cx="5274310" cy="16929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3DA68" w14:textId="6E5041A2" w:rsidR="008F303E" w:rsidRDefault="00A313D0" w:rsidP="00400864">
      <w:r w:rsidRPr="00A313D0">
        <w:rPr>
          <w:rFonts w:hint="eastAsia"/>
        </w:rPr>
        <w:t>没有任何错误，说明我们的开发环境已经成功配置。</w:t>
      </w:r>
    </w:p>
    <w:p w14:paraId="104FC863" w14:textId="5FC7437F" w:rsidR="008F303E" w:rsidRDefault="008F303E" w:rsidP="00400864"/>
    <w:p w14:paraId="7A754E8D" w14:textId="3D2BACB4" w:rsidR="008F303E" w:rsidRDefault="003422BC" w:rsidP="003422BC">
      <w:pPr>
        <w:pStyle w:val="3"/>
      </w:pPr>
      <w:r>
        <w:rPr>
          <w:rFonts w:hint="eastAsia"/>
        </w:rPr>
        <w:t>Flutter</w:t>
      </w:r>
      <w:r>
        <w:rPr>
          <w:rFonts w:hint="eastAsia"/>
        </w:rPr>
        <w:t>其它命令</w:t>
      </w:r>
    </w:p>
    <w:p w14:paraId="42C96949" w14:textId="77777777" w:rsidR="00062FCB" w:rsidRDefault="00062FCB" w:rsidP="00062FCB">
      <w:r>
        <w:rPr>
          <w:rFonts w:hint="eastAsia"/>
        </w:rPr>
        <w:t>升级</w:t>
      </w:r>
      <w:r>
        <w:rPr>
          <w:rFonts w:hint="eastAsia"/>
        </w:rPr>
        <w:t xml:space="preserve"> Flutter </w:t>
      </w:r>
      <w:r>
        <w:rPr>
          <w:rFonts w:hint="eastAsia"/>
        </w:rPr>
        <w:t>版本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2FCB" w14:paraId="5AFD3D41" w14:textId="77777777" w:rsidTr="00062FCB">
        <w:tc>
          <w:tcPr>
            <w:tcW w:w="8296" w:type="dxa"/>
          </w:tcPr>
          <w:p w14:paraId="16C33CB9" w14:textId="35D77C9C" w:rsidR="00062FCB" w:rsidRDefault="00062FCB" w:rsidP="00062FCB">
            <w:pPr>
              <w:rPr>
                <w:rFonts w:hint="eastAsia"/>
              </w:rPr>
            </w:pPr>
            <w:r>
              <w:t>flutter upgrade</w:t>
            </w:r>
          </w:p>
        </w:tc>
      </w:tr>
    </w:tbl>
    <w:p w14:paraId="23067F84" w14:textId="77777777" w:rsidR="00062FCB" w:rsidRDefault="00062FCB" w:rsidP="00062FCB">
      <w:pPr>
        <w:rPr>
          <w:rFonts w:hint="eastAsia"/>
        </w:rPr>
      </w:pPr>
    </w:p>
    <w:p w14:paraId="50A15336" w14:textId="36700912" w:rsidR="00062FCB" w:rsidRDefault="00062FCB" w:rsidP="00062FCB">
      <w:r>
        <w:rPr>
          <w:rFonts w:hint="eastAsia"/>
        </w:rPr>
        <w:t>切换</w:t>
      </w:r>
      <w:r>
        <w:rPr>
          <w:rFonts w:hint="eastAsia"/>
        </w:rPr>
        <w:t xml:space="preserve"> Flutter </w:t>
      </w:r>
      <w:r>
        <w:rPr>
          <w:rFonts w:hint="eastAsia"/>
        </w:rPr>
        <w:t>版本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62FCB" w14:paraId="35E5CBA8" w14:textId="77777777" w:rsidTr="00062FCB">
        <w:tc>
          <w:tcPr>
            <w:tcW w:w="8296" w:type="dxa"/>
          </w:tcPr>
          <w:p w14:paraId="054151A5" w14:textId="76C55FBE" w:rsidR="00062FCB" w:rsidRDefault="00062FCB" w:rsidP="00062FCB">
            <w:r>
              <w:t>flutter channel dev/stable/beta/master</w:t>
            </w:r>
          </w:p>
        </w:tc>
      </w:tr>
      <w:tr w:rsidR="00062FCB" w14:paraId="0A338D6E" w14:textId="77777777" w:rsidTr="00062FCB">
        <w:tc>
          <w:tcPr>
            <w:tcW w:w="8296" w:type="dxa"/>
          </w:tcPr>
          <w:p w14:paraId="6F37F3B0" w14:textId="77777777" w:rsidR="00062FCB" w:rsidRDefault="00062FCB" w:rsidP="00062FCB">
            <w:r>
              <w:rPr>
                <w:rFonts w:hint="eastAsia"/>
              </w:rPr>
              <w:t>说明：</w:t>
            </w:r>
          </w:p>
          <w:p w14:paraId="4BC2C605" w14:textId="508CABC9" w:rsidR="00062FCB" w:rsidRDefault="00062FCB" w:rsidP="00062FC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dev/stable/beta/master </w:t>
            </w:r>
            <w:r>
              <w:rPr>
                <w:rFonts w:hint="eastAsia"/>
              </w:rPr>
              <w:t>分别对应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开发版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稳定版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测试版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未经测试的最新版。</w:t>
            </w:r>
          </w:p>
        </w:tc>
      </w:tr>
    </w:tbl>
    <w:p w14:paraId="0318D428" w14:textId="6A8FA31F" w:rsidR="00062FCB" w:rsidRDefault="00062FCB" w:rsidP="00062FCB"/>
    <w:p w14:paraId="58022A96" w14:textId="48DDA6EA" w:rsidR="00062FCB" w:rsidRDefault="009F42D0" w:rsidP="009F42D0">
      <w:pPr>
        <w:pStyle w:val="3"/>
        <w:tabs>
          <w:tab w:val="clear" w:pos="0"/>
          <w:tab w:val="clear" w:pos="420"/>
        </w:tabs>
      </w:pPr>
      <w:r w:rsidRPr="009F42D0">
        <w:rPr>
          <w:rFonts w:hint="eastAsia"/>
        </w:rPr>
        <w:t>配置夜神手机模拟器</w:t>
      </w:r>
    </w:p>
    <w:p w14:paraId="7A593CE4" w14:textId="6A9C85F5" w:rsidR="009F42D0" w:rsidRDefault="00482E98" w:rsidP="009F42D0">
      <w:r w:rsidRPr="00482E98">
        <w:rPr>
          <w:rFonts w:hint="eastAsia"/>
        </w:rPr>
        <w:t>设置</w:t>
      </w:r>
      <w:r w:rsidRPr="00482E98">
        <w:rPr>
          <w:rFonts w:hint="eastAsia"/>
        </w:rPr>
        <w:t xml:space="preserve"> </w:t>
      </w:r>
      <w:r w:rsidRPr="00482E98">
        <w:rPr>
          <w:rFonts w:hint="eastAsia"/>
        </w:rPr>
        <w:t>→</w:t>
      </w:r>
      <w:r w:rsidRPr="00482E98">
        <w:rPr>
          <w:rFonts w:hint="eastAsia"/>
        </w:rPr>
        <w:t xml:space="preserve"> </w:t>
      </w:r>
      <w:r w:rsidRPr="00482E98">
        <w:rPr>
          <w:rFonts w:hint="eastAsia"/>
        </w:rPr>
        <w:t>关于平板电脑</w:t>
      </w:r>
      <w:r w:rsidRPr="00482E98">
        <w:rPr>
          <w:rFonts w:hint="eastAsia"/>
        </w:rPr>
        <w:t xml:space="preserve"> </w:t>
      </w:r>
      <w:r w:rsidRPr="00482E98">
        <w:rPr>
          <w:rFonts w:hint="eastAsia"/>
        </w:rPr>
        <w:t>→</w:t>
      </w:r>
      <w:r w:rsidRPr="00482E98">
        <w:rPr>
          <w:rFonts w:hint="eastAsia"/>
        </w:rPr>
        <w:t xml:space="preserve"> </w:t>
      </w:r>
      <w:r w:rsidRPr="00482E98">
        <w:rPr>
          <w:rFonts w:hint="eastAsia"/>
        </w:rPr>
        <w:t>版本号</w:t>
      </w:r>
      <w:r w:rsidRPr="00482E98">
        <w:rPr>
          <w:rFonts w:hint="eastAsia"/>
        </w:rPr>
        <w:t xml:space="preserve"> </w:t>
      </w:r>
      <w:r w:rsidRPr="00482E98">
        <w:rPr>
          <w:rFonts w:hint="eastAsia"/>
        </w:rPr>
        <w:t>→</w:t>
      </w:r>
      <w:r w:rsidRPr="00482E98">
        <w:rPr>
          <w:rFonts w:hint="eastAsia"/>
        </w:rPr>
        <w:t xml:space="preserve"> </w:t>
      </w:r>
      <w:r w:rsidRPr="00482E98">
        <w:rPr>
          <w:rFonts w:hint="eastAsia"/>
        </w:rPr>
        <w:t>连续点击</w:t>
      </w:r>
      <w:r w:rsidRPr="00482E98">
        <w:rPr>
          <w:rFonts w:hint="eastAsia"/>
        </w:rPr>
        <w:t xml:space="preserve"> 5 </w:t>
      </w:r>
      <w:r w:rsidRPr="00482E98">
        <w:rPr>
          <w:rFonts w:hint="eastAsia"/>
        </w:rPr>
        <w:t>次，即可开启开发者选项</w:t>
      </w:r>
      <w:r w:rsidRPr="00482E98">
        <w:rPr>
          <w:rFonts w:hint="eastAsia"/>
        </w:rPr>
        <w:t xml:space="preserve"> </w:t>
      </w:r>
      <w:r w:rsidRPr="00482E98">
        <w:rPr>
          <w:rFonts w:hint="eastAsia"/>
        </w:rPr>
        <w:t>→</w:t>
      </w:r>
      <w:r w:rsidRPr="00482E98">
        <w:rPr>
          <w:rFonts w:hint="eastAsia"/>
        </w:rPr>
        <w:t xml:space="preserve"> </w:t>
      </w:r>
      <w:r w:rsidRPr="00482E98">
        <w:rPr>
          <w:rFonts w:hint="eastAsia"/>
        </w:rPr>
        <w:t>进入开发者选项</w:t>
      </w:r>
      <w:r w:rsidRPr="00482E98">
        <w:rPr>
          <w:rFonts w:hint="eastAsia"/>
        </w:rPr>
        <w:t xml:space="preserve"> </w:t>
      </w:r>
      <w:r w:rsidRPr="00482E98">
        <w:rPr>
          <w:rFonts w:hint="eastAsia"/>
        </w:rPr>
        <w:t>→</w:t>
      </w:r>
      <w:r w:rsidRPr="00482E98">
        <w:rPr>
          <w:rFonts w:hint="eastAsia"/>
        </w:rPr>
        <w:t xml:space="preserve"> </w:t>
      </w:r>
      <w:r w:rsidRPr="00482E98">
        <w:rPr>
          <w:rFonts w:hint="eastAsia"/>
        </w:rPr>
        <w:t>开启</w:t>
      </w:r>
      <w:r w:rsidRPr="00482E98">
        <w:rPr>
          <w:rFonts w:hint="eastAsia"/>
        </w:rPr>
        <w:t xml:space="preserve"> USB </w:t>
      </w:r>
      <w:r w:rsidRPr="00482E98">
        <w:rPr>
          <w:rFonts w:hint="eastAsia"/>
        </w:rPr>
        <w:t>调试功能。</w:t>
      </w:r>
    </w:p>
    <w:p w14:paraId="11CBF22E" w14:textId="581690F2" w:rsidR="00482E98" w:rsidRDefault="00482E98" w:rsidP="009F42D0"/>
    <w:p w14:paraId="74C383A1" w14:textId="53255E3A" w:rsidR="00482E98" w:rsidRDefault="00E131AB" w:rsidP="0061083E">
      <w:pPr>
        <w:pStyle w:val="3"/>
        <w:tabs>
          <w:tab w:val="clear" w:pos="0"/>
          <w:tab w:val="clear" w:pos="420"/>
        </w:tabs>
      </w:pPr>
      <w:r>
        <w:rPr>
          <w:rFonts w:hint="eastAsia"/>
        </w:rPr>
        <w:t>下载和安装</w:t>
      </w:r>
      <w:r>
        <w:rPr>
          <w:rFonts w:hint="eastAsia"/>
        </w:rPr>
        <w:t>Gradle</w:t>
      </w:r>
      <w:r>
        <w:rPr>
          <w:rFonts w:hint="eastAsia"/>
        </w:rPr>
        <w:t>插件</w:t>
      </w:r>
    </w:p>
    <w:p w14:paraId="3B3FC8DE" w14:textId="699B1319" w:rsidR="0061083E" w:rsidRDefault="0065731D" w:rsidP="0061083E">
      <w:r w:rsidRPr="0065731D">
        <w:rPr>
          <w:rFonts w:hint="eastAsia"/>
        </w:rPr>
        <w:t>打开</w:t>
      </w:r>
      <w:r w:rsidRPr="0065731D">
        <w:rPr>
          <w:rFonts w:hint="eastAsia"/>
        </w:rPr>
        <w:t xml:space="preserve"> flutter </w:t>
      </w:r>
      <w:r w:rsidRPr="0065731D">
        <w:rPr>
          <w:rFonts w:hint="eastAsia"/>
        </w:rPr>
        <w:t>项目下的</w:t>
      </w:r>
      <w:r w:rsidRPr="0065731D">
        <w:rPr>
          <w:rFonts w:hint="eastAsia"/>
        </w:rPr>
        <w:t xml:space="preserve"> android</w:t>
      </w:r>
      <w:r>
        <w:rPr>
          <w:rFonts w:hint="eastAsia"/>
        </w:rPr>
        <w:t>目录，过程如下：</w:t>
      </w:r>
    </w:p>
    <w:p w14:paraId="7D38A023" w14:textId="728A64FC" w:rsidR="0065731D" w:rsidRDefault="0065731D" w:rsidP="0061083E">
      <w:r>
        <w:rPr>
          <w:rFonts w:hint="eastAsia"/>
        </w:rPr>
        <w:t>在当前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Open</w:t>
      </w:r>
      <w:r>
        <w:t xml:space="preserve"> </w:t>
      </w:r>
      <w:r>
        <w:rPr>
          <w:rFonts w:hint="eastAsia"/>
        </w:rPr>
        <w:t>→</w:t>
      </w:r>
      <w:r>
        <w:t xml:space="preserve"> </w:t>
      </w:r>
      <w:r>
        <w:rPr>
          <w:rFonts w:hint="eastAsia"/>
        </w:rPr>
        <w:t>选择</w:t>
      </w:r>
      <w:r>
        <w:rPr>
          <w:rFonts w:hint="eastAsia"/>
        </w:rPr>
        <w:t>android</w:t>
      </w:r>
      <w:r>
        <w:rPr>
          <w:rFonts w:hint="eastAsia"/>
        </w:rPr>
        <w:t>目录，如下图所示：</w:t>
      </w:r>
    </w:p>
    <w:p w14:paraId="42511A72" w14:textId="78CEE30B" w:rsidR="0065731D" w:rsidRDefault="0065731D" w:rsidP="0065731D">
      <w:pPr>
        <w:jc w:val="center"/>
      </w:pPr>
      <w:r>
        <w:rPr>
          <w:noProof/>
        </w:rPr>
        <w:lastRenderedPageBreak/>
        <w:drawing>
          <wp:inline distT="0" distB="0" distL="0" distR="0" wp14:anchorId="48F4B1E5" wp14:editId="6E597448">
            <wp:extent cx="3886200" cy="442912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049F" w14:textId="7EC0CADF" w:rsidR="0065731D" w:rsidRDefault="0065731D" w:rsidP="0065731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533BE3A" wp14:editId="3739C7D2">
            <wp:extent cx="5274310" cy="9086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70BA" w14:textId="527D38C9" w:rsidR="0065731D" w:rsidRDefault="006603CD" w:rsidP="0061083E">
      <w:r>
        <w:rPr>
          <w:rFonts w:hint="eastAsia"/>
        </w:rPr>
        <w:t>在</w:t>
      </w:r>
      <w:r>
        <w:rPr>
          <w:rFonts w:hint="eastAsia"/>
        </w:rPr>
        <w:t>I</w:t>
      </w:r>
      <w:r>
        <w:t>DE</w:t>
      </w:r>
      <w:r>
        <w:rPr>
          <w:rFonts w:hint="eastAsia"/>
        </w:rPr>
        <w:t>的新打开窗口中，</w:t>
      </w:r>
      <w:r>
        <w:rPr>
          <w:rFonts w:hint="eastAsia"/>
        </w:rPr>
        <w:t>Gradle</w:t>
      </w:r>
      <w:r>
        <w:rPr>
          <w:rFonts w:hint="eastAsia"/>
        </w:rPr>
        <w:t>会自动下载和安装，</w:t>
      </w:r>
      <w:r w:rsidR="00C1640B">
        <w:rPr>
          <w:rFonts w:hint="eastAsia"/>
        </w:rPr>
        <w:t>过程</w:t>
      </w:r>
      <w:r>
        <w:rPr>
          <w:rFonts w:hint="eastAsia"/>
        </w:rPr>
        <w:t>如下图所示：</w:t>
      </w:r>
    </w:p>
    <w:p w14:paraId="38379147" w14:textId="0EB0627C" w:rsidR="006603CD" w:rsidRDefault="006C2758" w:rsidP="0061083E">
      <w:r>
        <w:rPr>
          <w:noProof/>
        </w:rPr>
        <w:drawing>
          <wp:inline distT="0" distB="0" distL="0" distR="0" wp14:anchorId="5A302287" wp14:editId="6432DF60">
            <wp:extent cx="5274310" cy="225361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E526" w14:textId="2FCBFD3A" w:rsidR="006C2758" w:rsidRDefault="00D600E8" w:rsidP="0061083E">
      <w:r>
        <w:rPr>
          <w:noProof/>
        </w:rPr>
        <w:lastRenderedPageBreak/>
        <w:drawing>
          <wp:inline distT="0" distB="0" distL="0" distR="0" wp14:anchorId="4F72477B" wp14:editId="2E7DEBCE">
            <wp:extent cx="5274310" cy="3579495"/>
            <wp:effectExtent l="0" t="0" r="2540" b="190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E672C" w14:textId="0D693D06" w:rsidR="00D600E8" w:rsidRDefault="002424CA" w:rsidP="0061083E">
      <w:pPr>
        <w:rPr>
          <w:rFonts w:hint="eastAsia"/>
        </w:rPr>
      </w:pPr>
      <w:r>
        <w:rPr>
          <w:noProof/>
        </w:rPr>
        <w:drawing>
          <wp:inline distT="0" distB="0" distL="0" distR="0" wp14:anchorId="1956BCAA" wp14:editId="0F378456">
            <wp:extent cx="5274310" cy="161036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6DFA" w14:textId="5C02C2EE" w:rsidR="00D441AE" w:rsidRDefault="009607B5" w:rsidP="0061083E">
      <w:r>
        <w:rPr>
          <w:rFonts w:hint="eastAsia"/>
        </w:rPr>
        <w:t>下载和安装过程比较慢，需要耐心等待。</w:t>
      </w:r>
    </w:p>
    <w:p w14:paraId="70FD0245" w14:textId="354CFACB" w:rsidR="00FA0852" w:rsidRDefault="00FA0852" w:rsidP="0061083E"/>
    <w:p w14:paraId="75137B2E" w14:textId="772017FA" w:rsidR="00FA0852" w:rsidRDefault="00FA0852" w:rsidP="00FA0852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 xml:space="preserve"> Gradle </w:t>
      </w:r>
      <w:r>
        <w:rPr>
          <w:rFonts w:hint="eastAsia"/>
        </w:rPr>
        <w:t>下载失败，如何进入重新下载？</w:t>
      </w:r>
    </w:p>
    <w:p w14:paraId="653DFC9C" w14:textId="07698BAD" w:rsidR="00FA0852" w:rsidRDefault="00FA0852" w:rsidP="00FA0852">
      <w:pPr>
        <w:rPr>
          <w:rFonts w:hint="eastAsia"/>
        </w:rPr>
      </w:pPr>
      <w:r>
        <w:rPr>
          <w:rFonts w:hint="eastAsia"/>
        </w:rPr>
        <w:t xml:space="preserve">IDE </w:t>
      </w:r>
      <w:r>
        <w:rPr>
          <w:rFonts w:hint="eastAsia"/>
        </w:rPr>
        <w:t>→</w:t>
      </w:r>
      <w:r>
        <w:rPr>
          <w:rFonts w:hint="eastAsia"/>
        </w:rPr>
        <w:t xml:space="preserve"> File </w:t>
      </w:r>
      <w:r>
        <w:rPr>
          <w:rFonts w:hint="eastAsia"/>
        </w:rPr>
        <w:t>→</w:t>
      </w:r>
      <w:r>
        <w:rPr>
          <w:rFonts w:hint="eastAsia"/>
        </w:rPr>
        <w:t xml:space="preserve"> Sync Project with Gradle Files </w:t>
      </w:r>
      <w:r>
        <w:rPr>
          <w:rFonts w:hint="eastAsia"/>
        </w:rPr>
        <w:t>会重新进入下载。</w:t>
      </w:r>
    </w:p>
    <w:p w14:paraId="65B0881D" w14:textId="4062A5D7" w:rsidR="009607B5" w:rsidRDefault="009607B5" w:rsidP="0061083E"/>
    <w:p w14:paraId="2380F2C3" w14:textId="4ADA1F9C" w:rsidR="009607B5" w:rsidRDefault="00117460" w:rsidP="00117460">
      <w:pPr>
        <w:pStyle w:val="3"/>
      </w:pPr>
      <w:r w:rsidRPr="00117460">
        <w:rPr>
          <w:rFonts w:hint="eastAsia"/>
        </w:rPr>
        <w:t xml:space="preserve">IDE </w:t>
      </w:r>
      <w:r w:rsidRPr="00117460">
        <w:rPr>
          <w:rFonts w:hint="eastAsia"/>
        </w:rPr>
        <w:t>无法识别虚拟设备</w:t>
      </w:r>
    </w:p>
    <w:p w14:paraId="30FA00C3" w14:textId="3D3A7C55" w:rsidR="00DD7CA2" w:rsidRDefault="00DD7CA2" w:rsidP="00DD7CA2">
      <w:r>
        <w:rPr>
          <w:rFonts w:hint="eastAsia"/>
        </w:rPr>
        <w:t>使用</w:t>
      </w:r>
      <w:r>
        <w:rPr>
          <w:rFonts w:hint="eastAsia"/>
        </w:rPr>
        <w:t xml:space="preserve"> IntilliJ </w:t>
      </w:r>
      <w:r>
        <w:rPr>
          <w:rFonts w:hint="eastAsia"/>
        </w:rPr>
        <w:t>开发</w:t>
      </w:r>
      <w:r>
        <w:rPr>
          <w:rFonts w:hint="eastAsia"/>
        </w:rPr>
        <w:t xml:space="preserve"> Flutter </w:t>
      </w:r>
      <w:r>
        <w:rPr>
          <w:rFonts w:hint="eastAsia"/>
        </w:rPr>
        <w:t>时，发现无法自动识别虚拟设备，怎么办？</w:t>
      </w:r>
    </w:p>
    <w:p w14:paraId="07C0A8DE" w14:textId="77777777" w:rsidR="00DD7CA2" w:rsidRDefault="00DD7CA2" w:rsidP="00DD7CA2">
      <w:pPr>
        <w:rPr>
          <w:rFonts w:hint="eastAsia"/>
        </w:rPr>
      </w:pPr>
    </w:p>
    <w:p w14:paraId="2CFB8874" w14:textId="051B0AEB" w:rsidR="00117460" w:rsidRDefault="00DD7CA2" w:rsidP="00DD7CA2">
      <w:r>
        <w:rPr>
          <w:rFonts w:hint="eastAsia"/>
        </w:rPr>
        <w:t>首先把手机模拟器比如夜神的执行路径配置到</w:t>
      </w:r>
      <w:r>
        <w:rPr>
          <w:rFonts w:hint="eastAsia"/>
        </w:rPr>
        <w:t xml:space="preserve"> Path </w:t>
      </w:r>
      <w:r>
        <w:rPr>
          <w:rFonts w:hint="eastAsia"/>
        </w:rPr>
        <w:t>环境变量：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48FE" w14:paraId="16667EE2" w14:textId="77777777" w:rsidTr="00E748FE">
        <w:tc>
          <w:tcPr>
            <w:tcW w:w="8296" w:type="dxa"/>
          </w:tcPr>
          <w:p w14:paraId="079FBEC7" w14:textId="1B78FBA6" w:rsidR="00E748FE" w:rsidRDefault="00E748FE" w:rsidP="00DD7CA2">
            <w:pPr>
              <w:rPr>
                <w:rFonts w:hint="eastAsia"/>
              </w:rPr>
            </w:pPr>
            <w:r w:rsidRPr="00E748FE">
              <w:t>C:\Nox\bin</w:t>
            </w:r>
          </w:p>
        </w:tc>
      </w:tr>
    </w:tbl>
    <w:p w14:paraId="797E8AAC" w14:textId="6AB521AD" w:rsidR="00DD7CA2" w:rsidRDefault="001A5D13" w:rsidP="00DD7CA2">
      <w:r w:rsidRPr="001A5D13">
        <w:rPr>
          <w:rFonts w:hint="eastAsia"/>
        </w:rPr>
        <w:t>在</w:t>
      </w:r>
      <w:r w:rsidRPr="001A5D13">
        <w:rPr>
          <w:rFonts w:hint="eastAsia"/>
        </w:rPr>
        <w:t xml:space="preserve"> IDE </w:t>
      </w:r>
      <w:r w:rsidRPr="001A5D13">
        <w:rPr>
          <w:rFonts w:hint="eastAsia"/>
        </w:rPr>
        <w:t>的终端执行如下命令：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5D13" w14:paraId="19369F2A" w14:textId="77777777" w:rsidTr="001A5D13">
        <w:tc>
          <w:tcPr>
            <w:tcW w:w="8296" w:type="dxa"/>
          </w:tcPr>
          <w:p w14:paraId="48F92614" w14:textId="2B246AD0" w:rsidR="001A5D13" w:rsidRDefault="001A5D13" w:rsidP="001A5D13">
            <w:pPr>
              <w:rPr>
                <w:rFonts w:hint="eastAsia"/>
              </w:rPr>
            </w:pPr>
            <w:r>
              <w:t>adb.exe connect 127.0.0.1:62001</w:t>
            </w:r>
          </w:p>
        </w:tc>
      </w:tr>
      <w:tr w:rsidR="001A5D13" w14:paraId="0F908DB6" w14:textId="77777777" w:rsidTr="001A5D13">
        <w:tc>
          <w:tcPr>
            <w:tcW w:w="8296" w:type="dxa"/>
          </w:tcPr>
          <w:p w14:paraId="45E2241F" w14:textId="098A762A" w:rsidR="001A5D13" w:rsidRDefault="001A5D13" w:rsidP="001A5D13">
            <w:pPr>
              <w:rPr>
                <w:rFonts w:hint="eastAsia"/>
              </w:rPr>
            </w:pPr>
            <w:r>
              <w:rPr>
                <w:rFonts w:hint="eastAsia"/>
              </w:rPr>
              <w:t>或者</w:t>
            </w:r>
          </w:p>
        </w:tc>
      </w:tr>
      <w:tr w:rsidR="001A5D13" w14:paraId="23FE9656" w14:textId="77777777" w:rsidTr="001A5D13">
        <w:tc>
          <w:tcPr>
            <w:tcW w:w="8296" w:type="dxa"/>
          </w:tcPr>
          <w:p w14:paraId="58C8A213" w14:textId="78DA1623" w:rsidR="001A5D13" w:rsidRDefault="001A5D13" w:rsidP="001A5D13">
            <w:pPr>
              <w:rPr>
                <w:rFonts w:hint="eastAsia"/>
              </w:rPr>
            </w:pPr>
            <w:r>
              <w:t>nox_adb.exe connect 127.0.0.1:62001</w:t>
            </w:r>
          </w:p>
        </w:tc>
      </w:tr>
    </w:tbl>
    <w:p w14:paraId="41D9E388" w14:textId="36B7A885" w:rsidR="001A5D13" w:rsidRPr="00117460" w:rsidRDefault="001A5D13" w:rsidP="00DD7CA2">
      <w:pPr>
        <w:rPr>
          <w:rFonts w:hint="eastAsia"/>
        </w:rPr>
      </w:pPr>
      <w:r w:rsidRPr="001A5D13">
        <w:rPr>
          <w:rFonts w:hint="eastAsia"/>
        </w:rPr>
        <w:lastRenderedPageBreak/>
        <w:t>即可显示可连接的虚拟设备</w:t>
      </w:r>
      <w:r>
        <w:rPr>
          <w:rFonts w:hint="eastAsia"/>
        </w:rPr>
        <w:t>。</w:t>
      </w:r>
    </w:p>
    <w:p w14:paraId="14A64CD7" w14:textId="77777777" w:rsidR="00E131AB" w:rsidRPr="009F42D0" w:rsidRDefault="00E131AB" w:rsidP="009F42D0">
      <w:pPr>
        <w:rPr>
          <w:rFonts w:hint="eastAsia"/>
        </w:rPr>
      </w:pPr>
    </w:p>
    <w:p w14:paraId="36B4C78C" w14:textId="13FD3B98" w:rsidR="00D84925" w:rsidRDefault="002F462C" w:rsidP="002F462C">
      <w:pPr>
        <w:pStyle w:val="3"/>
      </w:pPr>
      <w:r w:rsidRPr="002F462C">
        <w:rPr>
          <w:rFonts w:hint="eastAsia"/>
        </w:rPr>
        <w:t>相关操作快捷键</w:t>
      </w:r>
    </w:p>
    <w:p w14:paraId="1975AA97" w14:textId="77777777" w:rsidR="002F512B" w:rsidRDefault="002F512B" w:rsidP="002F512B">
      <w:pPr>
        <w:rPr>
          <w:rFonts w:hint="eastAsia"/>
        </w:rPr>
      </w:pPr>
      <w:r>
        <w:rPr>
          <w:rFonts w:hint="eastAsia"/>
        </w:rPr>
        <w:t>在使用</w:t>
      </w:r>
      <w:r>
        <w:rPr>
          <w:rFonts w:hint="eastAsia"/>
        </w:rPr>
        <w:t xml:space="preserve"> IntelliJ </w:t>
      </w:r>
      <w:r>
        <w:rPr>
          <w:rFonts w:hint="eastAsia"/>
        </w:rPr>
        <w:t>运行</w:t>
      </w:r>
      <w:r>
        <w:rPr>
          <w:rFonts w:hint="eastAsia"/>
        </w:rPr>
        <w:t xml:space="preserve"> Flutter </w:t>
      </w:r>
      <w:r>
        <w:rPr>
          <w:rFonts w:hint="eastAsia"/>
        </w:rPr>
        <w:t>项目时，不要使用</w:t>
      </w:r>
      <w:r>
        <w:rPr>
          <w:rFonts w:hint="eastAsia"/>
        </w:rPr>
        <w:t xml:space="preserve"> Console </w:t>
      </w:r>
      <w:r>
        <w:rPr>
          <w:rFonts w:hint="eastAsia"/>
        </w:rPr>
        <w:t>因为无法使用快捷键，应该打开</w:t>
      </w:r>
      <w:r>
        <w:rPr>
          <w:rFonts w:hint="eastAsia"/>
        </w:rPr>
        <w:t xml:space="preserve"> Terminal </w:t>
      </w:r>
      <w:r>
        <w:rPr>
          <w:rFonts w:hint="eastAsia"/>
        </w:rPr>
        <w:t>终端，然后在项目目录下运行：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F512B" w14:paraId="15299D8A" w14:textId="77777777" w:rsidTr="002F512B">
        <w:tc>
          <w:tcPr>
            <w:tcW w:w="8296" w:type="dxa"/>
          </w:tcPr>
          <w:p w14:paraId="11F23D62" w14:textId="64E0AD19" w:rsidR="002F512B" w:rsidRDefault="002F512B" w:rsidP="002F512B">
            <w:pPr>
              <w:rPr>
                <w:rFonts w:hint="eastAsia"/>
              </w:rPr>
            </w:pPr>
            <w:r>
              <w:t>flutter run</w:t>
            </w:r>
          </w:p>
        </w:tc>
      </w:tr>
    </w:tbl>
    <w:p w14:paraId="1A123427" w14:textId="77777777" w:rsidR="00B31B2B" w:rsidRDefault="00B31B2B" w:rsidP="002F512B"/>
    <w:p w14:paraId="365F2863" w14:textId="7C99244A" w:rsidR="002F512B" w:rsidRDefault="002F512B" w:rsidP="002F512B">
      <w:r>
        <w:rPr>
          <w:rFonts w:hint="eastAsia"/>
        </w:rPr>
        <w:t>然后在终端就可以使用以下的快捷键了：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1B2B" w14:paraId="18DC95A7" w14:textId="77777777" w:rsidTr="00B31B2B">
        <w:tc>
          <w:tcPr>
            <w:tcW w:w="4148" w:type="dxa"/>
          </w:tcPr>
          <w:p w14:paraId="02C60CF2" w14:textId="58713A7E" w:rsidR="00B31B2B" w:rsidRDefault="00B31B2B" w:rsidP="002F512B">
            <w:r>
              <w:rPr>
                <w:rFonts w:hint="eastAsia"/>
              </w:rPr>
              <w:t>r</w:t>
            </w:r>
          </w:p>
        </w:tc>
        <w:tc>
          <w:tcPr>
            <w:tcW w:w="4148" w:type="dxa"/>
          </w:tcPr>
          <w:p w14:paraId="02EB5305" w14:textId="17CBC90A" w:rsidR="00B31B2B" w:rsidRDefault="00B31B2B" w:rsidP="002F512B">
            <w:r>
              <w:rPr>
                <w:rFonts w:hint="eastAsia"/>
              </w:rPr>
              <w:t>热重载</w:t>
            </w:r>
          </w:p>
        </w:tc>
      </w:tr>
      <w:tr w:rsidR="00B31B2B" w14:paraId="45E92E48" w14:textId="77777777" w:rsidTr="00B31B2B">
        <w:tc>
          <w:tcPr>
            <w:tcW w:w="4148" w:type="dxa"/>
          </w:tcPr>
          <w:p w14:paraId="6165DFEF" w14:textId="7FEC44FE" w:rsidR="00B31B2B" w:rsidRDefault="00B31B2B" w:rsidP="002F512B">
            <w:r>
              <w:rPr>
                <w:rFonts w:hint="eastAsia"/>
              </w:rPr>
              <w:t>R</w:t>
            </w:r>
          </w:p>
        </w:tc>
        <w:tc>
          <w:tcPr>
            <w:tcW w:w="4148" w:type="dxa"/>
          </w:tcPr>
          <w:p w14:paraId="1C4CB5DA" w14:textId="261FC59A" w:rsidR="00B31B2B" w:rsidRDefault="00B31B2B" w:rsidP="002F512B">
            <w:r>
              <w:rPr>
                <w:rFonts w:hint="eastAsia"/>
              </w:rPr>
              <w:t>热重启</w:t>
            </w:r>
          </w:p>
        </w:tc>
      </w:tr>
      <w:tr w:rsidR="00B31B2B" w14:paraId="025E5181" w14:textId="77777777" w:rsidTr="00B31B2B">
        <w:tc>
          <w:tcPr>
            <w:tcW w:w="4148" w:type="dxa"/>
          </w:tcPr>
          <w:p w14:paraId="1DA161F1" w14:textId="4D3A0C49" w:rsidR="00B31B2B" w:rsidRDefault="00B31B2B" w:rsidP="002F512B">
            <w:pPr>
              <w:rPr>
                <w:rFonts w:hint="eastAsia"/>
              </w:rPr>
            </w:pPr>
            <w:r>
              <w:rPr>
                <w:rFonts w:hint="eastAsia"/>
              </w:rPr>
              <w:t>h</w:t>
            </w:r>
          </w:p>
        </w:tc>
        <w:tc>
          <w:tcPr>
            <w:tcW w:w="4148" w:type="dxa"/>
          </w:tcPr>
          <w:p w14:paraId="53370F99" w14:textId="6B419391" w:rsidR="00B31B2B" w:rsidRDefault="00B31B2B" w:rsidP="002F512B">
            <w:r>
              <w:rPr>
                <w:rFonts w:hint="eastAsia"/>
              </w:rPr>
              <w:t>帮助信息</w:t>
            </w:r>
          </w:p>
        </w:tc>
      </w:tr>
      <w:tr w:rsidR="00B31B2B" w14:paraId="2E7D552A" w14:textId="77777777" w:rsidTr="00B31B2B">
        <w:tc>
          <w:tcPr>
            <w:tcW w:w="4148" w:type="dxa"/>
          </w:tcPr>
          <w:p w14:paraId="77696B12" w14:textId="4DC715F7" w:rsidR="00B31B2B" w:rsidRDefault="00B31B2B" w:rsidP="002F512B">
            <w:r>
              <w:rPr>
                <w:rFonts w:hint="eastAsia"/>
              </w:rPr>
              <w:t>p</w:t>
            </w:r>
          </w:p>
        </w:tc>
        <w:tc>
          <w:tcPr>
            <w:tcW w:w="4148" w:type="dxa"/>
          </w:tcPr>
          <w:p w14:paraId="223D8E00" w14:textId="155E77F4" w:rsidR="00B31B2B" w:rsidRDefault="00B31B2B" w:rsidP="002F512B">
            <w:r>
              <w:rPr>
                <w:rFonts w:hint="eastAsia"/>
              </w:rPr>
              <w:t>显示网格，方便预览布局情况</w:t>
            </w:r>
          </w:p>
        </w:tc>
      </w:tr>
      <w:tr w:rsidR="00B31B2B" w14:paraId="6A15DA9D" w14:textId="77777777" w:rsidTr="00B31B2B">
        <w:tc>
          <w:tcPr>
            <w:tcW w:w="4148" w:type="dxa"/>
          </w:tcPr>
          <w:p w14:paraId="19390AD2" w14:textId="642C7B25" w:rsidR="00B31B2B" w:rsidRDefault="00B31B2B" w:rsidP="002F512B">
            <w:r>
              <w:rPr>
                <w:rFonts w:hint="eastAsia"/>
              </w:rPr>
              <w:t>o</w:t>
            </w:r>
          </w:p>
        </w:tc>
        <w:tc>
          <w:tcPr>
            <w:tcW w:w="4148" w:type="dxa"/>
          </w:tcPr>
          <w:p w14:paraId="3C60D69B" w14:textId="22DE6026" w:rsidR="00B31B2B" w:rsidRDefault="00B31B2B" w:rsidP="002F512B">
            <w:r>
              <w:rPr>
                <w:rFonts w:hint="eastAsia"/>
              </w:rPr>
              <w:t>切换</w:t>
            </w:r>
            <w:r>
              <w:rPr>
                <w:rFonts w:hint="eastAsia"/>
              </w:rPr>
              <w:t>Android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IOS</w:t>
            </w:r>
            <w:r>
              <w:rPr>
                <w:rFonts w:hint="eastAsia"/>
              </w:rPr>
              <w:t>的预览模式</w:t>
            </w:r>
          </w:p>
        </w:tc>
      </w:tr>
      <w:tr w:rsidR="00B31B2B" w14:paraId="66C96D41" w14:textId="77777777" w:rsidTr="00B31B2B">
        <w:tc>
          <w:tcPr>
            <w:tcW w:w="4148" w:type="dxa"/>
          </w:tcPr>
          <w:p w14:paraId="63709EDC" w14:textId="481B4A60" w:rsidR="00B31B2B" w:rsidRDefault="00B31B2B" w:rsidP="002F512B">
            <w:r>
              <w:rPr>
                <w:rFonts w:hint="eastAsia"/>
              </w:rPr>
              <w:t>q</w:t>
            </w:r>
          </w:p>
        </w:tc>
        <w:tc>
          <w:tcPr>
            <w:tcW w:w="4148" w:type="dxa"/>
          </w:tcPr>
          <w:p w14:paraId="728B585A" w14:textId="4A4FEDD3" w:rsidR="00B31B2B" w:rsidRDefault="00B31B2B" w:rsidP="002F512B">
            <w:r>
              <w:rPr>
                <w:rFonts w:hint="eastAsia"/>
              </w:rPr>
              <w:t>退出调试预览模式</w:t>
            </w:r>
          </w:p>
        </w:tc>
      </w:tr>
    </w:tbl>
    <w:p w14:paraId="74E3E951" w14:textId="77639935" w:rsidR="002F462C" w:rsidRDefault="002F512B" w:rsidP="002F512B">
      <w:r>
        <w:rPr>
          <w:rFonts w:hint="eastAsia"/>
        </w:rPr>
        <w:t>另外</w:t>
      </w:r>
      <w:r>
        <w:rPr>
          <w:rFonts w:hint="eastAsia"/>
        </w:rPr>
        <w:t>，</w:t>
      </w:r>
      <w:r>
        <w:rPr>
          <w:rFonts w:hint="eastAsia"/>
        </w:rPr>
        <w:t xml:space="preserve">IntelliJ IDEA </w:t>
      </w:r>
      <w:r>
        <w:rPr>
          <w:rFonts w:hint="eastAsia"/>
        </w:rPr>
        <w:t>可以自动重新加载修改过的代码。</w:t>
      </w:r>
    </w:p>
    <w:p w14:paraId="42F97320" w14:textId="4532C4FA" w:rsidR="00B31B2B" w:rsidRDefault="00B31B2B" w:rsidP="002F512B"/>
    <w:p w14:paraId="47BB9478" w14:textId="185869F6" w:rsidR="00E30977" w:rsidRDefault="00E30977" w:rsidP="00E30977">
      <w:pPr>
        <w:pStyle w:val="3"/>
      </w:pPr>
      <w:r>
        <w:rPr>
          <w:rFonts w:hint="eastAsia"/>
        </w:rPr>
        <w:t>项目创建注意事项</w:t>
      </w:r>
    </w:p>
    <w:p w14:paraId="12E5BC84" w14:textId="6144D316" w:rsidR="00E30977" w:rsidRDefault="00F229EF" w:rsidP="00E30977">
      <w:r w:rsidRPr="00F229EF">
        <w:rPr>
          <w:rFonts w:hint="eastAsia"/>
        </w:rPr>
        <w:t>我们使用</w:t>
      </w:r>
      <w:r w:rsidRPr="00F229EF">
        <w:rPr>
          <w:rFonts w:hint="eastAsia"/>
        </w:rPr>
        <w:t xml:space="preserve"> IntelliJ IDEA </w:t>
      </w:r>
      <w:r w:rsidRPr="00F229EF">
        <w:rPr>
          <w:rFonts w:hint="eastAsia"/>
        </w:rPr>
        <w:t>做为</w:t>
      </w:r>
      <w:r w:rsidRPr="00F229EF">
        <w:rPr>
          <w:rFonts w:hint="eastAsia"/>
        </w:rPr>
        <w:t xml:space="preserve"> Flutter </w:t>
      </w:r>
      <w:r w:rsidRPr="00F229EF">
        <w:rPr>
          <w:rFonts w:hint="eastAsia"/>
        </w:rPr>
        <w:t>的开发工具。在创建</w:t>
      </w:r>
      <w:r w:rsidRPr="00F229EF">
        <w:rPr>
          <w:rFonts w:hint="eastAsia"/>
        </w:rPr>
        <w:t xml:space="preserve"> Flutter </w:t>
      </w:r>
      <w:r w:rsidRPr="00F229EF">
        <w:rPr>
          <w:rFonts w:hint="eastAsia"/>
        </w:rPr>
        <w:t>项目时，项目名称必须全部小写，否则无法创建项目</w:t>
      </w:r>
      <w:r>
        <w:rPr>
          <w:rFonts w:hint="eastAsia"/>
        </w:rPr>
        <w:t>。</w:t>
      </w:r>
    </w:p>
    <w:p w14:paraId="2862D8F9" w14:textId="77777777" w:rsidR="008C3C81" w:rsidRPr="00E30977" w:rsidRDefault="008C3C81" w:rsidP="00E30977">
      <w:pPr>
        <w:rPr>
          <w:rFonts w:hint="eastAsia"/>
        </w:rPr>
      </w:pPr>
    </w:p>
    <w:p w14:paraId="71FD9F6F" w14:textId="58055CB0" w:rsidR="006B0435" w:rsidRDefault="00756C3E" w:rsidP="00756C3E">
      <w:pPr>
        <w:pStyle w:val="2"/>
      </w:pPr>
      <w:r w:rsidRPr="00756C3E">
        <w:rPr>
          <w:rFonts w:hint="eastAsia"/>
        </w:rPr>
        <w:t xml:space="preserve">Flutter </w:t>
      </w:r>
      <w:r w:rsidRPr="00756C3E">
        <w:rPr>
          <w:rFonts w:hint="eastAsia"/>
        </w:rPr>
        <w:t>布局</w:t>
      </w:r>
    </w:p>
    <w:p w14:paraId="7A80D313" w14:textId="7C8E6CF2" w:rsidR="00756C3E" w:rsidRDefault="00756C3E" w:rsidP="00756C3E">
      <w:pPr>
        <w:pStyle w:val="2"/>
      </w:pPr>
      <w:r w:rsidRPr="00756C3E">
        <w:rPr>
          <w:rFonts w:hint="eastAsia"/>
        </w:rPr>
        <w:t xml:space="preserve">Flutter </w:t>
      </w:r>
      <w:r w:rsidRPr="00756C3E">
        <w:rPr>
          <w:rFonts w:hint="eastAsia"/>
        </w:rPr>
        <w:t>插件</w:t>
      </w:r>
    </w:p>
    <w:p w14:paraId="28647345" w14:textId="69C396BC" w:rsidR="00756C3E" w:rsidRPr="00756C3E" w:rsidRDefault="00756C3E" w:rsidP="00756C3E">
      <w:pPr>
        <w:pStyle w:val="2"/>
      </w:pPr>
      <w:r w:rsidRPr="00756C3E">
        <w:rPr>
          <w:rFonts w:hint="eastAsia"/>
        </w:rPr>
        <w:t xml:space="preserve">Flutter </w:t>
      </w:r>
      <w:r w:rsidRPr="00756C3E">
        <w:rPr>
          <w:rFonts w:hint="eastAsia"/>
        </w:rPr>
        <w:t>动画</w:t>
      </w:r>
    </w:p>
    <w:p w14:paraId="4D34EF16" w14:textId="30A6F4C2" w:rsidR="00756C3E" w:rsidRDefault="00756C3E" w:rsidP="00756C3E">
      <w:pPr>
        <w:pStyle w:val="2"/>
      </w:pPr>
      <w:r w:rsidRPr="00756C3E">
        <w:rPr>
          <w:rFonts w:hint="eastAsia"/>
        </w:rPr>
        <w:t xml:space="preserve">Flutter </w:t>
      </w:r>
      <w:r w:rsidRPr="00756C3E">
        <w:rPr>
          <w:rFonts w:hint="eastAsia"/>
        </w:rPr>
        <w:t>路由</w:t>
      </w:r>
    </w:p>
    <w:p w14:paraId="10089663" w14:textId="7A199E47" w:rsidR="00756C3E" w:rsidRDefault="00756C3E" w:rsidP="00756C3E">
      <w:pPr>
        <w:pStyle w:val="2"/>
      </w:pPr>
      <w:r w:rsidRPr="00756C3E">
        <w:rPr>
          <w:rFonts w:hint="eastAsia"/>
        </w:rPr>
        <w:t xml:space="preserve">Flutter </w:t>
      </w:r>
      <w:r w:rsidRPr="00756C3E">
        <w:rPr>
          <w:rFonts w:hint="eastAsia"/>
        </w:rPr>
        <w:t>组件</w:t>
      </w:r>
    </w:p>
    <w:p w14:paraId="43DA15AF" w14:textId="77777777" w:rsidR="00312D88" w:rsidRPr="00312D88" w:rsidRDefault="00312D88" w:rsidP="00312D88"/>
    <w:sectPr w:rsidR="00312D88" w:rsidRPr="00312D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C731F54"/>
    <w:multiLevelType w:val="multilevel"/>
    <w:tmpl w:val="EC731F54"/>
    <w:lvl w:ilvl="0">
      <w:start w:val="1"/>
      <w:numFmt w:val="decimal"/>
      <w:pStyle w:val="1"/>
      <w:suff w:val="nothing"/>
      <w:lvlText w:val="%1、"/>
      <w:lvlJc w:val="center"/>
      <w:pPr>
        <w:tabs>
          <w:tab w:val="left" w:pos="0"/>
        </w:tabs>
        <w:ind w:left="432" w:hanging="144"/>
      </w:pPr>
      <w:rPr>
        <w:rFonts w:ascii="宋体" w:eastAsia="宋体" w:hAnsi="宋体" w:cs="宋体" w:hint="default"/>
      </w:rPr>
    </w:lvl>
    <w:lvl w:ilvl="1">
      <w:start w:val="1"/>
      <w:numFmt w:val="decimal"/>
      <w:pStyle w:val="2"/>
      <w:suff w:val="nothing"/>
      <w:lvlText w:val="%1.%2、"/>
      <w:lvlJc w:val="left"/>
      <w:pPr>
        <w:tabs>
          <w:tab w:val="left" w:pos="420"/>
        </w:tabs>
        <w:ind w:left="576" w:hanging="576"/>
      </w:pPr>
      <w:rPr>
        <w:rFonts w:ascii="宋体" w:eastAsia="宋体" w:hAnsi="宋体" w:cs="宋体" w:hint="default"/>
        <w:sz w:val="30"/>
        <w:szCs w:val="30"/>
      </w:rPr>
    </w:lvl>
    <w:lvl w:ilvl="2">
      <w:start w:val="1"/>
      <w:numFmt w:val="decimal"/>
      <w:pStyle w:val="3"/>
      <w:suff w:val="nothing"/>
      <w:lvlText w:val="%1.%2.%3、"/>
      <w:lvlJc w:val="left"/>
      <w:pPr>
        <w:tabs>
          <w:tab w:val="left" w:pos="420"/>
        </w:tabs>
        <w:ind w:left="720" w:hanging="720"/>
      </w:pPr>
      <w:rPr>
        <w:rFonts w:ascii="宋体" w:eastAsia="宋体" w:hAnsi="宋体" w:cs="宋体" w:hint="default"/>
      </w:rPr>
    </w:lvl>
    <w:lvl w:ilvl="3">
      <w:start w:val="1"/>
      <w:numFmt w:val="decimal"/>
      <w:pStyle w:val="4"/>
      <w:suff w:val="nothing"/>
      <w:lvlText w:val="%1.%2.%3.%4、"/>
      <w:lvlJc w:val="left"/>
      <w:pPr>
        <w:tabs>
          <w:tab w:val="left" w:pos="420"/>
        </w:tabs>
        <w:ind w:left="864" w:hanging="864"/>
      </w:pPr>
      <w:rPr>
        <w:rFonts w:ascii="宋体" w:eastAsia="宋体" w:hAnsi="宋体" w:cs="宋体" w:hint="default"/>
      </w:rPr>
    </w:lvl>
    <w:lvl w:ilvl="4">
      <w:start w:val="1"/>
      <w:numFmt w:val="decimal"/>
      <w:pStyle w:val="5"/>
      <w:suff w:val="nothing"/>
      <w:lvlText w:val="%1.%2.%3.%4.%5、"/>
      <w:lvlJc w:val="left"/>
      <w:pPr>
        <w:tabs>
          <w:tab w:val="left" w:pos="420"/>
        </w:tabs>
        <w:ind w:left="1008" w:hanging="1008"/>
      </w:pPr>
      <w:rPr>
        <w:rFonts w:ascii="宋体" w:eastAsia="宋体" w:hAnsi="宋体" w:cs="宋体" w:hint="default"/>
      </w:rPr>
    </w:lvl>
    <w:lvl w:ilvl="5">
      <w:start w:val="1"/>
      <w:numFmt w:val="decimal"/>
      <w:pStyle w:val="6"/>
      <w:suff w:val="nothing"/>
      <w:lvlText w:val="%1.%2.%3.%4.%5.%6、"/>
      <w:lvlJc w:val="left"/>
      <w:pPr>
        <w:tabs>
          <w:tab w:val="left" w:pos="420"/>
        </w:tabs>
        <w:ind w:left="1152" w:hanging="1152"/>
      </w:pPr>
      <w:rPr>
        <w:rFonts w:ascii="宋体" w:eastAsia="宋体" w:hAnsi="宋体" w:cs="宋体" w:hint="default"/>
      </w:rPr>
    </w:lvl>
    <w:lvl w:ilvl="6">
      <w:start w:val="1"/>
      <w:numFmt w:val="decimal"/>
      <w:pStyle w:val="7"/>
      <w:suff w:val="nothing"/>
      <w:lvlText w:val="%1.%2.%3.%4.%5.%6.%7、"/>
      <w:lvlJc w:val="left"/>
      <w:pPr>
        <w:tabs>
          <w:tab w:val="left" w:pos="420"/>
        </w:tabs>
        <w:ind w:left="1296" w:hanging="1296"/>
      </w:pPr>
      <w:rPr>
        <w:rFonts w:ascii="宋体" w:eastAsia="宋体" w:hAnsi="宋体" w:cs="宋体" w:hint="default"/>
      </w:rPr>
    </w:lvl>
    <w:lvl w:ilvl="7">
      <w:start w:val="1"/>
      <w:numFmt w:val="decimal"/>
      <w:pStyle w:val="8"/>
      <w:suff w:val="nothing"/>
      <w:lvlText w:val="%1.%2.%3.%4.%5.%6.%7.%8、"/>
      <w:lvlJc w:val="left"/>
      <w:pPr>
        <w:tabs>
          <w:tab w:val="left" w:pos="420"/>
        </w:tabs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suff w:val="nothing"/>
      <w:lvlText w:val="%1.%2.%3.%4.%5.%6.%7.%8.%9、"/>
      <w:lvlJc w:val="left"/>
      <w:pPr>
        <w:tabs>
          <w:tab w:val="left" w:pos="420"/>
        </w:tabs>
        <w:ind w:left="1584" w:hanging="1584"/>
      </w:pPr>
      <w:rPr>
        <w:rFonts w:ascii="宋体" w:eastAsia="宋体" w:hAnsi="宋体" w:cs="宋体" w:hint="default"/>
      </w:rPr>
    </w:lvl>
  </w:abstractNum>
  <w:abstractNum w:abstractNumId="1" w15:restartNumberingAfterBreak="0">
    <w:nsid w:val="455332B0"/>
    <w:multiLevelType w:val="multilevel"/>
    <w:tmpl w:val="455332B0"/>
    <w:lvl w:ilvl="0">
      <w:start w:val="1"/>
      <w:numFmt w:val="bullet"/>
      <w:lvlText w:val=""/>
      <w:lvlJc w:val="left"/>
      <w:pPr>
        <w:tabs>
          <w:tab w:val="left" w:pos="900"/>
        </w:tabs>
        <w:ind w:left="900" w:hanging="420"/>
      </w:pPr>
      <w:rPr>
        <w:rFonts w:ascii="Wingdings" w:hAnsi="Wingdings" w:hint="default"/>
      </w:rPr>
    </w:lvl>
    <w:lvl w:ilvl="1">
      <w:start w:val="1"/>
      <w:numFmt w:val="bullet"/>
      <w:pStyle w:val="a"/>
      <w:lvlText w:val=""/>
      <w:lvlJc w:val="left"/>
      <w:pPr>
        <w:tabs>
          <w:tab w:val="left" w:pos="1320"/>
        </w:tabs>
        <w:ind w:left="13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attachedTemplate r:id="rId1"/>
  <w:linkStyl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68"/>
    <w:rsid w:val="00012B16"/>
    <w:rsid w:val="000160C2"/>
    <w:rsid w:val="00016A9B"/>
    <w:rsid w:val="00016DC5"/>
    <w:rsid w:val="0003570C"/>
    <w:rsid w:val="00036A5E"/>
    <w:rsid w:val="0005343C"/>
    <w:rsid w:val="000552AE"/>
    <w:rsid w:val="00062FCB"/>
    <w:rsid w:val="00072BDE"/>
    <w:rsid w:val="00087DD0"/>
    <w:rsid w:val="000902E2"/>
    <w:rsid w:val="000919C1"/>
    <w:rsid w:val="000C2191"/>
    <w:rsid w:val="000C6FA7"/>
    <w:rsid w:val="000D1028"/>
    <w:rsid w:val="000D2287"/>
    <w:rsid w:val="000D42C9"/>
    <w:rsid w:val="000D4836"/>
    <w:rsid w:val="000F1C25"/>
    <w:rsid w:val="000F4145"/>
    <w:rsid w:val="00116B76"/>
    <w:rsid w:val="00117460"/>
    <w:rsid w:val="00127D4B"/>
    <w:rsid w:val="0013148B"/>
    <w:rsid w:val="00136F56"/>
    <w:rsid w:val="001403A9"/>
    <w:rsid w:val="00152DAE"/>
    <w:rsid w:val="0015525E"/>
    <w:rsid w:val="00157F20"/>
    <w:rsid w:val="00165630"/>
    <w:rsid w:val="00171347"/>
    <w:rsid w:val="00181B2A"/>
    <w:rsid w:val="001A286B"/>
    <w:rsid w:val="001A5D13"/>
    <w:rsid w:val="001B6522"/>
    <w:rsid w:val="001C3C49"/>
    <w:rsid w:val="001D1B80"/>
    <w:rsid w:val="001E3EAE"/>
    <w:rsid w:val="001E772D"/>
    <w:rsid w:val="001F1763"/>
    <w:rsid w:val="00215CD1"/>
    <w:rsid w:val="002401FC"/>
    <w:rsid w:val="002424CA"/>
    <w:rsid w:val="002427AA"/>
    <w:rsid w:val="00246627"/>
    <w:rsid w:val="00255B1C"/>
    <w:rsid w:val="002617EB"/>
    <w:rsid w:val="00264CED"/>
    <w:rsid w:val="00270C1E"/>
    <w:rsid w:val="00275895"/>
    <w:rsid w:val="00275DFC"/>
    <w:rsid w:val="00276107"/>
    <w:rsid w:val="002819E1"/>
    <w:rsid w:val="00287F97"/>
    <w:rsid w:val="00296515"/>
    <w:rsid w:val="002D1534"/>
    <w:rsid w:val="002D7737"/>
    <w:rsid w:val="002E610E"/>
    <w:rsid w:val="002F1D63"/>
    <w:rsid w:val="002F462C"/>
    <w:rsid w:val="002F512B"/>
    <w:rsid w:val="00300C8F"/>
    <w:rsid w:val="00300FC1"/>
    <w:rsid w:val="00312145"/>
    <w:rsid w:val="00312D88"/>
    <w:rsid w:val="0031603C"/>
    <w:rsid w:val="00317865"/>
    <w:rsid w:val="003200F9"/>
    <w:rsid w:val="00331CC5"/>
    <w:rsid w:val="00333B68"/>
    <w:rsid w:val="003422BC"/>
    <w:rsid w:val="003574F4"/>
    <w:rsid w:val="003605B0"/>
    <w:rsid w:val="00365E44"/>
    <w:rsid w:val="00366863"/>
    <w:rsid w:val="00372D3B"/>
    <w:rsid w:val="00383830"/>
    <w:rsid w:val="00387053"/>
    <w:rsid w:val="00387938"/>
    <w:rsid w:val="003A54A6"/>
    <w:rsid w:val="003B199F"/>
    <w:rsid w:val="003B3F38"/>
    <w:rsid w:val="003B77ED"/>
    <w:rsid w:val="003C7C37"/>
    <w:rsid w:val="003D14CF"/>
    <w:rsid w:val="003F504F"/>
    <w:rsid w:val="003F6022"/>
    <w:rsid w:val="00400864"/>
    <w:rsid w:val="00400D00"/>
    <w:rsid w:val="00405B46"/>
    <w:rsid w:val="00422F18"/>
    <w:rsid w:val="00435C2C"/>
    <w:rsid w:val="00443D62"/>
    <w:rsid w:val="004445F3"/>
    <w:rsid w:val="00450024"/>
    <w:rsid w:val="004523EB"/>
    <w:rsid w:val="00457DC9"/>
    <w:rsid w:val="0046061F"/>
    <w:rsid w:val="00482E98"/>
    <w:rsid w:val="0048572D"/>
    <w:rsid w:val="00486F61"/>
    <w:rsid w:val="004B7A3B"/>
    <w:rsid w:val="004C20D1"/>
    <w:rsid w:val="004C2506"/>
    <w:rsid w:val="004C59AF"/>
    <w:rsid w:val="004D12A3"/>
    <w:rsid w:val="004E1633"/>
    <w:rsid w:val="004E32E0"/>
    <w:rsid w:val="004E4E1A"/>
    <w:rsid w:val="004F14EF"/>
    <w:rsid w:val="004F43C0"/>
    <w:rsid w:val="004F4E81"/>
    <w:rsid w:val="00503945"/>
    <w:rsid w:val="00503CE6"/>
    <w:rsid w:val="005135D5"/>
    <w:rsid w:val="00521F38"/>
    <w:rsid w:val="0053656C"/>
    <w:rsid w:val="005457A9"/>
    <w:rsid w:val="00550073"/>
    <w:rsid w:val="00557ED8"/>
    <w:rsid w:val="005721CD"/>
    <w:rsid w:val="005826EA"/>
    <w:rsid w:val="00582BCC"/>
    <w:rsid w:val="00592226"/>
    <w:rsid w:val="0059484E"/>
    <w:rsid w:val="005A3E9D"/>
    <w:rsid w:val="005B7018"/>
    <w:rsid w:val="005C1017"/>
    <w:rsid w:val="005C5101"/>
    <w:rsid w:val="005C5D83"/>
    <w:rsid w:val="005D3396"/>
    <w:rsid w:val="005D4B51"/>
    <w:rsid w:val="005E1A2A"/>
    <w:rsid w:val="005E47BD"/>
    <w:rsid w:val="0060393D"/>
    <w:rsid w:val="0061083E"/>
    <w:rsid w:val="00616410"/>
    <w:rsid w:val="006271D4"/>
    <w:rsid w:val="0062721F"/>
    <w:rsid w:val="006530C1"/>
    <w:rsid w:val="00656515"/>
    <w:rsid w:val="0065731D"/>
    <w:rsid w:val="006603CD"/>
    <w:rsid w:val="0066296E"/>
    <w:rsid w:val="006644CE"/>
    <w:rsid w:val="0067691A"/>
    <w:rsid w:val="0069648D"/>
    <w:rsid w:val="006A4010"/>
    <w:rsid w:val="006A49EA"/>
    <w:rsid w:val="006A723B"/>
    <w:rsid w:val="006B0435"/>
    <w:rsid w:val="006C2758"/>
    <w:rsid w:val="006C5634"/>
    <w:rsid w:val="00714096"/>
    <w:rsid w:val="007249BE"/>
    <w:rsid w:val="00745A2F"/>
    <w:rsid w:val="00756C3E"/>
    <w:rsid w:val="00782075"/>
    <w:rsid w:val="00782CD7"/>
    <w:rsid w:val="0078689D"/>
    <w:rsid w:val="00797956"/>
    <w:rsid w:val="007A0157"/>
    <w:rsid w:val="007A079F"/>
    <w:rsid w:val="007C285B"/>
    <w:rsid w:val="007D0B63"/>
    <w:rsid w:val="00803CF6"/>
    <w:rsid w:val="008174A9"/>
    <w:rsid w:val="00817BF7"/>
    <w:rsid w:val="00822697"/>
    <w:rsid w:val="00824C76"/>
    <w:rsid w:val="00831894"/>
    <w:rsid w:val="00844169"/>
    <w:rsid w:val="008450A4"/>
    <w:rsid w:val="008536EF"/>
    <w:rsid w:val="00863677"/>
    <w:rsid w:val="00874420"/>
    <w:rsid w:val="00892AC0"/>
    <w:rsid w:val="008B0A7F"/>
    <w:rsid w:val="008B2BD6"/>
    <w:rsid w:val="008B77CD"/>
    <w:rsid w:val="008C3735"/>
    <w:rsid w:val="008C3C81"/>
    <w:rsid w:val="008E1211"/>
    <w:rsid w:val="008E5A16"/>
    <w:rsid w:val="008E5BE5"/>
    <w:rsid w:val="008E7796"/>
    <w:rsid w:val="008F303E"/>
    <w:rsid w:val="008F54D9"/>
    <w:rsid w:val="009041EF"/>
    <w:rsid w:val="00905524"/>
    <w:rsid w:val="00911BFD"/>
    <w:rsid w:val="00913EE9"/>
    <w:rsid w:val="00917749"/>
    <w:rsid w:val="00925EE3"/>
    <w:rsid w:val="00927794"/>
    <w:rsid w:val="00944C62"/>
    <w:rsid w:val="0094690B"/>
    <w:rsid w:val="00950B49"/>
    <w:rsid w:val="0095165F"/>
    <w:rsid w:val="009530D4"/>
    <w:rsid w:val="00957621"/>
    <w:rsid w:val="009607B5"/>
    <w:rsid w:val="00965E80"/>
    <w:rsid w:val="009723D9"/>
    <w:rsid w:val="009735C1"/>
    <w:rsid w:val="00980631"/>
    <w:rsid w:val="00987AFE"/>
    <w:rsid w:val="00992189"/>
    <w:rsid w:val="00993235"/>
    <w:rsid w:val="00993A19"/>
    <w:rsid w:val="009A5F43"/>
    <w:rsid w:val="009C2CAB"/>
    <w:rsid w:val="009C75D6"/>
    <w:rsid w:val="009E18DB"/>
    <w:rsid w:val="009F37A8"/>
    <w:rsid w:val="009F39AF"/>
    <w:rsid w:val="009F42D0"/>
    <w:rsid w:val="009F4BC8"/>
    <w:rsid w:val="009F6655"/>
    <w:rsid w:val="00A11457"/>
    <w:rsid w:val="00A210B3"/>
    <w:rsid w:val="00A210C8"/>
    <w:rsid w:val="00A313D0"/>
    <w:rsid w:val="00A43E0F"/>
    <w:rsid w:val="00A44B4C"/>
    <w:rsid w:val="00A60DEB"/>
    <w:rsid w:val="00A67164"/>
    <w:rsid w:val="00A7036E"/>
    <w:rsid w:val="00AA02F1"/>
    <w:rsid w:val="00AA341F"/>
    <w:rsid w:val="00AA5794"/>
    <w:rsid w:val="00AB22D4"/>
    <w:rsid w:val="00AB4E6E"/>
    <w:rsid w:val="00AB7949"/>
    <w:rsid w:val="00AC02CC"/>
    <w:rsid w:val="00AD1C19"/>
    <w:rsid w:val="00AD6743"/>
    <w:rsid w:val="00AE285C"/>
    <w:rsid w:val="00AE2DED"/>
    <w:rsid w:val="00AF2261"/>
    <w:rsid w:val="00AF6B40"/>
    <w:rsid w:val="00B00117"/>
    <w:rsid w:val="00B02D7E"/>
    <w:rsid w:val="00B03D5E"/>
    <w:rsid w:val="00B1164F"/>
    <w:rsid w:val="00B12F69"/>
    <w:rsid w:val="00B31B2B"/>
    <w:rsid w:val="00B40212"/>
    <w:rsid w:val="00B438F7"/>
    <w:rsid w:val="00B502DB"/>
    <w:rsid w:val="00B62687"/>
    <w:rsid w:val="00B80E72"/>
    <w:rsid w:val="00B865FB"/>
    <w:rsid w:val="00B94D1C"/>
    <w:rsid w:val="00BB260F"/>
    <w:rsid w:val="00BC2B9D"/>
    <w:rsid w:val="00BD4DF4"/>
    <w:rsid w:val="00BE5F6C"/>
    <w:rsid w:val="00BE75CC"/>
    <w:rsid w:val="00BF0800"/>
    <w:rsid w:val="00BF4FB4"/>
    <w:rsid w:val="00C04C52"/>
    <w:rsid w:val="00C06EBE"/>
    <w:rsid w:val="00C14A5E"/>
    <w:rsid w:val="00C1640B"/>
    <w:rsid w:val="00C32641"/>
    <w:rsid w:val="00C33267"/>
    <w:rsid w:val="00C3485B"/>
    <w:rsid w:val="00C43956"/>
    <w:rsid w:val="00C47B57"/>
    <w:rsid w:val="00C653C0"/>
    <w:rsid w:val="00CA5206"/>
    <w:rsid w:val="00CA5E90"/>
    <w:rsid w:val="00CA7B1C"/>
    <w:rsid w:val="00CB2B3E"/>
    <w:rsid w:val="00CC7D32"/>
    <w:rsid w:val="00CF48E2"/>
    <w:rsid w:val="00D02AE0"/>
    <w:rsid w:val="00D10D6E"/>
    <w:rsid w:val="00D217FF"/>
    <w:rsid w:val="00D228D6"/>
    <w:rsid w:val="00D35811"/>
    <w:rsid w:val="00D36318"/>
    <w:rsid w:val="00D36D88"/>
    <w:rsid w:val="00D36F12"/>
    <w:rsid w:val="00D378CB"/>
    <w:rsid w:val="00D441AE"/>
    <w:rsid w:val="00D600E8"/>
    <w:rsid w:val="00D73401"/>
    <w:rsid w:val="00D84925"/>
    <w:rsid w:val="00D96B29"/>
    <w:rsid w:val="00DD3823"/>
    <w:rsid w:val="00DD7CA2"/>
    <w:rsid w:val="00DE3B41"/>
    <w:rsid w:val="00DF0E44"/>
    <w:rsid w:val="00E02DAB"/>
    <w:rsid w:val="00E131AB"/>
    <w:rsid w:val="00E30977"/>
    <w:rsid w:val="00E552C6"/>
    <w:rsid w:val="00E70E6F"/>
    <w:rsid w:val="00E748FE"/>
    <w:rsid w:val="00E821B3"/>
    <w:rsid w:val="00E83A16"/>
    <w:rsid w:val="00E91311"/>
    <w:rsid w:val="00EA0CDB"/>
    <w:rsid w:val="00EA5850"/>
    <w:rsid w:val="00EC0883"/>
    <w:rsid w:val="00EC49D3"/>
    <w:rsid w:val="00EC7271"/>
    <w:rsid w:val="00EF4128"/>
    <w:rsid w:val="00F023D4"/>
    <w:rsid w:val="00F16B68"/>
    <w:rsid w:val="00F172C1"/>
    <w:rsid w:val="00F17EEB"/>
    <w:rsid w:val="00F227CF"/>
    <w:rsid w:val="00F229EF"/>
    <w:rsid w:val="00F429A6"/>
    <w:rsid w:val="00F45902"/>
    <w:rsid w:val="00F56B84"/>
    <w:rsid w:val="00F573F7"/>
    <w:rsid w:val="00F81F1E"/>
    <w:rsid w:val="00F85C9D"/>
    <w:rsid w:val="00FA0852"/>
    <w:rsid w:val="00FA7343"/>
    <w:rsid w:val="00FB0E51"/>
    <w:rsid w:val="00FC0841"/>
    <w:rsid w:val="00FC38EF"/>
    <w:rsid w:val="00FD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AFC21"/>
  <w15:chartTrackingRefBased/>
  <w15:docId w15:val="{01B5198C-4CBB-4A4D-8A45-C44A6B6C4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 w:qFormat="1"/>
    <w:lsdException w:name="toc 2" w:semiHidden="1" w:uiPriority="0" w:unhideWhenUsed="1" w:qFormat="1"/>
    <w:lsdException w:name="toc 3" w:semiHidden="1" w:uiPriority="0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iPriority="0" w:unhideWhenUsed="1" w:qFormat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iPriority="0" w:unhideWhenUsed="1" w:qFormat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E5F6C"/>
    <w:pPr>
      <w:widowControl w:val="0"/>
      <w:jc w:val="both"/>
    </w:pPr>
    <w:rPr>
      <w:rFonts w:ascii="Courier New" w:eastAsia="宋体" w:hAnsi="Courier New" w:cs="Times New Roman"/>
      <w:szCs w:val="24"/>
    </w:rPr>
  </w:style>
  <w:style w:type="paragraph" w:styleId="1">
    <w:name w:val="heading 1"/>
    <w:basedOn w:val="a0"/>
    <w:next w:val="a0"/>
    <w:link w:val="10"/>
    <w:qFormat/>
    <w:rsid w:val="00BE5F6C"/>
    <w:pPr>
      <w:numPr>
        <w:numId w:val="1"/>
      </w:numPr>
      <w:tabs>
        <w:tab w:val="clear" w:pos="0"/>
        <w:tab w:val="left" w:pos="432"/>
      </w:tabs>
      <w:spacing w:before="240" w:after="240" w:line="300" w:lineRule="auto"/>
      <w:outlineLvl w:val="0"/>
    </w:pPr>
    <w:rPr>
      <w:rFonts w:eastAsia="黑体"/>
      <w:b/>
      <w:bCs/>
      <w:kern w:val="44"/>
      <w:sz w:val="32"/>
      <w:szCs w:val="32"/>
    </w:rPr>
  </w:style>
  <w:style w:type="paragraph" w:styleId="2">
    <w:name w:val="heading 2"/>
    <w:basedOn w:val="a0"/>
    <w:next w:val="a0"/>
    <w:link w:val="20"/>
    <w:qFormat/>
    <w:rsid w:val="00BE5F6C"/>
    <w:pPr>
      <w:keepNext/>
      <w:keepLines/>
      <w:numPr>
        <w:ilvl w:val="1"/>
        <w:numId w:val="1"/>
      </w:numPr>
      <w:tabs>
        <w:tab w:val="clear" w:pos="420"/>
        <w:tab w:val="left" w:pos="576"/>
      </w:tabs>
      <w:spacing w:before="240" w:after="120" w:line="300" w:lineRule="auto"/>
      <w:outlineLvl w:val="1"/>
    </w:pPr>
    <w:rPr>
      <w:rFonts w:eastAsia="黑体"/>
      <w:b/>
      <w:bCs/>
      <w:sz w:val="30"/>
      <w:szCs w:val="30"/>
    </w:rPr>
  </w:style>
  <w:style w:type="paragraph" w:styleId="3">
    <w:name w:val="heading 3"/>
    <w:basedOn w:val="a0"/>
    <w:next w:val="a0"/>
    <w:link w:val="30"/>
    <w:qFormat/>
    <w:rsid w:val="00BE5F6C"/>
    <w:pPr>
      <w:keepNext/>
      <w:keepLines/>
      <w:numPr>
        <w:ilvl w:val="2"/>
        <w:numId w:val="1"/>
      </w:numPr>
      <w:tabs>
        <w:tab w:val="left" w:pos="0"/>
        <w:tab w:val="left" w:pos="720"/>
      </w:tabs>
      <w:spacing w:before="120" w:after="120" w:line="300" w:lineRule="auto"/>
      <w:outlineLvl w:val="2"/>
    </w:pPr>
    <w:rPr>
      <w:rFonts w:eastAsia="黑体"/>
      <w:b/>
      <w:bCs/>
      <w:sz w:val="28"/>
      <w:szCs w:val="28"/>
    </w:rPr>
  </w:style>
  <w:style w:type="paragraph" w:styleId="4">
    <w:name w:val="heading 4"/>
    <w:basedOn w:val="a0"/>
    <w:next w:val="a0"/>
    <w:link w:val="40"/>
    <w:qFormat/>
    <w:rsid w:val="00BE5F6C"/>
    <w:pPr>
      <w:keepNext/>
      <w:keepLines/>
      <w:numPr>
        <w:ilvl w:val="3"/>
        <w:numId w:val="1"/>
      </w:numPr>
      <w:tabs>
        <w:tab w:val="clear" w:pos="420"/>
        <w:tab w:val="left" w:pos="864"/>
      </w:tabs>
      <w:spacing w:before="120" w:after="120" w:line="300" w:lineRule="auto"/>
      <w:outlineLvl w:val="3"/>
    </w:pPr>
    <w:rPr>
      <w:rFonts w:eastAsia="黑体"/>
      <w:b/>
      <w:bCs/>
      <w:sz w:val="24"/>
    </w:rPr>
  </w:style>
  <w:style w:type="paragraph" w:styleId="5">
    <w:name w:val="heading 5"/>
    <w:basedOn w:val="a0"/>
    <w:next w:val="a0"/>
    <w:link w:val="50"/>
    <w:qFormat/>
    <w:rsid w:val="00BE5F6C"/>
    <w:pPr>
      <w:keepNext/>
      <w:keepLines/>
      <w:numPr>
        <w:ilvl w:val="4"/>
        <w:numId w:val="1"/>
      </w:numPr>
      <w:tabs>
        <w:tab w:val="left" w:pos="0"/>
        <w:tab w:val="left" w:pos="1008"/>
        <w:tab w:val="left" w:pos="1071"/>
      </w:tabs>
      <w:spacing w:before="120" w:after="120" w:line="300" w:lineRule="auto"/>
      <w:outlineLvl w:val="4"/>
    </w:pPr>
    <w:rPr>
      <w:rFonts w:eastAsia="黑体"/>
      <w:b/>
      <w:bCs/>
      <w:sz w:val="24"/>
      <w:szCs w:val="28"/>
    </w:rPr>
  </w:style>
  <w:style w:type="paragraph" w:styleId="6">
    <w:name w:val="heading 6"/>
    <w:basedOn w:val="a0"/>
    <w:next w:val="a0"/>
    <w:link w:val="60"/>
    <w:qFormat/>
    <w:rsid w:val="00BE5F6C"/>
    <w:pPr>
      <w:keepNext/>
      <w:keepLines/>
      <w:numPr>
        <w:ilvl w:val="5"/>
        <w:numId w:val="1"/>
      </w:numPr>
      <w:tabs>
        <w:tab w:val="clear" w:pos="420"/>
        <w:tab w:val="left" w:pos="1152"/>
        <w:tab w:val="left" w:pos="1281"/>
      </w:tabs>
      <w:spacing w:before="120" w:after="120" w:line="300" w:lineRule="auto"/>
      <w:outlineLvl w:val="5"/>
    </w:pPr>
    <w:rPr>
      <w:rFonts w:eastAsia="黑体"/>
      <w:b/>
      <w:bCs/>
      <w:sz w:val="24"/>
    </w:rPr>
  </w:style>
  <w:style w:type="paragraph" w:styleId="7">
    <w:name w:val="heading 7"/>
    <w:basedOn w:val="a0"/>
    <w:next w:val="a0"/>
    <w:link w:val="70"/>
    <w:qFormat/>
    <w:rsid w:val="00BE5F6C"/>
    <w:pPr>
      <w:keepNext/>
      <w:keepLines/>
      <w:numPr>
        <w:ilvl w:val="6"/>
        <w:numId w:val="1"/>
      </w:numPr>
      <w:tabs>
        <w:tab w:val="clear" w:pos="420"/>
        <w:tab w:val="left" w:pos="1296"/>
      </w:tabs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0"/>
    <w:next w:val="a0"/>
    <w:link w:val="80"/>
    <w:qFormat/>
    <w:rsid w:val="00BE5F6C"/>
    <w:pPr>
      <w:keepNext/>
      <w:keepLines/>
      <w:numPr>
        <w:ilvl w:val="7"/>
        <w:numId w:val="1"/>
      </w:numPr>
      <w:tabs>
        <w:tab w:val="clear" w:pos="420"/>
        <w:tab w:val="left" w:pos="1440"/>
      </w:tabs>
      <w:spacing w:before="240" w:after="64" w:line="320" w:lineRule="auto"/>
      <w:outlineLvl w:val="7"/>
    </w:pPr>
    <w:rPr>
      <w:rFonts w:eastAsia="黑体"/>
      <w:sz w:val="24"/>
    </w:rPr>
  </w:style>
  <w:style w:type="paragraph" w:styleId="9">
    <w:name w:val="heading 9"/>
    <w:basedOn w:val="a0"/>
    <w:next w:val="a0"/>
    <w:link w:val="90"/>
    <w:qFormat/>
    <w:rsid w:val="00BE5F6C"/>
    <w:pPr>
      <w:keepNext/>
      <w:keepLines/>
      <w:numPr>
        <w:ilvl w:val="8"/>
        <w:numId w:val="1"/>
      </w:numPr>
      <w:tabs>
        <w:tab w:val="clear" w:pos="420"/>
        <w:tab w:val="left" w:pos="1584"/>
      </w:tabs>
      <w:spacing w:before="240" w:after="64" w:line="320" w:lineRule="auto"/>
      <w:outlineLvl w:val="8"/>
    </w:pPr>
    <w:rPr>
      <w:rFonts w:eastAsia="黑体"/>
      <w:szCs w:val="21"/>
    </w:rPr>
  </w:style>
  <w:style w:type="character" w:default="1" w:styleId="a1">
    <w:name w:val="Default Paragraph Font"/>
    <w:uiPriority w:val="1"/>
    <w:unhideWhenUsed/>
    <w:rsid w:val="00BE5F6C"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  <w:rsid w:val="00BE5F6C"/>
  </w:style>
  <w:style w:type="character" w:customStyle="1" w:styleId="10">
    <w:name w:val="标题 1 字符"/>
    <w:basedOn w:val="a1"/>
    <w:link w:val="1"/>
    <w:qFormat/>
    <w:rsid w:val="00BE5F6C"/>
    <w:rPr>
      <w:rFonts w:ascii="Courier New" w:eastAsia="黑体" w:hAnsi="Courier New" w:cs="Times New Roman"/>
      <w:b/>
      <w:bCs/>
      <w:kern w:val="44"/>
      <w:sz w:val="32"/>
      <w:szCs w:val="32"/>
    </w:rPr>
  </w:style>
  <w:style w:type="character" w:customStyle="1" w:styleId="20">
    <w:name w:val="标题 2 字符"/>
    <w:basedOn w:val="a1"/>
    <w:link w:val="2"/>
    <w:qFormat/>
    <w:rsid w:val="00BE5F6C"/>
    <w:rPr>
      <w:rFonts w:ascii="Courier New" w:eastAsia="黑体" w:hAnsi="Courier New" w:cs="Times New Roman"/>
      <w:b/>
      <w:bCs/>
      <w:sz w:val="30"/>
      <w:szCs w:val="30"/>
    </w:rPr>
  </w:style>
  <w:style w:type="character" w:customStyle="1" w:styleId="30">
    <w:name w:val="标题 3 字符"/>
    <w:basedOn w:val="a1"/>
    <w:link w:val="3"/>
    <w:qFormat/>
    <w:rsid w:val="00BE5F6C"/>
    <w:rPr>
      <w:rFonts w:ascii="Courier New" w:eastAsia="黑体" w:hAnsi="Courier New" w:cs="Times New Roman"/>
      <w:b/>
      <w:bCs/>
      <w:sz w:val="28"/>
      <w:szCs w:val="28"/>
    </w:rPr>
  </w:style>
  <w:style w:type="character" w:customStyle="1" w:styleId="40">
    <w:name w:val="标题 4 字符"/>
    <w:basedOn w:val="a1"/>
    <w:link w:val="4"/>
    <w:qFormat/>
    <w:rsid w:val="00BE5F6C"/>
    <w:rPr>
      <w:rFonts w:ascii="Courier New" w:eastAsia="黑体" w:hAnsi="Courier New" w:cs="Times New Roman"/>
      <w:b/>
      <w:bCs/>
      <w:sz w:val="24"/>
      <w:szCs w:val="24"/>
    </w:rPr>
  </w:style>
  <w:style w:type="paragraph" w:styleId="a4">
    <w:name w:val="List Paragraph"/>
    <w:basedOn w:val="a0"/>
    <w:uiPriority w:val="34"/>
    <w:qFormat/>
    <w:rsid w:val="006530C1"/>
    <w:pPr>
      <w:ind w:firstLineChars="200" w:firstLine="420"/>
    </w:pPr>
  </w:style>
  <w:style w:type="character" w:customStyle="1" w:styleId="50">
    <w:name w:val="标题 5 字符"/>
    <w:basedOn w:val="a1"/>
    <w:link w:val="5"/>
    <w:qFormat/>
    <w:rsid w:val="00BE5F6C"/>
    <w:rPr>
      <w:rFonts w:ascii="Courier New" w:eastAsia="黑体" w:hAnsi="Courier New" w:cs="Times New Roman"/>
      <w:b/>
      <w:bCs/>
      <w:sz w:val="24"/>
      <w:szCs w:val="28"/>
    </w:rPr>
  </w:style>
  <w:style w:type="character" w:customStyle="1" w:styleId="60">
    <w:name w:val="标题 6 字符"/>
    <w:basedOn w:val="a1"/>
    <w:link w:val="6"/>
    <w:qFormat/>
    <w:rsid w:val="00BE5F6C"/>
    <w:rPr>
      <w:rFonts w:ascii="Courier New" w:eastAsia="黑体" w:hAnsi="Courier New" w:cs="Times New Roman"/>
      <w:b/>
      <w:bCs/>
      <w:sz w:val="24"/>
      <w:szCs w:val="24"/>
    </w:rPr>
  </w:style>
  <w:style w:type="character" w:customStyle="1" w:styleId="70">
    <w:name w:val="标题 7 字符"/>
    <w:basedOn w:val="a1"/>
    <w:link w:val="7"/>
    <w:qFormat/>
    <w:rsid w:val="00BE5F6C"/>
    <w:rPr>
      <w:rFonts w:ascii="Courier New" w:eastAsia="宋体" w:hAnsi="Courier New" w:cs="Times New Roman"/>
      <w:b/>
      <w:bCs/>
      <w:sz w:val="24"/>
      <w:szCs w:val="24"/>
    </w:rPr>
  </w:style>
  <w:style w:type="character" w:customStyle="1" w:styleId="80">
    <w:name w:val="标题 8 字符"/>
    <w:basedOn w:val="a1"/>
    <w:link w:val="8"/>
    <w:qFormat/>
    <w:rsid w:val="00BE5F6C"/>
    <w:rPr>
      <w:rFonts w:ascii="Courier New" w:eastAsia="黑体" w:hAnsi="Courier New" w:cs="Times New Roman"/>
      <w:sz w:val="24"/>
      <w:szCs w:val="24"/>
    </w:rPr>
  </w:style>
  <w:style w:type="character" w:customStyle="1" w:styleId="90">
    <w:name w:val="标题 9 字符"/>
    <w:basedOn w:val="a1"/>
    <w:link w:val="9"/>
    <w:qFormat/>
    <w:rsid w:val="00BE5F6C"/>
    <w:rPr>
      <w:rFonts w:ascii="Courier New" w:eastAsia="黑体" w:hAnsi="Courier New" w:cs="Times New Roman"/>
      <w:szCs w:val="21"/>
    </w:rPr>
  </w:style>
  <w:style w:type="paragraph" w:styleId="a5">
    <w:name w:val="caption"/>
    <w:basedOn w:val="a0"/>
    <w:next w:val="a0"/>
    <w:qFormat/>
    <w:rsid w:val="00BE5F6C"/>
    <w:rPr>
      <w:rFonts w:ascii="Arial" w:eastAsia="黑体" w:hAnsi="Arial" w:cs="Arial"/>
      <w:sz w:val="20"/>
      <w:szCs w:val="20"/>
    </w:rPr>
  </w:style>
  <w:style w:type="paragraph" w:styleId="a6">
    <w:name w:val="Document Map"/>
    <w:basedOn w:val="a0"/>
    <w:link w:val="a7"/>
    <w:uiPriority w:val="99"/>
    <w:unhideWhenUsed/>
    <w:qFormat/>
    <w:rsid w:val="00BE5F6C"/>
    <w:rPr>
      <w:rFonts w:ascii="宋体"/>
      <w:sz w:val="18"/>
      <w:szCs w:val="18"/>
    </w:rPr>
  </w:style>
  <w:style w:type="character" w:customStyle="1" w:styleId="a7">
    <w:name w:val="文档结构图 字符"/>
    <w:basedOn w:val="a1"/>
    <w:link w:val="a6"/>
    <w:uiPriority w:val="99"/>
    <w:qFormat/>
    <w:rsid w:val="00BE5F6C"/>
    <w:rPr>
      <w:rFonts w:ascii="宋体" w:eastAsia="宋体" w:hAnsi="Courier New" w:cs="Times New Roman"/>
      <w:sz w:val="18"/>
      <w:szCs w:val="18"/>
    </w:rPr>
  </w:style>
  <w:style w:type="paragraph" w:styleId="TOC3">
    <w:name w:val="toc 3"/>
    <w:basedOn w:val="a0"/>
    <w:next w:val="a0"/>
    <w:semiHidden/>
    <w:qFormat/>
    <w:rsid w:val="00BE5F6C"/>
    <w:pPr>
      <w:ind w:left="420"/>
      <w:jc w:val="left"/>
    </w:pPr>
    <w:rPr>
      <w:i/>
      <w:iCs/>
      <w:sz w:val="20"/>
      <w:szCs w:val="20"/>
    </w:rPr>
  </w:style>
  <w:style w:type="paragraph" w:styleId="a8">
    <w:name w:val="Balloon Text"/>
    <w:basedOn w:val="a0"/>
    <w:link w:val="a9"/>
    <w:uiPriority w:val="99"/>
    <w:unhideWhenUsed/>
    <w:qFormat/>
    <w:rsid w:val="00BE5F6C"/>
    <w:rPr>
      <w:sz w:val="18"/>
      <w:szCs w:val="18"/>
    </w:rPr>
  </w:style>
  <w:style w:type="character" w:customStyle="1" w:styleId="a9">
    <w:name w:val="批注框文本 字符"/>
    <w:basedOn w:val="a1"/>
    <w:link w:val="a8"/>
    <w:uiPriority w:val="99"/>
    <w:qFormat/>
    <w:rsid w:val="00BE5F6C"/>
    <w:rPr>
      <w:rFonts w:ascii="Courier New" w:eastAsia="宋体" w:hAnsi="Courier New" w:cs="Times New Roman"/>
      <w:sz w:val="18"/>
      <w:szCs w:val="18"/>
    </w:rPr>
  </w:style>
  <w:style w:type="paragraph" w:styleId="aa">
    <w:name w:val="footer"/>
    <w:basedOn w:val="a0"/>
    <w:link w:val="ab"/>
    <w:qFormat/>
    <w:rsid w:val="00BE5F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qFormat/>
    <w:rsid w:val="00BE5F6C"/>
    <w:rPr>
      <w:rFonts w:ascii="Courier New" w:eastAsia="宋体" w:hAnsi="Courier New" w:cs="Times New Roman"/>
      <w:sz w:val="18"/>
      <w:szCs w:val="18"/>
    </w:rPr>
  </w:style>
  <w:style w:type="paragraph" w:styleId="ac">
    <w:name w:val="header"/>
    <w:basedOn w:val="a0"/>
    <w:link w:val="ad"/>
    <w:qFormat/>
    <w:rsid w:val="00BE5F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1"/>
    <w:link w:val="ac"/>
    <w:qFormat/>
    <w:rsid w:val="00BE5F6C"/>
    <w:rPr>
      <w:rFonts w:ascii="Courier New" w:eastAsia="宋体" w:hAnsi="Courier New" w:cs="Times New Roman"/>
      <w:sz w:val="18"/>
      <w:szCs w:val="18"/>
    </w:rPr>
  </w:style>
  <w:style w:type="paragraph" w:styleId="TOC1">
    <w:name w:val="toc 1"/>
    <w:basedOn w:val="a0"/>
    <w:next w:val="a0"/>
    <w:semiHidden/>
    <w:qFormat/>
    <w:rsid w:val="00BE5F6C"/>
    <w:pPr>
      <w:spacing w:before="120" w:after="120"/>
      <w:jc w:val="left"/>
    </w:pPr>
    <w:rPr>
      <w:b/>
      <w:bCs/>
      <w:caps/>
      <w:sz w:val="20"/>
      <w:szCs w:val="20"/>
    </w:rPr>
  </w:style>
  <w:style w:type="paragraph" w:styleId="TOC2">
    <w:name w:val="toc 2"/>
    <w:basedOn w:val="a0"/>
    <w:next w:val="a0"/>
    <w:semiHidden/>
    <w:qFormat/>
    <w:rsid w:val="00BE5F6C"/>
    <w:pPr>
      <w:ind w:left="210"/>
      <w:jc w:val="left"/>
    </w:pPr>
    <w:rPr>
      <w:smallCaps/>
      <w:sz w:val="20"/>
      <w:szCs w:val="20"/>
    </w:rPr>
  </w:style>
  <w:style w:type="paragraph" w:styleId="HTML">
    <w:name w:val="HTML Preformatted"/>
    <w:basedOn w:val="a0"/>
    <w:link w:val="HTML0"/>
    <w:uiPriority w:val="99"/>
    <w:unhideWhenUsed/>
    <w:qFormat/>
    <w:rsid w:val="00BE5F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1"/>
    <w:link w:val="HTML"/>
    <w:uiPriority w:val="99"/>
    <w:qFormat/>
    <w:rsid w:val="00BE5F6C"/>
    <w:rPr>
      <w:rFonts w:ascii="宋体" w:eastAsia="宋体" w:hAnsi="宋体" w:cs="宋体"/>
      <w:kern w:val="0"/>
      <w:sz w:val="24"/>
      <w:szCs w:val="24"/>
    </w:rPr>
  </w:style>
  <w:style w:type="paragraph" w:styleId="ae">
    <w:name w:val="Normal (Web)"/>
    <w:basedOn w:val="a0"/>
    <w:uiPriority w:val="99"/>
    <w:unhideWhenUsed/>
    <w:qFormat/>
    <w:rsid w:val="00BE5F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Title"/>
    <w:basedOn w:val="a0"/>
    <w:next w:val="a0"/>
    <w:link w:val="af0"/>
    <w:uiPriority w:val="10"/>
    <w:qFormat/>
    <w:rsid w:val="00BE5F6C"/>
    <w:pPr>
      <w:spacing w:before="240" w:after="60"/>
      <w:jc w:val="center"/>
      <w:outlineLvl w:val="0"/>
    </w:pPr>
    <w:rPr>
      <w:b/>
      <w:bCs/>
      <w:sz w:val="32"/>
      <w:szCs w:val="32"/>
    </w:rPr>
  </w:style>
  <w:style w:type="character" w:customStyle="1" w:styleId="af0">
    <w:name w:val="标题 字符"/>
    <w:basedOn w:val="a1"/>
    <w:link w:val="af"/>
    <w:uiPriority w:val="10"/>
    <w:qFormat/>
    <w:rsid w:val="00BE5F6C"/>
    <w:rPr>
      <w:rFonts w:ascii="Courier New" w:eastAsia="宋体" w:hAnsi="Courier New" w:cs="Times New Roman"/>
      <w:b/>
      <w:bCs/>
      <w:sz w:val="32"/>
      <w:szCs w:val="32"/>
    </w:rPr>
  </w:style>
  <w:style w:type="table" w:styleId="af1">
    <w:name w:val="Table Grid"/>
    <w:basedOn w:val="a2"/>
    <w:uiPriority w:val="59"/>
    <w:qFormat/>
    <w:rsid w:val="00BE5F6C"/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2">
    <w:name w:val="page number"/>
    <w:basedOn w:val="a1"/>
    <w:qFormat/>
    <w:rsid w:val="00BE5F6C"/>
  </w:style>
  <w:style w:type="character" w:styleId="af3">
    <w:name w:val="FollowedHyperlink"/>
    <w:basedOn w:val="a1"/>
    <w:qFormat/>
    <w:rsid w:val="00BE5F6C"/>
    <w:rPr>
      <w:color w:val="800080"/>
      <w:u w:val="single"/>
    </w:rPr>
  </w:style>
  <w:style w:type="character" w:styleId="af4">
    <w:name w:val="Hyperlink"/>
    <w:basedOn w:val="a1"/>
    <w:qFormat/>
    <w:rsid w:val="00BE5F6C"/>
    <w:rPr>
      <w:color w:val="0000FF"/>
      <w:u w:val="none"/>
    </w:rPr>
  </w:style>
  <w:style w:type="paragraph" w:customStyle="1" w:styleId="AltM">
    <w:name w:val="Alt+M_表内文字（居中）"/>
    <w:basedOn w:val="a0"/>
    <w:qFormat/>
    <w:rsid w:val="00BE5F6C"/>
    <w:pPr>
      <w:spacing w:line="300" w:lineRule="auto"/>
      <w:jc w:val="center"/>
    </w:pPr>
    <w:rPr>
      <w:rFonts w:cs="宋体"/>
      <w:szCs w:val="20"/>
    </w:rPr>
  </w:style>
  <w:style w:type="paragraph" w:customStyle="1" w:styleId="af5">
    <w:name w:val="代码"/>
    <w:link w:val="af6"/>
    <w:qFormat/>
    <w:rsid w:val="00BE5F6C"/>
    <w:rPr>
      <w:rFonts w:ascii="Calibri" w:eastAsia="宋体" w:hAnsi="Calibri" w:cs="Times New Roman"/>
      <w:color w:val="FF0000"/>
      <w:kern w:val="0"/>
      <w:sz w:val="20"/>
      <w:szCs w:val="20"/>
    </w:rPr>
  </w:style>
  <w:style w:type="paragraph" w:customStyle="1" w:styleId="af7">
    <w:name w:val="封面（文件名称）"/>
    <w:basedOn w:val="a0"/>
    <w:qFormat/>
    <w:rsid w:val="00BE5F6C"/>
    <w:pPr>
      <w:spacing w:line="300" w:lineRule="auto"/>
      <w:jc w:val="center"/>
    </w:pPr>
    <w:rPr>
      <w:rFonts w:eastAsia="黑体" w:cs="宋体"/>
      <w:b/>
      <w:bCs/>
      <w:sz w:val="60"/>
      <w:szCs w:val="60"/>
    </w:rPr>
  </w:style>
  <w:style w:type="paragraph" w:customStyle="1" w:styleId="af8">
    <w:name w:val="目录"/>
    <w:basedOn w:val="a0"/>
    <w:qFormat/>
    <w:rsid w:val="00BE5F6C"/>
    <w:pPr>
      <w:spacing w:beforeLines="50" w:afterLines="50" w:line="300" w:lineRule="auto"/>
      <w:jc w:val="center"/>
    </w:pPr>
    <w:rPr>
      <w:rFonts w:ascii="宋体" w:hAnsi="宋体" w:cs="宋体"/>
      <w:b/>
      <w:bCs/>
      <w:sz w:val="32"/>
      <w:szCs w:val="20"/>
    </w:rPr>
  </w:style>
  <w:style w:type="paragraph" w:customStyle="1" w:styleId="af9">
    <w:name w:val="封面（编制、审核、批准）"/>
    <w:basedOn w:val="a0"/>
    <w:qFormat/>
    <w:rsid w:val="00BE5F6C"/>
    <w:pPr>
      <w:spacing w:before="156" w:after="156" w:line="360" w:lineRule="auto"/>
      <w:jc w:val="center"/>
    </w:pPr>
    <w:rPr>
      <w:rFonts w:ascii="宋体" w:eastAsia="黑体" w:cs="宋体"/>
      <w:b/>
      <w:bCs/>
      <w:sz w:val="36"/>
      <w:szCs w:val="32"/>
    </w:rPr>
  </w:style>
  <w:style w:type="paragraph" w:customStyle="1" w:styleId="afa">
    <w:name w:val="封面（项目名称）"/>
    <w:basedOn w:val="a0"/>
    <w:qFormat/>
    <w:rsid w:val="00BE5F6C"/>
    <w:pPr>
      <w:spacing w:beforeLines="50" w:afterLines="50" w:line="300" w:lineRule="auto"/>
      <w:jc w:val="center"/>
    </w:pPr>
    <w:rPr>
      <w:rFonts w:eastAsia="黑体" w:cs="宋体"/>
      <w:b/>
      <w:bCs/>
      <w:sz w:val="48"/>
      <w:szCs w:val="20"/>
    </w:rPr>
  </w:style>
  <w:style w:type="paragraph" w:customStyle="1" w:styleId="AltL">
    <w:name w:val="Alt+L表内文字（左对齐）"/>
    <w:basedOn w:val="AltM"/>
    <w:link w:val="AltLChar"/>
    <w:qFormat/>
    <w:rsid w:val="00BE5F6C"/>
    <w:pPr>
      <w:tabs>
        <w:tab w:val="left" w:pos="828"/>
        <w:tab w:val="left" w:pos="1845"/>
      </w:tabs>
      <w:jc w:val="left"/>
    </w:pPr>
  </w:style>
  <w:style w:type="paragraph" w:customStyle="1" w:styleId="a">
    <w:name w:val="二级标号"/>
    <w:basedOn w:val="a0"/>
    <w:link w:val="Char"/>
    <w:qFormat/>
    <w:rsid w:val="00BE5F6C"/>
    <w:pPr>
      <w:numPr>
        <w:ilvl w:val="1"/>
        <w:numId w:val="2"/>
      </w:numPr>
      <w:spacing w:line="300" w:lineRule="auto"/>
    </w:pPr>
    <w:rPr>
      <w:rFonts w:cs="宋体"/>
      <w:sz w:val="24"/>
    </w:rPr>
  </w:style>
  <w:style w:type="character" w:customStyle="1" w:styleId="af6">
    <w:name w:val="代码 字符"/>
    <w:link w:val="af5"/>
    <w:qFormat/>
    <w:rsid w:val="00BE5F6C"/>
    <w:rPr>
      <w:rFonts w:ascii="Calibri" w:eastAsia="宋体" w:hAnsi="Calibri" w:cs="Times New Roman"/>
      <w:color w:val="FF0000"/>
      <w:kern w:val="0"/>
      <w:sz w:val="20"/>
      <w:szCs w:val="20"/>
    </w:rPr>
  </w:style>
  <w:style w:type="character" w:customStyle="1" w:styleId="Char">
    <w:name w:val="二级标号 Char"/>
    <w:basedOn w:val="a1"/>
    <w:link w:val="a"/>
    <w:qFormat/>
    <w:rsid w:val="00BE5F6C"/>
    <w:rPr>
      <w:rFonts w:ascii="Courier New" w:eastAsia="宋体" w:hAnsi="Courier New" w:cs="宋体"/>
      <w:sz w:val="24"/>
      <w:szCs w:val="24"/>
    </w:rPr>
  </w:style>
  <w:style w:type="character" w:customStyle="1" w:styleId="AltLChar">
    <w:name w:val="Alt+L表内文字（左对齐） Char"/>
    <w:basedOn w:val="a1"/>
    <w:link w:val="AltL"/>
    <w:qFormat/>
    <w:rsid w:val="00BE5F6C"/>
    <w:rPr>
      <w:rFonts w:ascii="Courier New" w:eastAsia="宋体" w:hAnsi="Courier New" w:cs="宋体"/>
      <w:szCs w:val="20"/>
    </w:rPr>
  </w:style>
  <w:style w:type="character" w:customStyle="1" w:styleId="11">
    <w:name w:val="未处理的提及1"/>
    <w:basedOn w:val="a1"/>
    <w:uiPriority w:val="99"/>
    <w:unhideWhenUsed/>
    <w:qFormat/>
    <w:rsid w:val="00BE5F6C"/>
    <w:rPr>
      <w:color w:val="808080"/>
      <w:shd w:val="clear" w:color="auto" w:fill="E6E6E6"/>
    </w:rPr>
  </w:style>
  <w:style w:type="character" w:styleId="afb">
    <w:name w:val="Unresolved Mention"/>
    <w:basedOn w:val="a1"/>
    <w:uiPriority w:val="99"/>
    <w:semiHidden/>
    <w:unhideWhenUsed/>
    <w:rsid w:val="00E913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10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hyperlink" Target="https://www.androiddevtools.cn/index.html" TargetMode="External"/><Relationship Id="rId39" Type="http://schemas.openxmlformats.org/officeDocument/2006/relationships/image" Target="media/image24.png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hyperlink" Target="https://book.flutterchina.club/" TargetMode="External"/><Relationship Id="rId2" Type="http://schemas.openxmlformats.org/officeDocument/2006/relationships/styles" Target="styles.xml"/><Relationship Id="rId16" Type="http://schemas.openxmlformats.org/officeDocument/2006/relationships/hyperlink" Target="https://flutter.dev/docs/development/tools/sdk/releases" TargetMode="External"/><Relationship Id="rId20" Type="http://schemas.openxmlformats.org/officeDocument/2006/relationships/hyperlink" Target="https://flutter.cn/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gif"/><Relationship Id="rId54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hyperlink" Target="https://juejin.im/post/5c910bd55188252da05f3f05" TargetMode="External"/><Relationship Id="rId11" Type="http://schemas.openxmlformats.org/officeDocument/2006/relationships/hyperlink" Target="https://ke.qq.com/course/package/16132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gif"/><Relationship Id="rId45" Type="http://schemas.openxmlformats.org/officeDocument/2006/relationships/image" Target="media/image30.png"/><Relationship Id="rId53" Type="http://schemas.openxmlformats.org/officeDocument/2006/relationships/image" Target="media/image38.gif"/><Relationship Id="rId58" Type="http://schemas.openxmlformats.org/officeDocument/2006/relationships/image" Target="media/image43.gif"/><Relationship Id="rId5" Type="http://schemas.openxmlformats.org/officeDocument/2006/relationships/hyperlink" Target="https://flutter.dev/docs/development/tools/sdk/releases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3.gif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theme" Target="theme/theme1.xml"/><Relationship Id="rId10" Type="http://schemas.openxmlformats.org/officeDocument/2006/relationships/hyperlink" Target="https://flutterchina.club/get-started/install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4" Type="http://schemas.openxmlformats.org/officeDocument/2006/relationships/image" Target="media/image29.gif"/><Relationship Id="rId52" Type="http://schemas.openxmlformats.org/officeDocument/2006/relationships/image" Target="media/image37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juejin.im/tag/Flutter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2.gif"/><Relationship Id="rId30" Type="http://schemas.openxmlformats.org/officeDocument/2006/relationships/image" Target="media/image15.png"/><Relationship Id="rId35" Type="http://schemas.openxmlformats.org/officeDocument/2006/relationships/image" Target="media/image20.gif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hyperlink" Target="https://github.com/wendux/flutter_in_action_source_code" TargetMode="External"/><Relationship Id="rId51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storage.googleapis.com/flutter_infra/releases/stable/windows/flutter_windows_v1.12.13+hotfix.9-stable.zip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ocuments\&#33258;&#23450;&#20041;%20Office%20&#27169;&#26495;\&#31354;&#20889;&#20316;&#27169;&#26495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空写作模板.dotx</Template>
  <TotalTime>231</TotalTime>
  <Pages>33</Pages>
  <Words>1414</Words>
  <Characters>8064</Characters>
  <Application>Microsoft Office Word</Application>
  <DocSecurity>0</DocSecurity>
  <Lines>67</Lines>
  <Paragraphs>18</Paragraphs>
  <ScaleCrop>false</ScaleCrop>
  <Company>P R C</Company>
  <LinksUpToDate>false</LinksUpToDate>
  <CharactersWithSpaces>9460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317</cp:revision>
  <dcterms:created xsi:type="dcterms:W3CDTF">2020-05-21T03:46:00Z</dcterms:created>
  <dcterms:modified xsi:type="dcterms:W3CDTF">2020-05-27T10:12:00Z</dcterms:modified>
</cp:coreProperties>
</file>