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A0C30" w14:textId="43BBD4D1" w:rsidR="00B24841" w:rsidRDefault="00B24841" w:rsidP="00B24841">
      <w:r>
        <w:rPr>
          <w:rFonts w:hint="eastAsia"/>
        </w:rPr>
        <w:t xml:space="preserve">PHP </w:t>
      </w:r>
      <w:r>
        <w:rPr>
          <w:rFonts w:hint="eastAsia"/>
        </w:rPr>
        <w:t>包：</w:t>
      </w:r>
      <w:r>
        <w:rPr>
          <w:rFonts w:hint="eastAsia"/>
        </w:rPr>
        <w:t xml:space="preserve"> </w:t>
      </w:r>
      <w:hyperlink r:id="rId7" w:history="1">
        <w:r w:rsidRPr="00C50D82">
          <w:rPr>
            <w:rStyle w:val="af4"/>
            <w:rFonts w:hint="eastAsia"/>
          </w:rPr>
          <w:t>http://pecl.php.net/package-stats.php</w:t>
        </w:r>
      </w:hyperlink>
    </w:p>
    <w:p w14:paraId="678259CA" w14:textId="1CB69005" w:rsidR="00B24841" w:rsidRDefault="00B24841" w:rsidP="00B24841">
      <w:r>
        <w:rPr>
          <w:rFonts w:hint="eastAsia"/>
        </w:rPr>
        <w:t xml:space="preserve">PHP </w:t>
      </w:r>
      <w:r>
        <w:rPr>
          <w:rFonts w:hint="eastAsia"/>
        </w:rPr>
        <w:t>官网地址为：</w:t>
      </w:r>
      <w:hyperlink r:id="rId8" w:history="1">
        <w:r w:rsidRPr="00C50D82">
          <w:rPr>
            <w:rStyle w:val="af4"/>
            <w:rFonts w:hint="eastAsia"/>
          </w:rPr>
          <w:t>https://www.php.net/</w:t>
        </w:r>
      </w:hyperlink>
    </w:p>
    <w:p w14:paraId="1F64A001" w14:textId="5FBA3039" w:rsidR="00B24841" w:rsidRDefault="00B24841" w:rsidP="00B24841">
      <w:r>
        <w:rPr>
          <w:rFonts w:hint="eastAsia"/>
        </w:rPr>
        <w:t xml:space="preserve">PHPChina </w:t>
      </w:r>
      <w:r>
        <w:rPr>
          <w:rFonts w:hint="eastAsia"/>
        </w:rPr>
        <w:t>开发者社区：</w:t>
      </w:r>
      <w:hyperlink r:id="rId9" w:history="1">
        <w:r w:rsidRPr="00C50D82">
          <w:rPr>
            <w:rStyle w:val="af4"/>
            <w:rFonts w:hint="eastAsia"/>
          </w:rPr>
          <w:t>http://www.phpchina.com/</w:t>
        </w:r>
      </w:hyperlink>
    </w:p>
    <w:p w14:paraId="1A62969E" w14:textId="12010B18" w:rsidR="00B24841" w:rsidRDefault="00D2006E" w:rsidP="00B24841">
      <w:r>
        <w:rPr>
          <w:rFonts w:hint="eastAsia"/>
        </w:rPr>
        <w:t>P</w:t>
      </w:r>
      <w:r>
        <w:t>HP</w:t>
      </w:r>
      <w:r>
        <w:rPr>
          <w:rFonts w:hint="eastAsia"/>
        </w:rPr>
        <w:t>在线中文手册：</w:t>
      </w:r>
      <w:hyperlink r:id="rId10" w:history="1">
        <w:r w:rsidR="00C05328">
          <w:rPr>
            <w:rStyle w:val="af4"/>
          </w:rPr>
          <w:t>https://www.php.net/manual/zh/</w:t>
        </w:r>
      </w:hyperlink>
    </w:p>
    <w:p w14:paraId="4D134952" w14:textId="4642B37E" w:rsidR="00C05328" w:rsidRDefault="00690294" w:rsidP="00B24841">
      <w:r>
        <w:rPr>
          <w:rFonts w:hint="eastAsia"/>
        </w:rPr>
        <w:t>P</w:t>
      </w:r>
      <w:r>
        <w:t>HP</w:t>
      </w:r>
      <w:r>
        <w:rPr>
          <w:rFonts w:hint="eastAsia"/>
        </w:rPr>
        <w:t>代码规范：</w:t>
      </w:r>
      <w:hyperlink r:id="rId11" w:history="1">
        <w:r w:rsidR="00645D7B">
          <w:rPr>
            <w:rStyle w:val="af4"/>
          </w:rPr>
          <w:t>http://laravel-china.github.io/php-the-right-way/</w:t>
        </w:r>
      </w:hyperlink>
    </w:p>
    <w:p w14:paraId="07ECC6AA" w14:textId="77777777" w:rsidR="00645D7B" w:rsidRPr="00B24841" w:rsidRDefault="00645D7B" w:rsidP="00B24841"/>
    <w:p w14:paraId="08582F5F" w14:textId="7EBAF297" w:rsidR="00E82646" w:rsidRDefault="009A63F1" w:rsidP="00EC7B63">
      <w:pPr>
        <w:pStyle w:val="1"/>
      </w:pPr>
      <w:r>
        <w:rPr>
          <w:rFonts w:hint="eastAsia"/>
        </w:rPr>
        <w:t>基础</w:t>
      </w:r>
      <w:r w:rsidR="0079403B">
        <w:rPr>
          <w:rFonts w:hint="eastAsia"/>
        </w:rPr>
        <w:t>知识</w:t>
      </w:r>
    </w:p>
    <w:p w14:paraId="46AD49F6" w14:textId="2717CEF0" w:rsidR="006C3135" w:rsidRDefault="006C3135" w:rsidP="00FB0655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介绍</w:t>
      </w:r>
    </w:p>
    <w:p w14:paraId="576A9CC3" w14:textId="3D316A61" w:rsidR="00502975" w:rsidRDefault="00502975" w:rsidP="00502975">
      <w:r>
        <w:rPr>
          <w:rFonts w:hint="eastAsia"/>
        </w:rPr>
        <w:t>P</w:t>
      </w:r>
      <w:r>
        <w:t>HP</w:t>
      </w:r>
      <w:r>
        <w:rPr>
          <w:rFonts w:hint="eastAsia"/>
        </w:rPr>
        <w:t>官网：</w:t>
      </w:r>
      <w:hyperlink r:id="rId12" w:history="1">
        <w:r>
          <w:rPr>
            <w:rStyle w:val="af4"/>
          </w:rPr>
          <w:t>https://www.php.net/</w:t>
        </w:r>
      </w:hyperlink>
    </w:p>
    <w:p w14:paraId="2BCAD113" w14:textId="54F5B66B" w:rsidR="00502975" w:rsidRDefault="00FA30E2" w:rsidP="00502975">
      <w:r>
        <w:rPr>
          <w:rFonts w:hint="eastAsia"/>
        </w:rPr>
        <w:t>在线英文文档：</w:t>
      </w:r>
      <w:hyperlink r:id="rId13" w:history="1">
        <w:r>
          <w:rPr>
            <w:rStyle w:val="af4"/>
          </w:rPr>
          <w:t>https://www.php.net/docs.php</w:t>
        </w:r>
      </w:hyperlink>
    </w:p>
    <w:p w14:paraId="71641384" w14:textId="3E39017F" w:rsidR="00FA30E2" w:rsidRDefault="00E14140" w:rsidP="00502975">
      <w:r>
        <w:rPr>
          <w:rFonts w:hint="eastAsia"/>
        </w:rPr>
        <w:t>在线中文文档：</w:t>
      </w:r>
      <w:hyperlink r:id="rId14" w:history="1">
        <w:r w:rsidR="00446457" w:rsidRPr="00CC06EC">
          <w:rPr>
            <w:rStyle w:val="af4"/>
          </w:rPr>
          <w:t>https://www.php.net/manual/zh/</w:t>
        </w:r>
      </w:hyperlink>
    </w:p>
    <w:p w14:paraId="22048E1E" w14:textId="2A0598CA" w:rsidR="00446457" w:rsidRPr="00446457" w:rsidRDefault="00EB53DE" w:rsidP="00502975">
      <w:r>
        <w:rPr>
          <w:rFonts w:hint="eastAsia"/>
        </w:rPr>
        <w:t>下载</w:t>
      </w:r>
      <w:r>
        <w:rPr>
          <w:rFonts w:hint="eastAsia"/>
        </w:rPr>
        <w:t>chm</w:t>
      </w:r>
      <w:r>
        <w:rPr>
          <w:rFonts w:hint="eastAsia"/>
        </w:rPr>
        <w:t>格式的离线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手册。</w:t>
      </w:r>
    </w:p>
    <w:p w14:paraId="1B060152" w14:textId="3C9A9CB2" w:rsidR="006D44B8" w:rsidRDefault="00786C08" w:rsidP="006D44B8">
      <w:pPr>
        <w:pStyle w:val="3"/>
      </w:pPr>
      <w:r>
        <w:rPr>
          <w:rFonts w:hint="eastAsia"/>
        </w:rPr>
        <w:t>P</w:t>
      </w:r>
      <w:r>
        <w:t>HP</w:t>
      </w:r>
      <w:r w:rsidR="006D44B8">
        <w:rPr>
          <w:rFonts w:hint="eastAsia"/>
        </w:rPr>
        <w:t>是</w:t>
      </w:r>
      <w:r>
        <w:rPr>
          <w:rFonts w:hint="eastAsia"/>
        </w:rPr>
        <w:t>什么</w:t>
      </w:r>
    </w:p>
    <w:p w14:paraId="127A1A9B" w14:textId="4F8E662B" w:rsidR="00BF68F5" w:rsidRDefault="00BF68F5" w:rsidP="00BF68F5">
      <w:r>
        <w:rPr>
          <w:rFonts w:hint="eastAsia"/>
        </w:rPr>
        <w:t>Hypertext</w:t>
      </w:r>
      <w:r>
        <w:t xml:space="preserve"> </w:t>
      </w:r>
      <w:r>
        <w:rPr>
          <w:rFonts w:hint="eastAsia"/>
        </w:rPr>
        <w:t>Preprocessor</w:t>
      </w:r>
      <w:r>
        <w:rPr>
          <w:rFonts w:hint="eastAsia"/>
        </w:rPr>
        <w:t>：</w:t>
      </w:r>
      <w:r w:rsidR="00926511">
        <w:rPr>
          <w:rFonts w:hint="eastAsia"/>
        </w:rPr>
        <w:t>超文本预处理器。</w:t>
      </w:r>
    </w:p>
    <w:p w14:paraId="24F26B12" w14:textId="77777777" w:rsidR="00926511" w:rsidRPr="00BF68F5" w:rsidRDefault="00926511" w:rsidP="00BF68F5"/>
    <w:p w14:paraId="722E19FD" w14:textId="5FABD7BF" w:rsidR="006D44B8" w:rsidRDefault="006D44B8" w:rsidP="006D44B8">
      <w:pPr>
        <w:pStyle w:val="3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语言优势</w:t>
      </w:r>
    </w:p>
    <w:p w14:paraId="76C0FFF3" w14:textId="5E80ABAD" w:rsidR="006D44B8" w:rsidRDefault="006D44B8" w:rsidP="006D44B8">
      <w:pPr>
        <w:pStyle w:val="3"/>
      </w:pPr>
      <w:r>
        <w:rPr>
          <w:rFonts w:hint="eastAsia"/>
        </w:rPr>
        <w:t>P</w:t>
      </w:r>
      <w:r>
        <w:t>HP7</w:t>
      </w:r>
      <w:r>
        <w:rPr>
          <w:rFonts w:hint="eastAsia"/>
        </w:rPr>
        <w:t>新特性</w:t>
      </w:r>
    </w:p>
    <w:p w14:paraId="4DF9F0C5" w14:textId="0946FE44" w:rsidR="006D44B8" w:rsidRDefault="006D44B8" w:rsidP="006D44B8">
      <w:pPr>
        <w:pStyle w:val="3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发展趋势</w:t>
      </w:r>
    </w:p>
    <w:p w14:paraId="7E80D8F0" w14:textId="03953832" w:rsidR="006D44B8" w:rsidRPr="006D44B8" w:rsidRDefault="006D44B8" w:rsidP="006D44B8">
      <w:pPr>
        <w:pStyle w:val="3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应用领域</w:t>
      </w:r>
    </w:p>
    <w:p w14:paraId="625100B7" w14:textId="57FE54D5" w:rsidR="00A618A0" w:rsidRDefault="00A618A0">
      <w:pPr>
        <w:pStyle w:val="3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学习资源</w:t>
      </w:r>
    </w:p>
    <w:p w14:paraId="530963F7" w14:textId="77777777" w:rsidR="00123FDE" w:rsidRPr="00123FDE" w:rsidRDefault="00123FDE" w:rsidP="00123FDE"/>
    <w:p w14:paraId="4BB2E284" w14:textId="77777777" w:rsidR="00A618A0" w:rsidRPr="00A618A0" w:rsidRDefault="00A618A0" w:rsidP="00A618A0"/>
    <w:p w14:paraId="39BA78ED" w14:textId="6F372DC9" w:rsidR="00106351" w:rsidRDefault="00E36A38" w:rsidP="00E36A38">
      <w:pPr>
        <w:pStyle w:val="2"/>
      </w:pPr>
      <w:r>
        <w:rPr>
          <w:rFonts w:hint="eastAsia"/>
        </w:rPr>
        <w:t>环境搭建</w:t>
      </w:r>
    </w:p>
    <w:p w14:paraId="762455A5" w14:textId="05EB3E28" w:rsidR="00241A84" w:rsidRDefault="00C729CF" w:rsidP="00241A84">
      <w:r>
        <w:rPr>
          <w:rFonts w:hint="eastAsia"/>
        </w:rPr>
        <w:t>P</w:t>
      </w:r>
      <w:r>
        <w:t>HP</w:t>
      </w:r>
      <w:r w:rsidR="00241A84">
        <w:rPr>
          <w:rFonts w:hint="eastAsia"/>
        </w:rPr>
        <w:t>环境搭建包括</w:t>
      </w:r>
      <w:r w:rsidR="00241A84">
        <w:rPr>
          <w:rFonts w:hint="eastAsia"/>
        </w:rPr>
        <w:t>P</w:t>
      </w:r>
      <w:r w:rsidR="00241A84">
        <w:t>HP</w:t>
      </w:r>
      <w:r w:rsidR="00241A84">
        <w:rPr>
          <w:rFonts w:hint="eastAsia"/>
        </w:rPr>
        <w:t>运行环境的搭建以及</w:t>
      </w:r>
      <w:r w:rsidR="00241A84">
        <w:rPr>
          <w:rFonts w:hint="eastAsia"/>
        </w:rPr>
        <w:t>P</w:t>
      </w:r>
      <w:r w:rsidR="00241A84">
        <w:t>HP</w:t>
      </w:r>
      <w:r w:rsidR="00241A84">
        <w:rPr>
          <w:rFonts w:hint="eastAsia"/>
        </w:rPr>
        <w:t>开发工具的搭建。</w:t>
      </w:r>
    </w:p>
    <w:p w14:paraId="2CBC30BE" w14:textId="739F4CBA" w:rsidR="00E80983" w:rsidRDefault="00E476B8" w:rsidP="00241A84"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系统中，</w:t>
      </w:r>
      <w:r w:rsidR="00E80983">
        <w:rPr>
          <w:rFonts w:hint="eastAsia"/>
        </w:rPr>
        <w:t>宝塔安装命令：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6B8" w14:paraId="41E8F9AF" w14:textId="77777777" w:rsidTr="00E476B8">
        <w:tc>
          <w:tcPr>
            <w:tcW w:w="8296" w:type="dxa"/>
          </w:tcPr>
          <w:p w14:paraId="0CFF86F4" w14:textId="4CA49363" w:rsidR="00E476B8" w:rsidRDefault="00E476B8" w:rsidP="00241A84">
            <w:r w:rsidRPr="00E476B8">
              <w:t>yum install -y wget &amp;&amp; wget -O install.sh http://download.bt.cn/install/install_6.0.sh &amp;&amp; sh install.sh</w:t>
            </w:r>
          </w:p>
        </w:tc>
      </w:tr>
    </w:tbl>
    <w:p w14:paraId="61CB72A9" w14:textId="0131089F" w:rsidR="00E80983" w:rsidRDefault="00E476B8" w:rsidP="00241A84">
      <w:r>
        <w:rPr>
          <w:rFonts w:hint="eastAsia"/>
        </w:rPr>
        <w:t>宝塔安装后所在目录地址为：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79C1" w14:paraId="796EB7D8" w14:textId="77777777" w:rsidTr="00AA79C1">
        <w:tc>
          <w:tcPr>
            <w:tcW w:w="8296" w:type="dxa"/>
          </w:tcPr>
          <w:p w14:paraId="53FF04F9" w14:textId="576E37D3" w:rsidR="00AA79C1" w:rsidRDefault="0048324A" w:rsidP="00241A84">
            <w:r>
              <w:rPr>
                <w:rFonts w:hint="eastAsia"/>
              </w:rPr>
              <w:t>/</w:t>
            </w:r>
            <w:r>
              <w:t>www</w:t>
            </w:r>
          </w:p>
        </w:tc>
      </w:tr>
    </w:tbl>
    <w:p w14:paraId="512471DC" w14:textId="5CDEBDD9" w:rsidR="00E476B8" w:rsidRDefault="0048324A" w:rsidP="00241A84">
      <w:r>
        <w:rPr>
          <w:rFonts w:hint="eastAsia"/>
        </w:rPr>
        <w:lastRenderedPageBreak/>
        <w:t>如下图所示：</w:t>
      </w:r>
    </w:p>
    <w:p w14:paraId="68261289" w14:textId="72E65545" w:rsidR="00E91F13" w:rsidRDefault="00E91F13" w:rsidP="00E91F13">
      <w:pPr>
        <w:jc w:val="center"/>
      </w:pPr>
      <w:r>
        <w:rPr>
          <w:noProof/>
        </w:rPr>
        <w:drawing>
          <wp:inline distT="0" distB="0" distL="0" distR="0" wp14:anchorId="4FD8E048" wp14:editId="4E211018">
            <wp:extent cx="4876800" cy="1295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3114" w14:textId="35C74A0B" w:rsidR="00E91F13" w:rsidRDefault="00E91F13" w:rsidP="00241A84">
      <w:r>
        <w:rPr>
          <w:rFonts w:hint="eastAsia"/>
        </w:rPr>
        <w:t>目录说明：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8B294D" w14:paraId="45AED90F" w14:textId="77777777" w:rsidTr="008B294D">
        <w:tc>
          <w:tcPr>
            <w:tcW w:w="2405" w:type="dxa"/>
          </w:tcPr>
          <w:p w14:paraId="45E76726" w14:textId="20D04909" w:rsidR="008B294D" w:rsidRDefault="008B294D" w:rsidP="00241A84">
            <w:r>
              <w:rPr>
                <w:rFonts w:hint="eastAsia"/>
              </w:rPr>
              <w:t>backup</w:t>
            </w:r>
          </w:p>
        </w:tc>
        <w:tc>
          <w:tcPr>
            <w:tcW w:w="5891" w:type="dxa"/>
          </w:tcPr>
          <w:p w14:paraId="596D003C" w14:textId="08291F27" w:rsidR="008B294D" w:rsidRDefault="008B294D" w:rsidP="00241A84">
            <w:r>
              <w:rPr>
                <w:rFonts w:hint="eastAsia"/>
              </w:rPr>
              <w:t>备份目录</w:t>
            </w:r>
          </w:p>
        </w:tc>
      </w:tr>
      <w:tr w:rsidR="008B294D" w14:paraId="6911BDA2" w14:textId="77777777" w:rsidTr="008B294D">
        <w:tc>
          <w:tcPr>
            <w:tcW w:w="2405" w:type="dxa"/>
          </w:tcPr>
          <w:p w14:paraId="5FC9F76E" w14:textId="2C9CDAC9" w:rsidR="008B294D" w:rsidRDefault="008B294D" w:rsidP="00241A84">
            <w:r>
              <w:rPr>
                <w:rFonts w:hint="eastAsia"/>
              </w:rPr>
              <w:t>server</w:t>
            </w:r>
          </w:p>
        </w:tc>
        <w:tc>
          <w:tcPr>
            <w:tcW w:w="5891" w:type="dxa"/>
          </w:tcPr>
          <w:p w14:paraId="62260EC6" w14:textId="3BFCFA6D" w:rsidR="008B294D" w:rsidRDefault="008B294D" w:rsidP="00241A84"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Apache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Nginx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等组件目录</w:t>
            </w:r>
          </w:p>
        </w:tc>
      </w:tr>
      <w:tr w:rsidR="008B294D" w14:paraId="1753CA1A" w14:textId="77777777" w:rsidTr="008B294D">
        <w:tc>
          <w:tcPr>
            <w:tcW w:w="2405" w:type="dxa"/>
          </w:tcPr>
          <w:p w14:paraId="68A4EBC8" w14:textId="731FF479" w:rsidR="008B294D" w:rsidRDefault="008B294D" w:rsidP="00241A84">
            <w:r>
              <w:rPr>
                <w:rFonts w:hint="eastAsia"/>
              </w:rPr>
              <w:t>wwwlogs</w:t>
            </w:r>
          </w:p>
        </w:tc>
        <w:tc>
          <w:tcPr>
            <w:tcW w:w="5891" w:type="dxa"/>
          </w:tcPr>
          <w:p w14:paraId="19F64222" w14:textId="4BAD6F94" w:rsidR="008B294D" w:rsidRDefault="008B294D" w:rsidP="00241A84">
            <w:r>
              <w:rPr>
                <w:rFonts w:hint="eastAsia"/>
              </w:rPr>
              <w:t>网站访问日志</w:t>
            </w:r>
          </w:p>
        </w:tc>
      </w:tr>
      <w:tr w:rsidR="008B294D" w14:paraId="7717944C" w14:textId="77777777" w:rsidTr="008B294D">
        <w:tc>
          <w:tcPr>
            <w:tcW w:w="2405" w:type="dxa"/>
          </w:tcPr>
          <w:p w14:paraId="047D0052" w14:textId="579E6A30" w:rsidR="008B294D" w:rsidRDefault="008B294D" w:rsidP="00241A84">
            <w:r>
              <w:rPr>
                <w:rFonts w:hint="eastAsia"/>
              </w:rPr>
              <w:t>wwwroot</w:t>
            </w:r>
          </w:p>
        </w:tc>
        <w:tc>
          <w:tcPr>
            <w:tcW w:w="5891" w:type="dxa"/>
          </w:tcPr>
          <w:p w14:paraId="4A81F818" w14:textId="773670EE" w:rsidR="008B294D" w:rsidRDefault="008B294D" w:rsidP="00241A84">
            <w:r>
              <w:rPr>
                <w:rFonts w:hint="eastAsia"/>
              </w:rPr>
              <w:t>放置网站程序的目录</w:t>
            </w:r>
          </w:p>
        </w:tc>
      </w:tr>
    </w:tbl>
    <w:p w14:paraId="39704ECE" w14:textId="77777777" w:rsidR="00E91F13" w:rsidRDefault="00E91F13" w:rsidP="00241A84"/>
    <w:p w14:paraId="7720F21F" w14:textId="77777777" w:rsidR="0048324A" w:rsidRDefault="0048324A" w:rsidP="00241A84"/>
    <w:p w14:paraId="1FC81E10" w14:textId="77777777" w:rsidR="00E476B8" w:rsidRPr="00241A84" w:rsidRDefault="00E476B8" w:rsidP="00241A84"/>
    <w:p w14:paraId="7CB59B9B" w14:textId="3F0CD953" w:rsidR="00E36A38" w:rsidRDefault="004F50DC" w:rsidP="00A43DDD">
      <w:pPr>
        <w:pStyle w:val="3"/>
      </w:pPr>
      <w:r>
        <w:rPr>
          <w:rFonts w:hint="eastAsia"/>
        </w:rPr>
        <w:t>运行</w:t>
      </w:r>
      <w:r w:rsidR="00A43DDD">
        <w:rPr>
          <w:rFonts w:hint="eastAsia"/>
        </w:rPr>
        <w:t>环境</w:t>
      </w:r>
    </w:p>
    <w:p w14:paraId="6AFA1C71" w14:textId="785B84A0" w:rsidR="00D100D3" w:rsidRDefault="00F13828" w:rsidP="00D100D3">
      <w:r>
        <w:rPr>
          <w:rFonts w:hint="eastAsia"/>
        </w:rPr>
        <w:t>我们在安装</w:t>
      </w:r>
      <w:r>
        <w:rPr>
          <w:rFonts w:hint="eastAsia"/>
        </w:rPr>
        <w:t>CentOS</w:t>
      </w:r>
      <w:r>
        <w:rPr>
          <w:rFonts w:hint="eastAsia"/>
        </w:rPr>
        <w:t>虚拟机，然后在虚拟机里面安装宝塔面板和</w:t>
      </w:r>
      <w:r>
        <w:rPr>
          <w:rFonts w:hint="eastAsia"/>
        </w:rPr>
        <w:t>Git</w:t>
      </w:r>
      <w:r>
        <w:rPr>
          <w:rFonts w:hint="eastAsia"/>
        </w:rPr>
        <w:t>服务软件。</w:t>
      </w:r>
    </w:p>
    <w:p w14:paraId="09CC9CF4" w14:textId="2FFAC1B3" w:rsidR="00A43DDD" w:rsidRDefault="00F13828" w:rsidP="00A43DDD">
      <w:r>
        <w:rPr>
          <w:rFonts w:hint="eastAsia"/>
        </w:rPr>
        <w:t>通过</w:t>
      </w:r>
      <w:r>
        <w:rPr>
          <w:rFonts w:hint="eastAsia"/>
        </w:rPr>
        <w:t>Git</w:t>
      </w:r>
      <w:r>
        <w:rPr>
          <w:rFonts w:hint="eastAsia"/>
        </w:rPr>
        <w:t>服务可以拉取和提交在</w:t>
      </w:r>
      <w:r>
        <w:rPr>
          <w:rFonts w:hint="eastAsia"/>
        </w:rPr>
        <w:t>Windows</w:t>
      </w:r>
      <w:r>
        <w:rPr>
          <w:rFonts w:hint="eastAsia"/>
        </w:rPr>
        <w:t>中编写的代码，并通过宝塔面板来运行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代码。</w:t>
      </w:r>
    </w:p>
    <w:p w14:paraId="41E5CAB1" w14:textId="686D9EC3" w:rsidR="00BD00DC" w:rsidRDefault="00BD00DC" w:rsidP="00A43DDD">
      <w:r>
        <w:rPr>
          <w:rFonts w:hint="eastAsia"/>
        </w:rPr>
        <w:t>当前，我们</w:t>
      </w:r>
      <w:r w:rsidRPr="00A1590D">
        <w:rPr>
          <w:rFonts w:hint="eastAsia"/>
          <w:b/>
          <w:bCs/>
        </w:rPr>
        <w:t>宝塔面板</w:t>
      </w:r>
      <w:r>
        <w:rPr>
          <w:rFonts w:hint="eastAsia"/>
        </w:rPr>
        <w:t>安装的相关软件为：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269D1" w14:paraId="6A941FBD" w14:textId="77777777" w:rsidTr="00B269D1">
        <w:tc>
          <w:tcPr>
            <w:tcW w:w="4148" w:type="dxa"/>
          </w:tcPr>
          <w:p w14:paraId="0B524F2C" w14:textId="4433207A" w:rsidR="00B269D1" w:rsidRDefault="00B269D1" w:rsidP="00860322">
            <w:pPr>
              <w:jc w:val="center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4148" w:type="dxa"/>
          </w:tcPr>
          <w:p w14:paraId="6FB414F0" w14:textId="3E803896" w:rsidR="00B269D1" w:rsidRDefault="00B269D1" w:rsidP="00860322">
            <w:pPr>
              <w:jc w:val="center"/>
            </w:pPr>
            <w:r>
              <w:rPr>
                <w:rFonts w:hint="eastAsia"/>
              </w:rPr>
              <w:t>版本号</w:t>
            </w:r>
          </w:p>
        </w:tc>
      </w:tr>
      <w:tr w:rsidR="00B269D1" w14:paraId="646471C9" w14:textId="77777777" w:rsidTr="00B269D1">
        <w:tc>
          <w:tcPr>
            <w:tcW w:w="4148" w:type="dxa"/>
          </w:tcPr>
          <w:p w14:paraId="66CE7D1B" w14:textId="78DD3F7B" w:rsidR="00B269D1" w:rsidRDefault="00B269D1" w:rsidP="00A43DDD">
            <w:r>
              <w:rPr>
                <w:rFonts w:hint="eastAsia"/>
              </w:rPr>
              <w:t>Nginx</w:t>
            </w:r>
          </w:p>
        </w:tc>
        <w:tc>
          <w:tcPr>
            <w:tcW w:w="4148" w:type="dxa"/>
          </w:tcPr>
          <w:p w14:paraId="1AA26E0C" w14:textId="210141EE" w:rsidR="00B269D1" w:rsidRDefault="00B269D1" w:rsidP="00A43DDD">
            <w:r>
              <w:rPr>
                <w:rFonts w:hint="eastAsia"/>
              </w:rPr>
              <w:t>1</w:t>
            </w:r>
            <w:r>
              <w:t>.16.1</w:t>
            </w:r>
          </w:p>
        </w:tc>
      </w:tr>
      <w:tr w:rsidR="00B269D1" w14:paraId="3D7BCDE8" w14:textId="77777777" w:rsidTr="00B269D1">
        <w:tc>
          <w:tcPr>
            <w:tcW w:w="4148" w:type="dxa"/>
          </w:tcPr>
          <w:p w14:paraId="7C6E2B65" w14:textId="484B0BA5" w:rsidR="00B269D1" w:rsidRDefault="00B269D1" w:rsidP="00A43DDD">
            <w:r>
              <w:rPr>
                <w:rFonts w:hint="eastAsia"/>
              </w:rPr>
              <w:t>MySQL</w:t>
            </w:r>
          </w:p>
        </w:tc>
        <w:tc>
          <w:tcPr>
            <w:tcW w:w="4148" w:type="dxa"/>
          </w:tcPr>
          <w:p w14:paraId="2983B9CE" w14:textId="3B3CE890" w:rsidR="00B269D1" w:rsidRDefault="00B269D1" w:rsidP="00A43DDD">
            <w:r>
              <w:rPr>
                <w:rFonts w:hint="eastAsia"/>
              </w:rPr>
              <w:t>8</w:t>
            </w:r>
            <w:r>
              <w:t>.0.20</w:t>
            </w:r>
          </w:p>
        </w:tc>
      </w:tr>
      <w:tr w:rsidR="00B269D1" w14:paraId="667A3201" w14:textId="77777777" w:rsidTr="00B269D1">
        <w:tc>
          <w:tcPr>
            <w:tcW w:w="4148" w:type="dxa"/>
          </w:tcPr>
          <w:p w14:paraId="51970E5A" w14:textId="6969200C" w:rsidR="00B269D1" w:rsidRDefault="00B269D1" w:rsidP="00A43DDD"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4148" w:type="dxa"/>
          </w:tcPr>
          <w:p w14:paraId="2B0E8111" w14:textId="136B5EB1" w:rsidR="00B269D1" w:rsidRDefault="00B269D1" w:rsidP="00A43DDD">
            <w:r>
              <w:rPr>
                <w:rFonts w:hint="eastAsia"/>
              </w:rPr>
              <w:t>7</w:t>
            </w:r>
            <w:r>
              <w:t>.4</w:t>
            </w:r>
          </w:p>
        </w:tc>
      </w:tr>
    </w:tbl>
    <w:p w14:paraId="0579B733" w14:textId="2975D0AF" w:rsidR="00595DCA" w:rsidRDefault="00595DCA" w:rsidP="00A43DDD"/>
    <w:p w14:paraId="73F4F8F7" w14:textId="0CF7D16A" w:rsidR="0030683D" w:rsidRPr="00A43DDD" w:rsidRDefault="0030683D" w:rsidP="00A43DDD">
      <w:r>
        <w:rPr>
          <w:rFonts w:hint="eastAsia"/>
        </w:rPr>
        <w:t>我们需要在服务器中创建名称为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Study</w:t>
      </w:r>
      <w:r>
        <w:rPr>
          <w:rFonts w:hint="eastAsia"/>
        </w:rPr>
        <w:t>的</w:t>
      </w:r>
      <w:r>
        <w:rPr>
          <w:rFonts w:hint="eastAsia"/>
        </w:rPr>
        <w:t>Git</w:t>
      </w:r>
      <w:r>
        <w:rPr>
          <w:rFonts w:hint="eastAsia"/>
        </w:rPr>
        <w:t>空仓库，然后拉取到</w:t>
      </w:r>
      <w:r>
        <w:rPr>
          <w:rFonts w:hint="eastAsia"/>
        </w:rPr>
        <w:t>Windows</w:t>
      </w:r>
      <w:r>
        <w:rPr>
          <w:rFonts w:hint="eastAsia"/>
        </w:rPr>
        <w:t>本地</w:t>
      </w:r>
      <w:r w:rsidR="00595DCA">
        <w:rPr>
          <w:rFonts w:hint="eastAsia"/>
        </w:rPr>
        <w:t>的工作目录，然后在使用</w:t>
      </w:r>
      <w:r w:rsidR="00595DCA">
        <w:rPr>
          <w:rFonts w:hint="eastAsia"/>
        </w:rPr>
        <w:t>IntelliJ</w:t>
      </w:r>
      <w:r w:rsidR="00595DCA">
        <w:t xml:space="preserve"> </w:t>
      </w:r>
      <w:r w:rsidR="00595DCA">
        <w:rPr>
          <w:rFonts w:hint="eastAsia"/>
        </w:rPr>
        <w:t>IDEA</w:t>
      </w:r>
      <w:r w:rsidR="00595DCA">
        <w:rPr>
          <w:rFonts w:hint="eastAsia"/>
        </w:rPr>
        <w:t>来打开该项目</w:t>
      </w:r>
      <w:r w:rsidR="003B44E8">
        <w:rPr>
          <w:rFonts w:hint="eastAsia"/>
        </w:rPr>
        <w:t>，并通过</w:t>
      </w:r>
      <w:r w:rsidR="003B44E8">
        <w:rPr>
          <w:rFonts w:hint="eastAsia"/>
        </w:rPr>
        <w:t>IntelliJ</w:t>
      </w:r>
      <w:r w:rsidR="003B44E8">
        <w:t xml:space="preserve"> </w:t>
      </w:r>
      <w:r w:rsidR="003B44E8">
        <w:rPr>
          <w:rFonts w:hint="eastAsia"/>
        </w:rPr>
        <w:t>IDEA</w:t>
      </w:r>
      <w:r w:rsidR="003B44E8">
        <w:rPr>
          <w:rFonts w:hint="eastAsia"/>
        </w:rPr>
        <w:t>来编写和提交代码文件到</w:t>
      </w:r>
      <w:r w:rsidR="003B44E8">
        <w:rPr>
          <w:rFonts w:hint="eastAsia"/>
        </w:rPr>
        <w:t>PHPStudy</w:t>
      </w:r>
      <w:r w:rsidR="003B44E8">
        <w:rPr>
          <w:rFonts w:hint="eastAsia"/>
        </w:rPr>
        <w:t>仓库。</w:t>
      </w:r>
    </w:p>
    <w:p w14:paraId="1D1CFCFC" w14:textId="4B2430C7" w:rsidR="00A43DDD" w:rsidRDefault="00A43DDD" w:rsidP="00A43DDD">
      <w:pPr>
        <w:pStyle w:val="3"/>
      </w:pPr>
      <w:r>
        <w:rPr>
          <w:rFonts w:hint="eastAsia"/>
        </w:rPr>
        <w:t>开发工具</w:t>
      </w:r>
    </w:p>
    <w:p w14:paraId="19263D2D" w14:textId="4F9B058B" w:rsidR="00234383" w:rsidRDefault="00406662" w:rsidP="00A43DDD">
      <w:r>
        <w:rPr>
          <w:rFonts w:hint="eastAsia"/>
        </w:rPr>
        <w:t>我们在</w:t>
      </w:r>
      <w:r>
        <w:rPr>
          <w:rFonts w:hint="eastAsia"/>
        </w:rPr>
        <w:t>Windows</w:t>
      </w:r>
      <w:r>
        <w:rPr>
          <w:rFonts w:hint="eastAsia"/>
        </w:rPr>
        <w:t>系统中使用</w:t>
      </w: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IDEA</w:t>
      </w:r>
      <w:r>
        <w:rPr>
          <w:rFonts w:hint="eastAsia"/>
        </w:rPr>
        <w:t>做为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开发环境。</w:t>
      </w:r>
    </w:p>
    <w:p w14:paraId="53B4E3EF" w14:textId="72F1F4F9" w:rsidR="00234383" w:rsidRDefault="00234383" w:rsidP="00A43DDD"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IDEA</w:t>
      </w:r>
      <w:r>
        <w:rPr>
          <w:rFonts w:hint="eastAsia"/>
        </w:rPr>
        <w:t>下载地址为：</w:t>
      </w:r>
      <w:hyperlink r:id="rId16" w:history="1">
        <w:r w:rsidR="00C53AC5" w:rsidRPr="00855260">
          <w:rPr>
            <w:rStyle w:val="af4"/>
          </w:rPr>
          <w:t>https://www.jetbrains.com/idea/download/</w:t>
        </w:r>
      </w:hyperlink>
    </w:p>
    <w:p w14:paraId="4DB862E1" w14:textId="35B642F5" w:rsidR="009F34AD" w:rsidRDefault="009F34AD" w:rsidP="00A43DDD"/>
    <w:p w14:paraId="2C337617" w14:textId="14C574C2" w:rsidR="009F34AD" w:rsidRDefault="009F34AD" w:rsidP="009F34AD">
      <w:pPr>
        <w:pStyle w:val="3"/>
      </w:pPr>
      <w:r>
        <w:rPr>
          <w:rFonts w:hint="eastAsia"/>
        </w:rPr>
        <w:t>搭建总结</w:t>
      </w:r>
    </w:p>
    <w:p w14:paraId="18AC137B" w14:textId="77777777" w:rsidR="00AB5326" w:rsidRDefault="00AB5326" w:rsidP="00A43DDD"/>
    <w:p w14:paraId="19C090C1" w14:textId="392ACAE1" w:rsidR="00AB5326" w:rsidRDefault="00AB5326" w:rsidP="00A43DDD">
      <w:r>
        <w:rPr>
          <w:rFonts w:hint="eastAsia"/>
        </w:rPr>
        <w:t>之所以采用这种分开方式，是因为我们最终的代码仍然是要运行在</w:t>
      </w:r>
      <w:r>
        <w:rPr>
          <w:rFonts w:hint="eastAsia"/>
        </w:rPr>
        <w:t>C</w:t>
      </w:r>
      <w:r>
        <w:t>entOS</w:t>
      </w:r>
      <w:r>
        <w:rPr>
          <w:rFonts w:hint="eastAsia"/>
        </w:rPr>
        <w:t>服务器上的。</w:t>
      </w:r>
      <w:r w:rsidR="0084621F">
        <w:rPr>
          <w:rFonts w:hint="eastAsia"/>
        </w:rPr>
        <w:t>而分开方式可以</w:t>
      </w:r>
      <w:r>
        <w:rPr>
          <w:rFonts w:hint="eastAsia"/>
        </w:rPr>
        <w:t>保持程序和运行环境的一致性</w:t>
      </w:r>
      <w:r w:rsidR="0084621F">
        <w:rPr>
          <w:rFonts w:hint="eastAsia"/>
        </w:rPr>
        <w:t>。</w:t>
      </w:r>
    </w:p>
    <w:p w14:paraId="39B5EE1C" w14:textId="71D8EC08" w:rsidR="00E8356C" w:rsidRDefault="00E8356C" w:rsidP="00A43DDD"/>
    <w:p w14:paraId="29E3F0E9" w14:textId="77777777" w:rsidR="008F35BE" w:rsidRPr="00A43DDD" w:rsidRDefault="008F35BE" w:rsidP="00A43DDD"/>
    <w:p w14:paraId="4E60CBE4" w14:textId="1EB2D985" w:rsidR="00491A3B" w:rsidRDefault="00491A3B" w:rsidP="006C5D29">
      <w:pPr>
        <w:pStyle w:val="2"/>
      </w:pPr>
      <w:r>
        <w:rPr>
          <w:rFonts w:hint="eastAsia"/>
        </w:rPr>
        <w:lastRenderedPageBreak/>
        <w:t>PHPUnit</w:t>
      </w:r>
      <w:r>
        <w:rPr>
          <w:rFonts w:hint="eastAsia"/>
        </w:rPr>
        <w:t>单元测试</w:t>
      </w:r>
      <w:r w:rsidR="00DE7FD0">
        <w:rPr>
          <w:rFonts w:hint="eastAsia"/>
        </w:rPr>
        <w:t>组件</w:t>
      </w:r>
    </w:p>
    <w:p w14:paraId="2DEB2D29" w14:textId="7A736D54" w:rsidR="00DE7FD0" w:rsidRPr="00DE7FD0" w:rsidRDefault="00DE7FD0" w:rsidP="00DE7FD0">
      <w:pPr>
        <w:pStyle w:val="3"/>
      </w:pPr>
      <w:r>
        <w:rPr>
          <w:rFonts w:hint="eastAsia"/>
        </w:rPr>
        <w:t>PHPUnit</w:t>
      </w:r>
      <w:r>
        <w:rPr>
          <w:rFonts w:hint="eastAsia"/>
        </w:rPr>
        <w:t>相关网址</w:t>
      </w:r>
    </w:p>
    <w:p w14:paraId="7BC63EAC" w14:textId="56177A2F" w:rsidR="0046710E" w:rsidRDefault="0046710E" w:rsidP="0046710E">
      <w:r>
        <w:rPr>
          <w:rFonts w:hint="eastAsia"/>
        </w:rPr>
        <w:t>PHPUnit</w:t>
      </w:r>
      <w:r>
        <w:rPr>
          <w:rFonts w:hint="eastAsia"/>
        </w:rPr>
        <w:t>官网：</w:t>
      </w:r>
      <w:hyperlink r:id="rId17" w:history="1">
        <w:r>
          <w:rPr>
            <w:rStyle w:val="af4"/>
          </w:rPr>
          <w:t>https://phpunit.de/</w:t>
        </w:r>
      </w:hyperlink>
    </w:p>
    <w:p w14:paraId="5DB74932" w14:textId="5E9679D9" w:rsidR="0046710E" w:rsidRPr="0046710E" w:rsidRDefault="0046710E" w:rsidP="0046710E">
      <w:r>
        <w:rPr>
          <w:rFonts w:hint="eastAsia"/>
        </w:rPr>
        <w:t>中文官网：</w:t>
      </w:r>
      <w:hyperlink r:id="rId18" w:history="1">
        <w:r>
          <w:rPr>
            <w:rStyle w:val="af4"/>
          </w:rPr>
          <w:t>http://www.phpunit.cn/</w:t>
        </w:r>
      </w:hyperlink>
    </w:p>
    <w:p w14:paraId="15A7EE61" w14:textId="77777777" w:rsidR="009E37F5" w:rsidRDefault="00074862" w:rsidP="00491A3B">
      <w:r w:rsidRPr="00074862">
        <w:rPr>
          <w:rFonts w:hint="eastAsia"/>
        </w:rPr>
        <w:t>在线中文手册</w:t>
      </w:r>
      <w:r w:rsidR="00952D4D">
        <w:rPr>
          <w:rFonts w:hint="eastAsia"/>
        </w:rPr>
        <w:t>：</w:t>
      </w:r>
      <w:hyperlink r:id="rId19" w:history="1">
        <w:r w:rsidR="009E37F5">
          <w:rPr>
            <w:rStyle w:val="af4"/>
          </w:rPr>
          <w:t>http://www.phpunit.cn/documentation.html</w:t>
        </w:r>
      </w:hyperlink>
    </w:p>
    <w:p w14:paraId="66797CC6" w14:textId="3936296D" w:rsidR="00491A3B" w:rsidRDefault="0080305D" w:rsidP="00491A3B">
      <w:r>
        <w:rPr>
          <w:rFonts w:hint="eastAsia"/>
        </w:rPr>
        <w:t>中文入门文档</w:t>
      </w:r>
      <w:r w:rsidR="00952D4D">
        <w:t xml:space="preserve"> </w:t>
      </w:r>
      <w:r>
        <w:rPr>
          <w:rFonts w:hint="eastAsia"/>
        </w:rPr>
        <w:t>：</w:t>
      </w:r>
      <w:hyperlink r:id="rId20" w:history="1">
        <w:r>
          <w:rPr>
            <w:rStyle w:val="af4"/>
          </w:rPr>
          <w:t>http://www.phpunit.cn/getting-started.html</w:t>
        </w:r>
      </w:hyperlink>
    </w:p>
    <w:p w14:paraId="6DE00274" w14:textId="45CAFD66" w:rsidR="00DE7FD0" w:rsidRDefault="00DE7FD0" w:rsidP="00491A3B"/>
    <w:p w14:paraId="17680334" w14:textId="0E2F3E06" w:rsidR="00DE7FD0" w:rsidRDefault="003264CE" w:rsidP="003264CE">
      <w:pPr>
        <w:pStyle w:val="3"/>
      </w:pPr>
      <w:r>
        <w:rPr>
          <w:rFonts w:hint="eastAsia"/>
        </w:rPr>
        <w:t>PHPUnit</w:t>
      </w:r>
      <w:r>
        <w:rPr>
          <w:rFonts w:hint="eastAsia"/>
        </w:rPr>
        <w:t>组件安装</w:t>
      </w:r>
    </w:p>
    <w:p w14:paraId="456B1A30" w14:textId="2807EAAF" w:rsidR="003264CE" w:rsidRDefault="00B33AEA" w:rsidP="003264CE">
      <w:r w:rsidRPr="00B33AEA">
        <w:rPr>
          <w:rFonts w:hint="eastAsia"/>
        </w:rPr>
        <w:t>打开网站根目录下的</w:t>
      </w:r>
      <w:r w:rsidRPr="00B33AEA">
        <w:rPr>
          <w:rFonts w:hint="eastAsia"/>
        </w:rPr>
        <w:t>composer.json</w:t>
      </w:r>
      <w:r w:rsidRPr="00B33AEA">
        <w:rPr>
          <w:rFonts w:hint="eastAsia"/>
        </w:rPr>
        <w:t>文件，在文件中增加如下代码：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3AEA" w14:paraId="26A0D17E" w14:textId="77777777" w:rsidTr="00B33AEA">
        <w:tc>
          <w:tcPr>
            <w:tcW w:w="8296" w:type="dxa"/>
          </w:tcPr>
          <w:p w14:paraId="32AC8B97" w14:textId="77777777" w:rsidR="00B33AEA" w:rsidRDefault="00B33AEA" w:rsidP="00B33AEA">
            <w:r>
              <w:t xml:space="preserve">  "require-dev": {</w:t>
            </w:r>
          </w:p>
          <w:p w14:paraId="2073FC8B" w14:textId="77777777" w:rsidR="00B33AEA" w:rsidRDefault="00B33AEA" w:rsidP="00B33AEA">
            <w:r>
              <w:t xml:space="preserve">    "phpunit/phpunit": "*"</w:t>
            </w:r>
          </w:p>
          <w:p w14:paraId="5D33C887" w14:textId="1CAC2E6D" w:rsidR="00B33AEA" w:rsidRDefault="00B33AEA" w:rsidP="00B33AEA">
            <w:r>
              <w:t xml:space="preserve">  },</w:t>
            </w:r>
          </w:p>
        </w:tc>
      </w:tr>
    </w:tbl>
    <w:p w14:paraId="65CEFD5D" w14:textId="1C5A01B6" w:rsidR="00B33AEA" w:rsidRDefault="00B33AEA" w:rsidP="003264CE">
      <w:r w:rsidRPr="00B33AEA">
        <w:rPr>
          <w:rFonts w:hint="eastAsia"/>
        </w:rPr>
        <w:t>然后在网站根目录下执行如下命令：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3AEA" w14:paraId="709B6AF3" w14:textId="77777777" w:rsidTr="00B33AEA">
        <w:tc>
          <w:tcPr>
            <w:tcW w:w="8296" w:type="dxa"/>
          </w:tcPr>
          <w:p w14:paraId="785F06F9" w14:textId="6966003C" w:rsidR="00B33AEA" w:rsidRDefault="00B33AEA" w:rsidP="003264CE">
            <w:r w:rsidRPr="00B33AEA">
              <w:t>composer update</w:t>
            </w:r>
          </w:p>
        </w:tc>
      </w:tr>
    </w:tbl>
    <w:p w14:paraId="44005B63" w14:textId="40391204" w:rsidR="00B33AEA" w:rsidRDefault="00B33AEA" w:rsidP="003264CE">
      <w:r w:rsidRPr="00B33AEA">
        <w:rPr>
          <w:rFonts w:hint="eastAsia"/>
        </w:rPr>
        <w:t>这样</w:t>
      </w:r>
      <w:r w:rsidRPr="00B33AEA">
        <w:rPr>
          <w:rFonts w:hint="eastAsia"/>
        </w:rPr>
        <w:t>composer</w:t>
      </w:r>
      <w:r w:rsidRPr="00B33AEA">
        <w:rPr>
          <w:rFonts w:hint="eastAsia"/>
        </w:rPr>
        <w:t>就会在网站中安装</w:t>
      </w:r>
      <w:r w:rsidR="00784339">
        <w:rPr>
          <w:rFonts w:hint="eastAsia"/>
        </w:rPr>
        <w:t>PHPUnit</w:t>
      </w:r>
      <w:r w:rsidRPr="00B33AEA">
        <w:rPr>
          <w:rFonts w:hint="eastAsia"/>
        </w:rPr>
        <w:t>组件了。</w:t>
      </w:r>
    </w:p>
    <w:p w14:paraId="16021B69" w14:textId="3BABB209" w:rsidR="00B33AEA" w:rsidRDefault="007B3908" w:rsidP="003264CE">
      <w:r>
        <w:rPr>
          <w:rFonts w:hint="eastAsia"/>
        </w:rPr>
        <w:t>然后</w:t>
      </w:r>
      <w:r w:rsidRPr="007B3908">
        <w:rPr>
          <w:rFonts w:hint="eastAsia"/>
        </w:rPr>
        <w:t>在网站根目录下添加</w:t>
      </w:r>
      <w:r w:rsidRPr="007B3908">
        <w:rPr>
          <w:rFonts w:hint="eastAsia"/>
        </w:rPr>
        <w:t>phpunit.xml</w:t>
      </w:r>
      <w:r w:rsidRPr="007B3908">
        <w:rPr>
          <w:rFonts w:hint="eastAsia"/>
        </w:rPr>
        <w:t>文件，</w:t>
      </w:r>
      <w:r w:rsidR="00F64ACA">
        <w:rPr>
          <w:rFonts w:hint="eastAsia"/>
        </w:rPr>
        <w:t>在文件中添加如下</w:t>
      </w:r>
      <w:r w:rsidRPr="007B3908">
        <w:rPr>
          <w:rFonts w:hint="eastAsia"/>
        </w:rPr>
        <w:t>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3908" w14:paraId="5C903B91" w14:textId="77777777" w:rsidTr="007B3908">
        <w:tc>
          <w:tcPr>
            <w:tcW w:w="8296" w:type="dxa"/>
          </w:tcPr>
          <w:p w14:paraId="169F4C9F" w14:textId="77777777" w:rsidR="007B3908" w:rsidRDefault="007B3908" w:rsidP="007B3908">
            <w:r>
              <w:t>&lt;?xml version="1.0" encoding="UTF-8"?&gt;</w:t>
            </w:r>
          </w:p>
          <w:p w14:paraId="784B27F4" w14:textId="77777777" w:rsidR="007B3908" w:rsidRDefault="007B3908" w:rsidP="007B3908">
            <w:r>
              <w:t>&lt;phpunit backupGlobals="false"</w:t>
            </w:r>
          </w:p>
          <w:p w14:paraId="7648C4AE" w14:textId="77777777" w:rsidR="007B3908" w:rsidRDefault="007B3908" w:rsidP="007B3908">
            <w:r>
              <w:t xml:space="preserve">         backupStaticAttributes="false"</w:t>
            </w:r>
          </w:p>
          <w:p w14:paraId="60AE4FF4" w14:textId="77777777" w:rsidR="007B3908" w:rsidRDefault="007B3908" w:rsidP="007B3908">
            <w:r>
              <w:t xml:space="preserve">         bootstrap="vendor/autoload.php"</w:t>
            </w:r>
          </w:p>
          <w:p w14:paraId="1A3E3084" w14:textId="77777777" w:rsidR="007B3908" w:rsidRDefault="007B3908" w:rsidP="007B3908">
            <w:r>
              <w:t xml:space="preserve">         colors="true"</w:t>
            </w:r>
          </w:p>
          <w:p w14:paraId="5ED7E881" w14:textId="77777777" w:rsidR="007B3908" w:rsidRDefault="007B3908" w:rsidP="007B3908">
            <w:r>
              <w:t xml:space="preserve">         convertErrorsToExceptions="true"</w:t>
            </w:r>
          </w:p>
          <w:p w14:paraId="1BFF91AE" w14:textId="77777777" w:rsidR="007B3908" w:rsidRDefault="007B3908" w:rsidP="007B3908">
            <w:r>
              <w:t xml:space="preserve">         convertNoticesToExceptions="true"</w:t>
            </w:r>
          </w:p>
          <w:p w14:paraId="36847A82" w14:textId="77777777" w:rsidR="007B3908" w:rsidRDefault="007B3908" w:rsidP="007B3908">
            <w:r>
              <w:t xml:space="preserve">         convertWarningsToExceptions="true"</w:t>
            </w:r>
          </w:p>
          <w:p w14:paraId="135C8CD8" w14:textId="77777777" w:rsidR="007B3908" w:rsidRDefault="007B3908" w:rsidP="007B3908">
            <w:r>
              <w:t xml:space="preserve">         processIsolation="false"</w:t>
            </w:r>
          </w:p>
          <w:p w14:paraId="6093F61C" w14:textId="77777777" w:rsidR="007B3908" w:rsidRDefault="007B3908" w:rsidP="007B3908">
            <w:r>
              <w:t xml:space="preserve">         stopOnFailure="false"&gt;</w:t>
            </w:r>
          </w:p>
          <w:p w14:paraId="2755807E" w14:textId="77777777" w:rsidR="007B3908" w:rsidRDefault="007B3908" w:rsidP="007B3908">
            <w:r>
              <w:t xml:space="preserve">    &lt;testsuites&gt;</w:t>
            </w:r>
          </w:p>
          <w:p w14:paraId="162F1FF8" w14:textId="77777777" w:rsidR="007B3908" w:rsidRDefault="007B3908" w:rsidP="007B3908">
            <w:r>
              <w:t xml:space="preserve">        &lt;testsuite name="Unit"&gt;</w:t>
            </w:r>
          </w:p>
          <w:p w14:paraId="28EA176E" w14:textId="77777777" w:rsidR="007B3908" w:rsidRDefault="007B3908" w:rsidP="007B3908">
            <w:r>
              <w:t xml:space="preserve">            &lt;directory suffix="Test.php"&gt;./tests/Unit&lt;/directory&gt;</w:t>
            </w:r>
          </w:p>
          <w:p w14:paraId="3791A27D" w14:textId="77777777" w:rsidR="007B3908" w:rsidRDefault="007B3908" w:rsidP="007B3908">
            <w:r>
              <w:t xml:space="preserve">        &lt;/testsuite&gt;</w:t>
            </w:r>
          </w:p>
          <w:p w14:paraId="691372D8" w14:textId="77777777" w:rsidR="007B3908" w:rsidRDefault="007B3908" w:rsidP="007B3908"/>
          <w:p w14:paraId="2A29B5B7" w14:textId="77777777" w:rsidR="007B3908" w:rsidRDefault="007B3908" w:rsidP="007B3908">
            <w:r>
              <w:t xml:space="preserve">        &lt;testsuite name="Feature"&gt;</w:t>
            </w:r>
          </w:p>
          <w:p w14:paraId="1D2D00E1" w14:textId="77777777" w:rsidR="007B3908" w:rsidRDefault="007B3908" w:rsidP="007B3908">
            <w:r>
              <w:t xml:space="preserve">            &lt;directory suffix="Test.php"&gt;./tests/Feature&lt;/directory&gt;</w:t>
            </w:r>
          </w:p>
          <w:p w14:paraId="62877195" w14:textId="77777777" w:rsidR="007B3908" w:rsidRDefault="007B3908" w:rsidP="007B3908">
            <w:r>
              <w:t xml:space="preserve">        &lt;/testsuite&gt;</w:t>
            </w:r>
          </w:p>
          <w:p w14:paraId="011D43AA" w14:textId="77777777" w:rsidR="007B3908" w:rsidRDefault="007B3908" w:rsidP="007B3908">
            <w:r>
              <w:t xml:space="preserve">    &lt;/testsuites&gt;</w:t>
            </w:r>
          </w:p>
          <w:p w14:paraId="5AB97EC3" w14:textId="77777777" w:rsidR="007B3908" w:rsidRDefault="007B3908" w:rsidP="007B3908">
            <w:r>
              <w:t xml:space="preserve">    &lt;filter&gt;</w:t>
            </w:r>
          </w:p>
          <w:p w14:paraId="1940ECEA" w14:textId="77777777" w:rsidR="007B3908" w:rsidRDefault="007B3908" w:rsidP="007B3908">
            <w:r>
              <w:t xml:space="preserve">        &lt;whitelist processUncoveredFilesFromWhitelist="true"&gt;</w:t>
            </w:r>
          </w:p>
          <w:p w14:paraId="6ACD856D" w14:textId="77777777" w:rsidR="007B3908" w:rsidRDefault="007B3908" w:rsidP="007B3908">
            <w:r>
              <w:t xml:space="preserve">            &lt;directory suffix=".php"&gt;./app&lt;/directory&gt;</w:t>
            </w:r>
          </w:p>
          <w:p w14:paraId="69849E2E" w14:textId="77777777" w:rsidR="007B3908" w:rsidRDefault="007B3908" w:rsidP="007B3908">
            <w:r>
              <w:t xml:space="preserve">        &lt;/whitelist&gt;</w:t>
            </w:r>
          </w:p>
          <w:p w14:paraId="1FB54705" w14:textId="77777777" w:rsidR="007B3908" w:rsidRDefault="007B3908" w:rsidP="007B3908">
            <w:r>
              <w:t xml:space="preserve">    &lt;/filter&gt;</w:t>
            </w:r>
          </w:p>
          <w:p w14:paraId="08724B69" w14:textId="77777777" w:rsidR="007B3908" w:rsidRDefault="007B3908" w:rsidP="007B3908">
            <w:r>
              <w:lastRenderedPageBreak/>
              <w:t xml:space="preserve">    &lt;php&gt;</w:t>
            </w:r>
          </w:p>
          <w:p w14:paraId="23C39E4A" w14:textId="77777777" w:rsidR="007B3908" w:rsidRDefault="007B3908" w:rsidP="007B3908">
            <w:r>
              <w:t xml:space="preserve">        &lt;server name="APP_ENV" value="testing"/&gt;</w:t>
            </w:r>
          </w:p>
          <w:p w14:paraId="229C37A1" w14:textId="77777777" w:rsidR="007B3908" w:rsidRDefault="007B3908" w:rsidP="007B3908">
            <w:r>
              <w:t xml:space="preserve">        &lt;server name="BCRYPT_ROUNDS" value="4"/&gt;</w:t>
            </w:r>
          </w:p>
          <w:p w14:paraId="5E0EDE8C" w14:textId="77777777" w:rsidR="007B3908" w:rsidRDefault="007B3908" w:rsidP="007B3908">
            <w:r>
              <w:t xml:space="preserve">        &lt;server name="CACHE_DRIVER" value="array"/&gt;</w:t>
            </w:r>
          </w:p>
          <w:p w14:paraId="7B7C9080" w14:textId="77777777" w:rsidR="007B3908" w:rsidRDefault="007B3908" w:rsidP="007B3908">
            <w:r>
              <w:t xml:space="preserve">        &lt;server name="MAIL_DRIVER" value="array"/&gt;</w:t>
            </w:r>
          </w:p>
          <w:p w14:paraId="74C07110" w14:textId="77777777" w:rsidR="007B3908" w:rsidRDefault="007B3908" w:rsidP="007B3908">
            <w:r>
              <w:t xml:space="preserve">        &lt;server name="QUEUE_CONNECTION" value="sync"/&gt;</w:t>
            </w:r>
          </w:p>
          <w:p w14:paraId="15BE68AD" w14:textId="77777777" w:rsidR="007B3908" w:rsidRDefault="007B3908" w:rsidP="007B3908">
            <w:r>
              <w:t xml:space="preserve">        &lt;server name="SESSION_DRIVER" value="array"/&gt;</w:t>
            </w:r>
          </w:p>
          <w:p w14:paraId="44C2840C" w14:textId="77777777" w:rsidR="007B3908" w:rsidRDefault="007B3908" w:rsidP="007B3908">
            <w:r>
              <w:t xml:space="preserve">    &lt;/php&gt;</w:t>
            </w:r>
          </w:p>
          <w:p w14:paraId="4D3A9C6F" w14:textId="755099F8" w:rsidR="007B3908" w:rsidRDefault="007B3908" w:rsidP="007B3908">
            <w:r>
              <w:t>&lt;/phpunit&gt;</w:t>
            </w:r>
          </w:p>
        </w:tc>
      </w:tr>
    </w:tbl>
    <w:p w14:paraId="69EE9B7E" w14:textId="3A28892E" w:rsidR="007B3908" w:rsidRPr="003264CE" w:rsidRDefault="007B3908" w:rsidP="003264CE">
      <w:r w:rsidRPr="007B3908">
        <w:rPr>
          <w:rFonts w:hint="eastAsia"/>
        </w:rPr>
        <w:lastRenderedPageBreak/>
        <w:t>配置</w:t>
      </w:r>
      <w:r>
        <w:rPr>
          <w:rFonts w:hint="eastAsia"/>
        </w:rPr>
        <w:t>文件的代码</w:t>
      </w:r>
      <w:r w:rsidRPr="007B3908">
        <w:rPr>
          <w:rFonts w:hint="eastAsia"/>
        </w:rPr>
        <w:t>基本上不需要做修改。</w:t>
      </w:r>
    </w:p>
    <w:p w14:paraId="4C213BCF" w14:textId="160F388D" w:rsidR="00074862" w:rsidRDefault="00074862" w:rsidP="00491A3B"/>
    <w:p w14:paraId="60F938E9" w14:textId="5351B41C" w:rsidR="001E0DAB" w:rsidRDefault="001E0DAB" w:rsidP="001E0DAB">
      <w:pPr>
        <w:pStyle w:val="3"/>
      </w:pPr>
      <w:r w:rsidRPr="001E0DAB">
        <w:rPr>
          <w:rFonts w:hint="eastAsia"/>
        </w:rPr>
        <w:t xml:space="preserve">PHPStorm </w:t>
      </w:r>
      <w:r w:rsidRPr="001E0DAB">
        <w:rPr>
          <w:rFonts w:hint="eastAsia"/>
        </w:rPr>
        <w:t>配置</w:t>
      </w:r>
      <w:r w:rsidRPr="001E0DAB">
        <w:rPr>
          <w:rFonts w:hint="eastAsia"/>
        </w:rPr>
        <w:t xml:space="preserve"> PHPUnit </w:t>
      </w:r>
      <w:r w:rsidRPr="001E0DAB">
        <w:rPr>
          <w:rFonts w:hint="eastAsia"/>
        </w:rPr>
        <w:t>组件</w:t>
      </w:r>
    </w:p>
    <w:p w14:paraId="00777748" w14:textId="0172A60B" w:rsidR="001E0DAB" w:rsidRDefault="00EE405B" w:rsidP="00EE405B">
      <w:pPr>
        <w:pStyle w:val="4"/>
      </w:pPr>
      <w:r w:rsidRPr="00EE405B">
        <w:rPr>
          <w:rFonts w:hint="eastAsia"/>
        </w:rPr>
        <w:t>配置</w:t>
      </w:r>
      <w:r w:rsidRPr="00EE405B">
        <w:rPr>
          <w:rFonts w:hint="eastAsia"/>
        </w:rPr>
        <w:t xml:space="preserve"> PHP </w:t>
      </w:r>
      <w:r w:rsidRPr="00EE405B">
        <w:rPr>
          <w:rFonts w:hint="eastAsia"/>
        </w:rPr>
        <w:t>路径</w:t>
      </w:r>
    </w:p>
    <w:p w14:paraId="265896EB" w14:textId="7794AFCD" w:rsidR="00EE405B" w:rsidRDefault="00A17342" w:rsidP="00EE405B">
      <w:r w:rsidRPr="00A17342">
        <w:rPr>
          <w:rFonts w:hint="eastAsia"/>
        </w:rPr>
        <w:t xml:space="preserve">PHPStorm </w:t>
      </w:r>
      <w:r w:rsidRPr="00A17342">
        <w:rPr>
          <w:rFonts w:hint="eastAsia"/>
        </w:rPr>
        <w:t>→</w:t>
      </w:r>
      <w:r w:rsidRPr="00A17342">
        <w:rPr>
          <w:rFonts w:hint="eastAsia"/>
        </w:rPr>
        <w:t xml:space="preserve"> File </w:t>
      </w:r>
      <w:r w:rsidRPr="00A17342">
        <w:rPr>
          <w:rFonts w:hint="eastAsia"/>
        </w:rPr>
        <w:t>→</w:t>
      </w:r>
      <w:r w:rsidRPr="00A17342">
        <w:rPr>
          <w:rFonts w:hint="eastAsia"/>
        </w:rPr>
        <w:t xml:space="preserve"> Settings... </w:t>
      </w:r>
      <w:r w:rsidRPr="00A17342">
        <w:rPr>
          <w:rFonts w:hint="eastAsia"/>
        </w:rPr>
        <w:t>→</w:t>
      </w:r>
      <w:r w:rsidRPr="00A17342">
        <w:rPr>
          <w:rFonts w:hint="eastAsia"/>
        </w:rPr>
        <w:t xml:space="preserve"> Languages &amp; Frameworks </w:t>
      </w:r>
      <w:r w:rsidRPr="00A17342">
        <w:rPr>
          <w:rFonts w:hint="eastAsia"/>
        </w:rPr>
        <w:t>→</w:t>
      </w:r>
      <w:r w:rsidRPr="00A17342">
        <w:rPr>
          <w:rFonts w:hint="eastAsia"/>
        </w:rPr>
        <w:t xml:space="preserve"> PHP</w:t>
      </w:r>
      <w:r w:rsidRPr="00A17342">
        <w:rPr>
          <w:rFonts w:hint="eastAsia"/>
        </w:rPr>
        <w:t>：</w:t>
      </w:r>
    </w:p>
    <w:p w14:paraId="1E29307A" w14:textId="6E0E7A0D" w:rsidR="00A17342" w:rsidRPr="00EE405B" w:rsidRDefault="00A17342" w:rsidP="00A17342">
      <w:pPr>
        <w:jc w:val="center"/>
      </w:pPr>
      <w:r>
        <w:rPr>
          <w:noProof/>
        </w:rPr>
        <w:drawing>
          <wp:inline distT="0" distB="0" distL="0" distR="0" wp14:anchorId="3C6D3125" wp14:editId="50606AD6">
            <wp:extent cx="3840480" cy="1506415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793" cy="15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3897" w14:textId="1DEF61BF" w:rsidR="001E0DAB" w:rsidRDefault="001E0DAB" w:rsidP="00491A3B"/>
    <w:p w14:paraId="0385933D" w14:textId="4AA2BCFB" w:rsidR="00A17342" w:rsidRDefault="00A17342" w:rsidP="00A17342">
      <w:pPr>
        <w:pStyle w:val="4"/>
      </w:pPr>
      <w:r w:rsidRPr="00A17342">
        <w:rPr>
          <w:rFonts w:hint="eastAsia"/>
        </w:rPr>
        <w:t>配置</w:t>
      </w:r>
      <w:r w:rsidRPr="00A17342">
        <w:rPr>
          <w:rFonts w:hint="eastAsia"/>
        </w:rPr>
        <w:t xml:space="preserve"> Test Frameworks</w:t>
      </w:r>
    </w:p>
    <w:p w14:paraId="6038B8C1" w14:textId="5C3C0906" w:rsidR="00A17342" w:rsidRDefault="00796D34" w:rsidP="00A17342">
      <w:r w:rsidRPr="00796D34">
        <w:rPr>
          <w:rFonts w:hint="eastAsia"/>
        </w:rPr>
        <w:t xml:space="preserve">PHPStorm </w:t>
      </w:r>
      <w:r w:rsidRPr="00796D34">
        <w:rPr>
          <w:rFonts w:hint="eastAsia"/>
        </w:rPr>
        <w:t>→</w:t>
      </w:r>
      <w:r w:rsidRPr="00796D34">
        <w:rPr>
          <w:rFonts w:hint="eastAsia"/>
        </w:rPr>
        <w:t xml:space="preserve"> File </w:t>
      </w:r>
      <w:r w:rsidRPr="00796D34">
        <w:rPr>
          <w:rFonts w:hint="eastAsia"/>
        </w:rPr>
        <w:t>→</w:t>
      </w:r>
      <w:r w:rsidRPr="00796D34">
        <w:rPr>
          <w:rFonts w:hint="eastAsia"/>
        </w:rPr>
        <w:t xml:space="preserve"> Settings... </w:t>
      </w:r>
      <w:r w:rsidRPr="00796D34">
        <w:rPr>
          <w:rFonts w:hint="eastAsia"/>
        </w:rPr>
        <w:t>→</w:t>
      </w:r>
      <w:r w:rsidRPr="00796D34">
        <w:rPr>
          <w:rFonts w:hint="eastAsia"/>
        </w:rPr>
        <w:t xml:space="preserve"> Languages &amp; Frameworks </w:t>
      </w:r>
      <w:r w:rsidRPr="00796D34">
        <w:rPr>
          <w:rFonts w:hint="eastAsia"/>
        </w:rPr>
        <w:t>→</w:t>
      </w:r>
      <w:r w:rsidRPr="00796D34">
        <w:rPr>
          <w:rFonts w:hint="eastAsia"/>
        </w:rPr>
        <w:t xml:space="preserve"> PHP </w:t>
      </w:r>
      <w:r w:rsidRPr="00796D34">
        <w:rPr>
          <w:rFonts w:hint="eastAsia"/>
        </w:rPr>
        <w:t>→</w:t>
      </w:r>
      <w:r w:rsidRPr="00796D34">
        <w:rPr>
          <w:rFonts w:hint="eastAsia"/>
        </w:rPr>
        <w:t xml:space="preserve"> Test Frameworks</w:t>
      </w:r>
      <w:r w:rsidRPr="00796D34">
        <w:rPr>
          <w:rFonts w:hint="eastAsia"/>
        </w:rPr>
        <w:t>：</w:t>
      </w:r>
    </w:p>
    <w:p w14:paraId="06331728" w14:textId="39B49D2C" w:rsidR="00796D34" w:rsidRDefault="00CB26B1" w:rsidP="00CB26B1">
      <w:pPr>
        <w:jc w:val="center"/>
      </w:pPr>
      <w:r>
        <w:rPr>
          <w:noProof/>
        </w:rPr>
        <w:lastRenderedPageBreak/>
        <w:drawing>
          <wp:inline distT="0" distB="0" distL="0" distR="0" wp14:anchorId="6D233AE1" wp14:editId="6F7A1641">
            <wp:extent cx="4412974" cy="2731942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3410" cy="275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67A4" w14:textId="27D21C13" w:rsidR="00CB26B1" w:rsidRDefault="00CB26B1" w:rsidP="00A17342">
      <w:r w:rsidRPr="00CB26B1">
        <w:rPr>
          <w:rFonts w:hint="eastAsia"/>
        </w:rPr>
        <w:t>配置项填写如下图所示：</w:t>
      </w:r>
    </w:p>
    <w:p w14:paraId="428BD2AE" w14:textId="0FD4C7A6" w:rsidR="00CB26B1" w:rsidRDefault="00CB26B1" w:rsidP="00CB26B1">
      <w:pPr>
        <w:jc w:val="center"/>
      </w:pPr>
      <w:r>
        <w:rPr>
          <w:noProof/>
        </w:rPr>
        <w:drawing>
          <wp:inline distT="0" distB="0" distL="0" distR="0" wp14:anchorId="57F506DA" wp14:editId="0FD23F58">
            <wp:extent cx="4412615" cy="1523643"/>
            <wp:effectExtent l="0" t="0" r="698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0847" cy="15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D304" w14:textId="4C78EFD4" w:rsidR="00CB26B1" w:rsidRDefault="00CB26B1" w:rsidP="00CB26B1">
      <w:r w:rsidRPr="00CB26B1">
        <w:rPr>
          <w:rFonts w:hint="eastAsia"/>
        </w:rPr>
        <w:t>然后</w:t>
      </w:r>
      <w:r w:rsidRPr="00CB26B1">
        <w:rPr>
          <w:rFonts w:hint="eastAsia"/>
        </w:rPr>
        <w:t xml:space="preserve"> </w:t>
      </w:r>
      <w:r w:rsidRPr="00CB26B1">
        <w:rPr>
          <w:rFonts w:hint="eastAsia"/>
        </w:rPr>
        <w:t>→</w:t>
      </w:r>
      <w:r w:rsidRPr="00CB26B1">
        <w:rPr>
          <w:rFonts w:hint="eastAsia"/>
        </w:rPr>
        <w:t xml:space="preserve"> Apply </w:t>
      </w:r>
      <w:r w:rsidRPr="00CB26B1">
        <w:rPr>
          <w:rFonts w:hint="eastAsia"/>
        </w:rPr>
        <w:t>→</w:t>
      </w:r>
      <w:r w:rsidRPr="00CB26B1">
        <w:rPr>
          <w:rFonts w:hint="eastAsia"/>
        </w:rPr>
        <w:t xml:space="preserve"> OK </w:t>
      </w:r>
      <w:r w:rsidRPr="00CB26B1">
        <w:rPr>
          <w:rFonts w:hint="eastAsia"/>
        </w:rPr>
        <w:t>即可。</w:t>
      </w:r>
    </w:p>
    <w:p w14:paraId="569569D6" w14:textId="23D822B0" w:rsidR="005D3C1C" w:rsidRDefault="005D3C1C" w:rsidP="005D3C1C">
      <w:pPr>
        <w:pStyle w:val="4"/>
      </w:pPr>
      <w:r>
        <w:rPr>
          <w:rFonts w:hint="eastAsia"/>
        </w:rPr>
        <w:t>编写单元测试案例</w:t>
      </w:r>
    </w:p>
    <w:p w14:paraId="075264BF" w14:textId="0711E7C4" w:rsidR="00407B86" w:rsidRDefault="00407B86" w:rsidP="00407B86">
      <w:r>
        <w:rPr>
          <w:rFonts w:hint="eastAsia"/>
        </w:rPr>
        <w:t>在项目中添加如下目录结构：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B86" w14:paraId="2AFD40C6" w14:textId="77777777" w:rsidTr="00407B86">
        <w:tc>
          <w:tcPr>
            <w:tcW w:w="8296" w:type="dxa"/>
          </w:tcPr>
          <w:p w14:paraId="3EB30193" w14:textId="77777777" w:rsidR="00407B86" w:rsidRDefault="00407B86" w:rsidP="00407B86">
            <w:r>
              <w:t>tests\Unit</w:t>
            </w:r>
          </w:p>
          <w:p w14:paraId="78A9F3DC" w14:textId="745028F5" w:rsidR="00407B86" w:rsidRDefault="00407B86" w:rsidP="00407B86">
            <w:r>
              <w:t>tests\Feature</w:t>
            </w:r>
          </w:p>
        </w:tc>
      </w:tr>
    </w:tbl>
    <w:p w14:paraId="35B77834" w14:textId="3E71A7EA" w:rsidR="005D3C1C" w:rsidRDefault="00407B86" w:rsidP="00407B86">
      <w:r>
        <w:rPr>
          <w:rFonts w:hint="eastAsia"/>
        </w:rPr>
        <w:t>如下图所示：</w:t>
      </w:r>
    </w:p>
    <w:p w14:paraId="2943A309" w14:textId="2EED0F32" w:rsidR="00407B86" w:rsidRDefault="00407B86" w:rsidP="00407B86">
      <w:pPr>
        <w:jc w:val="center"/>
      </w:pPr>
      <w:r>
        <w:rPr>
          <w:noProof/>
        </w:rPr>
        <w:drawing>
          <wp:inline distT="0" distB="0" distL="0" distR="0" wp14:anchorId="600051BF" wp14:editId="074CF631">
            <wp:extent cx="2838450" cy="2247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BAAB" w14:textId="5FDEA37E" w:rsidR="00407B86" w:rsidRDefault="00407B86" w:rsidP="00407B86">
      <w:r w:rsidRPr="00407B86">
        <w:rPr>
          <w:rFonts w:hint="eastAsia"/>
        </w:rPr>
        <w:t>然后在</w:t>
      </w:r>
      <w:r w:rsidRPr="00407B86">
        <w:rPr>
          <w:rFonts w:hint="eastAsia"/>
        </w:rPr>
        <w:t xml:space="preserve"> Unit </w:t>
      </w:r>
      <w:r w:rsidRPr="00407B86">
        <w:rPr>
          <w:rFonts w:hint="eastAsia"/>
        </w:rPr>
        <w:t>目录下创建文件</w:t>
      </w:r>
      <w:r w:rsidRPr="00407B86">
        <w:rPr>
          <w:rFonts w:hint="eastAsia"/>
        </w:rPr>
        <w:t xml:space="preserve"> ExampleTest.php</w:t>
      </w:r>
      <w:r w:rsidRPr="00407B86">
        <w:rPr>
          <w:rFonts w:hint="eastAsia"/>
        </w:rPr>
        <w:t>，代码如下：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D47" w14:paraId="762DB382" w14:textId="77777777" w:rsidTr="00A36D47">
        <w:tc>
          <w:tcPr>
            <w:tcW w:w="8296" w:type="dxa"/>
          </w:tcPr>
          <w:p w14:paraId="7A519F9A" w14:textId="77777777" w:rsidR="00A36D47" w:rsidRDefault="00A36D47" w:rsidP="00A36D47">
            <w:r>
              <w:t>&lt;?php</w:t>
            </w:r>
          </w:p>
          <w:p w14:paraId="2864C3F8" w14:textId="77777777" w:rsidR="00A36D47" w:rsidRDefault="00A36D47" w:rsidP="00A36D47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命名空间</w:t>
            </w:r>
          </w:p>
          <w:p w14:paraId="3CBEBFA9" w14:textId="77777777" w:rsidR="00A36D47" w:rsidRDefault="00A36D47" w:rsidP="00A36D47">
            <w:r>
              <w:t>namespace Tests\Unit;</w:t>
            </w:r>
          </w:p>
          <w:p w14:paraId="7CCB8391" w14:textId="77777777" w:rsidR="00A36D47" w:rsidRDefault="00A36D47" w:rsidP="00A36D47">
            <w:r>
              <w:t># TestCase</w:t>
            </w:r>
          </w:p>
          <w:p w14:paraId="26835554" w14:textId="77777777" w:rsidR="00A36D47" w:rsidRDefault="00A36D47" w:rsidP="00A36D47">
            <w:r>
              <w:t>use PHPUnit\Framework\TestCase;</w:t>
            </w:r>
          </w:p>
          <w:p w14:paraId="176D308A" w14:textId="77777777" w:rsidR="00A36D47" w:rsidRDefault="00A36D47" w:rsidP="00A36D47"/>
          <w:p w14:paraId="52EBDA60" w14:textId="77777777" w:rsidR="00A36D47" w:rsidRDefault="00A36D47" w:rsidP="00A36D47">
            <w:r>
              <w:t>class ExampleTest extends TestCase</w:t>
            </w:r>
          </w:p>
          <w:p w14:paraId="3D257037" w14:textId="77777777" w:rsidR="00A36D47" w:rsidRDefault="00A36D47" w:rsidP="00A36D47">
            <w:r>
              <w:t>{</w:t>
            </w:r>
          </w:p>
          <w:p w14:paraId="604EB190" w14:textId="77777777" w:rsidR="00A36D47" w:rsidRDefault="00A36D47" w:rsidP="00A36D47">
            <w:r>
              <w:t xml:space="preserve">    public function testBasicExample()</w:t>
            </w:r>
          </w:p>
          <w:p w14:paraId="45FEDB5F" w14:textId="77777777" w:rsidR="00A36D47" w:rsidRDefault="00A36D47" w:rsidP="00A36D47">
            <w:r>
              <w:t xml:space="preserve">    {</w:t>
            </w:r>
          </w:p>
          <w:p w14:paraId="5D32A13A" w14:textId="77777777" w:rsidR="00A36D47" w:rsidRDefault="00A36D47" w:rsidP="00A36D47">
            <w:r>
              <w:t xml:space="preserve">        $this-&gt;assertTrue(true);</w:t>
            </w:r>
          </w:p>
          <w:p w14:paraId="7A60267A" w14:textId="77777777" w:rsidR="00A36D47" w:rsidRDefault="00A36D47" w:rsidP="00A36D47">
            <w:r>
              <w:t xml:space="preserve">    }</w:t>
            </w:r>
          </w:p>
          <w:p w14:paraId="55B1128D" w14:textId="77777777" w:rsidR="00A36D47" w:rsidRDefault="00A36D47" w:rsidP="00A36D47"/>
          <w:p w14:paraId="05218B5C" w14:textId="77777777" w:rsidR="00A36D47" w:rsidRDefault="00A36D47" w:rsidP="00A36D47">
            <w:r>
              <w:t xml:space="preserve">    public function testPushAndPop()</w:t>
            </w:r>
          </w:p>
          <w:p w14:paraId="72EBFD9E" w14:textId="77777777" w:rsidR="00A36D47" w:rsidRDefault="00A36D47" w:rsidP="00A36D47">
            <w:r>
              <w:t xml:space="preserve">    {</w:t>
            </w:r>
          </w:p>
          <w:p w14:paraId="626D9540" w14:textId="77777777" w:rsidR="00A36D47" w:rsidRDefault="00A36D47" w:rsidP="00A36D47">
            <w:r>
              <w:t xml:space="preserve">        $stack = [];</w:t>
            </w:r>
          </w:p>
          <w:p w14:paraId="2103A606" w14:textId="77777777" w:rsidR="00A36D47" w:rsidRDefault="00A36D47" w:rsidP="00A36D47">
            <w:r>
              <w:t xml:space="preserve">        $this-&gt;assertEquals(0, count($stack));</w:t>
            </w:r>
          </w:p>
          <w:p w14:paraId="2404EBA1" w14:textId="77777777" w:rsidR="00A36D47" w:rsidRDefault="00A36D47" w:rsidP="00A36D47"/>
          <w:p w14:paraId="6BD042D9" w14:textId="77777777" w:rsidR="00A36D47" w:rsidRDefault="00A36D47" w:rsidP="00A36D47">
            <w:r>
              <w:t xml:space="preserve">        array_push($stack, 'foo');</w:t>
            </w:r>
          </w:p>
          <w:p w14:paraId="2FA163FD" w14:textId="77777777" w:rsidR="00A36D47" w:rsidRDefault="00A36D47" w:rsidP="00A36D47">
            <w:r>
              <w:t xml:space="preserve">        $this-&gt;assertEquals('foo', $stack[count($stack) - 1]);</w:t>
            </w:r>
          </w:p>
          <w:p w14:paraId="5D859CC7" w14:textId="77777777" w:rsidR="00A36D47" w:rsidRDefault="00A36D47" w:rsidP="00A36D47">
            <w:r>
              <w:t xml:space="preserve">        $this-&gt;assertEquals(1, count($stack));</w:t>
            </w:r>
          </w:p>
          <w:p w14:paraId="69DC5D26" w14:textId="77777777" w:rsidR="00A36D47" w:rsidRDefault="00A36D47" w:rsidP="00A36D47"/>
          <w:p w14:paraId="45EE795C" w14:textId="77777777" w:rsidR="00A36D47" w:rsidRDefault="00A36D47" w:rsidP="00A36D47">
            <w:r>
              <w:t xml:space="preserve">        $this-&gt;assertEquals('foo', array_pop($stack));</w:t>
            </w:r>
          </w:p>
          <w:p w14:paraId="68B2903E" w14:textId="77777777" w:rsidR="00A36D47" w:rsidRDefault="00A36D47" w:rsidP="00A36D47">
            <w:r>
              <w:t xml:space="preserve">        $this-&gt;assertEquals(0, count($stack));</w:t>
            </w:r>
          </w:p>
          <w:p w14:paraId="255481DA" w14:textId="77777777" w:rsidR="00A36D47" w:rsidRDefault="00A36D47" w:rsidP="00A36D47">
            <w:r>
              <w:t xml:space="preserve">    }</w:t>
            </w:r>
          </w:p>
          <w:p w14:paraId="269D28A9" w14:textId="36064E2E" w:rsidR="00A36D47" w:rsidRDefault="00A36D47" w:rsidP="00A36D47">
            <w:r>
              <w:t>}</w:t>
            </w:r>
          </w:p>
        </w:tc>
      </w:tr>
    </w:tbl>
    <w:p w14:paraId="7B331587" w14:textId="664AEA23" w:rsidR="00407B86" w:rsidRPr="005D3C1C" w:rsidRDefault="00A36D47" w:rsidP="00407B86">
      <w:r>
        <w:rPr>
          <w:rFonts w:hint="eastAsia"/>
        </w:rPr>
        <w:lastRenderedPageBreak/>
        <w:t>然后就可以执行单元测试代码了。</w:t>
      </w:r>
    </w:p>
    <w:p w14:paraId="1E4ED6A1" w14:textId="77777777" w:rsidR="00454F73" w:rsidRPr="00A17342" w:rsidRDefault="00454F73" w:rsidP="00CB26B1"/>
    <w:p w14:paraId="3076BF84" w14:textId="6A01492A" w:rsidR="00106351" w:rsidRDefault="006B65C7" w:rsidP="006C5D29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调试</w:t>
      </w:r>
      <w:r w:rsidR="00F75283">
        <w:rPr>
          <w:rFonts w:hint="eastAsia"/>
        </w:rPr>
        <w:t>工具</w:t>
      </w:r>
      <w:r w:rsidR="00F75283">
        <w:rPr>
          <w:rFonts w:hint="eastAsia"/>
        </w:rPr>
        <w:t xml:space="preserve"> Xdebug</w:t>
      </w:r>
    </w:p>
    <w:p w14:paraId="3803F2B6" w14:textId="5317B654" w:rsidR="00666491" w:rsidRDefault="00666491" w:rsidP="00666491">
      <w:r>
        <w:rPr>
          <w:rFonts w:hint="eastAsia"/>
        </w:rPr>
        <w:t>P</w:t>
      </w:r>
      <w:r>
        <w:t>HP</w:t>
      </w:r>
      <w:r>
        <w:rPr>
          <w:rFonts w:hint="eastAsia"/>
        </w:rPr>
        <w:t>调试环境</w:t>
      </w:r>
      <w:r w:rsidR="001D13C4">
        <w:rPr>
          <w:rFonts w:hint="eastAsia"/>
        </w:rPr>
        <w:t>的配置过程。这里我们采用如下组合来实现：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6DE2" w14:paraId="400CB4D6" w14:textId="77777777" w:rsidTr="000B6DE2">
        <w:tc>
          <w:tcPr>
            <w:tcW w:w="8296" w:type="dxa"/>
          </w:tcPr>
          <w:p w14:paraId="15BAF319" w14:textId="6C0675D0" w:rsidR="000B6DE2" w:rsidRDefault="000B6DE2" w:rsidP="00666491">
            <w:r w:rsidRPr="000B6DE2">
              <w:t xml:space="preserve">PHP7.3.4 + </w:t>
            </w:r>
            <w:r>
              <w:rPr>
                <w:rFonts w:hint="eastAsia"/>
              </w:rPr>
              <w:t>IntelliJ</w:t>
            </w:r>
            <w:r>
              <w:t xml:space="preserve"> </w:t>
            </w:r>
            <w:r>
              <w:rPr>
                <w:rFonts w:hint="eastAsia"/>
              </w:rPr>
              <w:t>IDEA</w:t>
            </w:r>
            <w:r w:rsidRPr="000B6DE2">
              <w:t xml:space="preserve"> + Xdebug + Chrome</w:t>
            </w:r>
          </w:p>
        </w:tc>
      </w:tr>
    </w:tbl>
    <w:p w14:paraId="4FBA9C37" w14:textId="1B8DD39B" w:rsidR="001D13C4" w:rsidRDefault="001D13C4" w:rsidP="00666491"/>
    <w:p w14:paraId="2AFBA6FE" w14:textId="6EC09C9B" w:rsidR="006E6A19" w:rsidRDefault="002142E3" w:rsidP="002142E3">
      <w:pPr>
        <w:pStyle w:val="3"/>
      </w:pPr>
      <w:r>
        <w:rPr>
          <w:rFonts w:hint="eastAsia"/>
        </w:rPr>
        <w:t>公共配置</w:t>
      </w:r>
    </w:p>
    <w:p w14:paraId="6E44D965" w14:textId="78DF2B31" w:rsidR="002142E3" w:rsidRDefault="002142E3" w:rsidP="002142E3">
      <w:pPr>
        <w:pStyle w:val="4"/>
      </w:pPr>
      <w:r w:rsidRPr="002142E3">
        <w:rPr>
          <w:rFonts w:hint="eastAsia"/>
        </w:rPr>
        <w:t>不使用集成环境的</w:t>
      </w:r>
      <w:r w:rsidRPr="002142E3">
        <w:rPr>
          <w:rFonts w:hint="eastAsia"/>
        </w:rPr>
        <w:t xml:space="preserve"> php_xdebug </w:t>
      </w:r>
      <w:r w:rsidRPr="002142E3">
        <w:rPr>
          <w:rFonts w:hint="eastAsia"/>
        </w:rPr>
        <w:t>插件</w:t>
      </w:r>
    </w:p>
    <w:p w14:paraId="2488EED7" w14:textId="1A18F934" w:rsidR="002142E3" w:rsidRDefault="008539F6" w:rsidP="002142E3">
      <w:r w:rsidRPr="008539F6">
        <w:rPr>
          <w:rFonts w:hint="eastAsia"/>
        </w:rPr>
        <w:t>在这里使用的是小皮</w:t>
      </w:r>
      <w:r w:rsidRPr="008539F6">
        <w:rPr>
          <w:rFonts w:hint="eastAsia"/>
        </w:rPr>
        <w:t xml:space="preserve"> phpstudy </w:t>
      </w:r>
      <w:r w:rsidRPr="008539F6">
        <w:rPr>
          <w:rFonts w:hint="eastAsia"/>
        </w:rPr>
        <w:t>集成环境软件，不要在该集成环境中开启</w:t>
      </w:r>
      <w:r w:rsidRPr="008539F6">
        <w:rPr>
          <w:rFonts w:hint="eastAsia"/>
        </w:rPr>
        <w:t xml:space="preserve"> php </w:t>
      </w:r>
      <w:r w:rsidRPr="008539F6">
        <w:rPr>
          <w:rFonts w:hint="eastAsia"/>
        </w:rPr>
        <w:t>扩展的</w:t>
      </w:r>
      <w:r w:rsidRPr="008539F6">
        <w:rPr>
          <w:rFonts w:hint="eastAsia"/>
        </w:rPr>
        <w:t xml:space="preserve"> php_xdebug  </w:t>
      </w:r>
      <w:r w:rsidRPr="008539F6">
        <w:rPr>
          <w:rFonts w:hint="eastAsia"/>
        </w:rPr>
        <w:t>，也就是不要</w:t>
      </w:r>
      <w:r w:rsidRPr="008539F6">
        <w:rPr>
          <w:rFonts w:hint="eastAsia"/>
        </w:rPr>
        <w:t xml:space="preserve"> </w:t>
      </w:r>
      <w:r w:rsidRPr="008539F6">
        <w:rPr>
          <w:rFonts w:hint="eastAsia"/>
        </w:rPr>
        <w:t>√</w:t>
      </w:r>
      <w:r w:rsidRPr="008539F6">
        <w:rPr>
          <w:rFonts w:hint="eastAsia"/>
        </w:rPr>
        <w:t xml:space="preserve"> </w:t>
      </w:r>
      <w:r w:rsidRPr="008539F6">
        <w:rPr>
          <w:rFonts w:hint="eastAsia"/>
        </w:rPr>
        <w:t>上；同时，对应</w:t>
      </w:r>
      <w:r w:rsidRPr="008539F6">
        <w:rPr>
          <w:rFonts w:hint="eastAsia"/>
        </w:rPr>
        <w:t xml:space="preserve"> PHP </w:t>
      </w:r>
      <w:r w:rsidRPr="008539F6">
        <w:rPr>
          <w:rFonts w:hint="eastAsia"/>
        </w:rPr>
        <w:t>版本的</w:t>
      </w:r>
      <w:r w:rsidRPr="008539F6">
        <w:rPr>
          <w:rFonts w:hint="eastAsia"/>
        </w:rPr>
        <w:t xml:space="preserve"> php.in </w:t>
      </w:r>
      <w:r w:rsidRPr="008539F6">
        <w:rPr>
          <w:rFonts w:hint="eastAsia"/>
        </w:rPr>
        <w:t>中，注释掉</w:t>
      </w:r>
      <w:r w:rsidRPr="008539F6">
        <w:rPr>
          <w:rFonts w:hint="eastAsia"/>
        </w:rPr>
        <w:t xml:space="preserve"> php_xdebug </w:t>
      </w:r>
      <w:r w:rsidRPr="008539F6">
        <w:rPr>
          <w:rFonts w:hint="eastAsia"/>
        </w:rPr>
        <w:t>插件，代码如下：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39F6" w14:paraId="2D398437" w14:textId="77777777" w:rsidTr="008539F6">
        <w:tc>
          <w:tcPr>
            <w:tcW w:w="8296" w:type="dxa"/>
          </w:tcPr>
          <w:p w14:paraId="172CD023" w14:textId="28E439DC" w:rsidR="008539F6" w:rsidRDefault="008539F6" w:rsidP="002142E3">
            <w:r w:rsidRPr="008539F6">
              <w:t>;extension=php_xdebug</w:t>
            </w:r>
          </w:p>
        </w:tc>
      </w:tr>
    </w:tbl>
    <w:p w14:paraId="4B1CF04B" w14:textId="1A49FEDE" w:rsidR="008539F6" w:rsidRDefault="008539F6" w:rsidP="002142E3">
      <w:r w:rsidRPr="008539F6">
        <w:rPr>
          <w:rFonts w:hint="eastAsia"/>
        </w:rPr>
        <w:t>因为下面我们要使用自己下载和安装的</w:t>
      </w:r>
      <w:r w:rsidRPr="008539F6">
        <w:rPr>
          <w:rFonts w:hint="eastAsia"/>
        </w:rPr>
        <w:t xml:space="preserve"> php_xdebug </w:t>
      </w:r>
      <w:r w:rsidRPr="008539F6">
        <w:rPr>
          <w:rFonts w:hint="eastAsia"/>
        </w:rPr>
        <w:t>扩展。</w:t>
      </w:r>
    </w:p>
    <w:p w14:paraId="23C3501C" w14:textId="16E50443" w:rsidR="008539F6" w:rsidRDefault="008539F6" w:rsidP="002142E3"/>
    <w:p w14:paraId="6AE139C1" w14:textId="7ECABF87" w:rsidR="008539F6" w:rsidRDefault="00EC7850" w:rsidP="00EC7850">
      <w:pPr>
        <w:pStyle w:val="4"/>
      </w:pPr>
      <w:r w:rsidRPr="00EC7850">
        <w:rPr>
          <w:rFonts w:hint="eastAsia"/>
        </w:rPr>
        <w:lastRenderedPageBreak/>
        <w:t>分析</w:t>
      </w:r>
      <w:r w:rsidRPr="00EC7850">
        <w:rPr>
          <w:rFonts w:hint="eastAsia"/>
        </w:rPr>
        <w:t xml:space="preserve"> Xdebug </w:t>
      </w:r>
      <w:r w:rsidRPr="00EC7850">
        <w:rPr>
          <w:rFonts w:hint="eastAsia"/>
        </w:rPr>
        <w:t>插件的版本和安装步骤</w:t>
      </w:r>
    </w:p>
    <w:p w14:paraId="236B5F11" w14:textId="77777777" w:rsidR="009372A5" w:rsidRDefault="009372A5" w:rsidP="009372A5">
      <w:r>
        <w:rPr>
          <w:rFonts w:hint="eastAsia"/>
        </w:rPr>
        <w:t>1</w:t>
      </w:r>
      <w:r>
        <w:rPr>
          <w:rFonts w:hint="eastAsia"/>
        </w:rPr>
        <w:t>、打开</w:t>
      </w:r>
      <w:r>
        <w:rPr>
          <w:rFonts w:hint="eastAsia"/>
        </w:rPr>
        <w:t xml:space="preserve"> https://xdebug.org/wizard </w:t>
      </w:r>
      <w:r>
        <w:rPr>
          <w:rFonts w:hint="eastAsia"/>
        </w:rPr>
        <w:t>网站；</w:t>
      </w:r>
    </w:p>
    <w:p w14:paraId="692ADE86" w14:textId="77777777" w:rsidR="009372A5" w:rsidRDefault="009372A5" w:rsidP="009372A5"/>
    <w:p w14:paraId="2CA7A23B" w14:textId="77777777" w:rsidR="009372A5" w:rsidRDefault="009372A5" w:rsidP="009372A5">
      <w:r>
        <w:rPr>
          <w:rFonts w:hint="eastAsia"/>
        </w:rPr>
        <w:t>2</w:t>
      </w:r>
      <w:r>
        <w:rPr>
          <w:rFonts w:hint="eastAsia"/>
        </w:rPr>
        <w:t>、本地页面执行</w:t>
      </w:r>
      <w:r>
        <w:rPr>
          <w:rFonts w:hint="eastAsia"/>
        </w:rPr>
        <w:t xml:space="preserve"> phpinfo() </w:t>
      </w:r>
      <w:r>
        <w:rPr>
          <w:rFonts w:hint="eastAsia"/>
        </w:rPr>
        <w:t>函数；</w:t>
      </w:r>
    </w:p>
    <w:p w14:paraId="36078C53" w14:textId="77777777" w:rsidR="009372A5" w:rsidRDefault="009372A5" w:rsidP="009372A5"/>
    <w:p w14:paraId="5A9F0C4A" w14:textId="77777777" w:rsidR="009372A5" w:rsidRDefault="009372A5" w:rsidP="009372A5">
      <w:r>
        <w:rPr>
          <w:rFonts w:hint="eastAsia"/>
        </w:rPr>
        <w:t>3</w:t>
      </w:r>
      <w:r>
        <w:rPr>
          <w:rFonts w:hint="eastAsia"/>
        </w:rPr>
        <w:t>、本地页面选择全部并复制，然后粘贴到</w:t>
      </w:r>
      <w:r>
        <w:rPr>
          <w:rFonts w:hint="eastAsia"/>
        </w:rPr>
        <w:t xml:space="preserve"> https://xdebug.org/wizard </w:t>
      </w:r>
      <w:r>
        <w:rPr>
          <w:rFonts w:hint="eastAsia"/>
        </w:rPr>
        <w:t>网站的输入框；</w:t>
      </w:r>
    </w:p>
    <w:p w14:paraId="22A75F4E" w14:textId="77777777" w:rsidR="009372A5" w:rsidRDefault="009372A5" w:rsidP="009372A5"/>
    <w:p w14:paraId="0A0006CF" w14:textId="77777777" w:rsidR="009372A5" w:rsidRDefault="009372A5" w:rsidP="009372A5">
      <w:r>
        <w:rPr>
          <w:rFonts w:hint="eastAsia"/>
        </w:rPr>
        <w:t>4</w:t>
      </w:r>
      <w:r>
        <w:rPr>
          <w:rFonts w:hint="eastAsia"/>
        </w:rPr>
        <w:t>、点击</w:t>
      </w:r>
      <w:r>
        <w:rPr>
          <w:rFonts w:hint="eastAsia"/>
        </w:rPr>
        <w:t xml:space="preserve"> Analyse my phpinfo() output </w:t>
      </w:r>
      <w:r>
        <w:rPr>
          <w:rFonts w:hint="eastAsia"/>
        </w:rPr>
        <w:t>按钮</w:t>
      </w:r>
    </w:p>
    <w:p w14:paraId="3E11F403" w14:textId="77777777" w:rsidR="009372A5" w:rsidRDefault="009372A5" w:rsidP="009372A5"/>
    <w:p w14:paraId="4322A0F1" w14:textId="7239043E" w:rsidR="00EC7850" w:rsidRDefault="009372A5" w:rsidP="009372A5">
      <w:r>
        <w:rPr>
          <w:rFonts w:hint="eastAsia"/>
        </w:rPr>
        <w:t>5</w:t>
      </w:r>
      <w:r>
        <w:rPr>
          <w:rFonts w:hint="eastAsia"/>
        </w:rPr>
        <w:t>、然后就可以看到本地</w:t>
      </w:r>
      <w:r>
        <w:rPr>
          <w:rFonts w:hint="eastAsia"/>
        </w:rPr>
        <w:t xml:space="preserve"> PHP </w:t>
      </w:r>
      <w:r>
        <w:rPr>
          <w:rFonts w:hint="eastAsia"/>
        </w:rPr>
        <w:t>环境对应的版本信息以及需要安装的</w:t>
      </w:r>
      <w:r>
        <w:rPr>
          <w:rFonts w:hint="eastAsia"/>
        </w:rPr>
        <w:t xml:space="preserve"> Xdebug </w:t>
      </w:r>
      <w:r>
        <w:rPr>
          <w:rFonts w:hint="eastAsia"/>
        </w:rPr>
        <w:t>具体版本和步骤；</w:t>
      </w:r>
    </w:p>
    <w:p w14:paraId="1064A913" w14:textId="630A8092" w:rsidR="009372A5" w:rsidRDefault="009372A5" w:rsidP="009372A5"/>
    <w:p w14:paraId="24F352B5" w14:textId="784AABB7" w:rsidR="002C30FF" w:rsidRDefault="002C30FF" w:rsidP="002C30FF">
      <w:pPr>
        <w:pStyle w:val="4"/>
      </w:pPr>
      <w:r w:rsidRPr="002C30FF">
        <w:rPr>
          <w:rFonts w:hint="eastAsia"/>
        </w:rPr>
        <w:t>在</w:t>
      </w:r>
      <w:r w:rsidRPr="002C30FF">
        <w:rPr>
          <w:rFonts w:hint="eastAsia"/>
        </w:rPr>
        <w:t xml:space="preserve"> PHP </w:t>
      </w:r>
      <w:r w:rsidRPr="002C30FF">
        <w:rPr>
          <w:rFonts w:hint="eastAsia"/>
        </w:rPr>
        <w:t>环境中安装</w:t>
      </w:r>
      <w:r w:rsidRPr="002C30FF">
        <w:rPr>
          <w:rFonts w:hint="eastAsia"/>
        </w:rPr>
        <w:t xml:space="preserve"> Xdebug </w:t>
      </w:r>
      <w:r w:rsidRPr="002C30FF">
        <w:rPr>
          <w:rFonts w:hint="eastAsia"/>
        </w:rPr>
        <w:t>插件</w:t>
      </w:r>
    </w:p>
    <w:p w14:paraId="5C92A42D" w14:textId="77777777" w:rsidR="0013418F" w:rsidRDefault="0013418F" w:rsidP="0013418F">
      <w:r>
        <w:rPr>
          <w:rFonts w:hint="eastAsia"/>
        </w:rPr>
        <w:t>1</w:t>
      </w:r>
      <w:r>
        <w:rPr>
          <w:rFonts w:hint="eastAsia"/>
        </w:rPr>
        <w:t>、下载</w:t>
      </w:r>
      <w:r>
        <w:rPr>
          <w:rFonts w:hint="eastAsia"/>
        </w:rPr>
        <w:t xml:space="preserve"> Xdebug </w:t>
      </w:r>
      <w:r>
        <w:rPr>
          <w:rFonts w:hint="eastAsia"/>
        </w:rPr>
        <w:t>插件</w:t>
      </w:r>
      <w:r>
        <w:rPr>
          <w:rFonts w:hint="eastAsia"/>
        </w:rPr>
        <w:t xml:space="preserve"> php_xdebug-2.9.0-7.3-vc15-nts-x86_64.dll</w:t>
      </w:r>
      <w:r>
        <w:rPr>
          <w:rFonts w:hint="eastAsia"/>
        </w:rPr>
        <w:t>；</w:t>
      </w:r>
    </w:p>
    <w:p w14:paraId="00B13842" w14:textId="77777777" w:rsidR="0013418F" w:rsidRDefault="0013418F" w:rsidP="0013418F"/>
    <w:p w14:paraId="29C7E14B" w14:textId="77777777" w:rsidR="0013418F" w:rsidRDefault="0013418F" w:rsidP="0013418F">
      <w:r>
        <w:rPr>
          <w:rFonts w:hint="eastAsia"/>
        </w:rPr>
        <w:t>2</w:t>
      </w:r>
      <w:r>
        <w:rPr>
          <w:rFonts w:hint="eastAsia"/>
        </w:rPr>
        <w:t>、把下载来的</w:t>
      </w:r>
      <w:r>
        <w:rPr>
          <w:rFonts w:hint="eastAsia"/>
        </w:rPr>
        <w:t xml:space="preserve"> Xdebug </w:t>
      </w:r>
      <w:r>
        <w:rPr>
          <w:rFonts w:hint="eastAsia"/>
        </w:rPr>
        <w:t>插件移动到</w:t>
      </w:r>
      <w:r>
        <w:rPr>
          <w:rFonts w:hint="eastAsia"/>
        </w:rPr>
        <w:t xml:space="preserve"> C:\PHPStudy\Extensions\php\php7.3.4nts\ext </w:t>
      </w:r>
      <w:r>
        <w:rPr>
          <w:rFonts w:hint="eastAsia"/>
        </w:rPr>
        <w:t>目录中；</w:t>
      </w:r>
    </w:p>
    <w:p w14:paraId="741ABF41" w14:textId="77777777" w:rsidR="0013418F" w:rsidRDefault="0013418F" w:rsidP="0013418F"/>
    <w:p w14:paraId="63AA9413" w14:textId="4128111E" w:rsidR="002C30FF" w:rsidRPr="002C30FF" w:rsidRDefault="0013418F" w:rsidP="0013418F">
      <w:r>
        <w:rPr>
          <w:rFonts w:hint="eastAsia"/>
        </w:rPr>
        <w:t>3</w:t>
      </w:r>
      <w:r>
        <w:rPr>
          <w:rFonts w:hint="eastAsia"/>
        </w:rPr>
        <w:t>、编辑</w:t>
      </w:r>
      <w:r>
        <w:rPr>
          <w:rFonts w:hint="eastAsia"/>
        </w:rPr>
        <w:t xml:space="preserve"> C:\PHPStudy\Extensions\php\php7.3.4nts\php.ini </w:t>
      </w:r>
      <w:r>
        <w:rPr>
          <w:rFonts w:hint="eastAsia"/>
        </w:rPr>
        <w:t>文件，添加如下代码：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418F" w14:paraId="095E0A72" w14:textId="77777777" w:rsidTr="0013418F">
        <w:tc>
          <w:tcPr>
            <w:tcW w:w="8296" w:type="dxa"/>
          </w:tcPr>
          <w:p w14:paraId="74DE59DB" w14:textId="77777777" w:rsidR="0013418F" w:rsidRDefault="0013418F" w:rsidP="0013418F">
            <w:r>
              <w:t>; Local Variables:</w:t>
            </w:r>
          </w:p>
          <w:p w14:paraId="112A26B0" w14:textId="77777777" w:rsidR="0013418F" w:rsidRDefault="0013418F" w:rsidP="0013418F">
            <w:r>
              <w:t>; tab-width: 4</w:t>
            </w:r>
          </w:p>
          <w:p w14:paraId="191AF8CB" w14:textId="77777777" w:rsidR="0013418F" w:rsidRDefault="0013418F" w:rsidP="0013418F">
            <w:r>
              <w:t>; End:</w:t>
            </w:r>
          </w:p>
          <w:p w14:paraId="3AC748D5" w14:textId="77777777" w:rsidR="0013418F" w:rsidRDefault="0013418F" w:rsidP="0013418F"/>
          <w:p w14:paraId="0A41D8FE" w14:textId="77777777" w:rsidR="0013418F" w:rsidRDefault="0013418F" w:rsidP="0013418F">
            <w:r>
              <w:t>[xdebug]</w:t>
            </w:r>
          </w:p>
          <w:p w14:paraId="1B2E31F0" w14:textId="77777777" w:rsidR="0013418F" w:rsidRDefault="0013418F" w:rsidP="0013418F">
            <w:r>
              <w:t>zend_extension = C:\PHPStudy\Extensions\php\php7.3.4nts\ext\php_xdebug-2.9.0-7.3-vc15-nts-x86_64.dll</w:t>
            </w:r>
          </w:p>
          <w:p w14:paraId="563E775D" w14:textId="77777777" w:rsidR="0013418F" w:rsidRDefault="0013418F" w:rsidP="0013418F">
            <w:r>
              <w:t>xdebug.remote_autostart = 1</w:t>
            </w:r>
          </w:p>
          <w:p w14:paraId="357606F3" w14:textId="77777777" w:rsidR="0013418F" w:rsidRDefault="0013418F" w:rsidP="0013418F">
            <w:r>
              <w:t>xdebug.default_enable = 1</w:t>
            </w:r>
          </w:p>
          <w:p w14:paraId="0BF55BCB" w14:textId="77777777" w:rsidR="0013418F" w:rsidRDefault="0013418F" w:rsidP="0013418F"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配置端口和监听的域名</w:t>
            </w:r>
          </w:p>
          <w:p w14:paraId="5ECF211C" w14:textId="77777777" w:rsidR="0013418F" w:rsidRDefault="0013418F" w:rsidP="0013418F">
            <w:r>
              <w:t>xdebug.remote_port = 9000</w:t>
            </w:r>
          </w:p>
          <w:p w14:paraId="4B360903" w14:textId="77777777" w:rsidR="0013418F" w:rsidRDefault="0013418F" w:rsidP="0013418F">
            <w:r>
              <w:t>xdebug.remote_host = 127.0.0.1</w:t>
            </w:r>
          </w:p>
          <w:p w14:paraId="730489C2" w14:textId="77777777" w:rsidR="0013418F" w:rsidRDefault="0013418F" w:rsidP="0013418F">
            <w:r>
              <w:t>xdebug.remote_connect_back = 1</w:t>
            </w:r>
          </w:p>
          <w:p w14:paraId="1025D73C" w14:textId="77777777" w:rsidR="0013418F" w:rsidRDefault="0013418F" w:rsidP="0013418F">
            <w:r>
              <w:t>xdebug.remote_enable = 1</w:t>
            </w:r>
          </w:p>
          <w:p w14:paraId="16BEC0BD" w14:textId="77777777" w:rsidR="0013418F" w:rsidRDefault="0013418F" w:rsidP="0013418F">
            <w:r>
              <w:t>xdebug.idekey=PHPSTORM</w:t>
            </w:r>
          </w:p>
          <w:p w14:paraId="2EF4BF05" w14:textId="77777777" w:rsidR="0013418F" w:rsidRDefault="0013418F" w:rsidP="0013418F"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指定性能分析文件的存放目录</w:t>
            </w:r>
          </w:p>
          <w:p w14:paraId="7E50EAAB" w14:textId="77777777" w:rsidR="0013418F" w:rsidRDefault="0013418F" w:rsidP="0013418F">
            <w:r>
              <w:t>xdebug.profiler_output_dir = "D:/php/tmp"</w:t>
            </w:r>
          </w:p>
          <w:p w14:paraId="0147A9BF" w14:textId="77777777" w:rsidR="0013418F" w:rsidRDefault="0013418F" w:rsidP="0013418F">
            <w:r>
              <w:t>xdebug.profiler_enable_trigger = 1</w:t>
            </w:r>
          </w:p>
          <w:p w14:paraId="14FB57A5" w14:textId="3547AF2C" w:rsidR="0013418F" w:rsidRDefault="0013418F" w:rsidP="0013418F">
            <w:r>
              <w:t>xdebug.profiler_output_name = cachegrind.out.%t.%p</w:t>
            </w:r>
          </w:p>
        </w:tc>
      </w:tr>
    </w:tbl>
    <w:p w14:paraId="7F1B4086" w14:textId="5387581A" w:rsidR="006B1CFE" w:rsidRDefault="006B1CFE" w:rsidP="00666491"/>
    <w:p w14:paraId="0A4BCE5E" w14:textId="1938955D" w:rsidR="006B1CFE" w:rsidRDefault="006B1CFE" w:rsidP="00666491"/>
    <w:p w14:paraId="2AC6C084" w14:textId="7E044CD8" w:rsidR="006B1CFE" w:rsidRDefault="00104538" w:rsidP="00104538">
      <w:pPr>
        <w:pStyle w:val="4"/>
      </w:pPr>
      <w:r w:rsidRPr="00104538">
        <w:rPr>
          <w:rFonts w:hint="eastAsia"/>
        </w:rPr>
        <w:t>在</w:t>
      </w:r>
      <w:r w:rsidRPr="00104538">
        <w:rPr>
          <w:rFonts w:hint="eastAsia"/>
        </w:rPr>
        <w:t xml:space="preserve"> PHPStorm </w:t>
      </w:r>
      <w:r w:rsidRPr="00104538">
        <w:rPr>
          <w:rFonts w:hint="eastAsia"/>
        </w:rPr>
        <w:t>中进行</w:t>
      </w:r>
      <w:r w:rsidRPr="00104538">
        <w:rPr>
          <w:rFonts w:hint="eastAsia"/>
        </w:rPr>
        <w:t xml:space="preserve"> Xdebug </w:t>
      </w:r>
      <w:r w:rsidRPr="00104538">
        <w:rPr>
          <w:rFonts w:hint="eastAsia"/>
        </w:rPr>
        <w:t>的配置</w:t>
      </w:r>
    </w:p>
    <w:p w14:paraId="0604EA7E" w14:textId="59CEE6E8" w:rsidR="00104538" w:rsidRDefault="00450608" w:rsidP="00104538">
      <w:r w:rsidRPr="00450608">
        <w:rPr>
          <w:rFonts w:hint="eastAsia"/>
        </w:rPr>
        <w:t>配置</w:t>
      </w:r>
      <w:r w:rsidRPr="00450608">
        <w:rPr>
          <w:rFonts w:hint="eastAsia"/>
        </w:rPr>
        <w:t xml:space="preserve"> PHP </w:t>
      </w:r>
      <w:r w:rsidRPr="00450608">
        <w:rPr>
          <w:rFonts w:hint="eastAsia"/>
        </w:rPr>
        <w:t>版本</w:t>
      </w:r>
      <w:r>
        <w:rPr>
          <w:rFonts w:hint="eastAsia"/>
        </w:rPr>
        <w:t>：</w:t>
      </w:r>
    </w:p>
    <w:p w14:paraId="493DACFC" w14:textId="7637004D" w:rsidR="00450608" w:rsidRDefault="00450608" w:rsidP="00450608">
      <w:r>
        <w:rPr>
          <w:rFonts w:hint="eastAsia"/>
        </w:rPr>
        <w:t xml:space="preserve">File </w:t>
      </w:r>
      <w:r>
        <w:rPr>
          <w:rFonts w:hint="eastAsia"/>
        </w:rPr>
        <w:t>→</w:t>
      </w:r>
      <w:r>
        <w:rPr>
          <w:rFonts w:hint="eastAsia"/>
        </w:rPr>
        <w:t xml:space="preserve"> Settings... </w:t>
      </w:r>
      <w:r>
        <w:rPr>
          <w:rFonts w:hint="eastAsia"/>
        </w:rPr>
        <w:t>→</w:t>
      </w:r>
      <w:r>
        <w:rPr>
          <w:rFonts w:hint="eastAsia"/>
        </w:rPr>
        <w:t xml:space="preserve"> Languages &amp; Frameworks </w:t>
      </w:r>
      <w:r>
        <w:rPr>
          <w:rFonts w:hint="eastAsia"/>
        </w:rPr>
        <w:t>→</w:t>
      </w:r>
      <w:r>
        <w:rPr>
          <w:rFonts w:hint="eastAsia"/>
        </w:rPr>
        <w:t xml:space="preserve"> PHP</w:t>
      </w:r>
      <w:r>
        <w:rPr>
          <w:rFonts w:hint="eastAsia"/>
        </w:rPr>
        <w:t>：</w:t>
      </w:r>
    </w:p>
    <w:p w14:paraId="5F3FE519" w14:textId="3713847B" w:rsidR="00450608" w:rsidRDefault="00450608" w:rsidP="008D3BE8">
      <w:pPr>
        <w:ind w:leftChars="100" w:left="210"/>
      </w:pPr>
      <w:r>
        <w:t>PHP language level: 7.3</w:t>
      </w:r>
    </w:p>
    <w:p w14:paraId="39871770" w14:textId="02CE3BED" w:rsidR="00450608" w:rsidRDefault="00450608" w:rsidP="008D3BE8">
      <w:pPr>
        <w:ind w:leftChars="100" w:left="210"/>
      </w:pPr>
      <w:r>
        <w:t>CLI Interpreter: PHP 7.3.4</w:t>
      </w:r>
    </w:p>
    <w:p w14:paraId="717D266C" w14:textId="6A8FBAA0" w:rsidR="00450608" w:rsidRDefault="00450608" w:rsidP="00450608">
      <w:r>
        <w:rPr>
          <w:rFonts w:hint="eastAsia"/>
        </w:rPr>
        <w:t>本配置项，本质上不影响使用</w:t>
      </w:r>
      <w:r>
        <w:rPr>
          <w:rFonts w:hint="eastAsia"/>
        </w:rPr>
        <w:t xml:space="preserve"> Xdebug </w:t>
      </w:r>
      <w:r>
        <w:rPr>
          <w:rFonts w:hint="eastAsia"/>
        </w:rPr>
        <w:t>功能，所以可以不配置。</w:t>
      </w:r>
    </w:p>
    <w:p w14:paraId="26F78F07" w14:textId="0236BF89" w:rsidR="00450608" w:rsidRDefault="00450608" w:rsidP="00450608"/>
    <w:p w14:paraId="095EA2E5" w14:textId="05DA5F66" w:rsidR="00450608" w:rsidRDefault="00450608" w:rsidP="00450608">
      <w:r w:rsidRPr="00450608">
        <w:rPr>
          <w:rFonts w:hint="eastAsia"/>
        </w:rPr>
        <w:t>配置</w:t>
      </w:r>
      <w:r w:rsidRPr="00450608">
        <w:rPr>
          <w:rFonts w:hint="eastAsia"/>
        </w:rPr>
        <w:t xml:space="preserve"> Debug</w:t>
      </w:r>
      <w:r>
        <w:rPr>
          <w:rFonts w:hint="eastAsia"/>
        </w:rPr>
        <w:t>：</w:t>
      </w:r>
    </w:p>
    <w:p w14:paraId="7E4412AB" w14:textId="03EE82BD" w:rsidR="000B1322" w:rsidRDefault="000B1322" w:rsidP="000B1322">
      <w:r>
        <w:rPr>
          <w:rFonts w:hint="eastAsia"/>
        </w:rPr>
        <w:t xml:space="preserve">File </w:t>
      </w:r>
      <w:r>
        <w:rPr>
          <w:rFonts w:hint="eastAsia"/>
        </w:rPr>
        <w:t>→</w:t>
      </w:r>
      <w:r>
        <w:rPr>
          <w:rFonts w:hint="eastAsia"/>
        </w:rPr>
        <w:t xml:space="preserve"> Settings... </w:t>
      </w:r>
      <w:r>
        <w:rPr>
          <w:rFonts w:hint="eastAsia"/>
        </w:rPr>
        <w:t>→</w:t>
      </w:r>
      <w:r>
        <w:rPr>
          <w:rFonts w:hint="eastAsia"/>
        </w:rPr>
        <w:t xml:space="preserve"> Languages &amp; Frameworks </w:t>
      </w:r>
      <w:r>
        <w:rPr>
          <w:rFonts w:hint="eastAsia"/>
        </w:rPr>
        <w:t>→</w:t>
      </w:r>
      <w:r>
        <w:rPr>
          <w:rFonts w:hint="eastAsia"/>
        </w:rPr>
        <w:t xml:space="preserve"> PHP </w:t>
      </w:r>
      <w:r>
        <w:rPr>
          <w:rFonts w:hint="eastAsia"/>
        </w:rPr>
        <w:t>→</w:t>
      </w:r>
      <w:r>
        <w:rPr>
          <w:rFonts w:hint="eastAsia"/>
        </w:rPr>
        <w:t xml:space="preserve"> Debug</w:t>
      </w:r>
      <w:r>
        <w:rPr>
          <w:rFonts w:hint="eastAsia"/>
        </w:rPr>
        <w:t>：</w:t>
      </w:r>
    </w:p>
    <w:p w14:paraId="258A7677" w14:textId="148D186B" w:rsidR="00450608" w:rsidRPr="00104538" w:rsidRDefault="000B1322" w:rsidP="000B1322">
      <w:r>
        <w:rPr>
          <w:rFonts w:hint="eastAsia"/>
        </w:rPr>
        <w:t>配置</w:t>
      </w:r>
      <w:r>
        <w:rPr>
          <w:rFonts w:hint="eastAsia"/>
        </w:rPr>
        <w:t xml:space="preserve"> Xdebug </w:t>
      </w:r>
      <w:r>
        <w:rPr>
          <w:rFonts w:hint="eastAsia"/>
        </w:rPr>
        <w:t>信息</w:t>
      </w:r>
    </w:p>
    <w:p w14:paraId="5E066DF2" w14:textId="0249B851" w:rsidR="006B1CFE" w:rsidRPr="000B1322" w:rsidRDefault="000B1322" w:rsidP="000B1322">
      <w:pPr>
        <w:jc w:val="center"/>
      </w:pPr>
      <w:r>
        <w:rPr>
          <w:noProof/>
        </w:rPr>
        <w:drawing>
          <wp:inline distT="0" distB="0" distL="0" distR="0" wp14:anchorId="6130A48F" wp14:editId="2225F771">
            <wp:extent cx="3895725" cy="1076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6DF3" w14:textId="0CED2895" w:rsidR="006B1CFE" w:rsidRDefault="000B1322" w:rsidP="00666491">
      <w:r w:rsidRPr="000B1322">
        <w:rPr>
          <w:rFonts w:hint="eastAsia"/>
        </w:rPr>
        <w:t>注意：</w:t>
      </w:r>
      <w:r w:rsidRPr="000B1322">
        <w:rPr>
          <w:rFonts w:hint="eastAsia"/>
        </w:rPr>
        <w:t xml:space="preserve">Debug port </w:t>
      </w:r>
      <w:r w:rsidRPr="000B1322">
        <w:rPr>
          <w:rFonts w:hint="eastAsia"/>
        </w:rPr>
        <w:t>的值需要与</w:t>
      </w:r>
      <w:r w:rsidRPr="000B1322">
        <w:rPr>
          <w:rFonts w:hint="eastAsia"/>
        </w:rPr>
        <w:t xml:space="preserve"> php.in </w:t>
      </w:r>
      <w:r w:rsidRPr="000B1322">
        <w:rPr>
          <w:rFonts w:hint="eastAsia"/>
        </w:rPr>
        <w:t>中的</w:t>
      </w:r>
      <w:r w:rsidRPr="000B1322">
        <w:rPr>
          <w:rFonts w:hint="eastAsia"/>
        </w:rPr>
        <w:t xml:space="preserve"> xdebug.remote_port </w:t>
      </w:r>
      <w:r w:rsidRPr="000B1322">
        <w:rPr>
          <w:rFonts w:hint="eastAsia"/>
        </w:rPr>
        <w:t>的值保持一致。</w:t>
      </w:r>
    </w:p>
    <w:p w14:paraId="013A92AE" w14:textId="3F19D9AE" w:rsidR="000B1322" w:rsidRDefault="000B1322" w:rsidP="00666491"/>
    <w:p w14:paraId="5DC0B217" w14:textId="6C969E25" w:rsidR="000B1322" w:rsidRDefault="000B1322" w:rsidP="00666491">
      <w:r w:rsidRPr="000B1322">
        <w:rPr>
          <w:rFonts w:hint="eastAsia"/>
        </w:rPr>
        <w:t>配置</w:t>
      </w:r>
      <w:r w:rsidRPr="000B1322">
        <w:rPr>
          <w:rFonts w:hint="eastAsia"/>
        </w:rPr>
        <w:t xml:space="preserve"> DBGp Proxy</w:t>
      </w:r>
      <w:r>
        <w:rPr>
          <w:rFonts w:hint="eastAsia"/>
        </w:rPr>
        <w:t>：</w:t>
      </w:r>
    </w:p>
    <w:p w14:paraId="693DD4B8" w14:textId="1A777029" w:rsidR="000B1322" w:rsidRDefault="00776AD7" w:rsidP="00776AD7">
      <w:r>
        <w:rPr>
          <w:rFonts w:hint="eastAsia"/>
        </w:rPr>
        <w:t xml:space="preserve">File </w:t>
      </w:r>
      <w:r>
        <w:rPr>
          <w:rFonts w:hint="eastAsia"/>
        </w:rPr>
        <w:t>→</w:t>
      </w:r>
      <w:r>
        <w:rPr>
          <w:rFonts w:hint="eastAsia"/>
        </w:rPr>
        <w:t xml:space="preserve"> Settings... </w:t>
      </w:r>
      <w:r>
        <w:rPr>
          <w:rFonts w:hint="eastAsia"/>
        </w:rPr>
        <w:t>→</w:t>
      </w:r>
      <w:r>
        <w:rPr>
          <w:rFonts w:hint="eastAsia"/>
        </w:rPr>
        <w:t xml:space="preserve"> Languages &amp; Frameworks </w:t>
      </w:r>
      <w:r>
        <w:rPr>
          <w:rFonts w:hint="eastAsia"/>
        </w:rPr>
        <w:t>→</w:t>
      </w:r>
      <w:r>
        <w:rPr>
          <w:rFonts w:hint="eastAsia"/>
        </w:rPr>
        <w:t xml:space="preserve"> PHP </w:t>
      </w:r>
      <w:r>
        <w:rPr>
          <w:rFonts w:hint="eastAsia"/>
        </w:rPr>
        <w:t>→</w:t>
      </w:r>
      <w:r>
        <w:rPr>
          <w:rFonts w:hint="eastAsia"/>
        </w:rPr>
        <w:t xml:space="preserve"> Debug </w:t>
      </w:r>
      <w:r>
        <w:rPr>
          <w:rFonts w:hint="eastAsia"/>
        </w:rPr>
        <w:t>→</w:t>
      </w:r>
      <w:r>
        <w:rPr>
          <w:rFonts w:hint="eastAsia"/>
        </w:rPr>
        <w:t xml:space="preserve"> DBGp Proxy</w:t>
      </w:r>
      <w:r>
        <w:rPr>
          <w:rFonts w:hint="eastAsia"/>
        </w:rPr>
        <w:t>，配置如下：</w:t>
      </w:r>
    </w:p>
    <w:p w14:paraId="29741B11" w14:textId="73168FB6" w:rsidR="006B1CFE" w:rsidRDefault="006B1CFE" w:rsidP="00666491"/>
    <w:p w14:paraId="43942982" w14:textId="0FE0883B" w:rsidR="00776AD7" w:rsidRPr="00776AD7" w:rsidRDefault="00776AD7" w:rsidP="00776AD7">
      <w:pPr>
        <w:jc w:val="center"/>
      </w:pPr>
      <w:r>
        <w:rPr>
          <w:noProof/>
        </w:rPr>
        <w:drawing>
          <wp:inline distT="0" distB="0" distL="0" distR="0" wp14:anchorId="33D7038B" wp14:editId="5AAFC99B">
            <wp:extent cx="3638550" cy="1238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945E" w14:textId="5E95649A" w:rsidR="006C5D29" w:rsidRDefault="00776AD7" w:rsidP="006C5D29">
      <w:r w:rsidRPr="00776AD7">
        <w:rPr>
          <w:rFonts w:hint="eastAsia"/>
        </w:rPr>
        <w:t>注意：</w:t>
      </w:r>
      <w:r w:rsidRPr="00776AD7">
        <w:rPr>
          <w:rFonts w:hint="eastAsia"/>
        </w:rPr>
        <w:t>IDE key</w:t>
      </w:r>
      <w:r w:rsidRPr="00776AD7">
        <w:rPr>
          <w:rFonts w:hint="eastAsia"/>
        </w:rPr>
        <w:t>、</w:t>
      </w:r>
      <w:r w:rsidRPr="00776AD7">
        <w:rPr>
          <w:rFonts w:hint="eastAsia"/>
        </w:rPr>
        <w:t>Host</w:t>
      </w:r>
      <w:r w:rsidRPr="00776AD7">
        <w:rPr>
          <w:rFonts w:hint="eastAsia"/>
        </w:rPr>
        <w:t>、</w:t>
      </w:r>
      <w:r w:rsidRPr="00776AD7">
        <w:rPr>
          <w:rFonts w:hint="eastAsia"/>
        </w:rPr>
        <w:t xml:space="preserve">Port </w:t>
      </w:r>
      <w:r w:rsidRPr="00776AD7">
        <w:rPr>
          <w:rFonts w:hint="eastAsia"/>
        </w:rPr>
        <w:t>与</w:t>
      </w:r>
      <w:r w:rsidRPr="00776AD7">
        <w:rPr>
          <w:rFonts w:hint="eastAsia"/>
        </w:rPr>
        <w:t xml:space="preserve"> php.in </w:t>
      </w:r>
      <w:r w:rsidRPr="00776AD7">
        <w:rPr>
          <w:rFonts w:hint="eastAsia"/>
        </w:rPr>
        <w:t>中的</w:t>
      </w:r>
      <w:r w:rsidRPr="00776AD7">
        <w:rPr>
          <w:rFonts w:hint="eastAsia"/>
        </w:rPr>
        <w:t xml:space="preserve"> xdebug.idekey</w:t>
      </w:r>
      <w:r w:rsidRPr="00776AD7">
        <w:rPr>
          <w:rFonts w:hint="eastAsia"/>
        </w:rPr>
        <w:t>、</w:t>
      </w:r>
      <w:r w:rsidRPr="00776AD7">
        <w:rPr>
          <w:rFonts w:hint="eastAsia"/>
        </w:rPr>
        <w:t>xdebug.remote_host</w:t>
      </w:r>
      <w:r w:rsidRPr="00776AD7">
        <w:rPr>
          <w:rFonts w:hint="eastAsia"/>
        </w:rPr>
        <w:t>、</w:t>
      </w:r>
      <w:r w:rsidRPr="00776AD7">
        <w:rPr>
          <w:rFonts w:hint="eastAsia"/>
        </w:rPr>
        <w:t xml:space="preserve">xdebug.remote_port </w:t>
      </w:r>
      <w:r w:rsidRPr="00776AD7">
        <w:rPr>
          <w:rFonts w:hint="eastAsia"/>
        </w:rPr>
        <w:t>保持一致。</w:t>
      </w:r>
    </w:p>
    <w:p w14:paraId="24414C80" w14:textId="78209B32" w:rsidR="00776AD7" w:rsidRDefault="00776AD7" w:rsidP="006C5D29"/>
    <w:p w14:paraId="15EEBF0F" w14:textId="28824303" w:rsidR="00776AD7" w:rsidRDefault="00807671" w:rsidP="00807671">
      <w:pPr>
        <w:pStyle w:val="3"/>
      </w:pPr>
      <w:r>
        <w:rPr>
          <w:rFonts w:hint="eastAsia"/>
        </w:rPr>
        <w:t>个性配置</w:t>
      </w:r>
    </w:p>
    <w:p w14:paraId="42A5ED8A" w14:textId="77777777" w:rsidR="00807671" w:rsidRDefault="00807671" w:rsidP="00807671">
      <w:r>
        <w:rPr>
          <w:rFonts w:hint="eastAsia"/>
        </w:rPr>
        <w:t>这里的个性配置是指，除了以上的公共配置之外，需要给每个独立的网站做配置。当然，每个网站的配置项是一样的，只是配置的值不同而已。</w:t>
      </w:r>
    </w:p>
    <w:p w14:paraId="72969B80" w14:textId="77777777" w:rsidR="00807671" w:rsidRDefault="00807671" w:rsidP="00807671"/>
    <w:p w14:paraId="28518390" w14:textId="07A39370" w:rsidR="00807671" w:rsidRDefault="00807671" w:rsidP="00807671">
      <w:r>
        <w:rPr>
          <w:rFonts w:hint="eastAsia"/>
        </w:rPr>
        <w:t>这里，我们以</w:t>
      </w:r>
      <w:r>
        <w:rPr>
          <w:rFonts w:hint="eastAsia"/>
        </w:rPr>
        <w:t xml:space="preserve"> www.lara.io </w:t>
      </w:r>
      <w:r>
        <w:rPr>
          <w:rFonts w:hint="eastAsia"/>
        </w:rPr>
        <w:t>网站为例子来学习配置每个网站使用</w:t>
      </w:r>
      <w:r>
        <w:rPr>
          <w:rFonts w:hint="eastAsia"/>
        </w:rPr>
        <w:t xml:space="preserve"> Xdebug </w:t>
      </w:r>
      <w:r>
        <w:rPr>
          <w:rFonts w:hint="eastAsia"/>
        </w:rPr>
        <w:t>功能的过程。</w:t>
      </w:r>
    </w:p>
    <w:p w14:paraId="295BE989" w14:textId="5493C11C" w:rsidR="00807671" w:rsidRDefault="00082187" w:rsidP="00082187">
      <w:pPr>
        <w:pStyle w:val="4"/>
      </w:pPr>
      <w:r w:rsidRPr="00082187">
        <w:rPr>
          <w:rFonts w:hint="eastAsia"/>
        </w:rPr>
        <w:lastRenderedPageBreak/>
        <w:t>网站配置</w:t>
      </w:r>
      <w:r w:rsidRPr="00082187">
        <w:rPr>
          <w:rFonts w:hint="eastAsia"/>
        </w:rPr>
        <w:t xml:space="preserve"> Servers</w:t>
      </w:r>
    </w:p>
    <w:p w14:paraId="436440C3" w14:textId="29C73AFA" w:rsidR="00082187" w:rsidRDefault="003962D0" w:rsidP="00082187">
      <w:r w:rsidRPr="003962D0">
        <w:rPr>
          <w:rFonts w:hint="eastAsia"/>
        </w:rPr>
        <w:t xml:space="preserve">File </w:t>
      </w:r>
      <w:r w:rsidRPr="003962D0">
        <w:rPr>
          <w:rFonts w:hint="eastAsia"/>
        </w:rPr>
        <w:t>→</w:t>
      </w:r>
      <w:r w:rsidRPr="003962D0">
        <w:rPr>
          <w:rFonts w:hint="eastAsia"/>
        </w:rPr>
        <w:t xml:space="preserve"> Settings... </w:t>
      </w:r>
      <w:r w:rsidRPr="003962D0">
        <w:rPr>
          <w:rFonts w:hint="eastAsia"/>
        </w:rPr>
        <w:t>→</w:t>
      </w:r>
      <w:r w:rsidRPr="003962D0">
        <w:rPr>
          <w:rFonts w:hint="eastAsia"/>
        </w:rPr>
        <w:t xml:space="preserve"> Languages &amp; Frameworks </w:t>
      </w:r>
      <w:r w:rsidRPr="003962D0">
        <w:rPr>
          <w:rFonts w:hint="eastAsia"/>
        </w:rPr>
        <w:t>→</w:t>
      </w:r>
      <w:r w:rsidRPr="003962D0">
        <w:rPr>
          <w:rFonts w:hint="eastAsia"/>
        </w:rPr>
        <w:t xml:space="preserve"> PHP </w:t>
      </w:r>
      <w:r w:rsidRPr="003962D0">
        <w:rPr>
          <w:rFonts w:hint="eastAsia"/>
        </w:rPr>
        <w:t>→</w:t>
      </w:r>
      <w:r w:rsidRPr="003962D0">
        <w:rPr>
          <w:rFonts w:hint="eastAsia"/>
        </w:rPr>
        <w:t xml:space="preserve"> Servers</w:t>
      </w:r>
      <w:r w:rsidRPr="003962D0">
        <w:rPr>
          <w:rFonts w:hint="eastAsia"/>
        </w:rPr>
        <w:t>：</w:t>
      </w:r>
    </w:p>
    <w:p w14:paraId="5B2E4570" w14:textId="7A98103A" w:rsidR="003962D0" w:rsidRDefault="003962D0" w:rsidP="007E0475">
      <w:pPr>
        <w:jc w:val="center"/>
      </w:pPr>
      <w:r>
        <w:rPr>
          <w:noProof/>
        </w:rPr>
        <w:drawing>
          <wp:inline distT="0" distB="0" distL="0" distR="0" wp14:anchorId="756E94C1" wp14:editId="7FABBDAA">
            <wp:extent cx="5064981" cy="11860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7265" cy="12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6972" w14:textId="77777777" w:rsidR="003962D0" w:rsidRPr="00082187" w:rsidRDefault="003962D0" w:rsidP="00082187"/>
    <w:p w14:paraId="1167138F" w14:textId="67794595" w:rsidR="00807671" w:rsidRDefault="007E0475" w:rsidP="007E0475">
      <w:pPr>
        <w:pStyle w:val="4"/>
      </w:pPr>
      <w:r w:rsidRPr="007E0475">
        <w:rPr>
          <w:rFonts w:hint="eastAsia"/>
        </w:rPr>
        <w:t>网站配置</w:t>
      </w:r>
      <w:r w:rsidRPr="007E0475">
        <w:rPr>
          <w:rFonts w:hint="eastAsia"/>
        </w:rPr>
        <w:t xml:space="preserve"> Add Configuration...</w:t>
      </w:r>
    </w:p>
    <w:p w14:paraId="326F633C" w14:textId="756960DF" w:rsidR="007E0475" w:rsidRDefault="00B51A46" w:rsidP="007E0475">
      <w:r w:rsidRPr="00B51A46">
        <w:rPr>
          <w:rFonts w:hint="eastAsia"/>
        </w:rPr>
        <w:t>菜单栏</w:t>
      </w:r>
      <w:r w:rsidRPr="00B51A46">
        <w:rPr>
          <w:rFonts w:hint="eastAsia"/>
        </w:rPr>
        <w:t xml:space="preserve"> </w:t>
      </w:r>
      <w:r w:rsidRPr="00B51A46">
        <w:rPr>
          <w:rFonts w:hint="eastAsia"/>
        </w:rPr>
        <w:t>→</w:t>
      </w:r>
      <w:r w:rsidRPr="00B51A46">
        <w:rPr>
          <w:rFonts w:hint="eastAsia"/>
        </w:rPr>
        <w:t xml:space="preserve"> Run </w:t>
      </w:r>
      <w:r w:rsidRPr="00B51A46">
        <w:rPr>
          <w:rFonts w:hint="eastAsia"/>
        </w:rPr>
        <w:t>→</w:t>
      </w:r>
      <w:r w:rsidRPr="00B51A46">
        <w:rPr>
          <w:rFonts w:hint="eastAsia"/>
        </w:rPr>
        <w:t xml:space="preserve"> Edit Configurations... </w:t>
      </w:r>
      <w:r w:rsidRPr="00B51A46">
        <w:rPr>
          <w:rFonts w:hint="eastAsia"/>
        </w:rPr>
        <w:t>或者直接通过如下截图的</w:t>
      </w:r>
      <w:r w:rsidRPr="00B51A46">
        <w:rPr>
          <w:rFonts w:hint="eastAsia"/>
        </w:rPr>
        <w:t xml:space="preserve"> Add Configuration... </w:t>
      </w:r>
      <w:r w:rsidRPr="00B51A46">
        <w:rPr>
          <w:rFonts w:hint="eastAsia"/>
        </w:rPr>
        <w:t>进入配置。</w:t>
      </w:r>
    </w:p>
    <w:p w14:paraId="66B64C30" w14:textId="37B18663" w:rsidR="00B51A46" w:rsidRDefault="00B51A46" w:rsidP="00B51A46">
      <w:pPr>
        <w:jc w:val="center"/>
      </w:pPr>
      <w:r>
        <w:rPr>
          <w:noProof/>
        </w:rPr>
        <w:drawing>
          <wp:inline distT="0" distB="0" distL="0" distR="0" wp14:anchorId="19DBC895" wp14:editId="7D260C44">
            <wp:extent cx="5274310" cy="13442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5D35" w14:textId="5672AD89" w:rsidR="00B51A46" w:rsidRDefault="00B51A46" w:rsidP="00B51A46">
      <w:pPr>
        <w:jc w:val="center"/>
      </w:pPr>
      <w:r>
        <w:rPr>
          <w:noProof/>
        </w:rPr>
        <w:drawing>
          <wp:inline distT="0" distB="0" distL="0" distR="0" wp14:anchorId="2E2AA55C" wp14:editId="03D67C7E">
            <wp:extent cx="2894274" cy="3542141"/>
            <wp:effectExtent l="0" t="0" r="190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9486" cy="35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50B7" w14:textId="7BD322F7" w:rsidR="00B51A46" w:rsidRDefault="009D7B04" w:rsidP="009D7B04">
      <w:r w:rsidRPr="009D7B04">
        <w:rPr>
          <w:rFonts w:hint="eastAsia"/>
        </w:rPr>
        <w:t>在页面中，按照如下方式一一填写并保存即可。</w:t>
      </w:r>
    </w:p>
    <w:p w14:paraId="0EB2DCC7" w14:textId="3BE9ADCD" w:rsidR="00763E99" w:rsidRDefault="00E5521C" w:rsidP="00E5521C">
      <w:pPr>
        <w:jc w:val="center"/>
      </w:pPr>
      <w:r>
        <w:rPr>
          <w:noProof/>
        </w:rPr>
        <w:lastRenderedPageBreak/>
        <w:drawing>
          <wp:inline distT="0" distB="0" distL="0" distR="0" wp14:anchorId="1A5B9002" wp14:editId="4F724B0C">
            <wp:extent cx="5274310" cy="16103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6BD7" w14:textId="13DECCD5" w:rsidR="00E5521C" w:rsidRDefault="00E5521C" w:rsidP="00E5521C"/>
    <w:p w14:paraId="6564C3EB" w14:textId="60CC3F22" w:rsidR="00E5521C" w:rsidRDefault="00E5521C" w:rsidP="00E5521C">
      <w:pPr>
        <w:pStyle w:val="4"/>
      </w:pPr>
      <w:r w:rsidRPr="00E5521C">
        <w:rPr>
          <w:rFonts w:hint="eastAsia"/>
        </w:rPr>
        <w:t>代码添加断点</w:t>
      </w:r>
    </w:p>
    <w:p w14:paraId="169EE168" w14:textId="1777BB98" w:rsidR="00E5521C" w:rsidRDefault="000A650B" w:rsidP="00E5521C">
      <w:r>
        <w:rPr>
          <w:noProof/>
        </w:rPr>
        <w:drawing>
          <wp:inline distT="0" distB="0" distL="0" distR="0" wp14:anchorId="74D799CA" wp14:editId="4FC26A8B">
            <wp:extent cx="5274310" cy="24034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6DAA" w14:textId="278EF5CA" w:rsidR="00AA4176" w:rsidRDefault="00AA4176" w:rsidP="00E5521C">
      <w:r w:rsidRPr="00AA4176">
        <w:rPr>
          <w:rFonts w:hint="eastAsia"/>
        </w:rPr>
        <w:t>在浏览器输入：</w:t>
      </w:r>
      <w:r w:rsidRPr="00AA4176">
        <w:rPr>
          <w:rFonts w:hint="eastAsia"/>
        </w:rPr>
        <w:t xml:space="preserve">http://www.lara.io/ </w:t>
      </w:r>
      <w:r w:rsidRPr="00AA4176">
        <w:rPr>
          <w:rFonts w:hint="eastAsia"/>
        </w:rPr>
        <w:t>此时</w:t>
      </w:r>
      <w:r w:rsidRPr="00AA4176">
        <w:rPr>
          <w:rFonts w:hint="eastAsia"/>
        </w:rPr>
        <w:t xml:space="preserve"> PHPStorm </w:t>
      </w:r>
      <w:r w:rsidRPr="00AA4176">
        <w:rPr>
          <w:rFonts w:hint="eastAsia"/>
        </w:rPr>
        <w:t>发生如下变化：请求</w:t>
      </w:r>
      <w:r w:rsidRPr="00AA4176">
        <w:rPr>
          <w:rFonts w:hint="eastAsia"/>
        </w:rPr>
        <w:t xml:space="preserve"> url </w:t>
      </w:r>
      <w:r w:rsidRPr="00AA4176">
        <w:rPr>
          <w:rFonts w:hint="eastAsia"/>
        </w:rPr>
        <w:t>的时候就会自动捕捉到请求。</w:t>
      </w:r>
    </w:p>
    <w:p w14:paraId="3278082C" w14:textId="3549732A" w:rsidR="00AA4176" w:rsidRDefault="00AA4176" w:rsidP="00E5521C">
      <w:r>
        <w:rPr>
          <w:noProof/>
        </w:rPr>
        <w:lastRenderedPageBreak/>
        <w:drawing>
          <wp:inline distT="0" distB="0" distL="0" distR="0" wp14:anchorId="4FF4023E" wp14:editId="3EE6BF66">
            <wp:extent cx="5274310" cy="45046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D431" w14:textId="3B5477B3" w:rsidR="00AA4176" w:rsidRDefault="005C6731" w:rsidP="00E5521C">
      <w:r w:rsidRPr="005C6731">
        <w:rPr>
          <w:rFonts w:hint="eastAsia"/>
        </w:rPr>
        <w:t>关闭调试：</w:t>
      </w:r>
    </w:p>
    <w:p w14:paraId="3280EC70" w14:textId="3E95F839" w:rsidR="005C6731" w:rsidRDefault="00394F09" w:rsidP="00E5521C">
      <w:r>
        <w:rPr>
          <w:noProof/>
        </w:rPr>
        <w:lastRenderedPageBreak/>
        <w:drawing>
          <wp:inline distT="0" distB="0" distL="0" distR="0" wp14:anchorId="08F603A5" wp14:editId="42472652">
            <wp:extent cx="5274310" cy="44176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73C8" w14:textId="77777777" w:rsidR="00394F09" w:rsidRDefault="00394F09" w:rsidP="00E5521C"/>
    <w:p w14:paraId="34D77BFE" w14:textId="7AD8EA69" w:rsidR="000A650B" w:rsidRDefault="00497E30" w:rsidP="00497E30">
      <w:pPr>
        <w:pStyle w:val="3"/>
      </w:pPr>
      <w:r w:rsidRPr="00497E30">
        <w:rPr>
          <w:rFonts w:hint="eastAsia"/>
        </w:rPr>
        <w:t xml:space="preserve">Chrome </w:t>
      </w:r>
      <w:r w:rsidRPr="00497E30">
        <w:rPr>
          <w:rFonts w:hint="eastAsia"/>
        </w:rPr>
        <w:t>安装</w:t>
      </w:r>
      <w:r w:rsidRPr="00497E30">
        <w:rPr>
          <w:rFonts w:hint="eastAsia"/>
        </w:rPr>
        <w:t xml:space="preserve"> Xdebug help </w:t>
      </w:r>
      <w:r w:rsidRPr="00497E30">
        <w:rPr>
          <w:rFonts w:hint="eastAsia"/>
        </w:rPr>
        <w:t>插件</w:t>
      </w:r>
    </w:p>
    <w:p w14:paraId="02BADBAD" w14:textId="77777777" w:rsidR="00497E30" w:rsidRDefault="00497E30" w:rsidP="00497E30">
      <w:r>
        <w:rPr>
          <w:rFonts w:hint="eastAsia"/>
        </w:rPr>
        <w:t>下载地址</w:t>
      </w:r>
      <w:r>
        <w:rPr>
          <w:rFonts w:hint="eastAsia"/>
        </w:rPr>
        <w:t>:</w:t>
      </w:r>
    </w:p>
    <w:p w14:paraId="4565914C" w14:textId="1D2319B3" w:rsidR="00497E30" w:rsidRDefault="0061050A" w:rsidP="00497E30">
      <w:hyperlink r:id="rId34" w:history="1">
        <w:r w:rsidR="00497E30" w:rsidRPr="00B3297F">
          <w:rPr>
            <w:rStyle w:val="af4"/>
            <w:rFonts w:hint="eastAsia"/>
          </w:rPr>
          <w:t>https://chrome.google.com/webstore/detail/xdebug-helper/eadndfjplgieldjbigjakmdgkmoaaaoc</w:t>
        </w:r>
      </w:hyperlink>
    </w:p>
    <w:p w14:paraId="11676C5C" w14:textId="77777777" w:rsidR="00497E30" w:rsidRDefault="00497E30" w:rsidP="00497E30">
      <w:r>
        <w:rPr>
          <w:rFonts w:hint="eastAsia"/>
        </w:rPr>
        <w:t>或者通过扩展迷进行下载</w:t>
      </w:r>
      <w:r>
        <w:rPr>
          <w:rFonts w:hint="eastAsia"/>
        </w:rPr>
        <w:t>:</w:t>
      </w:r>
    </w:p>
    <w:p w14:paraId="6483F5D6" w14:textId="3F304BBC" w:rsidR="00497E30" w:rsidRDefault="0061050A" w:rsidP="00497E30">
      <w:hyperlink r:id="rId35" w:history="1">
        <w:r w:rsidR="00497E30" w:rsidRPr="00B3297F">
          <w:rPr>
            <w:rStyle w:val="af4"/>
            <w:rFonts w:hint="eastAsia"/>
          </w:rPr>
          <w:t>https://www.extfans.com/chrome-app/eadndfjplgieldjbigjakmdgkmoaaaoc/</w:t>
        </w:r>
      </w:hyperlink>
    </w:p>
    <w:p w14:paraId="513E5437" w14:textId="77777777" w:rsidR="00497E30" w:rsidRPr="00497E30" w:rsidRDefault="00497E30" w:rsidP="00497E30"/>
    <w:p w14:paraId="357AFBCB" w14:textId="77777777" w:rsidR="00497E30" w:rsidRDefault="00497E30" w:rsidP="00497E30">
      <w:r>
        <w:rPr>
          <w:rFonts w:hint="eastAsia"/>
        </w:rPr>
        <w:t>右键选择</w:t>
      </w:r>
      <w:r>
        <w:rPr>
          <w:rFonts w:hint="eastAsia"/>
        </w:rPr>
        <w:t xml:space="preserve"> Xdebug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IDE key </w:t>
      </w:r>
      <w:r>
        <w:rPr>
          <w:rFonts w:hint="eastAsia"/>
        </w:rPr>
        <w:t>→</w:t>
      </w:r>
      <w:r>
        <w:rPr>
          <w:rFonts w:hint="eastAsia"/>
        </w:rPr>
        <w:t xml:space="preserve"> PhpStorm </w:t>
      </w:r>
      <w:r>
        <w:rPr>
          <w:rFonts w:hint="eastAsia"/>
        </w:rPr>
        <w:t>→</w:t>
      </w:r>
      <w:r>
        <w:rPr>
          <w:rFonts w:hint="eastAsia"/>
        </w:rPr>
        <w:t xml:space="preserve"> Save</w:t>
      </w:r>
    </w:p>
    <w:p w14:paraId="5AD2F388" w14:textId="77777777" w:rsidR="00497E30" w:rsidRDefault="00497E30" w:rsidP="00497E30"/>
    <w:p w14:paraId="1B404E32" w14:textId="0E1871D0" w:rsidR="00497E30" w:rsidRDefault="00497E30" w:rsidP="00497E30">
      <w:r>
        <w:rPr>
          <w:rFonts w:hint="eastAsia"/>
        </w:rPr>
        <w:t>参考资料</w:t>
      </w:r>
      <w:r>
        <w:rPr>
          <w:rFonts w:hint="eastAsia"/>
        </w:rPr>
        <w:t>:</w:t>
      </w:r>
    </w:p>
    <w:p w14:paraId="6EA5B235" w14:textId="243A45B5" w:rsidR="00497E30" w:rsidRDefault="0061050A" w:rsidP="00497E30">
      <w:hyperlink r:id="rId36" w:history="1">
        <w:r w:rsidR="00497E30" w:rsidRPr="00B3297F">
          <w:rPr>
            <w:rStyle w:val="af4"/>
            <w:rFonts w:hint="eastAsia"/>
          </w:rPr>
          <w:t>https://blog.csdn.net/qq_42249896/article/details/88056260</w:t>
        </w:r>
      </w:hyperlink>
    </w:p>
    <w:p w14:paraId="3062DAD4" w14:textId="77777777" w:rsidR="00497E30" w:rsidRPr="00497E30" w:rsidRDefault="00497E30" w:rsidP="00497E30"/>
    <w:p w14:paraId="7614AEF8" w14:textId="77777777" w:rsidR="00E5521C" w:rsidRPr="00763E99" w:rsidRDefault="00E5521C" w:rsidP="00763E99"/>
    <w:p w14:paraId="57514E21" w14:textId="6E63FAFC" w:rsidR="00013554" w:rsidRDefault="00013554" w:rsidP="00701FFB">
      <w:pPr>
        <w:pStyle w:val="2"/>
      </w:pPr>
      <w:r>
        <w:rPr>
          <w:rFonts w:hint="eastAsia"/>
        </w:rPr>
        <w:t>P</w:t>
      </w:r>
      <w:r>
        <w:t>HP</w:t>
      </w:r>
      <w:r w:rsidR="00DC4742">
        <w:rPr>
          <w:rFonts w:hint="eastAsia"/>
        </w:rPr>
        <w:t>文件</w:t>
      </w:r>
      <w:r>
        <w:rPr>
          <w:rFonts w:hint="eastAsia"/>
        </w:rPr>
        <w:t>结构</w:t>
      </w:r>
    </w:p>
    <w:p w14:paraId="3AFA9C4B" w14:textId="73420C92" w:rsidR="00701FFB" w:rsidRDefault="004B0E68" w:rsidP="00701FFB">
      <w:r w:rsidRPr="004B0E68">
        <w:rPr>
          <w:rFonts w:hint="eastAsia"/>
        </w:rPr>
        <w:t>一般情况下，</w:t>
      </w:r>
      <w:r w:rsidRPr="004B0E68">
        <w:rPr>
          <w:rFonts w:hint="eastAsia"/>
        </w:rPr>
        <w:t xml:space="preserve">PHP </w:t>
      </w:r>
      <w:r w:rsidRPr="004B0E68">
        <w:rPr>
          <w:rFonts w:hint="eastAsia"/>
        </w:rPr>
        <w:t>以成对的开始和结束标签来包裹</w:t>
      </w:r>
      <w:r w:rsidRPr="004B0E68">
        <w:rPr>
          <w:rFonts w:hint="eastAsia"/>
        </w:rPr>
        <w:t xml:space="preserve"> PHP </w:t>
      </w:r>
      <w:r w:rsidRPr="004B0E68">
        <w:rPr>
          <w:rFonts w:hint="eastAsia"/>
        </w:rPr>
        <w:t>代码，如下所示：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0E68" w14:paraId="7307E46A" w14:textId="77777777" w:rsidTr="004B0E68">
        <w:tc>
          <w:tcPr>
            <w:tcW w:w="8296" w:type="dxa"/>
          </w:tcPr>
          <w:p w14:paraId="5ADC751D" w14:textId="77777777" w:rsidR="004B0E68" w:rsidRDefault="004B0E68" w:rsidP="004B0E68">
            <w:r>
              <w:lastRenderedPageBreak/>
              <w:t>&lt;?php</w:t>
            </w:r>
          </w:p>
          <w:p w14:paraId="5685BAA4" w14:textId="77777777" w:rsidR="004B0E68" w:rsidRDefault="004B0E68" w:rsidP="004B0E68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此时可以包含</w:t>
            </w:r>
            <w:r>
              <w:rPr>
                <w:rFonts w:hint="eastAsia"/>
              </w:rPr>
              <w:t xml:space="preserve"> HTML </w:t>
            </w:r>
            <w:r>
              <w:rPr>
                <w:rFonts w:hint="eastAsia"/>
              </w:rPr>
              <w:t>代码</w:t>
            </w:r>
          </w:p>
          <w:p w14:paraId="6644A8AD" w14:textId="63560F00" w:rsidR="004B0E68" w:rsidRDefault="004B0E68" w:rsidP="004B0E68">
            <w:r>
              <w:t>?&gt;</w:t>
            </w:r>
          </w:p>
        </w:tc>
      </w:tr>
    </w:tbl>
    <w:p w14:paraId="47E93E71" w14:textId="6EA03A85" w:rsidR="004B0E68" w:rsidRDefault="004B0E68" w:rsidP="00701FFB">
      <w:r w:rsidRPr="004B0E68">
        <w:rPr>
          <w:rFonts w:hint="eastAsia"/>
        </w:rPr>
        <w:t>如果没有结束标签呢？则在代码中不能包含</w:t>
      </w:r>
      <w:r w:rsidRPr="004B0E68">
        <w:rPr>
          <w:rFonts w:hint="eastAsia"/>
        </w:rPr>
        <w:t xml:space="preserve"> HTML </w:t>
      </w:r>
      <w:r w:rsidRPr="004B0E68">
        <w:rPr>
          <w:rFonts w:hint="eastAsia"/>
        </w:rPr>
        <w:t>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4AB0" w14:paraId="63B1F030" w14:textId="77777777" w:rsidTr="001D4AB0">
        <w:tc>
          <w:tcPr>
            <w:tcW w:w="8296" w:type="dxa"/>
          </w:tcPr>
          <w:p w14:paraId="7A1A9CDE" w14:textId="77777777" w:rsidR="001D4AB0" w:rsidRDefault="001D4AB0" w:rsidP="001D4AB0">
            <w:r>
              <w:t>&lt;?php</w:t>
            </w:r>
          </w:p>
          <w:p w14:paraId="6A00E516" w14:textId="77777777" w:rsidR="001D4AB0" w:rsidRDefault="001D4AB0" w:rsidP="001D4AB0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此时不可以包含</w:t>
            </w:r>
            <w:r>
              <w:rPr>
                <w:rFonts w:hint="eastAsia"/>
              </w:rPr>
              <w:t xml:space="preserve"> HTML </w:t>
            </w:r>
            <w:r>
              <w:rPr>
                <w:rFonts w:hint="eastAsia"/>
              </w:rPr>
              <w:t>代码，</w:t>
            </w:r>
          </w:p>
          <w:p w14:paraId="72E8AFEC" w14:textId="3F616152" w:rsidR="001D4AB0" w:rsidRDefault="001D4AB0" w:rsidP="001D4AB0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必须是纯</w:t>
            </w:r>
            <w:r>
              <w:rPr>
                <w:rFonts w:hint="eastAsia"/>
              </w:rPr>
              <w:t xml:space="preserve"> PHP </w:t>
            </w:r>
            <w:r>
              <w:rPr>
                <w:rFonts w:hint="eastAsia"/>
              </w:rPr>
              <w:t>代码，才可以不带结束标签</w:t>
            </w:r>
          </w:p>
        </w:tc>
      </w:tr>
    </w:tbl>
    <w:p w14:paraId="2376B582" w14:textId="77777777" w:rsidR="004B0E68" w:rsidRPr="0034635F" w:rsidRDefault="004B0E68" w:rsidP="00701FFB"/>
    <w:p w14:paraId="12F72026" w14:textId="41E0BE4F" w:rsidR="004B0E68" w:rsidRDefault="00F92E58" w:rsidP="00F92E58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标记</w:t>
      </w:r>
      <w:r w:rsidR="000C5F46">
        <w:rPr>
          <w:rFonts w:hint="eastAsia"/>
        </w:rPr>
        <w:t>格式</w:t>
      </w:r>
    </w:p>
    <w:p w14:paraId="6588D4BA" w14:textId="614367E6" w:rsidR="00223681" w:rsidRDefault="00223681" w:rsidP="00601E2D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风格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41E1D" w14:paraId="4DC63A3F" w14:textId="77777777" w:rsidTr="00D41E1D">
        <w:tc>
          <w:tcPr>
            <w:tcW w:w="8296" w:type="dxa"/>
          </w:tcPr>
          <w:p w14:paraId="72E2C0A4" w14:textId="77777777" w:rsidR="00D41E1D" w:rsidRPr="00D41E1D" w:rsidRDefault="00D41E1D" w:rsidP="00D41E1D">
            <w:r w:rsidRPr="00D41E1D">
              <w:t>&lt;?php</w:t>
            </w:r>
          </w:p>
          <w:p w14:paraId="00053FC7" w14:textId="32EB0E8F" w:rsidR="00D41E1D" w:rsidRPr="00D41E1D" w:rsidRDefault="00D41E1D" w:rsidP="00D41E1D">
            <w:r>
              <w:tab/>
            </w:r>
            <w:r w:rsidRPr="00D41E1D">
              <w:rPr>
                <w:rFonts w:hint="eastAsia"/>
              </w:rPr>
              <w:t>echo "</w:t>
            </w:r>
            <w:r w:rsidRPr="00D41E1D">
              <w:rPr>
                <w:rFonts w:hint="eastAsia"/>
              </w:rPr>
              <w:t>这是</w:t>
            </w:r>
            <w:r w:rsidRPr="00D41E1D">
              <w:rPr>
                <w:rFonts w:hint="eastAsia"/>
              </w:rPr>
              <w:t>XML</w:t>
            </w:r>
            <w:r w:rsidRPr="00D41E1D">
              <w:rPr>
                <w:rFonts w:hint="eastAsia"/>
              </w:rPr>
              <w:t>风格的标记</w:t>
            </w:r>
            <w:r w:rsidR="00A32797">
              <w:rPr>
                <w:rFonts w:hint="eastAsia"/>
              </w:rPr>
              <w:t>。</w:t>
            </w:r>
            <w:r w:rsidRPr="00D41E1D">
              <w:rPr>
                <w:rFonts w:hint="eastAsia"/>
              </w:rPr>
              <w:t>"</w:t>
            </w:r>
            <w:r w:rsidR="00A32797">
              <w:rPr>
                <w:rFonts w:hint="eastAsia"/>
              </w:rPr>
              <w:t>;</w:t>
            </w:r>
          </w:p>
          <w:p w14:paraId="4FCEDB77" w14:textId="646C73DB" w:rsidR="00D41E1D" w:rsidRPr="00D41E1D" w:rsidRDefault="00D41E1D" w:rsidP="00D41E1D">
            <w:r w:rsidRPr="00D41E1D">
              <w:t>?&gt;</w:t>
            </w:r>
          </w:p>
        </w:tc>
      </w:tr>
    </w:tbl>
    <w:p w14:paraId="71F5C229" w14:textId="25C4361D" w:rsidR="00D41E1D" w:rsidRDefault="00540A5D" w:rsidP="00D41E1D">
      <w:pPr>
        <w:pStyle w:val="a4"/>
        <w:ind w:left="420" w:firstLineChars="0" w:firstLine="0"/>
      </w:pPr>
      <w:r>
        <w:rPr>
          <w:rFonts w:hint="eastAsia"/>
        </w:rPr>
        <w:t>推荐使用的标记风格。</w:t>
      </w:r>
    </w:p>
    <w:p w14:paraId="735CB0E7" w14:textId="77777777" w:rsidR="00606A51" w:rsidRDefault="00606A51" w:rsidP="00D41E1D">
      <w:pPr>
        <w:pStyle w:val="a4"/>
        <w:ind w:left="420" w:firstLineChars="0" w:firstLine="0"/>
      </w:pPr>
    </w:p>
    <w:p w14:paraId="5946B5EB" w14:textId="23E5404E" w:rsidR="00223681" w:rsidRDefault="00601E2D" w:rsidP="00601E2D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脚本风格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41E1D" w14:paraId="0EABE4C2" w14:textId="77777777" w:rsidTr="00D41E1D">
        <w:tc>
          <w:tcPr>
            <w:tcW w:w="8296" w:type="dxa"/>
          </w:tcPr>
          <w:p w14:paraId="5671AB09" w14:textId="2F088F00" w:rsidR="00D41E1D" w:rsidRDefault="00896EF2" w:rsidP="00601E2D">
            <w:pPr>
              <w:pStyle w:val="a4"/>
              <w:ind w:firstLineChars="0" w:firstLine="0"/>
            </w:pPr>
            <w:r>
              <w:rPr>
                <w:rFonts w:hint="eastAsia"/>
              </w:rPr>
              <w:t>&lt;</w:t>
            </w:r>
            <w:r>
              <w:t>script language=</w:t>
            </w:r>
            <w:r w:rsidR="00024317" w:rsidRPr="00D41E1D">
              <w:rPr>
                <w:rFonts w:hint="eastAsia"/>
              </w:rPr>
              <w:t>"</w:t>
            </w:r>
            <w:r>
              <w:t>php</w:t>
            </w:r>
            <w:r w:rsidR="00024317" w:rsidRPr="00D41E1D">
              <w:rPr>
                <w:rFonts w:hint="eastAsia"/>
              </w:rPr>
              <w:t>"</w:t>
            </w:r>
            <w:r>
              <w:t>&gt;</w:t>
            </w:r>
          </w:p>
          <w:p w14:paraId="185CFFA2" w14:textId="689ACD2B" w:rsidR="00896EF2" w:rsidRDefault="00896EF2" w:rsidP="00601E2D">
            <w:pPr>
              <w:pStyle w:val="a4"/>
              <w:ind w:firstLineChars="0" w:firstLine="0"/>
            </w:pPr>
            <w:r>
              <w:tab/>
              <w:t xml:space="preserve">echo </w:t>
            </w:r>
            <w:r w:rsidR="00024317" w:rsidRPr="00D41E1D">
              <w:rPr>
                <w:rFonts w:hint="eastAsia"/>
              </w:rPr>
              <w:t>"</w:t>
            </w:r>
            <w:r>
              <w:rPr>
                <w:rFonts w:hint="eastAsia"/>
              </w:rPr>
              <w:t>这个是脚本风格的标记。</w:t>
            </w:r>
            <w:r w:rsidR="00024317" w:rsidRPr="00D41E1D">
              <w:rPr>
                <w:rFonts w:hint="eastAsia"/>
              </w:rPr>
              <w:t>"</w:t>
            </w:r>
            <w:r w:rsidR="00024317">
              <w:t>;</w:t>
            </w:r>
          </w:p>
          <w:p w14:paraId="2CD1FB8C" w14:textId="25B89EDA" w:rsidR="00896EF2" w:rsidRPr="00896EF2" w:rsidRDefault="00896EF2" w:rsidP="00601E2D">
            <w:pPr>
              <w:pStyle w:val="a4"/>
              <w:ind w:firstLineChars="0" w:firstLine="0"/>
            </w:pPr>
            <w:r>
              <w:rPr>
                <w:rFonts w:hint="eastAsia"/>
              </w:rPr>
              <w:t>&lt;</w:t>
            </w:r>
            <w:r>
              <w:t>/script&gt;</w:t>
            </w:r>
          </w:p>
        </w:tc>
      </w:tr>
    </w:tbl>
    <w:p w14:paraId="2CE0B738" w14:textId="77777777" w:rsidR="00601E2D" w:rsidRDefault="00601E2D" w:rsidP="00601E2D">
      <w:pPr>
        <w:pStyle w:val="a4"/>
        <w:ind w:left="420" w:firstLineChars="0" w:firstLine="0"/>
      </w:pPr>
    </w:p>
    <w:p w14:paraId="5ED57818" w14:textId="68ABD688" w:rsidR="00601E2D" w:rsidRDefault="00601E2D" w:rsidP="00601E2D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简短风格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E61F49" w14:paraId="51AC6A6E" w14:textId="77777777" w:rsidTr="00E61F49">
        <w:tc>
          <w:tcPr>
            <w:tcW w:w="8296" w:type="dxa"/>
          </w:tcPr>
          <w:p w14:paraId="62F44FF6" w14:textId="3376B424" w:rsidR="00E61F49" w:rsidRDefault="00E61F49" w:rsidP="00E61F49">
            <w:pPr>
              <w:pStyle w:val="a4"/>
              <w:ind w:firstLineChars="0" w:firstLine="0"/>
            </w:pPr>
            <w:r>
              <w:rPr>
                <w:rFonts w:hint="eastAsia"/>
              </w:rPr>
              <w:t>&lt;</w:t>
            </w:r>
            <w:r>
              <w:t xml:space="preserve">? echo </w:t>
            </w:r>
            <w:r w:rsidR="007E281C" w:rsidRPr="00D41E1D">
              <w:rPr>
                <w:rFonts w:hint="eastAsia"/>
              </w:rPr>
              <w:t>"</w:t>
            </w:r>
            <w:r>
              <w:rPr>
                <w:rFonts w:hint="eastAsia"/>
              </w:rPr>
              <w:t>这个是简短风格的标记</w:t>
            </w:r>
            <w:r w:rsidR="007E281C" w:rsidRPr="00D41E1D">
              <w:rPr>
                <w:rFonts w:hint="eastAsia"/>
              </w:rPr>
              <w:t>"</w:t>
            </w:r>
            <w:r>
              <w:t>;?&gt;</w:t>
            </w:r>
          </w:p>
        </w:tc>
      </w:tr>
    </w:tbl>
    <w:p w14:paraId="238E4477" w14:textId="77777777" w:rsidR="00601E2D" w:rsidRDefault="00601E2D" w:rsidP="00601E2D">
      <w:pPr>
        <w:pStyle w:val="a4"/>
        <w:ind w:left="420" w:firstLineChars="0" w:firstLine="0"/>
      </w:pPr>
    </w:p>
    <w:p w14:paraId="2819B212" w14:textId="3971A3F8" w:rsidR="00601E2D" w:rsidRDefault="00601E2D" w:rsidP="00601E2D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A</w:t>
      </w:r>
      <w:r>
        <w:t>SP</w:t>
      </w:r>
      <w:r>
        <w:rPr>
          <w:rFonts w:hint="eastAsia"/>
        </w:rPr>
        <w:t>风格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D85441" w14:paraId="7470BFE8" w14:textId="77777777" w:rsidTr="00D85441">
        <w:tc>
          <w:tcPr>
            <w:tcW w:w="8296" w:type="dxa"/>
          </w:tcPr>
          <w:p w14:paraId="242267F7" w14:textId="77777777" w:rsidR="00D85441" w:rsidRDefault="00D85441" w:rsidP="00D85441">
            <w:pPr>
              <w:pStyle w:val="a4"/>
              <w:ind w:firstLineChars="0" w:firstLine="0"/>
            </w:pPr>
            <w:r>
              <w:rPr>
                <w:rFonts w:hint="eastAsia"/>
              </w:rPr>
              <w:t>&lt;</w:t>
            </w:r>
            <w:r>
              <w:t>%</w:t>
            </w:r>
          </w:p>
          <w:p w14:paraId="00B45F5F" w14:textId="680B9526" w:rsidR="00D85441" w:rsidRDefault="00D85441" w:rsidP="00D85441">
            <w:pPr>
              <w:pStyle w:val="a4"/>
              <w:ind w:firstLineChars="0" w:firstLine="0"/>
            </w:pPr>
            <w:r>
              <w:tab/>
              <w:t xml:space="preserve">echo </w:t>
            </w:r>
            <w:r w:rsidR="004106AB" w:rsidRPr="00D41E1D">
              <w:rPr>
                <w:rFonts w:hint="eastAsia"/>
              </w:rPr>
              <w:t>"</w:t>
            </w:r>
            <w:r>
              <w:rPr>
                <w:rFonts w:hint="eastAsia"/>
              </w:rPr>
              <w:t>这是</w:t>
            </w:r>
            <w:r>
              <w:rPr>
                <w:rFonts w:hint="eastAsia"/>
              </w:rPr>
              <w:t>A</w:t>
            </w:r>
            <w:r>
              <w:t>SP</w:t>
            </w:r>
            <w:r>
              <w:rPr>
                <w:rFonts w:hint="eastAsia"/>
              </w:rPr>
              <w:t>风格的标记</w:t>
            </w:r>
            <w:r w:rsidR="004106AB" w:rsidRPr="00D41E1D">
              <w:rPr>
                <w:rFonts w:hint="eastAsia"/>
              </w:rPr>
              <w:t>"</w:t>
            </w:r>
            <w:r>
              <w:t>;</w:t>
            </w:r>
          </w:p>
          <w:p w14:paraId="5A61C934" w14:textId="56FB45DF" w:rsidR="00D85441" w:rsidRDefault="00D85441" w:rsidP="00D85441">
            <w:pPr>
              <w:pStyle w:val="a4"/>
              <w:ind w:firstLineChars="0" w:firstLine="0"/>
            </w:pPr>
            <w:r>
              <w:t>%&gt;</w:t>
            </w:r>
          </w:p>
        </w:tc>
      </w:tr>
    </w:tbl>
    <w:p w14:paraId="2FD3BE2A" w14:textId="51F1DEC9" w:rsidR="00601E2D" w:rsidRDefault="00601E2D" w:rsidP="00F92E58"/>
    <w:p w14:paraId="46FCABF9" w14:textId="1EFE0901" w:rsidR="00EC351E" w:rsidRDefault="00EC351E" w:rsidP="00F92E58">
      <w:r>
        <w:rPr>
          <w:rFonts w:hint="eastAsia"/>
        </w:rPr>
        <w:t>如果要使用简短风格和</w:t>
      </w:r>
      <w:r>
        <w:rPr>
          <w:rFonts w:hint="eastAsia"/>
        </w:rPr>
        <w:t>A</w:t>
      </w:r>
      <w:r>
        <w:t>SP</w:t>
      </w:r>
      <w:r>
        <w:rPr>
          <w:rFonts w:hint="eastAsia"/>
        </w:rPr>
        <w:t>风格，需要在</w:t>
      </w:r>
      <w:r>
        <w:rPr>
          <w:rFonts w:hint="eastAsia"/>
        </w:rPr>
        <w:t>php.ini</w:t>
      </w:r>
      <w:r>
        <w:rPr>
          <w:rFonts w:hint="eastAsia"/>
        </w:rPr>
        <w:t>配置文件中，把</w:t>
      </w:r>
      <w:r>
        <w:rPr>
          <w:rFonts w:hint="eastAsia"/>
        </w:rPr>
        <w:t>short_open_tag</w:t>
      </w:r>
      <w:r>
        <w:rPr>
          <w:rFonts w:hint="eastAsia"/>
        </w:rPr>
        <w:t>和</w:t>
      </w:r>
      <w:r>
        <w:rPr>
          <w:rFonts w:hint="eastAsia"/>
        </w:rPr>
        <w:t>asp_tags</w:t>
      </w:r>
      <w:r>
        <w:rPr>
          <w:rFonts w:hint="eastAsia"/>
        </w:rPr>
        <w:t>设置为</w:t>
      </w:r>
      <w:r>
        <w:rPr>
          <w:rFonts w:hint="eastAsia"/>
        </w:rPr>
        <w:t>on</w:t>
      </w:r>
      <w:r>
        <w:rPr>
          <w:rFonts w:hint="eastAsia"/>
        </w:rPr>
        <w:t>值，并重启</w:t>
      </w:r>
      <w:r>
        <w:rPr>
          <w:rFonts w:hint="eastAsia"/>
        </w:rPr>
        <w:t>Nginx</w:t>
      </w:r>
      <w:r>
        <w:rPr>
          <w:rFonts w:hint="eastAsia"/>
        </w:rPr>
        <w:t>服务器。</w:t>
      </w:r>
    </w:p>
    <w:p w14:paraId="12AC3FE3" w14:textId="751B96BE" w:rsidR="000E45AC" w:rsidRDefault="000E45AC" w:rsidP="00F92E58"/>
    <w:p w14:paraId="4CC9DA41" w14:textId="4108D54F" w:rsidR="00A41C91" w:rsidRPr="00F92E58" w:rsidRDefault="00A41C91" w:rsidP="00F92E58"/>
    <w:p w14:paraId="373EC8D2" w14:textId="353B37BB" w:rsidR="002F21F1" w:rsidRDefault="002F21F1" w:rsidP="00D93EDD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注释</w:t>
      </w:r>
      <w:r w:rsidR="00C64D6B">
        <w:rPr>
          <w:rFonts w:hint="eastAsia"/>
        </w:rPr>
        <w:t>语句</w:t>
      </w:r>
    </w:p>
    <w:p w14:paraId="6215A800" w14:textId="0939026A" w:rsidR="002F21F1" w:rsidRDefault="00B35FA8" w:rsidP="002F21F1">
      <w:r>
        <w:rPr>
          <w:rFonts w:hint="eastAsia"/>
        </w:rPr>
        <w:t>单行注释（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40F0" w14:paraId="6200D480" w14:textId="77777777" w:rsidTr="006840F0">
        <w:tc>
          <w:tcPr>
            <w:tcW w:w="8296" w:type="dxa"/>
          </w:tcPr>
          <w:p w14:paraId="6080AE1F" w14:textId="77777777" w:rsidR="006840F0" w:rsidRDefault="006840F0" w:rsidP="006840F0">
            <w:r>
              <w:t>&lt;?php</w:t>
            </w:r>
          </w:p>
          <w:p w14:paraId="43A4BE18" w14:textId="77777777" w:rsidR="006840F0" w:rsidRDefault="006840F0" w:rsidP="006840F0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这是写在</w:t>
            </w:r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语句上方的单行注释</w:t>
            </w:r>
          </w:p>
          <w:p w14:paraId="221D689A" w14:textId="77777777" w:rsidR="006840F0" w:rsidRDefault="006840F0" w:rsidP="006840F0"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C++</w:t>
            </w:r>
            <w:r>
              <w:rPr>
                <w:rFonts w:hint="eastAsia"/>
              </w:rPr>
              <w:t>风格的单行注释</w:t>
            </w:r>
            <w:r>
              <w:rPr>
                <w:rFonts w:hint="eastAsia"/>
              </w:rPr>
              <w:t>";</w:t>
            </w:r>
          </w:p>
          <w:p w14:paraId="5D42932A" w14:textId="77777777" w:rsidR="006840F0" w:rsidRDefault="006840F0" w:rsidP="006840F0"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C++</w:t>
            </w:r>
            <w:r>
              <w:rPr>
                <w:rFonts w:hint="eastAsia"/>
              </w:rPr>
              <w:t>风格的单行注释</w:t>
            </w:r>
            <w:r>
              <w:rPr>
                <w:rFonts w:hint="eastAsia"/>
              </w:rPr>
              <w:t xml:space="preserve">"; // </w:t>
            </w:r>
            <w:r>
              <w:rPr>
                <w:rFonts w:hint="eastAsia"/>
              </w:rPr>
              <w:t>这是写在</w:t>
            </w:r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语句后方的单行注释</w:t>
            </w:r>
          </w:p>
          <w:p w14:paraId="6EB2F228" w14:textId="5E14AD70" w:rsidR="006840F0" w:rsidRDefault="006840F0" w:rsidP="006840F0">
            <w:r>
              <w:t>?&gt;</w:t>
            </w:r>
          </w:p>
        </w:tc>
      </w:tr>
    </w:tbl>
    <w:p w14:paraId="6B1E57EC" w14:textId="77777777" w:rsidR="00B35FA8" w:rsidRDefault="00B35FA8" w:rsidP="002F21F1"/>
    <w:p w14:paraId="3A635FEE" w14:textId="1EBD374D" w:rsidR="00B35FA8" w:rsidRDefault="006840F0" w:rsidP="002F21F1">
      <w:r>
        <w:rPr>
          <w:rFonts w:hint="eastAsia"/>
        </w:rPr>
        <w:lastRenderedPageBreak/>
        <w:t>多行注释（</w:t>
      </w:r>
      <w:r>
        <w:rPr>
          <w:rFonts w:hint="eastAsia"/>
        </w:rPr>
        <w:t>/</w:t>
      </w:r>
      <w:r>
        <w:t>*…*/</w:t>
      </w:r>
      <w:r>
        <w:rPr>
          <w:rFonts w:hint="eastAsia"/>
        </w:rPr>
        <w:t>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9E3" w14:paraId="0A2C42A2" w14:textId="77777777" w:rsidTr="008459E3">
        <w:tc>
          <w:tcPr>
            <w:tcW w:w="8296" w:type="dxa"/>
          </w:tcPr>
          <w:p w14:paraId="3AFFC57A" w14:textId="77777777" w:rsidR="008459E3" w:rsidRDefault="008459E3" w:rsidP="008459E3">
            <w:r>
              <w:t>&lt;?php</w:t>
            </w:r>
          </w:p>
          <w:p w14:paraId="0147B9C2" w14:textId="77777777" w:rsidR="008459E3" w:rsidRDefault="008459E3" w:rsidP="008459E3">
            <w:r>
              <w:t>/*</w:t>
            </w:r>
          </w:p>
          <w:p w14:paraId="37ADF230" w14:textId="77777777" w:rsidR="008459E3" w:rsidRDefault="008459E3" w:rsidP="008459E3">
            <w:r>
              <w:rPr>
                <w:rFonts w:hint="eastAsia"/>
              </w:rPr>
              <w:t>多行注释第一行</w:t>
            </w:r>
          </w:p>
          <w:p w14:paraId="2730E372" w14:textId="77777777" w:rsidR="008459E3" w:rsidRDefault="008459E3" w:rsidP="008459E3">
            <w:r>
              <w:rPr>
                <w:rFonts w:hint="eastAsia"/>
              </w:rPr>
              <w:t>多行注释第二行</w:t>
            </w:r>
          </w:p>
          <w:p w14:paraId="199260B6" w14:textId="77777777" w:rsidR="008459E3" w:rsidRDefault="008459E3" w:rsidP="008459E3">
            <w:r>
              <w:rPr>
                <w:rFonts w:hint="eastAsia"/>
              </w:rPr>
              <w:t>多行注释第三行</w:t>
            </w:r>
          </w:p>
          <w:p w14:paraId="1F94E6DC" w14:textId="77777777" w:rsidR="008459E3" w:rsidRDefault="008459E3" w:rsidP="008459E3">
            <w:r>
              <w:t xml:space="preserve"> */</w:t>
            </w:r>
          </w:p>
          <w:p w14:paraId="2E693700" w14:textId="77777777" w:rsidR="008459E3" w:rsidRDefault="008459E3" w:rsidP="008459E3">
            <w:r>
              <w:rPr>
                <w:rFonts w:hint="eastAsia"/>
              </w:rPr>
              <w:t>echo "PHP</w:t>
            </w:r>
            <w:r>
              <w:rPr>
                <w:rFonts w:hint="eastAsia"/>
              </w:rPr>
              <w:t>的多行注释</w:t>
            </w:r>
            <w:r>
              <w:rPr>
                <w:rFonts w:hint="eastAsia"/>
              </w:rPr>
              <w:t>";</w:t>
            </w:r>
          </w:p>
          <w:p w14:paraId="0989E53E" w14:textId="156FD3DE" w:rsidR="008459E3" w:rsidRDefault="008459E3" w:rsidP="008459E3">
            <w:r>
              <w:t>?&gt;</w:t>
            </w:r>
          </w:p>
        </w:tc>
      </w:tr>
    </w:tbl>
    <w:p w14:paraId="5BFF4CC1" w14:textId="1C73D4CA" w:rsidR="006840F0" w:rsidRDefault="006840F0" w:rsidP="002F21F1"/>
    <w:p w14:paraId="22B70A59" w14:textId="76FDFC24" w:rsidR="008459E3" w:rsidRDefault="008459E3" w:rsidP="002F21F1">
      <w:r>
        <w:rPr>
          <w:rFonts w:hint="eastAsia"/>
        </w:rPr>
        <w:t>文档注释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9E3" w14:paraId="6364D7D7" w14:textId="77777777" w:rsidTr="008459E3">
        <w:tc>
          <w:tcPr>
            <w:tcW w:w="8296" w:type="dxa"/>
          </w:tcPr>
          <w:p w14:paraId="42A7E1AF" w14:textId="77777777" w:rsidR="008459E3" w:rsidRDefault="008459E3" w:rsidP="008459E3">
            <w:r>
              <w:t>&lt;?php</w:t>
            </w:r>
          </w:p>
          <w:p w14:paraId="3D89BECE" w14:textId="77777777" w:rsidR="008459E3" w:rsidRDefault="008459E3" w:rsidP="008459E3"/>
          <w:p w14:paraId="6869C292" w14:textId="77777777" w:rsidR="008459E3" w:rsidRDefault="008459E3" w:rsidP="008459E3">
            <w:r>
              <w:t>/*</w:t>
            </w:r>
          </w:p>
          <w:p w14:paraId="3C5A3DCC" w14:textId="77777777" w:rsidR="008459E3" w:rsidRDefault="008459E3" w:rsidP="008459E3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类说明……</w:t>
            </w:r>
          </w:p>
          <w:p w14:paraId="6D017E05" w14:textId="77777777" w:rsidR="008459E3" w:rsidRDefault="008459E3" w:rsidP="008459E3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作者……</w:t>
            </w:r>
          </w:p>
          <w:p w14:paraId="6D4C6785" w14:textId="77777777" w:rsidR="008459E3" w:rsidRDefault="008459E3" w:rsidP="008459E3">
            <w:r>
              <w:t xml:space="preserve"> */</w:t>
            </w:r>
          </w:p>
          <w:p w14:paraId="272C5420" w14:textId="77777777" w:rsidR="008459E3" w:rsidRDefault="008459E3" w:rsidP="008459E3"/>
          <w:p w14:paraId="6AA41E5F" w14:textId="77777777" w:rsidR="008459E3" w:rsidRDefault="008459E3" w:rsidP="008459E3">
            <w:r>
              <w:t>class MyUtil</w:t>
            </w:r>
          </w:p>
          <w:p w14:paraId="352E1F0B" w14:textId="77777777" w:rsidR="008459E3" w:rsidRDefault="008459E3" w:rsidP="008459E3">
            <w:r>
              <w:t>{</w:t>
            </w:r>
          </w:p>
          <w:p w14:paraId="4569BE7D" w14:textId="77777777" w:rsidR="008459E3" w:rsidRDefault="008459E3" w:rsidP="008459E3">
            <w:r>
              <w:t xml:space="preserve">    /*</w:t>
            </w:r>
          </w:p>
          <w:p w14:paraId="04BDA4EB" w14:textId="77777777" w:rsidR="008459E3" w:rsidRDefault="008459E3" w:rsidP="008459E3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方法说明……</w:t>
            </w:r>
          </w:p>
          <w:p w14:paraId="7A6C873C" w14:textId="77777777" w:rsidR="008459E3" w:rsidRDefault="008459E3" w:rsidP="008459E3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参数……</w:t>
            </w:r>
          </w:p>
          <w:p w14:paraId="308D0E05" w14:textId="77777777" w:rsidR="008459E3" w:rsidRDefault="008459E3" w:rsidP="008459E3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返回值……</w:t>
            </w:r>
          </w:p>
          <w:p w14:paraId="2E5FAE29" w14:textId="77777777" w:rsidR="008459E3" w:rsidRDefault="008459E3" w:rsidP="008459E3">
            <w:r>
              <w:t xml:space="preserve">     */</w:t>
            </w:r>
          </w:p>
          <w:p w14:paraId="27A9144B" w14:textId="77777777" w:rsidR="008459E3" w:rsidRDefault="008459E3" w:rsidP="008459E3">
            <w:r>
              <w:t xml:space="preserve">    function addPreFix()</w:t>
            </w:r>
          </w:p>
          <w:p w14:paraId="1C7C39F8" w14:textId="77777777" w:rsidR="008459E3" w:rsidRDefault="008459E3" w:rsidP="008459E3">
            <w:r>
              <w:t xml:space="preserve">    {</w:t>
            </w:r>
          </w:p>
          <w:p w14:paraId="64C8A5D3" w14:textId="77777777" w:rsidR="008459E3" w:rsidRDefault="008459E3" w:rsidP="008459E3"/>
          <w:p w14:paraId="008E7B7A" w14:textId="77777777" w:rsidR="008459E3" w:rsidRDefault="008459E3" w:rsidP="008459E3">
            <w:r>
              <w:t xml:space="preserve">    }</w:t>
            </w:r>
          </w:p>
          <w:p w14:paraId="7523B967" w14:textId="77777777" w:rsidR="008459E3" w:rsidRDefault="008459E3" w:rsidP="008459E3">
            <w:r>
              <w:t>}</w:t>
            </w:r>
          </w:p>
          <w:p w14:paraId="768CAC90" w14:textId="77777777" w:rsidR="008459E3" w:rsidRDefault="008459E3" w:rsidP="008459E3"/>
          <w:p w14:paraId="0B0F4208" w14:textId="0DC4F758" w:rsidR="008459E3" w:rsidRDefault="008459E3" w:rsidP="008459E3">
            <w:r>
              <w:t>?&gt;</w:t>
            </w:r>
          </w:p>
        </w:tc>
      </w:tr>
    </w:tbl>
    <w:p w14:paraId="08BEE1C6" w14:textId="657D493F" w:rsidR="008459E3" w:rsidRDefault="008459E3" w:rsidP="002F21F1">
      <w:r>
        <w:rPr>
          <w:rFonts w:hint="eastAsia"/>
        </w:rPr>
        <w:t>注意，多行注释和文档注释是不允许嵌套的。</w:t>
      </w:r>
    </w:p>
    <w:p w14:paraId="2DD5F5EE" w14:textId="77777777" w:rsidR="008459E3" w:rsidRPr="002F21F1" w:rsidRDefault="008459E3" w:rsidP="002F21F1"/>
    <w:p w14:paraId="24E63BDC" w14:textId="1EDCF1D9" w:rsidR="004D2A1F" w:rsidRDefault="004D2A1F" w:rsidP="00D93EDD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数据类型</w:t>
      </w:r>
    </w:p>
    <w:p w14:paraId="1D36D785" w14:textId="0F0FC638" w:rsidR="00990441" w:rsidRPr="00990441" w:rsidRDefault="00990441" w:rsidP="00990441">
      <w:pPr>
        <w:pStyle w:val="3"/>
      </w:pPr>
      <w:r>
        <w:rPr>
          <w:rFonts w:hint="eastAsia"/>
        </w:rPr>
        <w:t>数据类型</w:t>
      </w:r>
      <w:r w:rsidR="00A326BF">
        <w:rPr>
          <w:rFonts w:hint="eastAsia"/>
        </w:rPr>
        <w:t>种类</w:t>
      </w:r>
    </w:p>
    <w:p w14:paraId="54308532" w14:textId="2171197C" w:rsidR="00B77D8B" w:rsidRDefault="00B77D8B" w:rsidP="00B77D8B">
      <w:r>
        <w:rPr>
          <w:rFonts w:hint="eastAsia"/>
        </w:rPr>
        <w:t>P</w:t>
      </w:r>
      <w:r>
        <w:t>HP</w:t>
      </w:r>
      <w:r>
        <w:rPr>
          <w:rFonts w:hint="eastAsia"/>
        </w:rPr>
        <w:t>中的数据类型包括</w:t>
      </w:r>
      <w:r>
        <w:rPr>
          <w:rFonts w:hint="eastAsia"/>
        </w:rPr>
        <w:t>8</w:t>
      </w:r>
      <w:r>
        <w:rPr>
          <w:rFonts w:hint="eastAsia"/>
        </w:rPr>
        <w:t>种。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2552"/>
        <w:gridCol w:w="4615"/>
      </w:tblGrid>
      <w:tr w:rsidR="00597CFA" w14:paraId="68583C56" w14:textId="77777777" w:rsidTr="005D3F83">
        <w:trPr>
          <w:trHeight w:val="68"/>
        </w:trPr>
        <w:tc>
          <w:tcPr>
            <w:tcW w:w="1129" w:type="dxa"/>
            <w:vMerge w:val="restart"/>
            <w:vAlign w:val="center"/>
          </w:tcPr>
          <w:p w14:paraId="364E6CF3" w14:textId="4A04B0FC" w:rsidR="00597CFA" w:rsidRDefault="00597CFA" w:rsidP="00597CFA">
            <w:pPr>
              <w:jc w:val="center"/>
            </w:pPr>
            <w:r>
              <w:rPr>
                <w:rFonts w:hint="eastAsia"/>
              </w:rPr>
              <w:t>标量类型</w:t>
            </w:r>
          </w:p>
        </w:tc>
        <w:tc>
          <w:tcPr>
            <w:tcW w:w="2552" w:type="dxa"/>
          </w:tcPr>
          <w:p w14:paraId="7E828CB2" w14:textId="5EEE4B37" w:rsidR="00597CFA" w:rsidRDefault="00597CFA" w:rsidP="00B77D8B"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（布尔型）</w:t>
            </w:r>
          </w:p>
        </w:tc>
        <w:tc>
          <w:tcPr>
            <w:tcW w:w="4615" w:type="dxa"/>
          </w:tcPr>
          <w:p w14:paraId="79B6794B" w14:textId="1E560698" w:rsidR="00597CFA" w:rsidRDefault="00177A45" w:rsidP="00B77D8B">
            <w:r>
              <w:rPr>
                <w:rFonts w:hint="eastAsia"/>
              </w:rPr>
              <w:t>包含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（真）和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（假）</w:t>
            </w:r>
          </w:p>
        </w:tc>
      </w:tr>
      <w:tr w:rsidR="00597CFA" w14:paraId="01B3DF0C" w14:textId="77777777" w:rsidTr="005D3F83">
        <w:trPr>
          <w:trHeight w:val="65"/>
        </w:trPr>
        <w:tc>
          <w:tcPr>
            <w:tcW w:w="1129" w:type="dxa"/>
            <w:vMerge/>
            <w:vAlign w:val="center"/>
          </w:tcPr>
          <w:p w14:paraId="0C39BDDC" w14:textId="77777777" w:rsidR="00597CFA" w:rsidRDefault="00597CFA" w:rsidP="00597CFA">
            <w:pPr>
              <w:jc w:val="center"/>
            </w:pPr>
          </w:p>
        </w:tc>
        <w:tc>
          <w:tcPr>
            <w:tcW w:w="2552" w:type="dxa"/>
          </w:tcPr>
          <w:p w14:paraId="30738DCD" w14:textId="76AE219A" w:rsidR="00597CFA" w:rsidRDefault="00597CFA" w:rsidP="00B77D8B">
            <w:r>
              <w:rPr>
                <w:rFonts w:hint="eastAsia"/>
              </w:rPr>
              <w:t>integer</w:t>
            </w:r>
            <w:r>
              <w:rPr>
                <w:rFonts w:hint="eastAsia"/>
              </w:rPr>
              <w:t>（整型）</w:t>
            </w:r>
          </w:p>
        </w:tc>
        <w:tc>
          <w:tcPr>
            <w:tcW w:w="4615" w:type="dxa"/>
          </w:tcPr>
          <w:p w14:paraId="1E3566C2" w14:textId="010FAF75" w:rsidR="00597CFA" w:rsidRDefault="00177A45" w:rsidP="00B77D8B">
            <w:r>
              <w:rPr>
                <w:rFonts w:hint="eastAsia"/>
              </w:rPr>
              <w:t>包含正整数、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、负整数</w:t>
            </w:r>
          </w:p>
        </w:tc>
      </w:tr>
      <w:tr w:rsidR="00597CFA" w14:paraId="66817460" w14:textId="77777777" w:rsidTr="005D3F83">
        <w:trPr>
          <w:trHeight w:val="65"/>
        </w:trPr>
        <w:tc>
          <w:tcPr>
            <w:tcW w:w="1129" w:type="dxa"/>
            <w:vMerge/>
            <w:vAlign w:val="center"/>
          </w:tcPr>
          <w:p w14:paraId="6C80762B" w14:textId="77777777" w:rsidR="00597CFA" w:rsidRDefault="00597CFA" w:rsidP="00597CFA">
            <w:pPr>
              <w:jc w:val="center"/>
            </w:pPr>
          </w:p>
        </w:tc>
        <w:tc>
          <w:tcPr>
            <w:tcW w:w="2552" w:type="dxa"/>
          </w:tcPr>
          <w:p w14:paraId="4476FE4D" w14:textId="7B393CFC" w:rsidR="00597CFA" w:rsidRDefault="00597CFA" w:rsidP="00B77D8B">
            <w:r>
              <w:rPr>
                <w:rFonts w:hint="eastAsia"/>
              </w:rPr>
              <w:t>float</w:t>
            </w:r>
            <w:r>
              <w:t>/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（浮点型）</w:t>
            </w:r>
          </w:p>
        </w:tc>
        <w:tc>
          <w:tcPr>
            <w:tcW w:w="4615" w:type="dxa"/>
          </w:tcPr>
          <w:p w14:paraId="17425346" w14:textId="72DB77FB" w:rsidR="00597CFA" w:rsidRDefault="00177A45" w:rsidP="00B77D8B">
            <w:r>
              <w:rPr>
                <w:rFonts w:hint="eastAsia"/>
              </w:rPr>
              <w:t>包含小数点的小数</w:t>
            </w:r>
          </w:p>
        </w:tc>
      </w:tr>
      <w:tr w:rsidR="00597CFA" w14:paraId="1CE0402F" w14:textId="77777777" w:rsidTr="005D3F83">
        <w:trPr>
          <w:trHeight w:val="65"/>
        </w:trPr>
        <w:tc>
          <w:tcPr>
            <w:tcW w:w="1129" w:type="dxa"/>
            <w:vMerge/>
            <w:vAlign w:val="center"/>
          </w:tcPr>
          <w:p w14:paraId="0F5A7FD0" w14:textId="77777777" w:rsidR="00597CFA" w:rsidRDefault="00597CFA" w:rsidP="00597CFA">
            <w:pPr>
              <w:jc w:val="center"/>
            </w:pPr>
          </w:p>
        </w:tc>
        <w:tc>
          <w:tcPr>
            <w:tcW w:w="2552" w:type="dxa"/>
          </w:tcPr>
          <w:p w14:paraId="1D220E15" w14:textId="0D3D8FFB" w:rsidR="00597CFA" w:rsidRDefault="00597CFA" w:rsidP="00B77D8B"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（字符串型）</w:t>
            </w:r>
          </w:p>
        </w:tc>
        <w:tc>
          <w:tcPr>
            <w:tcW w:w="4615" w:type="dxa"/>
          </w:tcPr>
          <w:p w14:paraId="1DE6087C" w14:textId="26F81FCA" w:rsidR="00597CFA" w:rsidRDefault="00B573E0" w:rsidP="00B77D8B">
            <w:r>
              <w:rPr>
                <w:rFonts w:hint="eastAsia"/>
              </w:rPr>
              <w:t>连续的字符序列</w:t>
            </w:r>
          </w:p>
        </w:tc>
      </w:tr>
      <w:tr w:rsidR="00597CFA" w14:paraId="61B8D480" w14:textId="77777777" w:rsidTr="005D3F83">
        <w:trPr>
          <w:trHeight w:val="132"/>
        </w:trPr>
        <w:tc>
          <w:tcPr>
            <w:tcW w:w="1129" w:type="dxa"/>
            <w:vMerge w:val="restart"/>
            <w:vAlign w:val="center"/>
          </w:tcPr>
          <w:p w14:paraId="1C0FA675" w14:textId="7E86579A" w:rsidR="00597CFA" w:rsidRDefault="00597CFA" w:rsidP="00597CFA">
            <w:pPr>
              <w:jc w:val="center"/>
            </w:pPr>
            <w:r>
              <w:rPr>
                <w:rFonts w:hint="eastAsia"/>
              </w:rPr>
              <w:t>复合类型</w:t>
            </w:r>
          </w:p>
        </w:tc>
        <w:tc>
          <w:tcPr>
            <w:tcW w:w="2552" w:type="dxa"/>
          </w:tcPr>
          <w:p w14:paraId="0E40AE0A" w14:textId="4879AF97" w:rsidR="00597CFA" w:rsidRDefault="00597CFA" w:rsidP="00B77D8B">
            <w:r>
              <w:rPr>
                <w:rFonts w:hint="eastAsia"/>
              </w:rPr>
              <w:t>array</w:t>
            </w:r>
            <w:r>
              <w:rPr>
                <w:rFonts w:hint="eastAsia"/>
              </w:rPr>
              <w:t>（数组）</w:t>
            </w:r>
          </w:p>
        </w:tc>
        <w:tc>
          <w:tcPr>
            <w:tcW w:w="4615" w:type="dxa"/>
          </w:tcPr>
          <w:p w14:paraId="1F71899B" w14:textId="6F3F2385" w:rsidR="00597CFA" w:rsidRDefault="00B573E0" w:rsidP="00B77D8B">
            <w:r>
              <w:rPr>
                <w:rFonts w:hint="eastAsia"/>
              </w:rPr>
              <w:t>用来保存具有相同数据类型的多个数据项</w:t>
            </w:r>
          </w:p>
        </w:tc>
      </w:tr>
      <w:tr w:rsidR="00597CFA" w14:paraId="4BDCE2A0" w14:textId="77777777" w:rsidTr="005D3F83">
        <w:trPr>
          <w:trHeight w:val="131"/>
        </w:trPr>
        <w:tc>
          <w:tcPr>
            <w:tcW w:w="1129" w:type="dxa"/>
            <w:vMerge/>
            <w:vAlign w:val="center"/>
          </w:tcPr>
          <w:p w14:paraId="7961CB58" w14:textId="77777777" w:rsidR="00597CFA" w:rsidRDefault="00597CFA" w:rsidP="00597CFA">
            <w:pPr>
              <w:jc w:val="center"/>
            </w:pPr>
          </w:p>
        </w:tc>
        <w:tc>
          <w:tcPr>
            <w:tcW w:w="2552" w:type="dxa"/>
          </w:tcPr>
          <w:p w14:paraId="60D72642" w14:textId="6A56E653" w:rsidR="00597CFA" w:rsidRDefault="00597CFA" w:rsidP="00B77D8B">
            <w:r>
              <w:rPr>
                <w:rFonts w:hint="eastAsia"/>
              </w:rPr>
              <w:t>object</w:t>
            </w:r>
            <w:r>
              <w:rPr>
                <w:rFonts w:hint="eastAsia"/>
              </w:rPr>
              <w:t>（对象）</w:t>
            </w:r>
          </w:p>
        </w:tc>
        <w:tc>
          <w:tcPr>
            <w:tcW w:w="4615" w:type="dxa"/>
          </w:tcPr>
          <w:p w14:paraId="37C2EBCD" w14:textId="608FDD8D" w:rsidR="00597CFA" w:rsidRDefault="00B573E0" w:rsidP="00B77D8B">
            <w:r>
              <w:rPr>
                <w:rFonts w:hint="eastAsia"/>
              </w:rPr>
              <w:t>保存类的实例</w:t>
            </w:r>
          </w:p>
        </w:tc>
      </w:tr>
      <w:tr w:rsidR="00597CFA" w14:paraId="1E45BCC6" w14:textId="77777777" w:rsidTr="005D3F83">
        <w:trPr>
          <w:trHeight w:val="132"/>
        </w:trPr>
        <w:tc>
          <w:tcPr>
            <w:tcW w:w="1129" w:type="dxa"/>
            <w:vMerge w:val="restart"/>
            <w:vAlign w:val="center"/>
          </w:tcPr>
          <w:p w14:paraId="0ABD2080" w14:textId="3F5CC7D4" w:rsidR="00597CFA" w:rsidRDefault="00597CFA" w:rsidP="00597CFA">
            <w:pPr>
              <w:jc w:val="center"/>
            </w:pPr>
            <w:r>
              <w:rPr>
                <w:rFonts w:hint="eastAsia"/>
              </w:rPr>
              <w:t>特殊类型</w:t>
            </w:r>
          </w:p>
        </w:tc>
        <w:tc>
          <w:tcPr>
            <w:tcW w:w="2552" w:type="dxa"/>
          </w:tcPr>
          <w:p w14:paraId="28D5C3D3" w14:textId="58AB7BD7" w:rsidR="00597CFA" w:rsidRDefault="00597CFA" w:rsidP="00B77D8B">
            <w:r>
              <w:rPr>
                <w:rFonts w:hint="eastAsia"/>
              </w:rPr>
              <w:t>resource</w:t>
            </w:r>
            <w:r>
              <w:rPr>
                <w:rFonts w:hint="eastAsia"/>
              </w:rPr>
              <w:t>（资源）</w:t>
            </w:r>
          </w:p>
        </w:tc>
        <w:tc>
          <w:tcPr>
            <w:tcW w:w="4615" w:type="dxa"/>
          </w:tcPr>
          <w:p w14:paraId="1494747E" w14:textId="0DA88946" w:rsidR="00597CFA" w:rsidRDefault="00B573E0" w:rsidP="00B77D8B">
            <w:r>
              <w:rPr>
                <w:rFonts w:hint="eastAsia"/>
              </w:rPr>
              <w:t>用来保存到外部资源的一个引用。</w:t>
            </w:r>
            <w:r>
              <w:br/>
            </w:r>
            <w:r>
              <w:rPr>
                <w:rFonts w:hint="eastAsia"/>
              </w:rPr>
              <w:t>比如：打开文件、数据库连接、图形画布区域等。</w:t>
            </w:r>
          </w:p>
        </w:tc>
      </w:tr>
      <w:tr w:rsidR="00597CFA" w14:paraId="3D1DD837" w14:textId="77777777" w:rsidTr="005D3F83">
        <w:trPr>
          <w:trHeight w:val="131"/>
        </w:trPr>
        <w:tc>
          <w:tcPr>
            <w:tcW w:w="1129" w:type="dxa"/>
            <w:vMerge/>
            <w:vAlign w:val="center"/>
          </w:tcPr>
          <w:p w14:paraId="37E04EFF" w14:textId="77777777" w:rsidR="00597CFA" w:rsidRDefault="00597CFA" w:rsidP="00597CFA">
            <w:pPr>
              <w:jc w:val="center"/>
            </w:pPr>
          </w:p>
        </w:tc>
        <w:tc>
          <w:tcPr>
            <w:tcW w:w="2552" w:type="dxa"/>
          </w:tcPr>
          <w:p w14:paraId="5778290F" w14:textId="701C2E4A" w:rsidR="00597CFA" w:rsidRDefault="00597CFA" w:rsidP="00B77D8B">
            <w:r>
              <w:rPr>
                <w:rFonts w:hint="eastAsia"/>
              </w:rPr>
              <w:t>N</w:t>
            </w:r>
            <w:r>
              <w:t>ULL</w:t>
            </w:r>
            <w:r>
              <w:rPr>
                <w:rFonts w:hint="eastAsia"/>
              </w:rPr>
              <w:t>（空）</w:t>
            </w:r>
          </w:p>
        </w:tc>
        <w:tc>
          <w:tcPr>
            <w:tcW w:w="4615" w:type="dxa"/>
          </w:tcPr>
          <w:p w14:paraId="33436F9E" w14:textId="465A5591" w:rsidR="00597CFA" w:rsidRDefault="00B573E0" w:rsidP="00B77D8B">
            <w:r>
              <w:rPr>
                <w:rFonts w:hint="eastAsia"/>
              </w:rPr>
              <w:t>没有赋值的变量；</w:t>
            </w:r>
            <w:r>
              <w:br/>
            </w:r>
            <w:r>
              <w:rPr>
                <w:rFonts w:hint="eastAsia"/>
              </w:rPr>
              <w:t>被重置的变量；</w:t>
            </w:r>
            <w:r>
              <w:br/>
            </w:r>
            <w:r>
              <w:rPr>
                <w:rFonts w:hint="eastAsia"/>
              </w:rPr>
              <w:t>赋值为</w:t>
            </w:r>
            <w:r>
              <w:rPr>
                <w:rFonts w:hint="eastAsia"/>
              </w:rPr>
              <w:t>N</w:t>
            </w:r>
            <w:r>
              <w:t>ULL</w:t>
            </w:r>
            <w:r>
              <w:rPr>
                <w:rFonts w:hint="eastAsia"/>
              </w:rPr>
              <w:t>的变量；</w:t>
            </w:r>
          </w:p>
        </w:tc>
      </w:tr>
    </w:tbl>
    <w:p w14:paraId="0AEB6266" w14:textId="4C6D5B5E" w:rsidR="00B77D8B" w:rsidRDefault="005E1254" w:rsidP="00B77D8B">
      <w:r>
        <w:rPr>
          <w:rFonts w:hint="eastAsia"/>
        </w:rPr>
        <w:t>由于在定义变量时，不需要指定变量的数据类型，因此，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的变量的数据类型是由赋给</w:t>
      </w:r>
    </w:p>
    <w:p w14:paraId="7AD75692" w14:textId="75A251AE" w:rsidR="005E1254" w:rsidRDefault="005E1254" w:rsidP="00B77D8B">
      <w:r>
        <w:rPr>
          <w:rFonts w:hint="eastAsia"/>
        </w:rPr>
        <w:t>该变量的值的类型决定的。</w:t>
      </w:r>
    </w:p>
    <w:p w14:paraId="6F2470D3" w14:textId="77777777" w:rsidR="005E1254" w:rsidRPr="005E1254" w:rsidRDefault="005E1254" w:rsidP="00B77D8B"/>
    <w:p w14:paraId="6D936125" w14:textId="2AEE5A80" w:rsidR="00990441" w:rsidRDefault="00990441" w:rsidP="00B77D8B">
      <w:r>
        <w:rPr>
          <w:rFonts w:hint="eastAsia"/>
        </w:rPr>
        <w:t>示例代码：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5D6C" w14:paraId="1920CAF7" w14:textId="77777777" w:rsidTr="00775D6C">
        <w:tc>
          <w:tcPr>
            <w:tcW w:w="8296" w:type="dxa"/>
          </w:tcPr>
          <w:p w14:paraId="59A20C49" w14:textId="77777777" w:rsidR="00775D6C" w:rsidRDefault="00775D6C" w:rsidP="00775D6C">
            <w:r>
              <w:t>&lt;?php</w:t>
            </w:r>
          </w:p>
          <w:p w14:paraId="38BE381E" w14:textId="77777777" w:rsidR="00775D6C" w:rsidRDefault="00775D6C" w:rsidP="00775D6C">
            <w:r>
              <w:rPr>
                <w:rFonts w:hint="eastAsia"/>
              </w:rPr>
              <w:t>$name = "Orange"; //</w:t>
            </w:r>
            <w:r>
              <w:rPr>
                <w:rFonts w:hint="eastAsia"/>
              </w:rPr>
              <w:t>字符串</w:t>
            </w:r>
          </w:p>
          <w:p w14:paraId="747BAA71" w14:textId="77777777" w:rsidR="00775D6C" w:rsidRDefault="00775D6C" w:rsidP="00775D6C">
            <w:r>
              <w:rPr>
                <w:rFonts w:hint="eastAsia"/>
              </w:rPr>
              <w:t>$gender = "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"; //</w:t>
            </w:r>
            <w:r>
              <w:rPr>
                <w:rFonts w:hint="eastAsia"/>
              </w:rPr>
              <w:t>字符串</w:t>
            </w:r>
          </w:p>
          <w:p w14:paraId="47469F32" w14:textId="77777777" w:rsidR="00775D6C" w:rsidRDefault="00775D6C" w:rsidP="00775D6C">
            <w:r>
              <w:rPr>
                <w:rFonts w:hint="eastAsia"/>
              </w:rPr>
              <w:t>$age = 18;//</w:t>
            </w:r>
            <w:r>
              <w:rPr>
                <w:rFonts w:hint="eastAsia"/>
              </w:rPr>
              <w:t>整型</w:t>
            </w:r>
          </w:p>
          <w:p w14:paraId="7B561B99" w14:textId="77777777" w:rsidR="00775D6C" w:rsidRDefault="00775D6C" w:rsidP="00775D6C">
            <w:r>
              <w:rPr>
                <w:rFonts w:hint="eastAsia"/>
              </w:rPr>
              <w:t>$height = 180.56;//</w:t>
            </w:r>
            <w:r>
              <w:rPr>
                <w:rFonts w:hint="eastAsia"/>
              </w:rPr>
              <w:t>浮点型</w:t>
            </w:r>
          </w:p>
          <w:p w14:paraId="316DC600" w14:textId="77777777" w:rsidR="00775D6C" w:rsidRDefault="00775D6C" w:rsidP="00775D6C">
            <w:r>
              <w:rPr>
                <w:rFonts w:hint="eastAsia"/>
              </w:rPr>
              <w:t>$weight = 50.35;//</w:t>
            </w:r>
            <w:r>
              <w:rPr>
                <w:rFonts w:hint="eastAsia"/>
              </w:rPr>
              <w:t>浮点型</w:t>
            </w:r>
          </w:p>
          <w:p w14:paraId="5B51CCEF" w14:textId="77777777" w:rsidR="00775D6C" w:rsidRDefault="00775D6C" w:rsidP="00775D6C"/>
          <w:p w14:paraId="6C2FCBFB" w14:textId="77777777" w:rsidR="00775D6C" w:rsidRDefault="00775D6C" w:rsidP="00775D6C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姓名：</w:t>
            </w:r>
            <w:r>
              <w:rPr>
                <w:rFonts w:hint="eastAsia"/>
              </w:rPr>
              <w:t>" . $name . "&lt;br/&gt;";</w:t>
            </w:r>
          </w:p>
          <w:p w14:paraId="00B15040" w14:textId="77777777" w:rsidR="00775D6C" w:rsidRDefault="00775D6C" w:rsidP="00775D6C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性别：</w:t>
            </w:r>
            <w:r>
              <w:rPr>
                <w:rFonts w:hint="eastAsia"/>
              </w:rPr>
              <w:t>" . $gender . "&lt;br/&gt;";</w:t>
            </w:r>
          </w:p>
          <w:p w14:paraId="2D6068AA" w14:textId="77777777" w:rsidR="00775D6C" w:rsidRDefault="00775D6C" w:rsidP="00775D6C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" . $age . "&lt;br/&gt;";</w:t>
            </w:r>
          </w:p>
          <w:p w14:paraId="669C0B30" w14:textId="77777777" w:rsidR="00775D6C" w:rsidRDefault="00775D6C" w:rsidP="00775D6C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身高：</w:t>
            </w:r>
            <w:r>
              <w:rPr>
                <w:rFonts w:hint="eastAsia"/>
              </w:rPr>
              <w:t>" . $height . "</w:t>
            </w:r>
            <w:r>
              <w:rPr>
                <w:rFonts w:hint="eastAsia"/>
              </w:rPr>
              <w:t>厘米</w:t>
            </w:r>
            <w:r>
              <w:rPr>
                <w:rFonts w:hint="eastAsia"/>
              </w:rPr>
              <w:t>&lt;br/&gt;";</w:t>
            </w:r>
          </w:p>
          <w:p w14:paraId="5BEC73BC" w14:textId="6669D322" w:rsidR="00775D6C" w:rsidRDefault="00775D6C" w:rsidP="00B77D8B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体重：</w:t>
            </w:r>
            <w:r>
              <w:rPr>
                <w:rFonts w:hint="eastAsia"/>
              </w:rPr>
              <w:t>" . $weight . "</w:t>
            </w:r>
            <w:r>
              <w:rPr>
                <w:rFonts w:hint="eastAsia"/>
              </w:rPr>
              <w:t>公斤</w:t>
            </w:r>
            <w:r>
              <w:rPr>
                <w:rFonts w:hint="eastAsia"/>
              </w:rPr>
              <w:t>&lt;br/&gt;";</w:t>
            </w:r>
          </w:p>
        </w:tc>
      </w:tr>
    </w:tbl>
    <w:p w14:paraId="1512BA91" w14:textId="55AE5371" w:rsidR="00990441" w:rsidRDefault="00990441" w:rsidP="00B77D8B"/>
    <w:p w14:paraId="1BC4089E" w14:textId="77777777" w:rsidR="00BB5E4E" w:rsidRPr="00B77D8B" w:rsidRDefault="00BB5E4E" w:rsidP="00B77D8B"/>
    <w:p w14:paraId="6A461FBB" w14:textId="557FDFBE" w:rsidR="004D2A1F" w:rsidRDefault="009F73EB" w:rsidP="009F73EB">
      <w:pPr>
        <w:pStyle w:val="3"/>
      </w:pPr>
      <w:r>
        <w:rPr>
          <w:rFonts w:hint="eastAsia"/>
        </w:rPr>
        <w:t>数据类型转换</w:t>
      </w:r>
    </w:p>
    <w:p w14:paraId="25B76620" w14:textId="3AAD8CEB" w:rsidR="0093189C" w:rsidRPr="0093189C" w:rsidRDefault="0093189C" w:rsidP="00ED3709">
      <w:pPr>
        <w:pStyle w:val="4"/>
      </w:pPr>
      <w:r>
        <w:rPr>
          <w:rFonts w:hint="eastAsia"/>
        </w:rPr>
        <w:t>强制类型转换</w:t>
      </w:r>
    </w:p>
    <w:p w14:paraId="46EFCD4E" w14:textId="13569B74" w:rsidR="008D1F8D" w:rsidRDefault="00F30DEB" w:rsidP="008D1F8D">
      <w:r>
        <w:rPr>
          <w:rFonts w:hint="eastAsia"/>
        </w:rPr>
        <w:t>在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中，数据类型转换非常简单，只需要在变量前面加上（），然后在（）里面写上数据类型即可。</w:t>
      </w:r>
    </w:p>
    <w:p w14:paraId="7C9659C0" w14:textId="77777777" w:rsidR="00B916EF" w:rsidRDefault="00B916EF" w:rsidP="008D1F8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6"/>
        <w:gridCol w:w="1842"/>
        <w:gridCol w:w="3198"/>
      </w:tblGrid>
      <w:tr w:rsidR="00EE28AA" w14:paraId="3B7C8879" w14:textId="77777777" w:rsidTr="006D44B8">
        <w:tc>
          <w:tcPr>
            <w:tcW w:w="8296" w:type="dxa"/>
            <w:gridSpan w:val="3"/>
          </w:tcPr>
          <w:p w14:paraId="444F910D" w14:textId="5B573D33" w:rsidR="00EE28AA" w:rsidRPr="006074DB" w:rsidRDefault="00EE28AA" w:rsidP="00EE28AA">
            <w:pPr>
              <w:jc w:val="center"/>
              <w:rPr>
                <w:b/>
                <w:bCs/>
              </w:rPr>
            </w:pPr>
            <w:r w:rsidRPr="006074DB">
              <w:rPr>
                <w:rFonts w:hint="eastAsia"/>
                <w:b/>
                <w:bCs/>
              </w:rPr>
              <w:t>P</w:t>
            </w:r>
            <w:r w:rsidRPr="006074DB">
              <w:rPr>
                <w:b/>
                <w:bCs/>
              </w:rPr>
              <w:t>HP</w:t>
            </w:r>
            <w:r w:rsidRPr="006074DB">
              <w:rPr>
                <w:rFonts w:hint="eastAsia"/>
                <w:b/>
                <w:bCs/>
              </w:rPr>
              <w:t>中允许转换的数据类型</w:t>
            </w:r>
          </w:p>
        </w:tc>
      </w:tr>
      <w:tr w:rsidR="00EE28AA" w14:paraId="66E3E7B0" w14:textId="77777777" w:rsidTr="00EE28AA">
        <w:tc>
          <w:tcPr>
            <w:tcW w:w="3256" w:type="dxa"/>
          </w:tcPr>
          <w:p w14:paraId="338C6140" w14:textId="23186129" w:rsidR="00EE28AA" w:rsidRPr="006074DB" w:rsidRDefault="00EE28AA" w:rsidP="00EE28AA">
            <w:pPr>
              <w:jc w:val="center"/>
              <w:rPr>
                <w:b/>
                <w:bCs/>
              </w:rPr>
            </w:pPr>
            <w:r w:rsidRPr="006074DB">
              <w:rPr>
                <w:rFonts w:hint="eastAsia"/>
                <w:b/>
                <w:bCs/>
              </w:rPr>
              <w:t>转换操作</w:t>
            </w:r>
          </w:p>
        </w:tc>
        <w:tc>
          <w:tcPr>
            <w:tcW w:w="1842" w:type="dxa"/>
          </w:tcPr>
          <w:p w14:paraId="2B7B9F2E" w14:textId="2E033E4D" w:rsidR="00EE28AA" w:rsidRPr="006074DB" w:rsidRDefault="00EE28AA" w:rsidP="00EE28AA">
            <w:pPr>
              <w:jc w:val="center"/>
              <w:rPr>
                <w:b/>
                <w:bCs/>
              </w:rPr>
            </w:pPr>
            <w:r w:rsidRPr="006074DB">
              <w:rPr>
                <w:rFonts w:hint="eastAsia"/>
                <w:b/>
                <w:bCs/>
              </w:rPr>
              <w:t>转换类型</w:t>
            </w:r>
          </w:p>
        </w:tc>
        <w:tc>
          <w:tcPr>
            <w:tcW w:w="3198" w:type="dxa"/>
          </w:tcPr>
          <w:p w14:paraId="409673C3" w14:textId="557F4B1A" w:rsidR="00EE28AA" w:rsidRPr="006074DB" w:rsidRDefault="00EE28AA" w:rsidP="00EE28AA">
            <w:pPr>
              <w:jc w:val="center"/>
              <w:rPr>
                <w:b/>
                <w:bCs/>
              </w:rPr>
            </w:pPr>
            <w:r w:rsidRPr="006074DB">
              <w:rPr>
                <w:rFonts w:hint="eastAsia"/>
                <w:b/>
                <w:bCs/>
              </w:rPr>
              <w:t>代码示例</w:t>
            </w:r>
          </w:p>
        </w:tc>
      </w:tr>
      <w:tr w:rsidR="00EE28AA" w14:paraId="012B59C2" w14:textId="77777777" w:rsidTr="00EE28AA">
        <w:tc>
          <w:tcPr>
            <w:tcW w:w="3256" w:type="dxa"/>
          </w:tcPr>
          <w:p w14:paraId="503C41B3" w14:textId="71B10E9D" w:rsidR="00EE28AA" w:rsidRDefault="00EE28AA" w:rsidP="008D1F8D">
            <w:r>
              <w:rPr>
                <w:rFonts w:hint="eastAsia"/>
              </w:rPr>
              <w:t>(</w:t>
            </w:r>
            <w:r>
              <w:t>int),</w:t>
            </w:r>
            <w:r>
              <w:rPr>
                <w:rFonts w:hint="eastAsia"/>
              </w:rPr>
              <w:t xml:space="preserve"> (</w:t>
            </w:r>
            <w:r>
              <w:t>integer)</w:t>
            </w:r>
          </w:p>
        </w:tc>
        <w:tc>
          <w:tcPr>
            <w:tcW w:w="1842" w:type="dxa"/>
          </w:tcPr>
          <w:p w14:paraId="32B1460C" w14:textId="6E358B48" w:rsidR="00EE28AA" w:rsidRDefault="00EE28AA" w:rsidP="008D1F8D">
            <w:r>
              <w:rPr>
                <w:rFonts w:hint="eastAsia"/>
              </w:rPr>
              <w:t>转换成整型</w:t>
            </w:r>
          </w:p>
        </w:tc>
        <w:tc>
          <w:tcPr>
            <w:tcW w:w="3198" w:type="dxa"/>
          </w:tcPr>
          <w:p w14:paraId="55D901EA" w14:textId="3DF5171A" w:rsidR="00EE28AA" w:rsidRDefault="00EE28AA" w:rsidP="008D1F8D">
            <w:r>
              <w:rPr>
                <w:rFonts w:hint="eastAsia"/>
              </w:rPr>
              <w:t>(</w:t>
            </w:r>
            <w:r>
              <w:t>int)$bool,(integer)$str</w:t>
            </w:r>
          </w:p>
        </w:tc>
      </w:tr>
      <w:tr w:rsidR="00EE28AA" w14:paraId="6EF4B811" w14:textId="77777777" w:rsidTr="00EE28AA">
        <w:tc>
          <w:tcPr>
            <w:tcW w:w="3256" w:type="dxa"/>
          </w:tcPr>
          <w:p w14:paraId="7C139434" w14:textId="757DE899" w:rsidR="00EE28AA" w:rsidRDefault="00EE28AA" w:rsidP="008D1F8D">
            <w:r>
              <w:rPr>
                <w:rFonts w:hint="eastAsia"/>
              </w:rPr>
              <w:t>(</w:t>
            </w:r>
            <w:r>
              <w:t>bool),(boolean)</w:t>
            </w:r>
          </w:p>
        </w:tc>
        <w:tc>
          <w:tcPr>
            <w:tcW w:w="1842" w:type="dxa"/>
          </w:tcPr>
          <w:p w14:paraId="16298CA0" w14:textId="48A61674" w:rsidR="00EE28AA" w:rsidRDefault="00EE28AA" w:rsidP="008D1F8D">
            <w:r>
              <w:rPr>
                <w:rFonts w:hint="eastAsia"/>
              </w:rPr>
              <w:t>转换成布尔</w:t>
            </w:r>
          </w:p>
        </w:tc>
        <w:tc>
          <w:tcPr>
            <w:tcW w:w="3198" w:type="dxa"/>
          </w:tcPr>
          <w:p w14:paraId="530481CF" w14:textId="3332F826" w:rsidR="00EE28AA" w:rsidRDefault="00C6174F" w:rsidP="008D1F8D">
            <w:r>
              <w:rPr>
                <w:rFonts w:hint="eastAsia"/>
              </w:rPr>
              <w:t>(</w:t>
            </w:r>
            <w:r>
              <w:t>bool)$num,(boolean)$str</w:t>
            </w:r>
          </w:p>
        </w:tc>
      </w:tr>
      <w:tr w:rsidR="00EE28AA" w14:paraId="70160321" w14:textId="77777777" w:rsidTr="00EE28AA">
        <w:tc>
          <w:tcPr>
            <w:tcW w:w="3256" w:type="dxa"/>
          </w:tcPr>
          <w:p w14:paraId="771F2298" w14:textId="09902A56" w:rsidR="00EE28AA" w:rsidRDefault="00EE28AA" w:rsidP="008D1F8D">
            <w:r>
              <w:rPr>
                <w:rFonts w:hint="eastAsia"/>
              </w:rPr>
              <w:t>(</w:t>
            </w:r>
            <w:r>
              <w:t>string)</w:t>
            </w:r>
          </w:p>
        </w:tc>
        <w:tc>
          <w:tcPr>
            <w:tcW w:w="1842" w:type="dxa"/>
          </w:tcPr>
          <w:p w14:paraId="007F0720" w14:textId="643B51B8" w:rsidR="00EE28AA" w:rsidRDefault="00EE28AA" w:rsidP="008D1F8D">
            <w:r>
              <w:rPr>
                <w:rFonts w:hint="eastAsia"/>
              </w:rPr>
              <w:t>转换成字符串</w:t>
            </w:r>
          </w:p>
        </w:tc>
        <w:tc>
          <w:tcPr>
            <w:tcW w:w="3198" w:type="dxa"/>
          </w:tcPr>
          <w:p w14:paraId="244116D7" w14:textId="7E6D8ED1" w:rsidR="00EE28AA" w:rsidRDefault="00C6174F" w:rsidP="008D1F8D">
            <w:r>
              <w:rPr>
                <w:rFonts w:hint="eastAsia"/>
              </w:rPr>
              <w:t>(</w:t>
            </w:r>
            <w:r>
              <w:t>string)$bool</w:t>
            </w:r>
          </w:p>
        </w:tc>
      </w:tr>
      <w:tr w:rsidR="00EE28AA" w14:paraId="1C3D8B22" w14:textId="77777777" w:rsidTr="00EE28AA">
        <w:tc>
          <w:tcPr>
            <w:tcW w:w="3256" w:type="dxa"/>
          </w:tcPr>
          <w:p w14:paraId="17830A34" w14:textId="5B74BD2E" w:rsidR="00EE28AA" w:rsidRDefault="00EE28AA" w:rsidP="008D1F8D">
            <w:r>
              <w:rPr>
                <w:rFonts w:hint="eastAsia"/>
              </w:rPr>
              <w:t>(</w:t>
            </w:r>
            <w:r>
              <w:t>array)</w:t>
            </w:r>
          </w:p>
        </w:tc>
        <w:tc>
          <w:tcPr>
            <w:tcW w:w="1842" w:type="dxa"/>
          </w:tcPr>
          <w:p w14:paraId="192B3CD8" w14:textId="063E90B8" w:rsidR="00EE28AA" w:rsidRDefault="00EE28AA" w:rsidP="008D1F8D">
            <w:r>
              <w:rPr>
                <w:rFonts w:hint="eastAsia"/>
              </w:rPr>
              <w:t>转换成数组</w:t>
            </w:r>
          </w:p>
        </w:tc>
        <w:tc>
          <w:tcPr>
            <w:tcW w:w="3198" w:type="dxa"/>
          </w:tcPr>
          <w:p w14:paraId="2AC9D6AE" w14:textId="6B31E22A" w:rsidR="00EE28AA" w:rsidRDefault="00C6174F" w:rsidP="008D1F8D">
            <w:r>
              <w:rPr>
                <w:rFonts w:hint="eastAsia"/>
              </w:rPr>
              <w:t>(</w:t>
            </w:r>
            <w:r>
              <w:t>array)$str</w:t>
            </w:r>
          </w:p>
        </w:tc>
      </w:tr>
      <w:tr w:rsidR="00EE28AA" w14:paraId="16F8D9C2" w14:textId="77777777" w:rsidTr="00EE28AA">
        <w:tc>
          <w:tcPr>
            <w:tcW w:w="3256" w:type="dxa"/>
          </w:tcPr>
          <w:p w14:paraId="000F5A7E" w14:textId="7026E58E" w:rsidR="00EE28AA" w:rsidRDefault="00EE28AA" w:rsidP="008D1F8D">
            <w:r>
              <w:rPr>
                <w:rFonts w:hint="eastAsia"/>
              </w:rPr>
              <w:t>(</w:t>
            </w:r>
            <w:r>
              <w:t>float),</w:t>
            </w:r>
            <w:r>
              <w:rPr>
                <w:rFonts w:hint="eastAsia"/>
              </w:rPr>
              <w:t xml:space="preserve"> (</w:t>
            </w:r>
            <w:r>
              <w:t>double),</w:t>
            </w:r>
            <w:r>
              <w:rPr>
                <w:rFonts w:hint="eastAsia"/>
              </w:rPr>
              <w:t xml:space="preserve"> (</w:t>
            </w:r>
            <w:r>
              <w:t>real)</w:t>
            </w:r>
          </w:p>
        </w:tc>
        <w:tc>
          <w:tcPr>
            <w:tcW w:w="1842" w:type="dxa"/>
          </w:tcPr>
          <w:p w14:paraId="680F3DA8" w14:textId="7B11D382" w:rsidR="00EE28AA" w:rsidRDefault="00EE28AA" w:rsidP="008D1F8D">
            <w:r>
              <w:rPr>
                <w:rFonts w:hint="eastAsia"/>
              </w:rPr>
              <w:t>转换成浮点型</w:t>
            </w:r>
          </w:p>
        </w:tc>
        <w:tc>
          <w:tcPr>
            <w:tcW w:w="3198" w:type="dxa"/>
          </w:tcPr>
          <w:p w14:paraId="2BBD447A" w14:textId="0689FF34" w:rsidR="00EE28AA" w:rsidRDefault="00C6174F" w:rsidP="008D1F8D">
            <w:r>
              <w:rPr>
                <w:rFonts w:hint="eastAsia"/>
              </w:rPr>
              <w:t>(</w:t>
            </w:r>
            <w:r>
              <w:t>float)$str,(double)$str</w:t>
            </w:r>
          </w:p>
        </w:tc>
      </w:tr>
      <w:tr w:rsidR="00EE28AA" w14:paraId="6F6E06E1" w14:textId="77777777" w:rsidTr="00EE28AA">
        <w:tc>
          <w:tcPr>
            <w:tcW w:w="3256" w:type="dxa"/>
          </w:tcPr>
          <w:p w14:paraId="63C6AE5B" w14:textId="3BCED36A" w:rsidR="00EE28AA" w:rsidRDefault="00EE28AA" w:rsidP="008D1F8D">
            <w:r>
              <w:rPr>
                <w:rFonts w:hint="eastAsia"/>
              </w:rPr>
              <w:t>(</w:t>
            </w:r>
            <w:r>
              <w:t>object)</w:t>
            </w:r>
          </w:p>
        </w:tc>
        <w:tc>
          <w:tcPr>
            <w:tcW w:w="1842" w:type="dxa"/>
          </w:tcPr>
          <w:p w14:paraId="581BD2D1" w14:textId="7F36A49A" w:rsidR="00EE28AA" w:rsidRDefault="00EE28AA" w:rsidP="008D1F8D">
            <w:r>
              <w:rPr>
                <w:rFonts w:hint="eastAsia"/>
              </w:rPr>
              <w:t>转换成对象</w:t>
            </w:r>
          </w:p>
        </w:tc>
        <w:tc>
          <w:tcPr>
            <w:tcW w:w="3198" w:type="dxa"/>
          </w:tcPr>
          <w:p w14:paraId="3E737C22" w14:textId="5636998B" w:rsidR="00EE28AA" w:rsidRDefault="00C6174F" w:rsidP="008D1F8D">
            <w:r>
              <w:rPr>
                <w:rFonts w:hint="eastAsia"/>
              </w:rPr>
              <w:t>(</w:t>
            </w:r>
            <w:r>
              <w:t>object)$str</w:t>
            </w:r>
          </w:p>
        </w:tc>
      </w:tr>
      <w:tr w:rsidR="00EE28AA" w14:paraId="2E77D629" w14:textId="77777777" w:rsidTr="00EE28AA">
        <w:tc>
          <w:tcPr>
            <w:tcW w:w="3256" w:type="dxa"/>
          </w:tcPr>
          <w:p w14:paraId="6B0AE078" w14:textId="533986AF" w:rsidR="00EE28AA" w:rsidRDefault="00EE28AA" w:rsidP="008D1F8D">
            <w:r>
              <w:rPr>
                <w:rFonts w:hint="eastAsia"/>
              </w:rPr>
              <w:t>(</w:t>
            </w:r>
            <w:r>
              <w:t>unset)</w:t>
            </w:r>
          </w:p>
        </w:tc>
        <w:tc>
          <w:tcPr>
            <w:tcW w:w="1842" w:type="dxa"/>
          </w:tcPr>
          <w:p w14:paraId="1B5249D1" w14:textId="10CF5338" w:rsidR="00EE28AA" w:rsidRDefault="00EE28AA" w:rsidP="008D1F8D">
            <w:r>
              <w:rPr>
                <w:rFonts w:hint="eastAsia"/>
              </w:rPr>
              <w:t>转换为</w:t>
            </w:r>
            <w:r>
              <w:rPr>
                <w:rFonts w:hint="eastAsia"/>
              </w:rPr>
              <w:t>N</w:t>
            </w:r>
            <w:r>
              <w:t>ULL</w:t>
            </w:r>
          </w:p>
        </w:tc>
        <w:tc>
          <w:tcPr>
            <w:tcW w:w="3198" w:type="dxa"/>
          </w:tcPr>
          <w:p w14:paraId="3EE691E5" w14:textId="6F7E357C" w:rsidR="00EE28AA" w:rsidRDefault="00C6174F" w:rsidP="008D1F8D">
            <w:r>
              <w:rPr>
                <w:rFonts w:hint="eastAsia"/>
              </w:rPr>
              <w:t>(</w:t>
            </w:r>
            <w:r>
              <w:t>unset)$str</w:t>
            </w:r>
          </w:p>
        </w:tc>
      </w:tr>
    </w:tbl>
    <w:p w14:paraId="3E127F05" w14:textId="470E19FD" w:rsidR="00C82509" w:rsidRDefault="00C82509" w:rsidP="008D1F8D"/>
    <w:p w14:paraId="0307D29C" w14:textId="38C047CC" w:rsidR="00C82509" w:rsidRDefault="00C82509" w:rsidP="008D1F8D">
      <w:r>
        <w:rPr>
          <w:rFonts w:hint="eastAsia"/>
        </w:rPr>
        <w:lastRenderedPageBreak/>
        <w:t>在数据转换成</w:t>
      </w:r>
      <w:r>
        <w:rPr>
          <w:rFonts w:hint="eastAsia"/>
        </w:rPr>
        <w:t>boolean</w:t>
      </w:r>
      <w:r>
        <w:rPr>
          <w:rFonts w:hint="eastAsia"/>
        </w:rPr>
        <w:t>布尔型时，会发生以下情况：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4615"/>
      </w:tblGrid>
      <w:tr w:rsidR="00D23D8E" w14:paraId="4FF11676" w14:textId="77777777" w:rsidTr="00F43296">
        <w:tc>
          <w:tcPr>
            <w:tcW w:w="3681" w:type="dxa"/>
          </w:tcPr>
          <w:p w14:paraId="7D9DD68B" w14:textId="65FE2A02" w:rsidR="00D23D8E" w:rsidRDefault="00D23D8E" w:rsidP="008D1F8D">
            <w:r>
              <w:rPr>
                <w:rFonts w:hint="eastAsia"/>
              </w:rPr>
              <w:t>N</w:t>
            </w:r>
            <w:r>
              <w:t>ULL</w:t>
            </w:r>
          </w:p>
        </w:tc>
        <w:tc>
          <w:tcPr>
            <w:tcW w:w="4615" w:type="dxa"/>
          </w:tcPr>
          <w:p w14:paraId="2B3CA0C9" w14:textId="030DBF0C" w:rsidR="00D23D8E" w:rsidRDefault="00D14220" w:rsidP="008D1F8D">
            <w:r>
              <w:rPr>
                <w:rFonts w:hint="eastAsia"/>
              </w:rPr>
              <w:t>false</w:t>
            </w:r>
          </w:p>
        </w:tc>
      </w:tr>
      <w:tr w:rsidR="00D23D8E" w14:paraId="2518917C" w14:textId="77777777" w:rsidTr="00F43296">
        <w:tc>
          <w:tcPr>
            <w:tcW w:w="3681" w:type="dxa"/>
          </w:tcPr>
          <w:p w14:paraId="6EF785BB" w14:textId="629E760D" w:rsidR="00D23D8E" w:rsidRDefault="00D23D8E" w:rsidP="008D1F8D">
            <w:r>
              <w:rPr>
                <w:rFonts w:hint="eastAsia"/>
              </w:rPr>
              <w:t>0</w:t>
            </w:r>
          </w:p>
        </w:tc>
        <w:tc>
          <w:tcPr>
            <w:tcW w:w="4615" w:type="dxa"/>
          </w:tcPr>
          <w:p w14:paraId="28D2411C" w14:textId="1D01E009" w:rsidR="00D23D8E" w:rsidRDefault="00D14220" w:rsidP="008D1F8D">
            <w:r>
              <w:rPr>
                <w:rFonts w:hint="eastAsia"/>
              </w:rPr>
              <w:t>false</w:t>
            </w:r>
          </w:p>
        </w:tc>
      </w:tr>
      <w:tr w:rsidR="00D23D8E" w14:paraId="399180FE" w14:textId="77777777" w:rsidTr="00F43296">
        <w:tc>
          <w:tcPr>
            <w:tcW w:w="3681" w:type="dxa"/>
          </w:tcPr>
          <w:p w14:paraId="3A92125F" w14:textId="225CCDB3" w:rsidR="00D23D8E" w:rsidRDefault="00D23D8E" w:rsidP="008D1F8D">
            <w:r>
              <w:rPr>
                <w:rFonts w:hint="eastAsia"/>
              </w:rPr>
              <w:t>未赋值的变量</w:t>
            </w:r>
          </w:p>
        </w:tc>
        <w:tc>
          <w:tcPr>
            <w:tcW w:w="4615" w:type="dxa"/>
          </w:tcPr>
          <w:p w14:paraId="10D79590" w14:textId="6BFC719D" w:rsidR="00D23D8E" w:rsidRDefault="00D14220" w:rsidP="008D1F8D">
            <w:r>
              <w:rPr>
                <w:rFonts w:hint="eastAsia"/>
              </w:rPr>
              <w:t>false</w:t>
            </w:r>
          </w:p>
        </w:tc>
      </w:tr>
      <w:tr w:rsidR="00D23D8E" w14:paraId="0FA9490B" w14:textId="77777777" w:rsidTr="00F43296">
        <w:tc>
          <w:tcPr>
            <w:tcW w:w="3681" w:type="dxa"/>
          </w:tcPr>
          <w:p w14:paraId="1E0E5549" w14:textId="284DBE7D" w:rsidR="00D23D8E" w:rsidRDefault="00D23D8E" w:rsidP="008D1F8D">
            <w:r>
              <w:rPr>
                <w:rFonts w:hint="eastAsia"/>
              </w:rPr>
              <w:t>未赋值的数组</w:t>
            </w:r>
          </w:p>
        </w:tc>
        <w:tc>
          <w:tcPr>
            <w:tcW w:w="4615" w:type="dxa"/>
          </w:tcPr>
          <w:p w14:paraId="26EA9029" w14:textId="4E9F84A7" w:rsidR="00D23D8E" w:rsidRDefault="00D14220" w:rsidP="008D1F8D">
            <w:r>
              <w:rPr>
                <w:rFonts w:hint="eastAsia"/>
              </w:rPr>
              <w:t>false</w:t>
            </w:r>
          </w:p>
        </w:tc>
      </w:tr>
    </w:tbl>
    <w:p w14:paraId="438F3526" w14:textId="7744BAEF" w:rsidR="00C82509" w:rsidRDefault="00121FE9" w:rsidP="008D1F8D">
      <w:r>
        <w:rPr>
          <w:rFonts w:hint="eastAsia"/>
        </w:rPr>
        <w:t>其它转换都是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22C44F19" w14:textId="601B37B0" w:rsidR="00121FE9" w:rsidRDefault="00121FE9" w:rsidP="008D1F8D"/>
    <w:p w14:paraId="0F345154" w14:textId="0B841D6E" w:rsidR="00121FE9" w:rsidRDefault="00A47F39" w:rsidP="008D1F8D">
      <w:r>
        <w:rPr>
          <w:rFonts w:hint="eastAsia"/>
        </w:rPr>
        <w:t>在数据转换成</w:t>
      </w:r>
      <w:r>
        <w:rPr>
          <w:rFonts w:hint="eastAsia"/>
        </w:rPr>
        <w:t>int</w:t>
      </w:r>
      <w:r>
        <w:rPr>
          <w:rFonts w:hint="eastAsia"/>
        </w:rPr>
        <w:t>整型时，会发生以下情况：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4615"/>
      </w:tblGrid>
      <w:tr w:rsidR="0095112E" w14:paraId="3D127B08" w14:textId="77777777" w:rsidTr="00F43296">
        <w:tc>
          <w:tcPr>
            <w:tcW w:w="3681" w:type="dxa"/>
          </w:tcPr>
          <w:p w14:paraId="13A97E25" w14:textId="17B9E4F6" w:rsidR="0095112E" w:rsidRDefault="0095112E" w:rsidP="008D1F8D">
            <w:r>
              <w:rPr>
                <w:rFonts w:hint="eastAsia"/>
              </w:rPr>
              <w:t>false</w:t>
            </w:r>
          </w:p>
        </w:tc>
        <w:tc>
          <w:tcPr>
            <w:tcW w:w="4615" w:type="dxa"/>
          </w:tcPr>
          <w:p w14:paraId="6859189F" w14:textId="519180B7" w:rsidR="0095112E" w:rsidRDefault="0095112E" w:rsidP="008D1F8D">
            <w:r>
              <w:rPr>
                <w:rFonts w:hint="eastAsia"/>
              </w:rPr>
              <w:t>0</w:t>
            </w:r>
          </w:p>
        </w:tc>
      </w:tr>
      <w:tr w:rsidR="0095112E" w14:paraId="0C19219A" w14:textId="77777777" w:rsidTr="00F43296">
        <w:tc>
          <w:tcPr>
            <w:tcW w:w="3681" w:type="dxa"/>
          </w:tcPr>
          <w:p w14:paraId="0906B1A2" w14:textId="5603D408" w:rsidR="0095112E" w:rsidRDefault="0095112E" w:rsidP="008D1F8D">
            <w:r>
              <w:rPr>
                <w:rFonts w:hint="eastAsia"/>
              </w:rPr>
              <w:t>true</w:t>
            </w:r>
          </w:p>
        </w:tc>
        <w:tc>
          <w:tcPr>
            <w:tcW w:w="4615" w:type="dxa"/>
          </w:tcPr>
          <w:p w14:paraId="60D95184" w14:textId="6BEA11CB" w:rsidR="0095112E" w:rsidRDefault="0095112E" w:rsidP="008D1F8D">
            <w:r>
              <w:rPr>
                <w:rFonts w:hint="eastAsia"/>
              </w:rPr>
              <w:t>1</w:t>
            </w:r>
          </w:p>
        </w:tc>
      </w:tr>
      <w:tr w:rsidR="0095112E" w14:paraId="175CC076" w14:textId="77777777" w:rsidTr="00F43296">
        <w:tc>
          <w:tcPr>
            <w:tcW w:w="3681" w:type="dxa"/>
          </w:tcPr>
          <w:p w14:paraId="3B2AD2F5" w14:textId="0DB97F40" w:rsidR="0095112E" w:rsidRDefault="0095112E" w:rsidP="008D1F8D">
            <w:r>
              <w:rPr>
                <w:rFonts w:hint="eastAsia"/>
              </w:rPr>
              <w:t>浮点型</w:t>
            </w:r>
          </w:p>
        </w:tc>
        <w:tc>
          <w:tcPr>
            <w:tcW w:w="4615" w:type="dxa"/>
          </w:tcPr>
          <w:p w14:paraId="74EBDBD0" w14:textId="23549ACD" w:rsidR="0095112E" w:rsidRDefault="0095112E" w:rsidP="008D1F8D">
            <w:r>
              <w:rPr>
                <w:rFonts w:hint="eastAsia"/>
              </w:rPr>
              <w:t>舍去小数部分</w:t>
            </w:r>
          </w:p>
        </w:tc>
      </w:tr>
      <w:tr w:rsidR="0095112E" w14:paraId="45603ABB" w14:textId="77777777" w:rsidTr="00F43296">
        <w:tc>
          <w:tcPr>
            <w:tcW w:w="3681" w:type="dxa"/>
          </w:tcPr>
          <w:p w14:paraId="5C50391F" w14:textId="7FC36284" w:rsidR="0095112E" w:rsidRDefault="0095112E" w:rsidP="008D1F8D">
            <w:r>
              <w:rPr>
                <w:rFonts w:hint="eastAsia"/>
              </w:rPr>
              <w:t>字符串</w:t>
            </w:r>
          </w:p>
        </w:tc>
        <w:tc>
          <w:tcPr>
            <w:tcW w:w="4615" w:type="dxa"/>
          </w:tcPr>
          <w:p w14:paraId="0CAC3454" w14:textId="422A3EFD" w:rsidR="0095112E" w:rsidRDefault="0095112E" w:rsidP="008D1F8D">
            <w:r>
              <w:rPr>
                <w:rFonts w:hint="eastAsia"/>
              </w:rPr>
              <w:t>如果以数字开头，则截取到非数字位，否则输出</w:t>
            </w:r>
            <w:r>
              <w:rPr>
                <w:rFonts w:hint="eastAsia"/>
              </w:rPr>
              <w:t>0</w:t>
            </w:r>
          </w:p>
        </w:tc>
      </w:tr>
    </w:tbl>
    <w:p w14:paraId="6669C732" w14:textId="71ACA326" w:rsidR="00A47F39" w:rsidRDefault="00A47F39" w:rsidP="008D1F8D"/>
    <w:p w14:paraId="06FBE710" w14:textId="64599238" w:rsidR="004C39DD" w:rsidRDefault="004C39DD" w:rsidP="004C39DD">
      <w:pPr>
        <w:pStyle w:val="4"/>
      </w:pPr>
      <w:r>
        <w:rPr>
          <w:rFonts w:hint="eastAsia"/>
        </w:rPr>
        <w:t>使用转换函数</w:t>
      </w:r>
    </w:p>
    <w:p w14:paraId="7A74E61B" w14:textId="77777777" w:rsidR="004C39DD" w:rsidRDefault="004C39DD" w:rsidP="008D1F8D"/>
    <w:p w14:paraId="3520F00F" w14:textId="5F909EB3" w:rsidR="007A02B5" w:rsidRDefault="007A02B5" w:rsidP="008D1F8D">
      <w:r>
        <w:rPr>
          <w:rFonts w:hint="eastAsia"/>
        </w:rPr>
        <w:t>我们还可以通过</w:t>
      </w:r>
      <w:r w:rsidR="00B66D3D">
        <w:rPr>
          <w:rFonts w:hint="eastAsia"/>
        </w:rPr>
        <w:t>settype</w:t>
      </w:r>
      <w:r w:rsidR="00B66D3D">
        <w:t>()</w:t>
      </w:r>
      <w:r w:rsidR="00B66D3D">
        <w:rPr>
          <w:rFonts w:hint="eastAsia"/>
        </w:rPr>
        <w:t>函数实现数据类型转换。</w:t>
      </w:r>
      <w:r w:rsidR="00431A28">
        <w:rPr>
          <w:rFonts w:hint="eastAsia"/>
        </w:rPr>
        <w:t>该函数定义如下：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7E0" w14:paraId="4CBE1773" w14:textId="77777777" w:rsidTr="005D17E0">
        <w:tc>
          <w:tcPr>
            <w:tcW w:w="8296" w:type="dxa"/>
          </w:tcPr>
          <w:p w14:paraId="277BA037" w14:textId="71EE3B37" w:rsidR="005D17E0" w:rsidRDefault="005D17E0" w:rsidP="008D1F8D">
            <w:r>
              <w:rPr>
                <w:rFonts w:hint="eastAsia"/>
              </w:rPr>
              <w:t>bool</w:t>
            </w:r>
            <w:r>
              <w:t xml:space="preserve"> </w:t>
            </w:r>
            <w:r>
              <w:rPr>
                <w:rFonts w:hint="eastAsia"/>
              </w:rPr>
              <w:t>settype</w:t>
            </w:r>
            <w:r>
              <w:t xml:space="preserve">(mixed </w:t>
            </w:r>
            <w:r w:rsidR="0045623C">
              <w:t>&amp;</w:t>
            </w:r>
            <w:r>
              <w:t>$var, string $type)</w:t>
            </w:r>
          </w:p>
        </w:tc>
      </w:tr>
      <w:tr w:rsidR="005D17E0" w14:paraId="4F5F5C4E" w14:textId="77777777" w:rsidTr="005D17E0">
        <w:tc>
          <w:tcPr>
            <w:tcW w:w="8296" w:type="dxa"/>
          </w:tcPr>
          <w:p w14:paraId="0D123E50" w14:textId="1300536C" w:rsidR="005D17E0" w:rsidRDefault="003C1041" w:rsidP="008D1F8D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var</w:t>
            </w:r>
            <w:r>
              <w:rPr>
                <w:rFonts w:hint="eastAsia"/>
              </w:rPr>
              <w:t>为指定的变量</w:t>
            </w:r>
          </w:p>
          <w:p w14:paraId="180693C3" w14:textId="35671085" w:rsidR="003C1041" w:rsidRDefault="003C1041" w:rsidP="008D1F8D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为指定的类型</w:t>
            </w:r>
          </w:p>
        </w:tc>
      </w:tr>
      <w:tr w:rsidR="009907D0" w14:paraId="3EBEEEB2" w14:textId="77777777" w:rsidTr="005D17E0">
        <w:tc>
          <w:tcPr>
            <w:tcW w:w="8296" w:type="dxa"/>
          </w:tcPr>
          <w:p w14:paraId="4D66C71B" w14:textId="77777777" w:rsidR="00105ACF" w:rsidRDefault="009907D0" w:rsidP="00EE7271"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的可选值有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个：</w:t>
            </w:r>
            <w:r w:rsidR="00105ACF">
              <w:rPr>
                <w:rFonts w:hint="eastAsia"/>
              </w:rPr>
              <w:t>boolean</w:t>
            </w:r>
            <w:r w:rsidR="00AF348B">
              <w:rPr>
                <w:rFonts w:hint="eastAsia"/>
              </w:rPr>
              <w:t>、</w:t>
            </w:r>
            <w:r w:rsidR="00105ACF">
              <w:rPr>
                <w:rFonts w:hint="eastAsia"/>
              </w:rPr>
              <w:t>integer</w:t>
            </w:r>
            <w:r w:rsidR="00AF348B">
              <w:rPr>
                <w:rFonts w:hint="eastAsia"/>
              </w:rPr>
              <w:t>、</w:t>
            </w:r>
            <w:r w:rsidR="00105ACF">
              <w:rPr>
                <w:rFonts w:hint="eastAsia"/>
              </w:rPr>
              <w:t>float</w:t>
            </w:r>
            <w:r w:rsidR="00AF348B">
              <w:rPr>
                <w:rFonts w:hint="eastAsia"/>
              </w:rPr>
              <w:t>、</w:t>
            </w:r>
            <w:r w:rsidR="00105ACF">
              <w:rPr>
                <w:rFonts w:hint="eastAsia"/>
              </w:rPr>
              <w:t>string</w:t>
            </w:r>
            <w:r w:rsidR="00AF348B">
              <w:rPr>
                <w:rFonts w:hint="eastAsia"/>
              </w:rPr>
              <w:t>、</w:t>
            </w:r>
            <w:r w:rsidR="00105ACF">
              <w:rPr>
                <w:rFonts w:hint="eastAsia"/>
              </w:rPr>
              <w:t>array</w:t>
            </w:r>
            <w:r w:rsidR="00AF348B">
              <w:rPr>
                <w:rFonts w:hint="eastAsia"/>
              </w:rPr>
              <w:t>、</w:t>
            </w:r>
            <w:r w:rsidR="00105ACF">
              <w:rPr>
                <w:rFonts w:hint="eastAsia"/>
              </w:rPr>
              <w:t>object</w:t>
            </w:r>
            <w:r w:rsidR="00AF348B">
              <w:rPr>
                <w:rFonts w:hint="eastAsia"/>
              </w:rPr>
              <w:t>、</w:t>
            </w:r>
            <w:r w:rsidR="00105ACF">
              <w:rPr>
                <w:rFonts w:hint="eastAsia"/>
              </w:rPr>
              <w:t>null</w:t>
            </w:r>
            <w:r w:rsidR="00EE7271">
              <w:rPr>
                <w:rFonts w:hint="eastAsia"/>
              </w:rPr>
              <w:t>。</w:t>
            </w:r>
          </w:p>
          <w:p w14:paraId="6C2E13EA" w14:textId="1B9437F3" w:rsidR="00EE7271" w:rsidRPr="00EE7271" w:rsidRDefault="00EE7271" w:rsidP="00EE7271">
            <w:r>
              <w:rPr>
                <w:rFonts w:hint="eastAsia"/>
              </w:rPr>
              <w:t>也就是说在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种数据类型当中，除了</w:t>
            </w:r>
            <w:r>
              <w:rPr>
                <w:rFonts w:hint="eastAsia"/>
              </w:rPr>
              <w:t>resource</w:t>
            </w:r>
            <w:r>
              <w:rPr>
                <w:rFonts w:hint="eastAsia"/>
              </w:rPr>
              <w:t>资源外，其它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种都可以。</w:t>
            </w:r>
          </w:p>
        </w:tc>
      </w:tr>
      <w:tr w:rsidR="008F36D3" w14:paraId="30AD7E1E" w14:textId="77777777" w:rsidTr="005D17E0">
        <w:tc>
          <w:tcPr>
            <w:tcW w:w="8296" w:type="dxa"/>
          </w:tcPr>
          <w:p w14:paraId="1AF1288E" w14:textId="066D3CFD" w:rsidR="008F36D3" w:rsidRDefault="008F36D3" w:rsidP="00EE7271">
            <w:r>
              <w:rPr>
                <w:rFonts w:hint="eastAsia"/>
              </w:rPr>
              <w:t>转换成功则返回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，转换失败则返回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。</w:t>
            </w:r>
          </w:p>
        </w:tc>
      </w:tr>
    </w:tbl>
    <w:p w14:paraId="4A25278C" w14:textId="52957605" w:rsidR="00431A28" w:rsidRDefault="00431A28" w:rsidP="008D1F8D"/>
    <w:p w14:paraId="229240DD" w14:textId="582B53D6" w:rsidR="00AF181F" w:rsidRDefault="0045623C" w:rsidP="008D1F8D">
      <w:r w:rsidRPr="0088031F">
        <w:rPr>
          <w:rFonts w:hint="eastAsia"/>
          <w:b/>
          <w:bCs/>
        </w:rPr>
        <w:t>字符串转换成整型或浮点型时</w:t>
      </w:r>
      <w:r w:rsidR="006A358B" w:rsidRPr="0088031F">
        <w:rPr>
          <w:rFonts w:hint="eastAsia"/>
          <w:b/>
          <w:bCs/>
        </w:rPr>
        <w:t>，直接取到非数字位为止</w:t>
      </w:r>
      <w:r w:rsidR="006A358B">
        <w:rPr>
          <w:rFonts w:hint="eastAsia"/>
        </w:rPr>
        <w:t>。</w:t>
      </w:r>
      <w:r w:rsidR="0088031F">
        <w:rPr>
          <w:rFonts w:hint="eastAsia"/>
        </w:rPr>
        <w:t>如下示例：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81F" w14:paraId="2E1E34CC" w14:textId="77777777" w:rsidTr="009D20A4">
        <w:tc>
          <w:tcPr>
            <w:tcW w:w="8296" w:type="dxa"/>
          </w:tcPr>
          <w:p w14:paraId="26DAACA6" w14:textId="46984143" w:rsidR="00AF181F" w:rsidRDefault="00AF181F" w:rsidP="009D20A4">
            <w:r>
              <w:rPr>
                <w:rFonts w:hint="eastAsia"/>
              </w:rPr>
              <w:t>字符串转换成整型</w:t>
            </w:r>
          </w:p>
        </w:tc>
      </w:tr>
      <w:tr w:rsidR="009D20A4" w14:paraId="083617A8" w14:textId="77777777" w:rsidTr="009D20A4">
        <w:tc>
          <w:tcPr>
            <w:tcW w:w="8296" w:type="dxa"/>
          </w:tcPr>
          <w:p w14:paraId="37620017" w14:textId="77777777" w:rsidR="009D20A4" w:rsidRDefault="009D20A4" w:rsidP="009D20A4">
            <w:r>
              <w:t>&lt;?php</w:t>
            </w:r>
          </w:p>
          <w:p w14:paraId="45AA3651" w14:textId="77777777" w:rsidR="009D20A4" w:rsidRDefault="009D20A4" w:rsidP="009D20A4">
            <w:r>
              <w:rPr>
                <w:rFonts w:hint="eastAsia"/>
              </w:rPr>
              <w:t>$num = "3.14156</w:t>
            </w:r>
            <w:r>
              <w:rPr>
                <w:rFonts w:hint="eastAsia"/>
              </w:rPr>
              <w:t>后面跟上字符串</w:t>
            </w:r>
            <w:r>
              <w:rPr>
                <w:rFonts w:hint="eastAsia"/>
              </w:rPr>
              <w:t>";</w:t>
            </w:r>
          </w:p>
          <w:p w14:paraId="2DF2919A" w14:textId="77777777" w:rsidR="009D20A4" w:rsidRDefault="009D20A4" w:rsidP="009D20A4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讲字符串型数据转化为整型的结果是：</w:t>
            </w:r>
            <w:r>
              <w:rPr>
                <w:rFonts w:hint="eastAsia"/>
              </w:rPr>
              <w:t>";</w:t>
            </w:r>
          </w:p>
          <w:p w14:paraId="4DC8820F" w14:textId="77777777" w:rsidR="009D20A4" w:rsidRDefault="009D20A4" w:rsidP="009D20A4">
            <w:r>
              <w:t>echo (integer)$num;</w:t>
            </w:r>
          </w:p>
          <w:p w14:paraId="20324D5F" w14:textId="77777777" w:rsidR="009D20A4" w:rsidRDefault="009D20A4" w:rsidP="009D20A4">
            <w:r>
              <w:t>echo "&lt;br/&gt;";</w:t>
            </w:r>
          </w:p>
          <w:p w14:paraId="44CEF9C5" w14:textId="77777777" w:rsidR="009D20A4" w:rsidRDefault="009D20A4" w:rsidP="009D20A4"/>
          <w:p w14:paraId="5350E69D" w14:textId="77777777" w:rsidR="009D20A4" w:rsidRDefault="009D20A4" w:rsidP="009D20A4">
            <w:r>
              <w:t>$result = settype($num, "integer");</w:t>
            </w:r>
          </w:p>
          <w:p w14:paraId="61ABEC06" w14:textId="77777777" w:rsidR="009D20A4" w:rsidRDefault="009D20A4" w:rsidP="009D20A4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settype</w:t>
            </w:r>
            <w:r>
              <w:rPr>
                <w:rFonts w:hint="eastAsia"/>
              </w:rPr>
              <w:t>函数转化为整型的结果是：</w:t>
            </w:r>
            <w:r>
              <w:rPr>
                <w:rFonts w:hint="eastAsia"/>
              </w:rPr>
              <w:t>" . $result;</w:t>
            </w:r>
          </w:p>
          <w:p w14:paraId="1B8A9DF7" w14:textId="77777777" w:rsidR="009D20A4" w:rsidRDefault="009D20A4" w:rsidP="009D20A4">
            <w:r>
              <w:t>echo "&lt;br/&gt;";</w:t>
            </w:r>
          </w:p>
          <w:p w14:paraId="251A9796" w14:textId="2FDAC2E8" w:rsidR="009D20A4" w:rsidRDefault="009D20A4" w:rsidP="009D20A4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此时</w:t>
            </w:r>
            <w:r>
              <w:rPr>
                <w:rFonts w:hint="eastAsia"/>
              </w:rPr>
              <w:t>num</w:t>
            </w:r>
            <w:r>
              <w:rPr>
                <w:rFonts w:hint="eastAsia"/>
              </w:rPr>
              <w:t>的值为：</w:t>
            </w:r>
            <w:r>
              <w:rPr>
                <w:rFonts w:hint="eastAsia"/>
              </w:rPr>
              <w:t>" . $num;</w:t>
            </w:r>
          </w:p>
        </w:tc>
      </w:tr>
    </w:tbl>
    <w:p w14:paraId="07908752" w14:textId="14BA7A63" w:rsidR="009D20A4" w:rsidRDefault="009D20A4" w:rsidP="008D1F8D">
      <w:r>
        <w:rPr>
          <w:rFonts w:hint="eastAsia"/>
        </w:rPr>
        <w:t>结果如下图：</w:t>
      </w:r>
    </w:p>
    <w:p w14:paraId="50F5ED46" w14:textId="414283ED" w:rsidR="009D20A4" w:rsidRDefault="009C47F5" w:rsidP="009C47F5">
      <w:pPr>
        <w:jc w:val="center"/>
      </w:pPr>
      <w:r>
        <w:rPr>
          <w:noProof/>
        </w:rPr>
        <w:drawing>
          <wp:inline distT="0" distB="0" distL="0" distR="0" wp14:anchorId="2FCBF2EA" wp14:editId="3E32D05A">
            <wp:extent cx="3924300" cy="647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166A" w14:textId="5EABBFD1" w:rsidR="00CA49B3" w:rsidRDefault="00CA49B3" w:rsidP="008D1F8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55B5" w14:paraId="295B14A4" w14:textId="77777777" w:rsidTr="00CA49B3">
        <w:tc>
          <w:tcPr>
            <w:tcW w:w="8296" w:type="dxa"/>
          </w:tcPr>
          <w:p w14:paraId="58074125" w14:textId="067A40E3" w:rsidR="00E455B5" w:rsidRDefault="00E455B5" w:rsidP="00CA49B3">
            <w:r>
              <w:rPr>
                <w:rFonts w:hint="eastAsia"/>
              </w:rPr>
              <w:t>字符串转换成浮点型</w:t>
            </w:r>
          </w:p>
        </w:tc>
      </w:tr>
      <w:tr w:rsidR="00CA49B3" w14:paraId="70811B73" w14:textId="77777777" w:rsidTr="00CA49B3">
        <w:tc>
          <w:tcPr>
            <w:tcW w:w="8296" w:type="dxa"/>
          </w:tcPr>
          <w:p w14:paraId="1C4856B4" w14:textId="77777777" w:rsidR="00CA49B3" w:rsidRDefault="00CA49B3" w:rsidP="00CA49B3">
            <w:r>
              <w:t>&lt;?php</w:t>
            </w:r>
          </w:p>
          <w:p w14:paraId="1E32E8B2" w14:textId="77777777" w:rsidR="00CA49B3" w:rsidRDefault="00CA49B3" w:rsidP="00CA49B3">
            <w:r>
              <w:rPr>
                <w:rFonts w:hint="eastAsia"/>
              </w:rPr>
              <w:lastRenderedPageBreak/>
              <w:t>$num = "3.14156</w:t>
            </w:r>
            <w:r>
              <w:rPr>
                <w:rFonts w:hint="eastAsia"/>
              </w:rPr>
              <w:t>后面跟上字符串</w:t>
            </w:r>
            <w:r>
              <w:rPr>
                <w:rFonts w:hint="eastAsia"/>
              </w:rPr>
              <w:t>";</w:t>
            </w:r>
          </w:p>
          <w:p w14:paraId="2215BC13" w14:textId="77777777" w:rsidR="00CA49B3" w:rsidRDefault="00CA49B3" w:rsidP="00CA49B3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讲字符串型数据转化为整型的结果是：</w:t>
            </w:r>
            <w:r>
              <w:rPr>
                <w:rFonts w:hint="eastAsia"/>
              </w:rPr>
              <w:t>";</w:t>
            </w:r>
          </w:p>
          <w:p w14:paraId="36DCDC5A" w14:textId="77777777" w:rsidR="00CA49B3" w:rsidRDefault="00CA49B3" w:rsidP="00CA49B3">
            <w:r>
              <w:t>echo (double)$num;</w:t>
            </w:r>
          </w:p>
          <w:p w14:paraId="51FE2C0E" w14:textId="77777777" w:rsidR="00CA49B3" w:rsidRDefault="00CA49B3" w:rsidP="00CA49B3">
            <w:r>
              <w:t>echo "&lt;br/&gt;";</w:t>
            </w:r>
          </w:p>
          <w:p w14:paraId="1EECFA3E" w14:textId="77777777" w:rsidR="00CA49B3" w:rsidRDefault="00CA49B3" w:rsidP="00CA49B3"/>
          <w:p w14:paraId="0448D83F" w14:textId="77777777" w:rsidR="00CA49B3" w:rsidRDefault="00CA49B3" w:rsidP="00CA49B3">
            <w:r>
              <w:t>$result = settype($num, "double");</w:t>
            </w:r>
          </w:p>
          <w:p w14:paraId="799C9371" w14:textId="77777777" w:rsidR="00CA49B3" w:rsidRDefault="00CA49B3" w:rsidP="00CA49B3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settype</w:t>
            </w:r>
            <w:r>
              <w:rPr>
                <w:rFonts w:hint="eastAsia"/>
              </w:rPr>
              <w:t>函数转化为整型的结果是：</w:t>
            </w:r>
            <w:r>
              <w:rPr>
                <w:rFonts w:hint="eastAsia"/>
              </w:rPr>
              <w:t>" . $result;</w:t>
            </w:r>
          </w:p>
          <w:p w14:paraId="06D15CDA" w14:textId="77777777" w:rsidR="00CA49B3" w:rsidRDefault="00CA49B3" w:rsidP="00CA49B3">
            <w:r>
              <w:t>echo "&lt;br/&gt;";</w:t>
            </w:r>
          </w:p>
          <w:p w14:paraId="7EC1EBD4" w14:textId="28E3C1FB" w:rsidR="00CA49B3" w:rsidRDefault="00CA49B3" w:rsidP="00CA49B3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此时</w:t>
            </w:r>
            <w:r>
              <w:rPr>
                <w:rFonts w:hint="eastAsia"/>
              </w:rPr>
              <w:t>num</w:t>
            </w:r>
            <w:r>
              <w:rPr>
                <w:rFonts w:hint="eastAsia"/>
              </w:rPr>
              <w:t>的值为：</w:t>
            </w:r>
            <w:r>
              <w:rPr>
                <w:rFonts w:hint="eastAsia"/>
              </w:rPr>
              <w:t>" . $num;</w:t>
            </w:r>
          </w:p>
        </w:tc>
      </w:tr>
    </w:tbl>
    <w:p w14:paraId="7DEA908F" w14:textId="29AA26CE" w:rsidR="00CA49B3" w:rsidRDefault="00CA49B3" w:rsidP="008D1F8D">
      <w:r>
        <w:rPr>
          <w:rFonts w:hint="eastAsia"/>
        </w:rPr>
        <w:lastRenderedPageBreak/>
        <w:t>结果如下图：</w:t>
      </w:r>
    </w:p>
    <w:p w14:paraId="7F9F6DDF" w14:textId="253D28EC" w:rsidR="009703B3" w:rsidRDefault="009703B3" w:rsidP="0038055A">
      <w:pPr>
        <w:jc w:val="center"/>
      </w:pPr>
      <w:r>
        <w:rPr>
          <w:noProof/>
        </w:rPr>
        <w:drawing>
          <wp:inline distT="0" distB="0" distL="0" distR="0" wp14:anchorId="533749F5" wp14:editId="0B1D1074">
            <wp:extent cx="3962400" cy="666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801F" w14:textId="60EF2D50" w:rsidR="00760075" w:rsidRDefault="00760075" w:rsidP="00760075">
      <w:r>
        <w:rPr>
          <w:rFonts w:hint="eastAsia"/>
        </w:rPr>
        <w:t>通过观察可以知道，在使用强制数据类型转换时，原数据不发生变化，而使用</w:t>
      </w:r>
      <w:r>
        <w:rPr>
          <w:rFonts w:hint="eastAsia"/>
        </w:rPr>
        <w:t>settype</w:t>
      </w:r>
      <w:r>
        <w:rPr>
          <w:rFonts w:hint="eastAsia"/>
        </w:rPr>
        <w:t>进行数据类型转换时，原数据发生了变化。</w:t>
      </w:r>
    </w:p>
    <w:p w14:paraId="52AA34FF" w14:textId="77777777" w:rsidR="00942C01" w:rsidRDefault="00942C01" w:rsidP="00760075"/>
    <w:p w14:paraId="2352F471" w14:textId="4A8B64D2" w:rsidR="00B66D3D" w:rsidRDefault="0067493A" w:rsidP="008D1F8D">
      <w:r>
        <w:rPr>
          <w:rFonts w:hint="eastAsia"/>
        </w:rPr>
        <w:t>既然有设置变量数据类型</w:t>
      </w:r>
      <w:r w:rsidR="00C81234">
        <w:rPr>
          <w:rFonts w:hint="eastAsia"/>
        </w:rPr>
        <w:t>的函数</w:t>
      </w:r>
      <w:r>
        <w:rPr>
          <w:rFonts w:hint="eastAsia"/>
        </w:rPr>
        <w:t>，自然也就有对应的获取变量数据类型的函数了，该函数就是</w:t>
      </w:r>
      <w:r>
        <w:rPr>
          <w:rFonts w:hint="eastAsia"/>
        </w:rPr>
        <w:t>gettype</w:t>
      </w:r>
      <w:r>
        <w:t>()</w:t>
      </w:r>
      <w:r>
        <w:rPr>
          <w:rFonts w:hint="eastAsia"/>
        </w:rPr>
        <w:t>。</w:t>
      </w:r>
    </w:p>
    <w:p w14:paraId="60A7BACE" w14:textId="1DB66DF8" w:rsidR="00BB5E4E" w:rsidRDefault="00BB5E4E" w:rsidP="008D1F8D"/>
    <w:p w14:paraId="7AA5839B" w14:textId="112CF316" w:rsidR="00BB5E4E" w:rsidRDefault="00BB5E4E" w:rsidP="00F83E1A">
      <w:pPr>
        <w:pStyle w:val="4"/>
      </w:pPr>
      <w:r>
        <w:rPr>
          <w:rFonts w:hint="eastAsia"/>
        </w:rPr>
        <w:t>四舍五入操作</w:t>
      </w:r>
    </w:p>
    <w:p w14:paraId="04765B74" w14:textId="00FB8CAA" w:rsidR="00F83E1A" w:rsidRDefault="00F83E1A" w:rsidP="00F83E1A">
      <w:r>
        <w:rPr>
          <w:rFonts w:hint="eastAsia"/>
        </w:rPr>
        <w:t>如果是</w:t>
      </w:r>
      <w:r w:rsidRPr="0032598D">
        <w:rPr>
          <w:rFonts w:hint="eastAsia"/>
          <w:b/>
          <w:bCs/>
          <w:color w:val="00B050"/>
        </w:rPr>
        <w:t>浮点型要转换成整型</w:t>
      </w:r>
      <w:r>
        <w:rPr>
          <w:rFonts w:hint="eastAsia"/>
        </w:rPr>
        <w:t>，除了以上的强制类型转换、使用</w:t>
      </w:r>
      <w:r>
        <w:rPr>
          <w:rFonts w:hint="eastAsia"/>
        </w:rPr>
        <w:t>settype</w:t>
      </w:r>
      <w:r>
        <w:rPr>
          <w:rFonts w:hint="eastAsia"/>
        </w:rPr>
        <w:t>函数转换之外，还可以通过四舍五入相关函数来实现转换。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77"/>
        <w:gridCol w:w="4347"/>
        <w:gridCol w:w="2772"/>
      </w:tblGrid>
      <w:tr w:rsidR="004A1761" w14:paraId="23DC5153" w14:textId="120CC54A" w:rsidTr="004A1761">
        <w:tc>
          <w:tcPr>
            <w:tcW w:w="1177" w:type="dxa"/>
          </w:tcPr>
          <w:p w14:paraId="19C965E0" w14:textId="6A6115AE" w:rsidR="004A1761" w:rsidRDefault="004A1761" w:rsidP="00F83E1A">
            <w:r>
              <w:rPr>
                <w:rFonts w:hint="eastAsia"/>
              </w:rPr>
              <w:t>intval</w:t>
            </w:r>
            <w:r>
              <w:t>()</w:t>
            </w:r>
          </w:p>
        </w:tc>
        <w:tc>
          <w:tcPr>
            <w:tcW w:w="4347" w:type="dxa"/>
          </w:tcPr>
          <w:p w14:paraId="5E55FD1E" w14:textId="3ACF4F77" w:rsidR="004A1761" w:rsidRDefault="004A1761" w:rsidP="00F83E1A">
            <w:r>
              <w:rPr>
                <w:rFonts w:hint="eastAsia"/>
              </w:rPr>
              <w:t>直接取整，舍弃小数保留整数</w:t>
            </w:r>
          </w:p>
        </w:tc>
        <w:tc>
          <w:tcPr>
            <w:tcW w:w="2772" w:type="dxa"/>
          </w:tcPr>
          <w:p w14:paraId="0EF974EA" w14:textId="77D921E4" w:rsidR="004A1761" w:rsidRDefault="009420F0" w:rsidP="009420F0">
            <w:r>
              <w:rPr>
                <w:rFonts w:hint="eastAsia"/>
              </w:rPr>
              <w:t>直接取整</w:t>
            </w:r>
          </w:p>
        </w:tc>
      </w:tr>
      <w:tr w:rsidR="004A1761" w14:paraId="559E5677" w14:textId="1306DDFF" w:rsidTr="004A1761">
        <w:tc>
          <w:tcPr>
            <w:tcW w:w="1177" w:type="dxa"/>
          </w:tcPr>
          <w:p w14:paraId="5628A66E" w14:textId="5BA056FA" w:rsidR="004A1761" w:rsidRDefault="004A1761" w:rsidP="00F83E1A">
            <w:r>
              <w:rPr>
                <w:rFonts w:hint="eastAsia"/>
              </w:rPr>
              <w:t>round</w:t>
            </w:r>
            <w:r>
              <w:t>()</w:t>
            </w:r>
          </w:p>
        </w:tc>
        <w:tc>
          <w:tcPr>
            <w:tcW w:w="4347" w:type="dxa"/>
          </w:tcPr>
          <w:p w14:paraId="7085BC86" w14:textId="20DB880D" w:rsidR="004A1761" w:rsidRDefault="004A1761" w:rsidP="00F83E1A">
            <w:r>
              <w:rPr>
                <w:rFonts w:hint="eastAsia"/>
              </w:rPr>
              <w:t>四舍五入取整，也可以设置要保留的小数位数</w:t>
            </w:r>
          </w:p>
        </w:tc>
        <w:tc>
          <w:tcPr>
            <w:tcW w:w="2772" w:type="dxa"/>
          </w:tcPr>
          <w:p w14:paraId="097F40D4" w14:textId="60A4EC29" w:rsidR="004A1761" w:rsidRDefault="00D002A1" w:rsidP="00F83E1A">
            <w:r>
              <w:rPr>
                <w:rFonts w:hint="eastAsia"/>
              </w:rPr>
              <w:t>四舍五入取整</w:t>
            </w:r>
          </w:p>
        </w:tc>
      </w:tr>
      <w:tr w:rsidR="004A1761" w14:paraId="65CC23D4" w14:textId="71E6B98A" w:rsidTr="004A1761">
        <w:tc>
          <w:tcPr>
            <w:tcW w:w="1177" w:type="dxa"/>
          </w:tcPr>
          <w:p w14:paraId="366801C0" w14:textId="69477823" w:rsidR="004A1761" w:rsidRDefault="004A1761" w:rsidP="00F83E1A">
            <w:r>
              <w:rPr>
                <w:rFonts w:hint="eastAsia"/>
              </w:rPr>
              <w:t>ceil</w:t>
            </w:r>
            <w:r>
              <w:t>()</w:t>
            </w:r>
          </w:p>
        </w:tc>
        <w:tc>
          <w:tcPr>
            <w:tcW w:w="4347" w:type="dxa"/>
          </w:tcPr>
          <w:p w14:paraId="4F17F984" w14:textId="36A67C36" w:rsidR="004A1761" w:rsidRDefault="004A1761" w:rsidP="00F83E1A">
            <w:r>
              <w:rPr>
                <w:rFonts w:hint="eastAsia"/>
              </w:rPr>
              <w:t>有小数，则在整数的基础上进行</w:t>
            </w:r>
            <w:r>
              <w:rPr>
                <w:rFonts w:hint="eastAsia"/>
              </w:rPr>
              <w:t xml:space="preserve"> </w:t>
            </w:r>
            <w:r>
              <w:t xml:space="preserve">+1 </w:t>
            </w:r>
            <w:r>
              <w:rPr>
                <w:rFonts w:hint="eastAsia"/>
              </w:rPr>
              <w:t>操作</w:t>
            </w:r>
          </w:p>
        </w:tc>
        <w:tc>
          <w:tcPr>
            <w:tcW w:w="2772" w:type="dxa"/>
          </w:tcPr>
          <w:p w14:paraId="3B68C9A3" w14:textId="56378808" w:rsidR="004A1761" w:rsidRDefault="004A1761" w:rsidP="00F83E1A">
            <w:r>
              <w:rPr>
                <w:rFonts w:hint="eastAsia"/>
              </w:rPr>
              <w:t>进一取整</w:t>
            </w:r>
          </w:p>
        </w:tc>
      </w:tr>
      <w:tr w:rsidR="004A1761" w14:paraId="5027C8D8" w14:textId="3E0C3846" w:rsidTr="004A1761">
        <w:tc>
          <w:tcPr>
            <w:tcW w:w="1177" w:type="dxa"/>
          </w:tcPr>
          <w:p w14:paraId="638764EA" w14:textId="18680405" w:rsidR="004A1761" w:rsidRDefault="004A1761" w:rsidP="00F83E1A">
            <w:r>
              <w:rPr>
                <w:rFonts w:hint="eastAsia"/>
              </w:rPr>
              <w:t>floor</w:t>
            </w:r>
            <w:r>
              <w:t>()</w:t>
            </w:r>
          </w:p>
        </w:tc>
        <w:tc>
          <w:tcPr>
            <w:tcW w:w="4347" w:type="dxa"/>
          </w:tcPr>
          <w:p w14:paraId="5C374A3C" w14:textId="64732143" w:rsidR="004A1761" w:rsidRDefault="004A1761" w:rsidP="00F83E1A">
            <w:r>
              <w:rPr>
                <w:rFonts w:hint="eastAsia"/>
              </w:rPr>
              <w:t>有小数，则舍去小数</w:t>
            </w:r>
          </w:p>
        </w:tc>
        <w:tc>
          <w:tcPr>
            <w:tcW w:w="2772" w:type="dxa"/>
          </w:tcPr>
          <w:p w14:paraId="75D7A8E6" w14:textId="2951A4AD" w:rsidR="004A1761" w:rsidRDefault="00C30555" w:rsidP="00F83E1A">
            <w:r>
              <w:rPr>
                <w:rFonts w:hint="eastAsia"/>
              </w:rPr>
              <w:t>舍去取整</w:t>
            </w:r>
          </w:p>
        </w:tc>
      </w:tr>
    </w:tbl>
    <w:p w14:paraId="4D500975" w14:textId="77777777" w:rsidR="00F83E1A" w:rsidRPr="00F83E1A" w:rsidRDefault="00F83E1A" w:rsidP="00F83E1A"/>
    <w:p w14:paraId="20B13C1A" w14:textId="77777777" w:rsidR="00BB5E4E" w:rsidRDefault="00BB5E4E" w:rsidP="008D1F8D"/>
    <w:p w14:paraId="0F87908D" w14:textId="6B6742A3" w:rsidR="00C81234" w:rsidRPr="00620BD4" w:rsidRDefault="00C81234" w:rsidP="008D1F8D"/>
    <w:p w14:paraId="73746252" w14:textId="0ACD897F" w:rsidR="00A527E3" w:rsidRDefault="00A527E3" w:rsidP="006E03BF">
      <w:pPr>
        <w:pStyle w:val="3"/>
      </w:pPr>
      <w:r>
        <w:rPr>
          <w:rFonts w:hint="eastAsia"/>
        </w:rPr>
        <w:t>数据类型检测</w:t>
      </w:r>
    </w:p>
    <w:p w14:paraId="0A2074C7" w14:textId="0BB7E8D4" w:rsidR="00542540" w:rsidRPr="00542540" w:rsidRDefault="00542540" w:rsidP="00542540">
      <w:r>
        <w:rPr>
          <w:rFonts w:hint="eastAsia"/>
        </w:rPr>
        <w:t>除了不能检测是否为</w:t>
      </w:r>
      <w:r>
        <w:rPr>
          <w:rFonts w:hint="eastAsia"/>
        </w:rPr>
        <w:t>resource</w:t>
      </w:r>
      <w:r>
        <w:rPr>
          <w:rFonts w:hint="eastAsia"/>
        </w:rPr>
        <w:t>资源之外，其它都可以。</w:t>
      </w:r>
    </w:p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3256"/>
        <w:gridCol w:w="5103"/>
      </w:tblGrid>
      <w:tr w:rsidR="00A25E3F" w:rsidRPr="00BE217A" w14:paraId="63011C0C" w14:textId="4F6648CC" w:rsidTr="00A25E3F">
        <w:tc>
          <w:tcPr>
            <w:tcW w:w="3256" w:type="dxa"/>
          </w:tcPr>
          <w:p w14:paraId="5AAD0527" w14:textId="1DE9238D" w:rsidR="00A25E3F" w:rsidRPr="00BE217A" w:rsidRDefault="00A25E3F" w:rsidP="00BE217A">
            <w:pPr>
              <w:jc w:val="center"/>
              <w:rPr>
                <w:b/>
                <w:bCs/>
              </w:rPr>
            </w:pPr>
            <w:r w:rsidRPr="00BE217A">
              <w:rPr>
                <w:rFonts w:hint="eastAsia"/>
                <w:b/>
                <w:bCs/>
              </w:rPr>
              <w:t>函数</w:t>
            </w:r>
          </w:p>
        </w:tc>
        <w:tc>
          <w:tcPr>
            <w:tcW w:w="5103" w:type="dxa"/>
          </w:tcPr>
          <w:p w14:paraId="3AAB91B2" w14:textId="33BEC459" w:rsidR="00A25E3F" w:rsidRPr="00BE217A" w:rsidRDefault="00A25E3F" w:rsidP="00BE217A">
            <w:pPr>
              <w:jc w:val="center"/>
              <w:rPr>
                <w:b/>
                <w:bCs/>
              </w:rPr>
            </w:pPr>
            <w:r w:rsidRPr="00BE217A">
              <w:rPr>
                <w:rFonts w:hint="eastAsia"/>
                <w:b/>
                <w:bCs/>
              </w:rPr>
              <w:t>检测类型</w:t>
            </w:r>
          </w:p>
        </w:tc>
      </w:tr>
      <w:tr w:rsidR="00A25E3F" w14:paraId="2C74F5A8" w14:textId="7CEB32FB" w:rsidTr="00A25E3F">
        <w:tc>
          <w:tcPr>
            <w:tcW w:w="3256" w:type="dxa"/>
          </w:tcPr>
          <w:p w14:paraId="3C9DF604" w14:textId="51C47474" w:rsidR="00A25E3F" w:rsidRDefault="00A25E3F" w:rsidP="00F02643">
            <w:r>
              <w:rPr>
                <w:rFonts w:hint="eastAsia"/>
              </w:rPr>
              <w:t>i</w:t>
            </w:r>
            <w:r>
              <w:t>s_bool()</w:t>
            </w:r>
          </w:p>
        </w:tc>
        <w:tc>
          <w:tcPr>
            <w:tcW w:w="5103" w:type="dxa"/>
          </w:tcPr>
          <w:p w14:paraId="12F3C262" w14:textId="572EDBF6" w:rsidR="00A25E3F" w:rsidRDefault="00A25E3F" w:rsidP="00F02643">
            <w:r>
              <w:rPr>
                <w:rFonts w:hint="eastAsia"/>
              </w:rPr>
              <w:t>是否为布尔型</w:t>
            </w:r>
          </w:p>
        </w:tc>
      </w:tr>
      <w:tr w:rsidR="00A25E3F" w14:paraId="626FEF7F" w14:textId="08271E48" w:rsidTr="00A25E3F">
        <w:tc>
          <w:tcPr>
            <w:tcW w:w="3256" w:type="dxa"/>
          </w:tcPr>
          <w:p w14:paraId="1E00EF85" w14:textId="42DDA430" w:rsidR="00A25E3F" w:rsidRDefault="00A25E3F" w:rsidP="00F02643">
            <w:r>
              <w:rPr>
                <w:rFonts w:hint="eastAsia"/>
              </w:rPr>
              <w:t>i</w:t>
            </w:r>
            <w:r>
              <w:t>s_integer/is_int</w:t>
            </w:r>
          </w:p>
        </w:tc>
        <w:tc>
          <w:tcPr>
            <w:tcW w:w="5103" w:type="dxa"/>
          </w:tcPr>
          <w:p w14:paraId="24F191B7" w14:textId="2B63E3FA" w:rsidR="00A25E3F" w:rsidRDefault="00A25E3F" w:rsidP="00F02643">
            <w:r>
              <w:rPr>
                <w:rFonts w:hint="eastAsia"/>
              </w:rPr>
              <w:t>是否为整型</w:t>
            </w:r>
          </w:p>
        </w:tc>
      </w:tr>
      <w:tr w:rsidR="00A25E3F" w14:paraId="74D71202" w14:textId="1A3A6277" w:rsidTr="00A25E3F">
        <w:tc>
          <w:tcPr>
            <w:tcW w:w="3256" w:type="dxa"/>
          </w:tcPr>
          <w:p w14:paraId="7B43C90E" w14:textId="0ED8363C" w:rsidR="00A25E3F" w:rsidRDefault="00A25E3F" w:rsidP="00F02643">
            <w:r>
              <w:rPr>
                <w:rFonts w:hint="eastAsia"/>
              </w:rPr>
              <w:t>i</w:t>
            </w:r>
            <w:r>
              <w:t>s_float/is_double</w:t>
            </w:r>
          </w:p>
        </w:tc>
        <w:tc>
          <w:tcPr>
            <w:tcW w:w="5103" w:type="dxa"/>
          </w:tcPr>
          <w:p w14:paraId="728509D4" w14:textId="50703503" w:rsidR="00A25E3F" w:rsidRDefault="00A25E3F" w:rsidP="00F02643">
            <w:r>
              <w:rPr>
                <w:rFonts w:hint="eastAsia"/>
              </w:rPr>
              <w:t>是否为浮点型</w:t>
            </w:r>
          </w:p>
        </w:tc>
      </w:tr>
      <w:tr w:rsidR="00A25E3F" w14:paraId="6FCE0D9E" w14:textId="4E6C623E" w:rsidTr="00A25E3F">
        <w:tc>
          <w:tcPr>
            <w:tcW w:w="3256" w:type="dxa"/>
          </w:tcPr>
          <w:p w14:paraId="79DACAA3" w14:textId="2F69ED96" w:rsidR="00A25E3F" w:rsidRDefault="00A25E3F" w:rsidP="00F02643">
            <w:r>
              <w:rPr>
                <w:rFonts w:hint="eastAsia"/>
              </w:rPr>
              <w:t>i</w:t>
            </w:r>
            <w:r>
              <w:t>s_string</w:t>
            </w:r>
          </w:p>
        </w:tc>
        <w:tc>
          <w:tcPr>
            <w:tcW w:w="5103" w:type="dxa"/>
          </w:tcPr>
          <w:p w14:paraId="599CCF6A" w14:textId="4F84AE5C" w:rsidR="00A25E3F" w:rsidRDefault="00A25E3F" w:rsidP="00F02643">
            <w:r>
              <w:rPr>
                <w:rFonts w:hint="eastAsia"/>
              </w:rPr>
              <w:t>是否为字符串类型</w:t>
            </w:r>
          </w:p>
        </w:tc>
      </w:tr>
      <w:tr w:rsidR="00A25E3F" w14:paraId="0EFFC200" w14:textId="73048F87" w:rsidTr="00A25E3F">
        <w:tc>
          <w:tcPr>
            <w:tcW w:w="3256" w:type="dxa"/>
          </w:tcPr>
          <w:p w14:paraId="4EED46C1" w14:textId="00CF679F" w:rsidR="00A25E3F" w:rsidRDefault="00A25E3F" w:rsidP="00F02643">
            <w:r>
              <w:rPr>
                <w:rFonts w:hint="eastAsia"/>
              </w:rPr>
              <w:t>i</w:t>
            </w:r>
            <w:r>
              <w:t>s_array</w:t>
            </w:r>
          </w:p>
        </w:tc>
        <w:tc>
          <w:tcPr>
            <w:tcW w:w="5103" w:type="dxa"/>
          </w:tcPr>
          <w:p w14:paraId="7FC04ABA" w14:textId="4519C2F8" w:rsidR="00A25E3F" w:rsidRDefault="00A25E3F" w:rsidP="00F02643">
            <w:r>
              <w:rPr>
                <w:rFonts w:hint="eastAsia"/>
              </w:rPr>
              <w:t>是否为数组</w:t>
            </w:r>
          </w:p>
        </w:tc>
      </w:tr>
      <w:tr w:rsidR="00A25E3F" w14:paraId="553278DB" w14:textId="42BB9114" w:rsidTr="00A25E3F">
        <w:tc>
          <w:tcPr>
            <w:tcW w:w="3256" w:type="dxa"/>
          </w:tcPr>
          <w:p w14:paraId="04C23A5E" w14:textId="3F671D4A" w:rsidR="00A25E3F" w:rsidRDefault="00A25E3F" w:rsidP="00F02643">
            <w:r>
              <w:rPr>
                <w:rFonts w:hint="eastAsia"/>
              </w:rPr>
              <w:t>i</w:t>
            </w:r>
            <w:r>
              <w:t>s_object</w:t>
            </w:r>
          </w:p>
        </w:tc>
        <w:tc>
          <w:tcPr>
            <w:tcW w:w="5103" w:type="dxa"/>
          </w:tcPr>
          <w:p w14:paraId="2A45DCC0" w14:textId="37B0EE78" w:rsidR="00A25E3F" w:rsidRDefault="00A25E3F" w:rsidP="00F02643">
            <w:r>
              <w:rPr>
                <w:rFonts w:hint="eastAsia"/>
              </w:rPr>
              <w:t>是否为对象</w:t>
            </w:r>
          </w:p>
        </w:tc>
      </w:tr>
      <w:tr w:rsidR="00A25E3F" w14:paraId="66269ADB" w14:textId="586EAA93" w:rsidTr="00A25E3F">
        <w:tc>
          <w:tcPr>
            <w:tcW w:w="3256" w:type="dxa"/>
          </w:tcPr>
          <w:p w14:paraId="0C5351DD" w14:textId="15F11420" w:rsidR="00A25E3F" w:rsidRDefault="00A25E3F" w:rsidP="00F02643">
            <w:r>
              <w:rPr>
                <w:rFonts w:hint="eastAsia"/>
              </w:rPr>
              <w:t>i</w:t>
            </w:r>
            <w:r>
              <w:t>s_null</w:t>
            </w:r>
          </w:p>
        </w:tc>
        <w:tc>
          <w:tcPr>
            <w:tcW w:w="5103" w:type="dxa"/>
          </w:tcPr>
          <w:p w14:paraId="737838C4" w14:textId="65EA1F2D" w:rsidR="00A25E3F" w:rsidRDefault="00A25E3F" w:rsidP="00F02643">
            <w:r>
              <w:rPr>
                <w:rFonts w:hint="eastAsia"/>
              </w:rPr>
              <w:t>是否为空</w:t>
            </w:r>
          </w:p>
        </w:tc>
      </w:tr>
      <w:tr w:rsidR="00A25E3F" w14:paraId="2CD86873" w14:textId="77777777" w:rsidTr="00A25E3F">
        <w:tc>
          <w:tcPr>
            <w:tcW w:w="3256" w:type="dxa"/>
          </w:tcPr>
          <w:p w14:paraId="25E31D9E" w14:textId="3AC69ADD" w:rsidR="00A25E3F" w:rsidRDefault="00A25E3F" w:rsidP="00F02643">
            <w:r>
              <w:rPr>
                <w:rFonts w:hint="eastAsia"/>
              </w:rPr>
              <w:t>i</w:t>
            </w:r>
            <w:r>
              <w:t>s_numeric</w:t>
            </w:r>
          </w:p>
        </w:tc>
        <w:tc>
          <w:tcPr>
            <w:tcW w:w="5103" w:type="dxa"/>
          </w:tcPr>
          <w:p w14:paraId="14F3FDF5" w14:textId="336AC36C" w:rsidR="00A25E3F" w:rsidRDefault="00A25E3F" w:rsidP="00F02643">
            <w:r>
              <w:rPr>
                <w:rFonts w:hint="eastAsia"/>
              </w:rPr>
              <w:t>是否为数字或数字组成的字符串</w:t>
            </w:r>
          </w:p>
        </w:tc>
      </w:tr>
    </w:tbl>
    <w:p w14:paraId="4ED2F2C5" w14:textId="32A7661F" w:rsidR="00F02643" w:rsidRDefault="00A25E3F" w:rsidP="00F02643">
      <w:r>
        <w:rPr>
          <w:rFonts w:hint="eastAsia"/>
        </w:rPr>
        <w:lastRenderedPageBreak/>
        <w:t>示例代码：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18F7" w14:paraId="7BF88943" w14:textId="77777777" w:rsidTr="001618F7">
        <w:tc>
          <w:tcPr>
            <w:tcW w:w="8296" w:type="dxa"/>
          </w:tcPr>
          <w:p w14:paraId="092F16A5" w14:textId="77777777" w:rsidR="00747105" w:rsidRDefault="00747105" w:rsidP="00747105">
            <w:r>
              <w:t>&lt;?php</w:t>
            </w:r>
          </w:p>
          <w:p w14:paraId="6E847A40" w14:textId="77777777" w:rsidR="00747105" w:rsidRDefault="00747105" w:rsidP="00747105">
            <w:r>
              <w:t>$is_true = true;</w:t>
            </w:r>
          </w:p>
          <w:p w14:paraId="6B52DFEF" w14:textId="77777777" w:rsidR="00747105" w:rsidRDefault="00747105" w:rsidP="00747105">
            <w:r>
              <w:t>$name = 'orange';</w:t>
            </w:r>
          </w:p>
          <w:p w14:paraId="6565C93C" w14:textId="77777777" w:rsidR="00747105" w:rsidRDefault="00747105" w:rsidP="00747105">
            <w:r>
              <w:t>$age = 25;</w:t>
            </w:r>
          </w:p>
          <w:p w14:paraId="0CE5F4EB" w14:textId="77777777" w:rsidR="00747105" w:rsidRDefault="00747105" w:rsidP="00747105">
            <w:r>
              <w:t>$height = 26.9;</w:t>
            </w:r>
          </w:p>
          <w:p w14:paraId="6CF180FC" w14:textId="77777777" w:rsidR="00747105" w:rsidRDefault="00747105" w:rsidP="00747105">
            <w:r>
              <w:t>$width = '29.4';</w:t>
            </w:r>
          </w:p>
          <w:p w14:paraId="07EE246F" w14:textId="77777777" w:rsidR="00747105" w:rsidRDefault="00747105" w:rsidP="00747105">
            <w:r>
              <w:t>$mixnum = '123abc';</w:t>
            </w:r>
          </w:p>
          <w:p w14:paraId="55F8648E" w14:textId="77777777" w:rsidR="00747105" w:rsidRDefault="00747105" w:rsidP="00747105"/>
          <w:p w14:paraId="35367833" w14:textId="77777777" w:rsidR="00747105" w:rsidRDefault="00747105" w:rsidP="00747105">
            <w:r>
              <w:rPr>
                <w:rFonts w:hint="eastAsia"/>
              </w:rPr>
              <w:t>echo '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 xml:space="preserve"> true </w:t>
            </w:r>
            <w:r>
              <w:rPr>
                <w:rFonts w:hint="eastAsia"/>
              </w:rPr>
              <w:t>是否是布尔类型</w:t>
            </w:r>
            <w:r>
              <w:rPr>
                <w:rFonts w:hint="eastAsia"/>
              </w:rPr>
              <w:t>' . '&lt;br/&gt;';</w:t>
            </w:r>
          </w:p>
          <w:p w14:paraId="05AE037D" w14:textId="77777777" w:rsidR="00747105" w:rsidRDefault="00747105" w:rsidP="00747105">
            <w:r>
              <w:rPr>
                <w:rFonts w:hint="eastAsia"/>
              </w:rPr>
              <w:t>echo '</w:t>
            </w:r>
            <w:r>
              <w:rPr>
                <w:rFonts w:hint="eastAsia"/>
              </w:rPr>
              <w:t>判断结果为</w:t>
            </w:r>
            <w:r>
              <w:rPr>
                <w:rFonts w:hint="eastAsia"/>
              </w:rPr>
              <w:t>: ' . is_bool($is_true);</w:t>
            </w:r>
          </w:p>
          <w:p w14:paraId="7FC88668" w14:textId="77777777" w:rsidR="00747105" w:rsidRDefault="00747105" w:rsidP="00747105">
            <w:r>
              <w:t>echo '&lt;br/&gt;';</w:t>
            </w:r>
          </w:p>
          <w:p w14:paraId="4AD9463B" w14:textId="77777777" w:rsidR="00747105" w:rsidRDefault="00747105" w:rsidP="00747105">
            <w:r>
              <w:rPr>
                <w:rFonts w:hint="eastAsia"/>
              </w:rPr>
              <w:t>echo '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 xml:space="preserve"> 25 </w:t>
            </w:r>
            <w:r>
              <w:rPr>
                <w:rFonts w:hint="eastAsia"/>
              </w:rPr>
              <w:t>是否为字符串类型</w:t>
            </w:r>
            <w:r>
              <w:rPr>
                <w:rFonts w:hint="eastAsia"/>
              </w:rPr>
              <w:t>' . '&lt;br/&gt;';</w:t>
            </w:r>
          </w:p>
          <w:p w14:paraId="0C68286B" w14:textId="77777777" w:rsidR="00747105" w:rsidRDefault="00747105" w:rsidP="00747105">
            <w:r>
              <w:rPr>
                <w:rFonts w:hint="eastAsia"/>
              </w:rPr>
              <w:t>echo '</w:t>
            </w:r>
            <w:r>
              <w:rPr>
                <w:rFonts w:hint="eastAsia"/>
              </w:rPr>
              <w:t>判断结果为</w:t>
            </w:r>
            <w:r>
              <w:rPr>
                <w:rFonts w:hint="eastAsia"/>
              </w:rPr>
              <w:t>: ' . is_string($age);</w:t>
            </w:r>
          </w:p>
          <w:p w14:paraId="12E34254" w14:textId="77777777" w:rsidR="00747105" w:rsidRDefault="00747105" w:rsidP="00747105">
            <w:r>
              <w:t>echo '&lt;br/&gt;';</w:t>
            </w:r>
          </w:p>
          <w:p w14:paraId="33743F7F" w14:textId="77777777" w:rsidR="00747105" w:rsidRDefault="00747105" w:rsidP="00747105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 xml:space="preserve"> '29.4' </w:t>
            </w:r>
            <w:r>
              <w:rPr>
                <w:rFonts w:hint="eastAsia"/>
              </w:rPr>
              <w:t>是否为浮点类型</w:t>
            </w:r>
            <w:r>
              <w:rPr>
                <w:rFonts w:hint="eastAsia"/>
              </w:rPr>
              <w:t>" . '&lt;br/&gt;';</w:t>
            </w:r>
          </w:p>
          <w:p w14:paraId="0DB4C0B5" w14:textId="77777777" w:rsidR="00747105" w:rsidRDefault="00747105" w:rsidP="00747105">
            <w:r>
              <w:rPr>
                <w:rFonts w:hint="eastAsia"/>
              </w:rPr>
              <w:t>echo '</w:t>
            </w:r>
            <w:r>
              <w:rPr>
                <w:rFonts w:hint="eastAsia"/>
              </w:rPr>
              <w:t>判断结果为</w:t>
            </w:r>
            <w:r>
              <w:rPr>
                <w:rFonts w:hint="eastAsia"/>
              </w:rPr>
              <w:t>: ' . is_float($width);</w:t>
            </w:r>
          </w:p>
          <w:p w14:paraId="6A51A3DD" w14:textId="77777777" w:rsidR="00747105" w:rsidRDefault="00747105" w:rsidP="00747105">
            <w:r>
              <w:t>echo '&lt;br/&gt;';</w:t>
            </w:r>
          </w:p>
          <w:p w14:paraId="59083365" w14:textId="77777777" w:rsidR="00747105" w:rsidRDefault="00747105" w:rsidP="00747105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 xml:space="preserve"> '29.4' </w:t>
            </w:r>
            <w:r>
              <w:rPr>
                <w:rFonts w:hint="eastAsia"/>
              </w:rPr>
              <w:t>是否为数字或数字字符串类型</w:t>
            </w:r>
            <w:r>
              <w:rPr>
                <w:rFonts w:hint="eastAsia"/>
              </w:rPr>
              <w:t>" . '&lt;br/&gt;';</w:t>
            </w:r>
          </w:p>
          <w:p w14:paraId="51B08559" w14:textId="2AA888ED" w:rsidR="001618F7" w:rsidRDefault="00747105" w:rsidP="00747105">
            <w:r>
              <w:rPr>
                <w:rFonts w:hint="eastAsia"/>
              </w:rPr>
              <w:t>echo '</w:t>
            </w:r>
            <w:r>
              <w:rPr>
                <w:rFonts w:hint="eastAsia"/>
              </w:rPr>
              <w:t>判断结果为</w:t>
            </w:r>
            <w:r>
              <w:rPr>
                <w:rFonts w:hint="eastAsia"/>
              </w:rPr>
              <w:t>: ' . is_numeric($width);</w:t>
            </w:r>
          </w:p>
        </w:tc>
      </w:tr>
    </w:tbl>
    <w:p w14:paraId="7B55CA41" w14:textId="196B5F78" w:rsidR="00760075" w:rsidRDefault="00747105" w:rsidP="00760075">
      <w:r>
        <w:rPr>
          <w:rFonts w:hint="eastAsia"/>
        </w:rPr>
        <w:t>运行结果如下所示：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8FC" w14:paraId="0D6E4AC4" w14:textId="77777777" w:rsidTr="003938FC">
        <w:tc>
          <w:tcPr>
            <w:tcW w:w="8296" w:type="dxa"/>
          </w:tcPr>
          <w:p w14:paraId="0C5949B2" w14:textId="77777777" w:rsidR="003938FC" w:rsidRDefault="003938FC" w:rsidP="003938FC"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 xml:space="preserve"> true </w:t>
            </w:r>
            <w:r>
              <w:rPr>
                <w:rFonts w:hint="eastAsia"/>
              </w:rPr>
              <w:t>是否是布尔类型</w:t>
            </w:r>
          </w:p>
          <w:p w14:paraId="586CE776" w14:textId="77777777" w:rsidR="003938FC" w:rsidRDefault="003938FC" w:rsidP="003938FC">
            <w:r>
              <w:rPr>
                <w:rFonts w:hint="eastAsia"/>
              </w:rPr>
              <w:t>判断结果为</w:t>
            </w:r>
            <w:r>
              <w:rPr>
                <w:rFonts w:hint="eastAsia"/>
              </w:rPr>
              <w:t>: 1</w:t>
            </w:r>
          </w:p>
          <w:p w14:paraId="64F883BD" w14:textId="77777777" w:rsidR="003938FC" w:rsidRDefault="003938FC" w:rsidP="003938FC"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 xml:space="preserve"> 25 </w:t>
            </w:r>
            <w:r>
              <w:rPr>
                <w:rFonts w:hint="eastAsia"/>
              </w:rPr>
              <w:t>是否为字符串类型</w:t>
            </w:r>
          </w:p>
          <w:p w14:paraId="2CE2DCC0" w14:textId="77777777" w:rsidR="003938FC" w:rsidRDefault="003938FC" w:rsidP="003938FC">
            <w:r>
              <w:rPr>
                <w:rFonts w:hint="eastAsia"/>
              </w:rPr>
              <w:t>判断结果为</w:t>
            </w:r>
            <w:r>
              <w:rPr>
                <w:rFonts w:hint="eastAsia"/>
              </w:rPr>
              <w:t>:</w:t>
            </w:r>
          </w:p>
          <w:p w14:paraId="163B8B98" w14:textId="77777777" w:rsidR="003938FC" w:rsidRDefault="003938FC" w:rsidP="003938FC"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 xml:space="preserve"> '29.4' </w:t>
            </w:r>
            <w:r>
              <w:rPr>
                <w:rFonts w:hint="eastAsia"/>
              </w:rPr>
              <w:t>是否为浮点类型</w:t>
            </w:r>
          </w:p>
          <w:p w14:paraId="0566F188" w14:textId="77777777" w:rsidR="003938FC" w:rsidRDefault="003938FC" w:rsidP="003938FC">
            <w:r>
              <w:rPr>
                <w:rFonts w:hint="eastAsia"/>
              </w:rPr>
              <w:t>判断结果为</w:t>
            </w:r>
            <w:r>
              <w:rPr>
                <w:rFonts w:hint="eastAsia"/>
              </w:rPr>
              <w:t>:</w:t>
            </w:r>
          </w:p>
          <w:p w14:paraId="594CA16E" w14:textId="77777777" w:rsidR="003938FC" w:rsidRDefault="003938FC" w:rsidP="003938FC"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 xml:space="preserve"> '29.4' </w:t>
            </w:r>
            <w:r>
              <w:rPr>
                <w:rFonts w:hint="eastAsia"/>
              </w:rPr>
              <w:t>是否为数字或数字字符串类型</w:t>
            </w:r>
          </w:p>
          <w:p w14:paraId="69E1906B" w14:textId="6BD9ED8C" w:rsidR="003938FC" w:rsidRDefault="003938FC" w:rsidP="003938FC">
            <w:r>
              <w:rPr>
                <w:rFonts w:hint="eastAsia"/>
              </w:rPr>
              <w:t>判断结果为</w:t>
            </w:r>
            <w:r>
              <w:rPr>
                <w:rFonts w:hint="eastAsia"/>
              </w:rPr>
              <w:t>: 1</w:t>
            </w:r>
          </w:p>
        </w:tc>
      </w:tr>
    </w:tbl>
    <w:p w14:paraId="473A4181" w14:textId="77777777" w:rsidR="00D32524" w:rsidRPr="00760075" w:rsidRDefault="00D32524" w:rsidP="00760075"/>
    <w:p w14:paraId="008FA900" w14:textId="22532178" w:rsidR="00A527E3" w:rsidRDefault="00A527E3" w:rsidP="008D1F8D"/>
    <w:p w14:paraId="6A37C279" w14:textId="77777777" w:rsidR="00A527E3" w:rsidRPr="00C81234" w:rsidRDefault="00A527E3" w:rsidP="008D1F8D"/>
    <w:p w14:paraId="4493E0FB" w14:textId="77777777" w:rsidR="0067493A" w:rsidRPr="005D17E0" w:rsidRDefault="0067493A" w:rsidP="008D1F8D"/>
    <w:p w14:paraId="2DA3CAB2" w14:textId="77777777" w:rsidR="009F73EB" w:rsidRPr="009F73EB" w:rsidRDefault="009F73EB" w:rsidP="009F73EB"/>
    <w:p w14:paraId="3EC1196B" w14:textId="06080616" w:rsidR="006141C2" w:rsidRDefault="006141C2" w:rsidP="00D93EDD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常量</w:t>
      </w:r>
    </w:p>
    <w:p w14:paraId="45D4A2E7" w14:textId="59787D76" w:rsidR="00D017AD" w:rsidRPr="00D017AD" w:rsidRDefault="00D017AD" w:rsidP="00D017AD">
      <w:r>
        <w:rPr>
          <w:rFonts w:hint="eastAsia"/>
        </w:rPr>
        <w:t>常量标识符一般总是大写的。</w:t>
      </w:r>
    </w:p>
    <w:p w14:paraId="7AA8E021" w14:textId="07385ACB" w:rsidR="001C437A" w:rsidRDefault="00B64CC4" w:rsidP="001C437A">
      <w:r>
        <w:rPr>
          <w:rFonts w:hint="eastAsia"/>
        </w:rPr>
        <w:t>常量定义与变量不同，定义变量时，需要以</w:t>
      </w:r>
      <w:r>
        <w:rPr>
          <w:rFonts w:hint="eastAsia"/>
        </w:rPr>
        <w:t>$</w:t>
      </w:r>
      <w:r>
        <w:rPr>
          <w:rFonts w:hint="eastAsia"/>
        </w:rPr>
        <w:t>开头，而定义常量时则不需要</w:t>
      </w:r>
      <w:r>
        <w:rPr>
          <w:rFonts w:hint="eastAsia"/>
        </w:rPr>
        <w:t>$</w:t>
      </w:r>
      <w:r>
        <w:rPr>
          <w:rFonts w:hint="eastAsia"/>
        </w:rPr>
        <w:t>符号。</w:t>
      </w:r>
    </w:p>
    <w:p w14:paraId="17FFD951" w14:textId="77777777" w:rsidR="00B64CC4" w:rsidRPr="00B64CC4" w:rsidRDefault="00B64CC4" w:rsidP="001C437A"/>
    <w:p w14:paraId="009AC1F1" w14:textId="72338C99" w:rsidR="00FF5CE9" w:rsidRDefault="00FF5CE9" w:rsidP="001C437A">
      <w:pPr>
        <w:pStyle w:val="3"/>
      </w:pPr>
      <w:r>
        <w:rPr>
          <w:rFonts w:hint="eastAsia"/>
        </w:rPr>
        <w:lastRenderedPageBreak/>
        <w:t>自定义常量</w:t>
      </w:r>
    </w:p>
    <w:p w14:paraId="3EA5AD3D" w14:textId="76424F40" w:rsidR="00A74A2D" w:rsidRPr="00A74A2D" w:rsidRDefault="00A74A2D" w:rsidP="00A74A2D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define</w:t>
      </w:r>
      <w:r>
        <w:t>()</w:t>
      </w:r>
      <w:r>
        <w:rPr>
          <w:rFonts w:hint="eastAsia"/>
        </w:rPr>
        <w:t>函数</w:t>
      </w:r>
    </w:p>
    <w:p w14:paraId="07791352" w14:textId="70B9A50A" w:rsidR="00B51D9E" w:rsidRDefault="00B51D9E" w:rsidP="00B51D9E">
      <w:r>
        <w:rPr>
          <w:rFonts w:hint="eastAsia"/>
        </w:rPr>
        <w:t>在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中使用</w:t>
      </w:r>
      <w:r>
        <w:rPr>
          <w:rFonts w:hint="eastAsia"/>
        </w:rPr>
        <w:t>define</w:t>
      </w:r>
      <w:r>
        <w:t>()</w:t>
      </w:r>
      <w:r>
        <w:rPr>
          <w:rFonts w:hint="eastAsia"/>
        </w:rPr>
        <w:t>函数来自定义常量。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F5D" w14:paraId="59D4EF13" w14:textId="77777777" w:rsidTr="00125F5D">
        <w:tc>
          <w:tcPr>
            <w:tcW w:w="8296" w:type="dxa"/>
          </w:tcPr>
          <w:p w14:paraId="4CBBC081" w14:textId="46304477" w:rsidR="00125F5D" w:rsidRDefault="008D5854" w:rsidP="00B51D9E">
            <w:r w:rsidRPr="008D5854">
              <w:t>function define ($name, $value, $case_insensitive = false) {}</w:t>
            </w:r>
          </w:p>
        </w:tc>
      </w:tr>
      <w:tr w:rsidR="008D5854" w14:paraId="5B1610EC" w14:textId="77777777" w:rsidTr="00125F5D">
        <w:tc>
          <w:tcPr>
            <w:tcW w:w="8296" w:type="dxa"/>
          </w:tcPr>
          <w:p w14:paraId="50434756" w14:textId="163D42EA" w:rsidR="008D5854" w:rsidRDefault="008D5854" w:rsidP="00B51D9E">
            <w:r>
              <w:rPr>
                <w:rFonts w:hint="eastAsia"/>
              </w:rPr>
              <w:t>$</w:t>
            </w:r>
            <w:r>
              <w:t xml:space="preserve">name </w:t>
            </w:r>
            <w:r>
              <w:rPr>
                <w:rFonts w:hint="eastAsia"/>
              </w:rPr>
              <w:t>必选参数，常量名。</w:t>
            </w:r>
          </w:p>
          <w:p w14:paraId="0D15394A" w14:textId="70F00756" w:rsidR="008D5854" w:rsidRDefault="008D5854" w:rsidP="00B51D9E">
            <w:r>
              <w:rPr>
                <w:rFonts w:hint="eastAsia"/>
              </w:rPr>
              <w:t>$</w:t>
            </w:r>
            <w:r>
              <w:t xml:space="preserve">value </w:t>
            </w:r>
            <w:r>
              <w:rPr>
                <w:rFonts w:hint="eastAsia"/>
              </w:rPr>
              <w:t>必选参数，常量值。</w:t>
            </w:r>
          </w:p>
          <w:p w14:paraId="7B573195" w14:textId="57AEE3E9" w:rsidR="008D5854" w:rsidRPr="008D5854" w:rsidRDefault="008D5854" w:rsidP="00B51D9E">
            <w:r w:rsidRPr="008D5854">
              <w:t>$case_insensitive</w:t>
            </w:r>
            <w:r>
              <w:t xml:space="preserve"> </w:t>
            </w:r>
            <w:r>
              <w:rPr>
                <w:rFonts w:hint="eastAsia"/>
              </w:rPr>
              <w:t>可选参数，是否大小写敏感，默认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表示敏感。</w:t>
            </w:r>
          </w:p>
        </w:tc>
      </w:tr>
    </w:tbl>
    <w:p w14:paraId="1CFD74CF" w14:textId="00E76AFD" w:rsidR="00B51D9E" w:rsidRDefault="00332A41" w:rsidP="00B51D9E">
      <w:r>
        <w:rPr>
          <w:rFonts w:hint="eastAsia"/>
        </w:rPr>
        <w:t>定义完常量之后，使用常量名可以直接获取常量值，不需要加</w:t>
      </w:r>
      <w:r>
        <w:rPr>
          <w:rFonts w:hint="eastAsia"/>
        </w:rPr>
        <w:t>$</w:t>
      </w:r>
      <w:r>
        <w:rPr>
          <w:rFonts w:hint="eastAsia"/>
        </w:rPr>
        <w:t>符号。</w:t>
      </w:r>
    </w:p>
    <w:p w14:paraId="2CBD985E" w14:textId="77777777" w:rsidR="00332A41" w:rsidRDefault="00332A41" w:rsidP="00B51D9E"/>
    <w:p w14:paraId="49001C50" w14:textId="008B139C" w:rsidR="00332A41" w:rsidRDefault="00332A41" w:rsidP="00B51D9E">
      <w:r>
        <w:rPr>
          <w:rFonts w:hint="eastAsia"/>
        </w:rPr>
        <w:t>示例代码：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3316" w14:paraId="2254AC12" w14:textId="77777777" w:rsidTr="00F53316">
        <w:tc>
          <w:tcPr>
            <w:tcW w:w="8296" w:type="dxa"/>
          </w:tcPr>
          <w:p w14:paraId="552F12B1" w14:textId="77777777" w:rsidR="00E17E79" w:rsidRDefault="00E17E79" w:rsidP="00E17E79">
            <w:r>
              <w:t>&lt;?php</w:t>
            </w:r>
          </w:p>
          <w:p w14:paraId="09ECEF50" w14:textId="77777777" w:rsidR="00E17E79" w:rsidRDefault="00E17E79" w:rsidP="00E17E79">
            <w:r>
              <w:rPr>
                <w:rFonts w:hint="eastAsia"/>
              </w:rPr>
              <w:t>define('NAME', '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PHPer</w:t>
            </w:r>
            <w:r>
              <w:rPr>
                <w:rFonts w:hint="eastAsia"/>
              </w:rPr>
              <w:t>程序员</w:t>
            </w:r>
            <w:r>
              <w:rPr>
                <w:rFonts w:hint="eastAsia"/>
              </w:rPr>
              <w:t>');</w:t>
            </w:r>
          </w:p>
          <w:p w14:paraId="391CD643" w14:textId="61A58FD3" w:rsidR="00F53316" w:rsidRDefault="00E17E79" w:rsidP="00E17E79">
            <w:r>
              <w:t>echo NAME;</w:t>
            </w:r>
          </w:p>
        </w:tc>
      </w:tr>
      <w:tr w:rsidR="00F53316" w14:paraId="27CBB144" w14:textId="77777777" w:rsidTr="00F53316">
        <w:tc>
          <w:tcPr>
            <w:tcW w:w="8296" w:type="dxa"/>
          </w:tcPr>
          <w:p w14:paraId="08A47290" w14:textId="1ACC76A2" w:rsidR="00F53316" w:rsidRDefault="00060C53" w:rsidP="00B51D9E">
            <w:r w:rsidRPr="00060C53">
              <w:rPr>
                <w:rFonts w:hint="eastAsia"/>
              </w:rPr>
              <w:t>我是一个</w:t>
            </w:r>
            <w:r w:rsidRPr="00060C53">
              <w:rPr>
                <w:rFonts w:hint="eastAsia"/>
              </w:rPr>
              <w:t>PHPer</w:t>
            </w:r>
            <w:r w:rsidRPr="00060C53">
              <w:rPr>
                <w:rFonts w:hint="eastAsia"/>
              </w:rPr>
              <w:t>程序员</w:t>
            </w:r>
          </w:p>
        </w:tc>
      </w:tr>
    </w:tbl>
    <w:p w14:paraId="727C09C2" w14:textId="6C8198B0" w:rsidR="00332A41" w:rsidRDefault="00332A41" w:rsidP="00B51D9E"/>
    <w:p w14:paraId="42CB8ED9" w14:textId="3363290A" w:rsidR="00A74A2D" w:rsidRDefault="00A74A2D" w:rsidP="00A74A2D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const</w:t>
      </w:r>
      <w:r>
        <w:rPr>
          <w:rFonts w:hint="eastAsia"/>
        </w:rPr>
        <w:t>定义</w:t>
      </w:r>
    </w:p>
    <w:p w14:paraId="7E2A37A6" w14:textId="34A5E566" w:rsidR="00856ABD" w:rsidRDefault="00856ABD" w:rsidP="00856ABD"/>
    <w:p w14:paraId="5B5E4AE7" w14:textId="1C72373A" w:rsidR="00856ABD" w:rsidRDefault="00856ABD" w:rsidP="00856ABD">
      <w:r>
        <w:rPr>
          <w:rFonts w:hint="eastAsia"/>
        </w:rPr>
        <w:t>示例代码：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1453" w14:paraId="5DFC949C" w14:textId="77777777" w:rsidTr="009B1453">
        <w:tc>
          <w:tcPr>
            <w:tcW w:w="8296" w:type="dxa"/>
          </w:tcPr>
          <w:p w14:paraId="5BEA3DCB" w14:textId="77777777" w:rsidR="009B1453" w:rsidRDefault="009B1453" w:rsidP="009B1453">
            <w:r>
              <w:t>&lt;?php</w:t>
            </w:r>
          </w:p>
          <w:p w14:paraId="44518D88" w14:textId="77777777" w:rsidR="009B1453" w:rsidRDefault="009B1453" w:rsidP="009B1453">
            <w:r>
              <w:rPr>
                <w:rFonts w:hint="eastAsia"/>
              </w:rPr>
              <w:t>define('NAME', '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 xml:space="preserve"> define() </w:t>
            </w:r>
            <w:r>
              <w:rPr>
                <w:rFonts w:hint="eastAsia"/>
              </w:rPr>
              <w:t>函数定义的常量，定义和使用时都不需要加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符号</w:t>
            </w:r>
            <w:r>
              <w:rPr>
                <w:rFonts w:hint="eastAsia"/>
              </w:rPr>
              <w:t>');</w:t>
            </w:r>
          </w:p>
          <w:p w14:paraId="07AF6CC2" w14:textId="77777777" w:rsidR="009B1453" w:rsidRDefault="009B1453" w:rsidP="009B1453">
            <w:r>
              <w:t>echo '&lt;p&gt;' . NAME . '&lt;/p&gt;';</w:t>
            </w:r>
          </w:p>
          <w:p w14:paraId="6FEBF37D" w14:textId="77777777" w:rsidR="009B1453" w:rsidRDefault="009B1453" w:rsidP="009B1453">
            <w:r>
              <w:rPr>
                <w:rFonts w:hint="eastAsia"/>
              </w:rPr>
              <w:t>const name = '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 xml:space="preserve"> const </w:t>
            </w:r>
            <w:r>
              <w:rPr>
                <w:rFonts w:hint="eastAsia"/>
              </w:rPr>
              <w:t>定义的常量，定义和使用时都不需要加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符号</w:t>
            </w:r>
            <w:r>
              <w:rPr>
                <w:rFonts w:hint="eastAsia"/>
              </w:rPr>
              <w:t>';</w:t>
            </w:r>
          </w:p>
          <w:p w14:paraId="52D8B09F" w14:textId="49E8F846" w:rsidR="009B1453" w:rsidRDefault="009B1453" w:rsidP="009B1453">
            <w:r>
              <w:t>echo '&lt;p&gt;' . name . '&lt;/p&gt;';</w:t>
            </w:r>
          </w:p>
        </w:tc>
      </w:tr>
      <w:tr w:rsidR="009B1453" w14:paraId="7C4F1E92" w14:textId="77777777" w:rsidTr="009B1453">
        <w:tc>
          <w:tcPr>
            <w:tcW w:w="8296" w:type="dxa"/>
          </w:tcPr>
          <w:p w14:paraId="210B1223" w14:textId="77777777" w:rsidR="009B1453" w:rsidRDefault="009B1453" w:rsidP="009B1453"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 xml:space="preserve"> define() </w:t>
            </w:r>
            <w:r>
              <w:rPr>
                <w:rFonts w:hint="eastAsia"/>
              </w:rPr>
              <w:t>函数定义的常量，定义和使用时都不需要加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符号</w:t>
            </w:r>
          </w:p>
          <w:p w14:paraId="40C37CDD" w14:textId="77777777" w:rsidR="009B1453" w:rsidRDefault="009B1453" w:rsidP="009B1453"/>
          <w:p w14:paraId="76E64E19" w14:textId="269A1450" w:rsidR="009B1453" w:rsidRDefault="009B1453" w:rsidP="009B1453"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 xml:space="preserve"> const </w:t>
            </w:r>
            <w:r>
              <w:rPr>
                <w:rFonts w:hint="eastAsia"/>
              </w:rPr>
              <w:t>定义的常量，定义和使用时都不需要加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符号</w:t>
            </w:r>
          </w:p>
        </w:tc>
      </w:tr>
    </w:tbl>
    <w:p w14:paraId="64BD6B3C" w14:textId="77777777" w:rsidR="00856ABD" w:rsidRPr="00856ABD" w:rsidRDefault="00856ABD" w:rsidP="00856ABD"/>
    <w:p w14:paraId="3922AD4E" w14:textId="40F6FB5A" w:rsidR="00A74A2D" w:rsidRDefault="007904E2" w:rsidP="007904E2">
      <w:pPr>
        <w:pStyle w:val="4"/>
      </w:pPr>
      <w:r>
        <w:rPr>
          <w:rFonts w:hint="eastAsia"/>
        </w:rPr>
        <w:t>两种方式的区别</w:t>
      </w:r>
    </w:p>
    <w:p w14:paraId="5E1570B4" w14:textId="77777777" w:rsidR="007904E2" w:rsidRPr="007904E2" w:rsidRDefault="007904E2" w:rsidP="007904E2"/>
    <w:p w14:paraId="19A1BAA2" w14:textId="77777777" w:rsidR="00A74A2D" w:rsidRPr="00B51D9E" w:rsidRDefault="00A74A2D" w:rsidP="00B51D9E"/>
    <w:p w14:paraId="3A918863" w14:textId="3C98D199" w:rsidR="009E431A" w:rsidRDefault="009E431A" w:rsidP="009E431A">
      <w:pPr>
        <w:pStyle w:val="3"/>
      </w:pPr>
      <w:r>
        <w:rPr>
          <w:rFonts w:hint="eastAsia"/>
        </w:rPr>
        <w:t>预定义常量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B3199" w14:paraId="2AF51F1E" w14:textId="77777777" w:rsidTr="000C05B8">
        <w:tc>
          <w:tcPr>
            <w:tcW w:w="8296" w:type="dxa"/>
            <w:gridSpan w:val="2"/>
          </w:tcPr>
          <w:p w14:paraId="191DE55F" w14:textId="77777777" w:rsidR="005B3199" w:rsidRDefault="005B3199" w:rsidP="000C05B8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  <w:r>
              <w:rPr>
                <w:rFonts w:hint="eastAsia"/>
              </w:rPr>
              <w:t>常用的预定义常量</w:t>
            </w:r>
          </w:p>
        </w:tc>
      </w:tr>
      <w:tr w:rsidR="005B3199" w14:paraId="42FB0D18" w14:textId="77777777" w:rsidTr="000C05B8">
        <w:tc>
          <w:tcPr>
            <w:tcW w:w="4148" w:type="dxa"/>
          </w:tcPr>
          <w:p w14:paraId="03250007" w14:textId="648E74FB" w:rsidR="005B3199" w:rsidRDefault="00587948" w:rsidP="000C05B8">
            <w:r w:rsidRPr="00587948">
              <w:t>PHP_OS</w:t>
            </w:r>
          </w:p>
        </w:tc>
        <w:tc>
          <w:tcPr>
            <w:tcW w:w="4148" w:type="dxa"/>
          </w:tcPr>
          <w:p w14:paraId="3D7EC291" w14:textId="46F11C7A" w:rsidR="005B3199" w:rsidRDefault="00587948" w:rsidP="000C05B8"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运行所在的操作系统</w:t>
            </w:r>
          </w:p>
        </w:tc>
      </w:tr>
      <w:tr w:rsidR="001B612D" w14:paraId="029FE4D7" w14:textId="77777777" w:rsidTr="002F4257">
        <w:tc>
          <w:tcPr>
            <w:tcW w:w="4148" w:type="dxa"/>
          </w:tcPr>
          <w:p w14:paraId="1BE750D6" w14:textId="77777777" w:rsidR="001B612D" w:rsidRDefault="001B612D" w:rsidP="002F4257">
            <w:r w:rsidRPr="00587948">
              <w:t>PHP_VERSION</w:t>
            </w:r>
          </w:p>
        </w:tc>
        <w:tc>
          <w:tcPr>
            <w:tcW w:w="4148" w:type="dxa"/>
          </w:tcPr>
          <w:p w14:paraId="1414F24B" w14:textId="77777777" w:rsidR="001B612D" w:rsidRDefault="001B612D" w:rsidP="002F4257"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版本号</w:t>
            </w:r>
          </w:p>
        </w:tc>
      </w:tr>
      <w:tr w:rsidR="001B612D" w14:paraId="604C6858" w14:textId="77777777" w:rsidTr="00EF361B">
        <w:tc>
          <w:tcPr>
            <w:tcW w:w="4148" w:type="dxa"/>
          </w:tcPr>
          <w:p w14:paraId="03295BB9" w14:textId="77777777" w:rsidR="001B612D" w:rsidRDefault="001B612D" w:rsidP="00EF361B">
            <w:r w:rsidRPr="00587948">
              <w:t>PHP_INT_MIN</w:t>
            </w:r>
          </w:p>
        </w:tc>
        <w:tc>
          <w:tcPr>
            <w:tcW w:w="4148" w:type="dxa"/>
          </w:tcPr>
          <w:p w14:paraId="64B07384" w14:textId="77777777" w:rsidR="001B612D" w:rsidRDefault="001B612D" w:rsidP="00EF361B"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整数的最小值</w:t>
            </w:r>
          </w:p>
        </w:tc>
      </w:tr>
      <w:tr w:rsidR="001B612D" w14:paraId="23E67B14" w14:textId="77777777" w:rsidTr="00674FAA">
        <w:tc>
          <w:tcPr>
            <w:tcW w:w="4148" w:type="dxa"/>
          </w:tcPr>
          <w:p w14:paraId="1C849C75" w14:textId="77777777" w:rsidR="001B612D" w:rsidRDefault="001B612D" w:rsidP="00674FAA">
            <w:r w:rsidRPr="00587948">
              <w:lastRenderedPageBreak/>
              <w:t>PHP_INT_MAX</w:t>
            </w:r>
          </w:p>
        </w:tc>
        <w:tc>
          <w:tcPr>
            <w:tcW w:w="4148" w:type="dxa"/>
          </w:tcPr>
          <w:p w14:paraId="2672F9D1" w14:textId="77777777" w:rsidR="001B612D" w:rsidRDefault="001B612D" w:rsidP="00674FAA"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整数的最大值</w:t>
            </w:r>
          </w:p>
        </w:tc>
      </w:tr>
      <w:tr w:rsidR="005B3199" w14:paraId="5DD12EEB" w14:textId="77777777" w:rsidTr="000C05B8">
        <w:tc>
          <w:tcPr>
            <w:tcW w:w="4148" w:type="dxa"/>
          </w:tcPr>
          <w:p w14:paraId="00A050F6" w14:textId="77201962" w:rsidR="005B3199" w:rsidRDefault="003860FB" w:rsidP="000C05B8"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4148" w:type="dxa"/>
          </w:tcPr>
          <w:p w14:paraId="214E8F03" w14:textId="24E1B3F3" w:rsidR="005B3199" w:rsidRDefault="003860FB" w:rsidP="000C05B8">
            <w:r>
              <w:rPr>
                <w:rFonts w:hint="eastAsia"/>
              </w:rPr>
              <w:t>该常量表示一个真值</w:t>
            </w:r>
            <w:r>
              <w:rPr>
                <w:rFonts w:hint="eastAsia"/>
              </w:rPr>
              <w:t>true</w:t>
            </w:r>
          </w:p>
        </w:tc>
      </w:tr>
      <w:tr w:rsidR="005B3199" w14:paraId="30EE3B60" w14:textId="77777777" w:rsidTr="000C05B8">
        <w:tc>
          <w:tcPr>
            <w:tcW w:w="4148" w:type="dxa"/>
          </w:tcPr>
          <w:p w14:paraId="3D01E7FE" w14:textId="6B8FE1B9" w:rsidR="005B3199" w:rsidRPr="006C4799" w:rsidRDefault="003860FB" w:rsidP="000C05B8"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4148" w:type="dxa"/>
          </w:tcPr>
          <w:p w14:paraId="0D2DCBC0" w14:textId="0124AA52" w:rsidR="005B3199" w:rsidRDefault="003860FB" w:rsidP="000C05B8">
            <w:r>
              <w:rPr>
                <w:rFonts w:hint="eastAsia"/>
              </w:rPr>
              <w:t>该常量表示一个假值</w:t>
            </w:r>
            <w:r>
              <w:rPr>
                <w:rFonts w:hint="eastAsia"/>
              </w:rPr>
              <w:t>false</w:t>
            </w:r>
          </w:p>
        </w:tc>
      </w:tr>
      <w:tr w:rsidR="001B612D" w14:paraId="5107F734" w14:textId="77777777" w:rsidTr="001B612D">
        <w:tc>
          <w:tcPr>
            <w:tcW w:w="4148" w:type="dxa"/>
          </w:tcPr>
          <w:p w14:paraId="1704B5DA" w14:textId="77777777" w:rsidR="001B612D" w:rsidRDefault="001B612D" w:rsidP="00FA2043">
            <w:r w:rsidRPr="00587948">
              <w:t>M_PI</w:t>
            </w:r>
          </w:p>
        </w:tc>
        <w:tc>
          <w:tcPr>
            <w:tcW w:w="4148" w:type="dxa"/>
          </w:tcPr>
          <w:p w14:paraId="2AC13481" w14:textId="77777777" w:rsidR="001B612D" w:rsidRDefault="001B612D" w:rsidP="00FA2043">
            <w:r>
              <w:rPr>
                <w:rFonts w:hint="eastAsia"/>
              </w:rPr>
              <w:t>圆周率</w:t>
            </w:r>
          </w:p>
        </w:tc>
      </w:tr>
      <w:tr w:rsidR="003331FC" w14:paraId="50610485" w14:textId="77777777" w:rsidTr="003331FC">
        <w:tc>
          <w:tcPr>
            <w:tcW w:w="4148" w:type="dxa"/>
          </w:tcPr>
          <w:p w14:paraId="0D1CA64C" w14:textId="77777777" w:rsidR="003331FC" w:rsidRDefault="003331FC" w:rsidP="007079B5">
            <w:r>
              <w:rPr>
                <w:rFonts w:hint="eastAsia"/>
              </w:rPr>
              <w:t>N</w:t>
            </w:r>
            <w:r>
              <w:t>ULL</w:t>
            </w:r>
          </w:p>
        </w:tc>
        <w:tc>
          <w:tcPr>
            <w:tcW w:w="4148" w:type="dxa"/>
          </w:tcPr>
          <w:p w14:paraId="1F24586D" w14:textId="77777777" w:rsidR="003331FC" w:rsidRDefault="003331FC" w:rsidP="007079B5">
            <w:r>
              <w:rPr>
                <w:rFonts w:hint="eastAsia"/>
              </w:rPr>
              <w:t>一个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值</w:t>
            </w:r>
          </w:p>
        </w:tc>
      </w:tr>
    </w:tbl>
    <w:p w14:paraId="4DADA19D" w14:textId="77777777" w:rsidR="005B3199" w:rsidRPr="005B3199" w:rsidRDefault="005B3199" w:rsidP="005B3199"/>
    <w:p w14:paraId="4D6D56E9" w14:textId="77777777" w:rsidR="00880025" w:rsidRPr="00880025" w:rsidRDefault="00880025" w:rsidP="00880025"/>
    <w:p w14:paraId="59A8765C" w14:textId="738FE625" w:rsidR="009E431A" w:rsidRDefault="009E431A" w:rsidP="00D21372">
      <w:pPr>
        <w:pStyle w:val="3"/>
      </w:pPr>
      <w:r>
        <w:rPr>
          <w:rFonts w:hint="eastAsia"/>
        </w:rPr>
        <w:t>魔术常量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B338A" w14:paraId="0F48702D" w14:textId="77777777" w:rsidTr="00B005FB">
        <w:tc>
          <w:tcPr>
            <w:tcW w:w="8296" w:type="dxa"/>
            <w:gridSpan w:val="2"/>
          </w:tcPr>
          <w:p w14:paraId="3E52F331" w14:textId="62358150" w:rsidR="008B338A" w:rsidRDefault="008B338A" w:rsidP="008B338A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  <w:r w:rsidR="005B3199">
              <w:rPr>
                <w:rFonts w:hint="eastAsia"/>
              </w:rPr>
              <w:t>中的魔术常量</w:t>
            </w:r>
          </w:p>
        </w:tc>
      </w:tr>
      <w:tr w:rsidR="008B338A" w14:paraId="6B544FE3" w14:textId="77777777" w:rsidTr="008B338A">
        <w:tc>
          <w:tcPr>
            <w:tcW w:w="4148" w:type="dxa"/>
          </w:tcPr>
          <w:p w14:paraId="69042BDD" w14:textId="7BDCBAB0" w:rsidR="008B338A" w:rsidRDefault="00283515" w:rsidP="00E5145A">
            <w:r w:rsidRPr="00283515">
              <w:t>__NAMESPACE__</w:t>
            </w:r>
          </w:p>
        </w:tc>
        <w:tc>
          <w:tcPr>
            <w:tcW w:w="4148" w:type="dxa"/>
          </w:tcPr>
          <w:p w14:paraId="60139BFE" w14:textId="090E9DCC" w:rsidR="008B338A" w:rsidRDefault="00283515" w:rsidP="00E5145A">
            <w:r w:rsidRPr="00283515">
              <w:rPr>
                <w:rFonts w:hint="eastAsia"/>
              </w:rPr>
              <w:t>当前命名空间的名称</w:t>
            </w:r>
          </w:p>
        </w:tc>
      </w:tr>
      <w:tr w:rsidR="008B338A" w14:paraId="14FCFE8D" w14:textId="77777777" w:rsidTr="008B338A">
        <w:tc>
          <w:tcPr>
            <w:tcW w:w="4148" w:type="dxa"/>
          </w:tcPr>
          <w:p w14:paraId="1C89B7E5" w14:textId="5C8C748D" w:rsidR="008B338A" w:rsidRDefault="00391CC0" w:rsidP="00E5145A">
            <w:r w:rsidRPr="00391CC0">
              <w:t>__CLASS__</w:t>
            </w:r>
          </w:p>
        </w:tc>
        <w:tc>
          <w:tcPr>
            <w:tcW w:w="4148" w:type="dxa"/>
          </w:tcPr>
          <w:p w14:paraId="6A608C8D" w14:textId="2CA36E74" w:rsidR="008B338A" w:rsidRDefault="00391CC0" w:rsidP="00E5145A">
            <w:r>
              <w:rPr>
                <w:rFonts w:hint="eastAsia"/>
              </w:rPr>
              <w:t>当前类的名称</w:t>
            </w:r>
          </w:p>
        </w:tc>
      </w:tr>
      <w:tr w:rsidR="008B338A" w14:paraId="136B09C6" w14:textId="77777777" w:rsidTr="008B338A">
        <w:tc>
          <w:tcPr>
            <w:tcW w:w="4148" w:type="dxa"/>
          </w:tcPr>
          <w:p w14:paraId="48BE2E54" w14:textId="418118AF" w:rsidR="008B338A" w:rsidRDefault="006C4799" w:rsidP="00E5145A">
            <w:r w:rsidRPr="006C4799">
              <w:t>__TRAIT__</w:t>
            </w:r>
          </w:p>
        </w:tc>
        <w:tc>
          <w:tcPr>
            <w:tcW w:w="4148" w:type="dxa"/>
          </w:tcPr>
          <w:p w14:paraId="430434D1" w14:textId="690C2774" w:rsidR="008B338A" w:rsidRDefault="006C4799" w:rsidP="00E5145A"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Trait</w:t>
            </w:r>
            <w:r>
              <w:rPr>
                <w:rFonts w:hint="eastAsia"/>
              </w:rPr>
              <w:t>的名称</w:t>
            </w:r>
          </w:p>
        </w:tc>
      </w:tr>
      <w:tr w:rsidR="008B338A" w14:paraId="02489A36" w14:textId="77777777" w:rsidTr="008B338A">
        <w:tc>
          <w:tcPr>
            <w:tcW w:w="4148" w:type="dxa"/>
          </w:tcPr>
          <w:p w14:paraId="0C62AE39" w14:textId="6C9F7B78" w:rsidR="008B338A" w:rsidRDefault="006C4799" w:rsidP="00E5145A">
            <w:r w:rsidRPr="006C4799">
              <w:t>__METHOD__</w:t>
            </w:r>
          </w:p>
        </w:tc>
        <w:tc>
          <w:tcPr>
            <w:tcW w:w="4148" w:type="dxa"/>
          </w:tcPr>
          <w:p w14:paraId="40C28A83" w14:textId="0F81FE8A" w:rsidR="008B338A" w:rsidRDefault="006C4799" w:rsidP="00E5145A">
            <w:r w:rsidRPr="006C4799">
              <w:rPr>
                <w:rFonts w:hint="eastAsia"/>
              </w:rPr>
              <w:t>类的方法名</w:t>
            </w:r>
          </w:p>
        </w:tc>
      </w:tr>
      <w:tr w:rsidR="008B338A" w14:paraId="786EDD08" w14:textId="77777777" w:rsidTr="008B338A">
        <w:tc>
          <w:tcPr>
            <w:tcW w:w="4148" w:type="dxa"/>
          </w:tcPr>
          <w:p w14:paraId="3650BC32" w14:textId="4FB1D65E" w:rsidR="008B338A" w:rsidRDefault="006C4799" w:rsidP="00E5145A">
            <w:r w:rsidRPr="006C4799">
              <w:t>__FUNCTION__</w:t>
            </w:r>
          </w:p>
        </w:tc>
        <w:tc>
          <w:tcPr>
            <w:tcW w:w="4148" w:type="dxa"/>
          </w:tcPr>
          <w:p w14:paraId="525094F2" w14:textId="7CC980EC" w:rsidR="008B338A" w:rsidRDefault="006C4799" w:rsidP="00E5145A">
            <w:r>
              <w:rPr>
                <w:rFonts w:hint="eastAsia"/>
              </w:rPr>
              <w:t>函数名称</w:t>
            </w:r>
          </w:p>
        </w:tc>
      </w:tr>
      <w:tr w:rsidR="008B338A" w14:paraId="1F048F78" w14:textId="77777777" w:rsidTr="008B338A">
        <w:tc>
          <w:tcPr>
            <w:tcW w:w="4148" w:type="dxa"/>
          </w:tcPr>
          <w:p w14:paraId="502262EF" w14:textId="66BDBD91" w:rsidR="008B338A" w:rsidRDefault="006C4799" w:rsidP="00E5145A">
            <w:r w:rsidRPr="006C4799">
              <w:t>__DIR__</w:t>
            </w:r>
          </w:p>
        </w:tc>
        <w:tc>
          <w:tcPr>
            <w:tcW w:w="4148" w:type="dxa"/>
          </w:tcPr>
          <w:p w14:paraId="523A3B5F" w14:textId="399B24C1" w:rsidR="008B338A" w:rsidRDefault="006C4799" w:rsidP="00E5145A">
            <w:r>
              <w:rPr>
                <w:rFonts w:hint="eastAsia"/>
              </w:rPr>
              <w:t>文件所在目录</w:t>
            </w:r>
          </w:p>
        </w:tc>
      </w:tr>
      <w:tr w:rsidR="008B338A" w14:paraId="57DE71BB" w14:textId="77777777" w:rsidTr="008B338A">
        <w:tc>
          <w:tcPr>
            <w:tcW w:w="4148" w:type="dxa"/>
          </w:tcPr>
          <w:p w14:paraId="0D00ADE9" w14:textId="03E2C1CF" w:rsidR="008B338A" w:rsidRDefault="006C4799" w:rsidP="00E5145A">
            <w:r w:rsidRPr="006C4799">
              <w:t>__FILE__</w:t>
            </w:r>
          </w:p>
        </w:tc>
        <w:tc>
          <w:tcPr>
            <w:tcW w:w="4148" w:type="dxa"/>
          </w:tcPr>
          <w:p w14:paraId="6E1C89C6" w14:textId="375CAF99" w:rsidR="008B338A" w:rsidRDefault="006C4799" w:rsidP="00E5145A">
            <w:r>
              <w:rPr>
                <w:rFonts w:hint="eastAsia"/>
              </w:rPr>
              <w:t>文件的完整路径和文件名</w:t>
            </w:r>
          </w:p>
        </w:tc>
      </w:tr>
      <w:tr w:rsidR="006C4799" w14:paraId="35096046" w14:textId="77777777" w:rsidTr="008B338A">
        <w:tc>
          <w:tcPr>
            <w:tcW w:w="4148" w:type="dxa"/>
          </w:tcPr>
          <w:p w14:paraId="2B364555" w14:textId="6EA61461" w:rsidR="006C4799" w:rsidRPr="006C4799" w:rsidRDefault="006C4799" w:rsidP="00E5145A">
            <w:r w:rsidRPr="006C4799">
              <w:t>__LINE__</w:t>
            </w:r>
          </w:p>
        </w:tc>
        <w:tc>
          <w:tcPr>
            <w:tcW w:w="4148" w:type="dxa"/>
          </w:tcPr>
          <w:p w14:paraId="5C0E8B78" w14:textId="74FDA807" w:rsidR="006C4799" w:rsidRDefault="006C4799" w:rsidP="00E5145A">
            <w:r w:rsidRPr="006C4799">
              <w:rPr>
                <w:rFonts w:hint="eastAsia"/>
              </w:rPr>
              <w:t>文件中的当前行号</w:t>
            </w:r>
          </w:p>
        </w:tc>
      </w:tr>
    </w:tbl>
    <w:p w14:paraId="2E318C6E" w14:textId="5D32C62A" w:rsidR="00E5145A" w:rsidRDefault="00E5145A" w:rsidP="00E5145A"/>
    <w:p w14:paraId="7FE93124" w14:textId="33391689" w:rsidR="009A08F7" w:rsidRDefault="009A08F7" w:rsidP="00E5145A">
      <w:r>
        <w:rPr>
          <w:rFonts w:hint="eastAsia"/>
        </w:rPr>
        <w:t>示例代码：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5A2D" w14:paraId="159A75ED" w14:textId="77777777" w:rsidTr="00FA5A2D">
        <w:tc>
          <w:tcPr>
            <w:tcW w:w="8296" w:type="dxa"/>
          </w:tcPr>
          <w:p w14:paraId="7793F67A" w14:textId="77777777" w:rsidR="00FA5A2D" w:rsidRDefault="00FA5A2D" w:rsidP="00FA5A2D">
            <w:r>
              <w:t>&lt;?php</w:t>
            </w:r>
          </w:p>
          <w:p w14:paraId="0263AF85" w14:textId="77777777" w:rsidR="00FA5A2D" w:rsidRDefault="00FA5A2D" w:rsidP="00FA5A2D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当前文件的命名空间为：</w:t>
            </w:r>
            <w:r>
              <w:rPr>
                <w:rFonts w:hint="eastAsia"/>
              </w:rPr>
              <w:t>" . __NAMESPACE__;</w:t>
            </w:r>
          </w:p>
          <w:p w14:paraId="455124E8" w14:textId="77777777" w:rsidR="00FA5A2D" w:rsidRDefault="00FA5A2D" w:rsidP="00FA5A2D">
            <w:r>
              <w:t>echo "&lt;br/&gt;";</w:t>
            </w:r>
          </w:p>
          <w:p w14:paraId="5501BCD6" w14:textId="77777777" w:rsidR="00FA5A2D" w:rsidRDefault="00FA5A2D" w:rsidP="00FA5A2D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当前文件的类名为：</w:t>
            </w:r>
            <w:r>
              <w:rPr>
                <w:rFonts w:hint="eastAsia"/>
              </w:rPr>
              <w:t>" . __CLASS__;</w:t>
            </w:r>
          </w:p>
          <w:p w14:paraId="3EB64571" w14:textId="77777777" w:rsidR="00FA5A2D" w:rsidRDefault="00FA5A2D" w:rsidP="00FA5A2D">
            <w:r>
              <w:t>echo "&lt;br/&gt;";</w:t>
            </w:r>
          </w:p>
          <w:p w14:paraId="7192E8DF" w14:textId="77777777" w:rsidR="00FA5A2D" w:rsidRDefault="00FA5A2D" w:rsidP="00FA5A2D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当前文件的</w:t>
            </w:r>
            <w:r>
              <w:rPr>
                <w:rFonts w:hint="eastAsia"/>
              </w:rPr>
              <w:t xml:space="preserve"> Trait </w:t>
            </w:r>
            <w:r>
              <w:rPr>
                <w:rFonts w:hint="eastAsia"/>
              </w:rPr>
              <w:t>为：</w:t>
            </w:r>
            <w:r>
              <w:rPr>
                <w:rFonts w:hint="eastAsia"/>
              </w:rPr>
              <w:t>" . __TRAIT__;</w:t>
            </w:r>
          </w:p>
          <w:p w14:paraId="2BFCB7A3" w14:textId="77777777" w:rsidR="00FA5A2D" w:rsidRDefault="00FA5A2D" w:rsidP="00FA5A2D">
            <w:r>
              <w:t>echo "&lt;br/&gt;";</w:t>
            </w:r>
          </w:p>
          <w:p w14:paraId="191DAF2D" w14:textId="77777777" w:rsidR="00FA5A2D" w:rsidRDefault="00FA5A2D" w:rsidP="00FA5A2D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当前文件的方法为：</w:t>
            </w:r>
            <w:r>
              <w:rPr>
                <w:rFonts w:hint="eastAsia"/>
              </w:rPr>
              <w:t>" . __METHOD__;</w:t>
            </w:r>
          </w:p>
          <w:p w14:paraId="22D6055A" w14:textId="77777777" w:rsidR="00FA5A2D" w:rsidRDefault="00FA5A2D" w:rsidP="00FA5A2D">
            <w:r>
              <w:t>echo "&lt;br/&gt;";</w:t>
            </w:r>
          </w:p>
          <w:p w14:paraId="0798036C" w14:textId="77777777" w:rsidR="00FA5A2D" w:rsidRDefault="00FA5A2D" w:rsidP="00FA5A2D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当前文件的函数为</w:t>
            </w:r>
            <w:r>
              <w:rPr>
                <w:rFonts w:hint="eastAsia"/>
              </w:rPr>
              <w:t>" . __FUNCTION__;</w:t>
            </w:r>
          </w:p>
          <w:p w14:paraId="6DC802C6" w14:textId="77777777" w:rsidR="00FA5A2D" w:rsidRDefault="00FA5A2D" w:rsidP="00FA5A2D">
            <w:r>
              <w:t>echo "&lt;br/&gt;";</w:t>
            </w:r>
          </w:p>
          <w:p w14:paraId="2D1F5D24" w14:textId="77777777" w:rsidR="00FA5A2D" w:rsidRDefault="00FA5A2D" w:rsidP="00FA5A2D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当前文件的目录为：</w:t>
            </w:r>
            <w:r>
              <w:rPr>
                <w:rFonts w:hint="eastAsia"/>
              </w:rPr>
              <w:t>" . __DIR__;</w:t>
            </w:r>
          </w:p>
          <w:p w14:paraId="2745079F" w14:textId="77777777" w:rsidR="00FA5A2D" w:rsidRDefault="00FA5A2D" w:rsidP="00FA5A2D">
            <w:r>
              <w:t>echo "&lt;br/&gt;";</w:t>
            </w:r>
          </w:p>
          <w:p w14:paraId="1E421490" w14:textId="77777777" w:rsidR="00FA5A2D" w:rsidRDefault="00FA5A2D" w:rsidP="00FA5A2D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当前文件的文件名为：</w:t>
            </w:r>
            <w:r>
              <w:rPr>
                <w:rFonts w:hint="eastAsia"/>
              </w:rPr>
              <w:t>" . __FILE__;</w:t>
            </w:r>
          </w:p>
          <w:p w14:paraId="681B9BD2" w14:textId="77777777" w:rsidR="00FA5A2D" w:rsidRDefault="00FA5A2D" w:rsidP="00FA5A2D">
            <w:r>
              <w:t>echo "&lt;br/&gt;";</w:t>
            </w:r>
          </w:p>
          <w:p w14:paraId="0635BA62" w14:textId="77777777" w:rsidR="00FA5A2D" w:rsidRDefault="00FA5A2D" w:rsidP="00FA5A2D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当前所在行数为：</w:t>
            </w:r>
            <w:r>
              <w:rPr>
                <w:rFonts w:hint="eastAsia"/>
              </w:rPr>
              <w:t>" . __LINE__;</w:t>
            </w:r>
          </w:p>
          <w:p w14:paraId="563BF514" w14:textId="77777777" w:rsidR="00FA5A2D" w:rsidRDefault="00FA5A2D" w:rsidP="00FA5A2D">
            <w:r>
              <w:t>echo "&lt;br/&gt;";</w:t>
            </w:r>
          </w:p>
          <w:p w14:paraId="5535D1F0" w14:textId="77777777" w:rsidR="00FA5A2D" w:rsidRDefault="00FA5A2D" w:rsidP="00FA5A2D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版本为：</w:t>
            </w:r>
            <w:r>
              <w:rPr>
                <w:rFonts w:hint="eastAsia"/>
              </w:rPr>
              <w:t>" . PHP_VERSION;</w:t>
            </w:r>
          </w:p>
          <w:p w14:paraId="0CC3BD95" w14:textId="77777777" w:rsidR="00FA5A2D" w:rsidRDefault="00FA5A2D" w:rsidP="00FA5A2D">
            <w:r>
              <w:t>echo "&lt;br/&gt;";</w:t>
            </w:r>
          </w:p>
          <w:p w14:paraId="4C4CA4FE" w14:textId="77777777" w:rsidR="00FA5A2D" w:rsidRDefault="00FA5A2D" w:rsidP="00FA5A2D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所在操作系统为：</w:t>
            </w:r>
            <w:r>
              <w:rPr>
                <w:rFonts w:hint="eastAsia"/>
              </w:rPr>
              <w:t>" . PHP_OS;</w:t>
            </w:r>
          </w:p>
          <w:p w14:paraId="633223F6" w14:textId="33627007" w:rsidR="00FA5A2D" w:rsidRDefault="00FA5A2D" w:rsidP="00FA5A2D">
            <w:r>
              <w:t>echo "&lt;br/&gt;";</w:t>
            </w:r>
          </w:p>
        </w:tc>
      </w:tr>
      <w:tr w:rsidR="00A34EB6" w14:paraId="1E20A96F" w14:textId="77777777" w:rsidTr="00FA5A2D">
        <w:tc>
          <w:tcPr>
            <w:tcW w:w="8296" w:type="dxa"/>
          </w:tcPr>
          <w:p w14:paraId="75F6F4F7" w14:textId="3EA5E495" w:rsidR="00A34EB6" w:rsidRDefault="00A34EB6" w:rsidP="00FA5A2D">
            <w:r>
              <w:rPr>
                <w:rFonts w:hint="eastAsia"/>
              </w:rPr>
              <w:t>输出结果如下：</w:t>
            </w:r>
          </w:p>
        </w:tc>
      </w:tr>
      <w:tr w:rsidR="00FA5A2D" w14:paraId="6B6B19F0" w14:textId="77777777" w:rsidTr="00FA5A2D">
        <w:tc>
          <w:tcPr>
            <w:tcW w:w="8296" w:type="dxa"/>
          </w:tcPr>
          <w:p w14:paraId="0770E41B" w14:textId="77777777" w:rsidR="001D32CD" w:rsidRDefault="001D32CD" w:rsidP="001D32CD">
            <w:r>
              <w:rPr>
                <w:rFonts w:hint="eastAsia"/>
              </w:rPr>
              <w:t>当前文件的命名空间为：</w:t>
            </w:r>
          </w:p>
          <w:p w14:paraId="10EBA485" w14:textId="77777777" w:rsidR="001D32CD" w:rsidRDefault="001D32CD" w:rsidP="001D32CD">
            <w:r>
              <w:rPr>
                <w:rFonts w:hint="eastAsia"/>
              </w:rPr>
              <w:lastRenderedPageBreak/>
              <w:t>当前文件的类名为：</w:t>
            </w:r>
          </w:p>
          <w:p w14:paraId="3B134B72" w14:textId="77777777" w:rsidR="001D32CD" w:rsidRDefault="001D32CD" w:rsidP="001D32CD">
            <w:r>
              <w:rPr>
                <w:rFonts w:hint="eastAsia"/>
              </w:rPr>
              <w:t>当前文件的</w:t>
            </w:r>
            <w:r>
              <w:rPr>
                <w:rFonts w:hint="eastAsia"/>
              </w:rPr>
              <w:t xml:space="preserve"> Trait </w:t>
            </w:r>
            <w:r>
              <w:rPr>
                <w:rFonts w:hint="eastAsia"/>
              </w:rPr>
              <w:t>为：</w:t>
            </w:r>
          </w:p>
          <w:p w14:paraId="6E42390A" w14:textId="77777777" w:rsidR="001D32CD" w:rsidRDefault="001D32CD" w:rsidP="001D32CD">
            <w:r>
              <w:rPr>
                <w:rFonts w:hint="eastAsia"/>
              </w:rPr>
              <w:t>当前文件的方法为：</w:t>
            </w:r>
          </w:p>
          <w:p w14:paraId="7D9332A9" w14:textId="77777777" w:rsidR="001D32CD" w:rsidRDefault="001D32CD" w:rsidP="001D32CD">
            <w:r>
              <w:rPr>
                <w:rFonts w:hint="eastAsia"/>
              </w:rPr>
              <w:t>当前文件的函数为</w:t>
            </w:r>
          </w:p>
          <w:p w14:paraId="130B6B51" w14:textId="77777777" w:rsidR="001D32CD" w:rsidRDefault="001D32CD" w:rsidP="001D32CD">
            <w:r>
              <w:rPr>
                <w:rFonts w:hint="eastAsia"/>
              </w:rPr>
              <w:t>当前文件的目录为：</w:t>
            </w:r>
            <w:r>
              <w:rPr>
                <w:rFonts w:hint="eastAsia"/>
              </w:rPr>
              <w:t>D:\WorkSpace\PHP\PHPLearn</w:t>
            </w:r>
          </w:p>
          <w:p w14:paraId="3820C7E3" w14:textId="77777777" w:rsidR="001D32CD" w:rsidRDefault="001D32CD" w:rsidP="001D32CD">
            <w:r>
              <w:rPr>
                <w:rFonts w:hint="eastAsia"/>
              </w:rPr>
              <w:t>当前文件的文件名为：</w:t>
            </w:r>
            <w:r>
              <w:rPr>
                <w:rFonts w:hint="eastAsia"/>
              </w:rPr>
              <w:t>D:\WorkSpace\PHP\PHPLearn\check_data_type.php</w:t>
            </w:r>
          </w:p>
          <w:p w14:paraId="5CA1118D" w14:textId="77777777" w:rsidR="001D32CD" w:rsidRDefault="001D32CD" w:rsidP="001D32CD">
            <w:r>
              <w:rPr>
                <w:rFonts w:hint="eastAsia"/>
              </w:rPr>
              <w:t>当前所在行数为：</w:t>
            </w:r>
            <w:r>
              <w:rPr>
                <w:rFonts w:hint="eastAsia"/>
              </w:rPr>
              <w:t>16</w:t>
            </w:r>
          </w:p>
          <w:p w14:paraId="2A2B3001" w14:textId="77777777" w:rsidR="001D32CD" w:rsidRDefault="001D32CD" w:rsidP="001D32CD"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版本为：</w:t>
            </w:r>
            <w:r>
              <w:rPr>
                <w:rFonts w:hint="eastAsia"/>
              </w:rPr>
              <w:t>7.3.4</w:t>
            </w:r>
          </w:p>
          <w:p w14:paraId="4D63095D" w14:textId="55DD71C6" w:rsidR="00FA5A2D" w:rsidRDefault="001D32CD" w:rsidP="001D32CD"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所在操作系统为：</w:t>
            </w:r>
            <w:r>
              <w:rPr>
                <w:rFonts w:hint="eastAsia"/>
              </w:rPr>
              <w:t>WINNT</w:t>
            </w:r>
          </w:p>
        </w:tc>
      </w:tr>
    </w:tbl>
    <w:p w14:paraId="3022429D" w14:textId="77777777" w:rsidR="009A08F7" w:rsidRDefault="009A08F7" w:rsidP="00E5145A"/>
    <w:p w14:paraId="36CFCE86" w14:textId="77777777" w:rsidR="009A08F7" w:rsidRDefault="009A08F7" w:rsidP="00E5145A"/>
    <w:p w14:paraId="2A0A0111" w14:textId="77777777" w:rsidR="00235A13" w:rsidRPr="00E5145A" w:rsidRDefault="00235A13" w:rsidP="00E5145A"/>
    <w:p w14:paraId="3F53AA10" w14:textId="77777777" w:rsidR="00FF5CE9" w:rsidRPr="00FF5CE9" w:rsidRDefault="00FF5CE9" w:rsidP="00FF5CE9"/>
    <w:p w14:paraId="4AE83365" w14:textId="191641C7" w:rsidR="009F73EB" w:rsidRDefault="00267F36" w:rsidP="00267F36">
      <w:pPr>
        <w:pStyle w:val="3"/>
      </w:pPr>
      <w:r>
        <w:rPr>
          <w:rFonts w:hint="eastAsia"/>
        </w:rPr>
        <w:t>判断常量是否存在</w:t>
      </w:r>
    </w:p>
    <w:p w14:paraId="05E624CC" w14:textId="4ADB7391" w:rsidR="00267F36" w:rsidRPr="00267F36" w:rsidRDefault="00267F36" w:rsidP="00267F36">
      <w:r>
        <w:rPr>
          <w:rFonts w:hint="eastAsia"/>
        </w:rPr>
        <w:t>判断常量是否存在时，使用</w:t>
      </w:r>
      <w:r>
        <w:rPr>
          <w:rFonts w:hint="eastAsia"/>
        </w:rPr>
        <w:t>defined</w:t>
      </w:r>
      <w:r>
        <w:t>()</w:t>
      </w:r>
      <w:r>
        <w:rPr>
          <w:rFonts w:hint="eastAsia"/>
        </w:rPr>
        <w:t>函数，就是在</w:t>
      </w:r>
      <w:r>
        <w:rPr>
          <w:rFonts w:hint="eastAsia"/>
        </w:rPr>
        <w:t>define</w:t>
      </w:r>
      <w:r>
        <w:t>()</w:t>
      </w:r>
      <w:r>
        <w:rPr>
          <w:rFonts w:hint="eastAsia"/>
        </w:rPr>
        <w:t>多了一个</w:t>
      </w:r>
      <w:r>
        <w:rPr>
          <w:rFonts w:hint="eastAsia"/>
        </w:rPr>
        <w:t>d</w:t>
      </w:r>
      <w:r>
        <w:rPr>
          <w:rFonts w:hint="eastAsia"/>
        </w:rPr>
        <w:t>字母。</w:t>
      </w:r>
    </w:p>
    <w:p w14:paraId="0FFB5BA8" w14:textId="77777777" w:rsidR="00267F36" w:rsidRPr="00267F36" w:rsidRDefault="00267F36" w:rsidP="00267F36"/>
    <w:p w14:paraId="18FAC44D" w14:textId="77777777" w:rsidR="009F73EB" w:rsidRPr="009F73EB" w:rsidRDefault="009F73EB" w:rsidP="009F73EB"/>
    <w:p w14:paraId="32E5349C" w14:textId="49087465" w:rsidR="00EC7B63" w:rsidRDefault="00E52773" w:rsidP="00D93EDD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变量</w:t>
      </w:r>
    </w:p>
    <w:p w14:paraId="64662433" w14:textId="77777777" w:rsidR="009F73EB" w:rsidRPr="009F73EB" w:rsidRDefault="009F73EB" w:rsidP="009F73EB"/>
    <w:p w14:paraId="3753E197" w14:textId="4906BD95" w:rsidR="001D3F33" w:rsidRDefault="00F463B2" w:rsidP="001F4E2C">
      <w:pPr>
        <w:pStyle w:val="3"/>
      </w:pPr>
      <w:r>
        <w:rPr>
          <w:rFonts w:hint="eastAsia"/>
        </w:rPr>
        <w:t>变量定义</w:t>
      </w:r>
    </w:p>
    <w:p w14:paraId="22A3CBE1" w14:textId="137AE0AE" w:rsidR="00F463B2" w:rsidRDefault="009D381C" w:rsidP="001D3F33">
      <w:r w:rsidRPr="009D381C">
        <w:rPr>
          <w:rFonts w:hint="eastAsia"/>
        </w:rPr>
        <w:t>变量的定义必须以</w:t>
      </w:r>
      <w:r w:rsidRPr="004B57F8">
        <w:rPr>
          <w:rFonts w:hint="eastAsia"/>
          <w:b/>
          <w:color w:val="FF0000"/>
        </w:rPr>
        <w:t>$</w:t>
      </w:r>
      <w:r w:rsidRPr="009D381C">
        <w:rPr>
          <w:rFonts w:hint="eastAsia"/>
        </w:rPr>
        <w:t>开头，后面跟上</w:t>
      </w:r>
      <w:r w:rsidRPr="004B57F8">
        <w:rPr>
          <w:rFonts w:hint="eastAsia"/>
          <w:b/>
        </w:rPr>
        <w:t>数字</w:t>
      </w:r>
      <w:r w:rsidRPr="009D381C">
        <w:rPr>
          <w:rFonts w:hint="eastAsia"/>
        </w:rPr>
        <w:t>、</w:t>
      </w:r>
      <w:r w:rsidRPr="004B57F8">
        <w:rPr>
          <w:rFonts w:hint="eastAsia"/>
          <w:b/>
        </w:rPr>
        <w:t>字母</w:t>
      </w:r>
      <w:r w:rsidRPr="009D381C">
        <w:rPr>
          <w:rFonts w:hint="eastAsia"/>
        </w:rPr>
        <w:t>、</w:t>
      </w:r>
      <w:r w:rsidRPr="004B57F8">
        <w:rPr>
          <w:rFonts w:hint="eastAsia"/>
          <w:b/>
        </w:rPr>
        <w:t>下划线</w:t>
      </w:r>
      <w:r w:rsidRPr="009D381C">
        <w:rPr>
          <w:rFonts w:hint="eastAsia"/>
        </w:rPr>
        <w:t>，但是</w:t>
      </w:r>
      <w:r w:rsidRPr="004B57F8">
        <w:rPr>
          <w:rFonts w:hint="eastAsia"/>
          <w:b/>
        </w:rPr>
        <w:t>不能以数字</w:t>
      </w:r>
      <w:r w:rsidRPr="009D381C">
        <w:rPr>
          <w:rFonts w:hint="eastAsia"/>
        </w:rPr>
        <w:t>开头。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68C" w14:paraId="6F5D8AFD" w14:textId="77777777" w:rsidTr="0008068C">
        <w:tc>
          <w:tcPr>
            <w:tcW w:w="8296" w:type="dxa"/>
          </w:tcPr>
          <w:p w14:paraId="67C4437A" w14:textId="636631BB" w:rsidR="0008068C" w:rsidRDefault="0008068C" w:rsidP="001D3F33">
            <w:r>
              <w:rPr>
                <w:rFonts w:hint="eastAsia"/>
              </w:rPr>
              <w:t>示例</w:t>
            </w:r>
          </w:p>
        </w:tc>
      </w:tr>
      <w:tr w:rsidR="0008068C" w14:paraId="00B9650C" w14:textId="77777777" w:rsidTr="0008068C">
        <w:tc>
          <w:tcPr>
            <w:tcW w:w="8296" w:type="dxa"/>
          </w:tcPr>
          <w:p w14:paraId="56489043" w14:textId="77777777" w:rsidR="009C15CB" w:rsidRDefault="009C15CB" w:rsidP="009C15CB">
            <w:r>
              <w:t>&lt;?php</w:t>
            </w:r>
          </w:p>
          <w:p w14:paraId="38D33082" w14:textId="77777777" w:rsidR="009C15CB" w:rsidRDefault="009C15CB" w:rsidP="009C15CB">
            <w:r>
              <w:rPr>
                <w:rFonts w:hint="eastAsia"/>
              </w:rPr>
              <w:t xml:space="preserve">    $122 = "hell"; // 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错误</w:t>
            </w:r>
          </w:p>
          <w:p w14:paraId="18F8C0B9" w14:textId="77777777" w:rsidR="009C15CB" w:rsidRDefault="009C15CB" w:rsidP="009C15CB">
            <w:r>
              <w:rPr>
                <w:rFonts w:hint="eastAsia"/>
              </w:rPr>
              <w:t xml:space="preserve">    $_name = "world"; // </w:t>
            </w:r>
            <w:r>
              <w:rPr>
                <w:rFonts w:hint="eastAsia"/>
              </w:rPr>
              <w:t>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正确</w:t>
            </w:r>
          </w:p>
          <w:p w14:paraId="72AA0CC9" w14:textId="1A06365A" w:rsidR="0008068C" w:rsidRDefault="009C15CB" w:rsidP="009C15CB">
            <w:r>
              <w:rPr>
                <w:rFonts w:hint="eastAsia"/>
              </w:rPr>
              <w:t xml:space="preserve">    $age = 25; // </w:t>
            </w:r>
            <w:r>
              <w:rPr>
                <w:rFonts w:hint="eastAsia"/>
              </w:rPr>
              <w:t>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正确</w:t>
            </w:r>
          </w:p>
        </w:tc>
      </w:tr>
    </w:tbl>
    <w:p w14:paraId="6C0A2B2E" w14:textId="6B008A2F" w:rsidR="004B57F8" w:rsidRDefault="004B57F8" w:rsidP="001D3F33"/>
    <w:p w14:paraId="0EC21AB3" w14:textId="77777777" w:rsidR="004524E7" w:rsidRDefault="004524E7" w:rsidP="001D3F33"/>
    <w:p w14:paraId="5521C427" w14:textId="55F939C3" w:rsidR="00E54262" w:rsidRDefault="00E54262" w:rsidP="001F4E2C">
      <w:pPr>
        <w:pStyle w:val="3"/>
      </w:pPr>
      <w:r>
        <w:rPr>
          <w:rFonts w:hint="eastAsia"/>
        </w:rPr>
        <w:t>变量</w:t>
      </w:r>
      <w:r w:rsidR="00DF66E0">
        <w:rPr>
          <w:rFonts w:hint="eastAsia"/>
        </w:rPr>
        <w:t>赋值</w:t>
      </w:r>
    </w:p>
    <w:p w14:paraId="4C5CD71A" w14:textId="4B240E4A" w:rsidR="00DE53F3" w:rsidRDefault="00DE53F3" w:rsidP="00DE53F3">
      <w:r>
        <w:rPr>
          <w:rFonts w:hint="eastAsia"/>
        </w:rPr>
        <w:t>变量格式如下：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1A9E" w14:paraId="529B177D" w14:textId="77777777" w:rsidTr="00B71A9E">
        <w:tc>
          <w:tcPr>
            <w:tcW w:w="8296" w:type="dxa"/>
          </w:tcPr>
          <w:p w14:paraId="15E378B9" w14:textId="2C9B3FD6" w:rsidR="00B71A9E" w:rsidRPr="00B71A9E" w:rsidRDefault="00B71A9E" w:rsidP="00DE53F3">
            <w:pPr>
              <w:rPr>
                <w:rFonts w:ascii="Helvetica" w:hAnsi="Helvetica" w:cs="Helvetica"/>
                <w:color w:val="33333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color w:val="333333"/>
                <w:shd w:val="clear" w:color="auto" w:fill="FFFFFF"/>
              </w:rPr>
              <w:t>$</w:t>
            </w:r>
            <w:r>
              <w:rPr>
                <w:rFonts w:ascii="Helvetica" w:hAnsi="Helvetica" w:cs="Helvetica"/>
                <w:color w:val="333333"/>
                <w:shd w:val="clear" w:color="auto" w:fill="FFFFFF"/>
              </w:rPr>
              <w:t>变量名</w:t>
            </w:r>
            <w:r>
              <w:rPr>
                <w:rFonts w:ascii="Helvetica" w:hAnsi="Helvetica" w:cs="Helvetica"/>
                <w:color w:val="333333"/>
                <w:shd w:val="clear" w:color="auto" w:fill="FFFFFF"/>
              </w:rPr>
              <w:t xml:space="preserve"> = </w:t>
            </w:r>
            <w:r>
              <w:rPr>
                <w:rFonts w:ascii="Helvetica" w:hAnsi="Helvetica" w:cs="Helvetica"/>
                <w:color w:val="333333"/>
                <w:shd w:val="clear" w:color="auto" w:fill="FFFFFF"/>
              </w:rPr>
              <w:t>变量值</w:t>
            </w:r>
          </w:p>
        </w:tc>
      </w:tr>
    </w:tbl>
    <w:p w14:paraId="7391664E" w14:textId="7D1137A3" w:rsidR="00061D89" w:rsidRDefault="00B369E4" w:rsidP="00DE53F3">
      <w:r>
        <w:rPr>
          <w:rFonts w:hint="eastAsia"/>
        </w:rPr>
        <w:t>$</w:t>
      </w:r>
      <w:r>
        <w:rPr>
          <w:rFonts w:hint="eastAsia"/>
        </w:rPr>
        <w:t>不是变量名的一部分</w:t>
      </w:r>
      <w:r w:rsidR="00D2345A">
        <w:rPr>
          <w:rFonts w:hint="eastAsia"/>
        </w:rPr>
        <w:t>，从以下示例可以看出其中的区别。</w:t>
      </w:r>
    </w:p>
    <w:p w14:paraId="2BEC9D81" w14:textId="77777777" w:rsidR="00C63D71" w:rsidRDefault="00C63D71" w:rsidP="00DE53F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8F1" w14:paraId="6E8D13F4" w14:textId="77777777" w:rsidTr="00A928F1">
        <w:tc>
          <w:tcPr>
            <w:tcW w:w="8296" w:type="dxa"/>
          </w:tcPr>
          <w:p w14:paraId="68E6851A" w14:textId="3AF50C2F" w:rsidR="00A928F1" w:rsidRDefault="00903418" w:rsidP="00DE53F3">
            <w:r>
              <w:rPr>
                <w:rFonts w:hint="eastAsia"/>
              </w:rPr>
              <w:t>示例</w:t>
            </w:r>
          </w:p>
        </w:tc>
      </w:tr>
      <w:tr w:rsidR="00A928F1" w14:paraId="768D7FE8" w14:textId="77777777" w:rsidTr="00A928F1">
        <w:tc>
          <w:tcPr>
            <w:tcW w:w="8296" w:type="dxa"/>
          </w:tcPr>
          <w:p w14:paraId="7AC827E2" w14:textId="77777777" w:rsidR="008D1976" w:rsidRDefault="008D1976" w:rsidP="008D1976">
            <w:r>
              <w:t>&lt;?php</w:t>
            </w:r>
          </w:p>
          <w:p w14:paraId="35436BDB" w14:textId="6BAF0C60" w:rsidR="00A928F1" w:rsidRDefault="008D1976" w:rsidP="008D1976">
            <w:r>
              <w:t xml:space="preserve">    $name = "orange";</w:t>
            </w:r>
          </w:p>
        </w:tc>
      </w:tr>
      <w:tr w:rsidR="00903418" w14:paraId="47E7D8CE" w14:textId="77777777" w:rsidTr="00A928F1">
        <w:tc>
          <w:tcPr>
            <w:tcW w:w="8296" w:type="dxa"/>
          </w:tcPr>
          <w:p w14:paraId="21F3EE91" w14:textId="77777777" w:rsidR="00903418" w:rsidRDefault="008D1976" w:rsidP="00DE53F3">
            <w:r>
              <w:rPr>
                <w:rFonts w:hint="eastAsia"/>
              </w:rPr>
              <w:lastRenderedPageBreak/>
              <w:t>说明：</w:t>
            </w:r>
          </w:p>
          <w:p w14:paraId="2B4133E1" w14:textId="7F701A4C" w:rsidR="0080401E" w:rsidRDefault="0080401E" w:rsidP="00DE53F3">
            <w:r>
              <w:rPr>
                <w:rFonts w:hint="eastAsia"/>
              </w:rPr>
              <w:t>$</w:t>
            </w:r>
            <w:r>
              <w:t xml:space="preserve">name </w:t>
            </w:r>
            <w:r>
              <w:rPr>
                <w:rFonts w:hint="eastAsia"/>
              </w:rPr>
              <w:t>为变量</w:t>
            </w:r>
          </w:p>
          <w:p w14:paraId="7A8C875F" w14:textId="363F08CB" w:rsidR="008D1976" w:rsidRDefault="008D1976" w:rsidP="00DE53F3">
            <w:r>
              <w:rPr>
                <w:rFonts w:hint="eastAsia"/>
              </w:rPr>
              <w:t>n</w:t>
            </w:r>
            <w:r>
              <w:t xml:space="preserve">ame </w:t>
            </w:r>
            <w:r>
              <w:rPr>
                <w:rFonts w:hint="eastAsia"/>
              </w:rPr>
              <w:t>为变量名</w:t>
            </w:r>
          </w:p>
          <w:p w14:paraId="2BAA861D" w14:textId="0AADD477" w:rsidR="008D1976" w:rsidRDefault="008D1976" w:rsidP="00DE53F3">
            <w:r>
              <w:rPr>
                <w:rFonts w:hint="eastAsia"/>
              </w:rPr>
              <w:t>orange</w:t>
            </w:r>
            <w:r>
              <w:rPr>
                <w:rFonts w:hint="eastAsia"/>
              </w:rPr>
              <w:t>为变量值</w:t>
            </w:r>
          </w:p>
        </w:tc>
      </w:tr>
    </w:tbl>
    <w:p w14:paraId="4B323728" w14:textId="77777777" w:rsidR="00061D89" w:rsidRPr="00DE53F3" w:rsidRDefault="00061D89" w:rsidP="00DE53F3"/>
    <w:p w14:paraId="0CDBAC7B" w14:textId="41364649" w:rsidR="00E54262" w:rsidRDefault="000E75D9" w:rsidP="000E75D9">
      <w:pPr>
        <w:pStyle w:val="4"/>
      </w:pPr>
      <w:r>
        <w:rPr>
          <w:rFonts w:hint="eastAsia"/>
        </w:rPr>
        <w:t>普通赋值</w:t>
      </w:r>
    </w:p>
    <w:p w14:paraId="5A332E93" w14:textId="77777777" w:rsidR="000E75D9" w:rsidRPr="000E75D9" w:rsidRDefault="000E75D9" w:rsidP="000E75D9"/>
    <w:p w14:paraId="6CDC11E0" w14:textId="51A6B583" w:rsidR="000E75D9" w:rsidRDefault="000E75D9" w:rsidP="000E75D9"/>
    <w:p w14:paraId="038E353D" w14:textId="03CC8892" w:rsidR="000E75D9" w:rsidRDefault="000E75D9" w:rsidP="000E75D9">
      <w:pPr>
        <w:pStyle w:val="4"/>
      </w:pPr>
      <w:r>
        <w:rPr>
          <w:rFonts w:hint="eastAsia"/>
        </w:rPr>
        <w:t>引用赋值</w:t>
      </w:r>
    </w:p>
    <w:p w14:paraId="589FF95E" w14:textId="58153819" w:rsidR="00B97712" w:rsidRPr="00B97712" w:rsidRDefault="00B97712" w:rsidP="00B97712">
      <w:r>
        <w:rPr>
          <w:rFonts w:hint="eastAsia"/>
        </w:rPr>
        <w:t>引用赋值是值用不同的名字来访问同一个变量地址的内容</w:t>
      </w:r>
      <w:r w:rsidR="002F3DDB">
        <w:rPr>
          <w:rFonts w:hint="eastAsia"/>
        </w:rPr>
        <w:t>，当改版其中一个变量的值时，另一个也跟着发生变化。</w:t>
      </w:r>
      <w:r w:rsidR="006B74EE">
        <w:rPr>
          <w:rFonts w:hint="eastAsia"/>
        </w:rPr>
        <w:t>使用“</w:t>
      </w:r>
      <w:r w:rsidR="006B74EE">
        <w:rPr>
          <w:rFonts w:hint="eastAsia"/>
        </w:rPr>
        <w:t>&amp;</w:t>
      </w:r>
      <w:r w:rsidR="006B74EE">
        <w:rPr>
          <w:rFonts w:hint="eastAsia"/>
        </w:rPr>
        <w:t>”符号来表示引用。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7712" w14:paraId="4AF60E60" w14:textId="77777777" w:rsidTr="00B97712">
        <w:tc>
          <w:tcPr>
            <w:tcW w:w="8296" w:type="dxa"/>
          </w:tcPr>
          <w:p w14:paraId="6A4A75E1" w14:textId="77777777" w:rsidR="00885C20" w:rsidRDefault="00885C20" w:rsidP="00885C20">
            <w:r>
              <w:t>&lt;?php</w:t>
            </w:r>
          </w:p>
          <w:p w14:paraId="45991640" w14:textId="77777777" w:rsidR="00885C20" w:rsidRDefault="00885C20" w:rsidP="00885C20">
            <w:r>
              <w:t>$i = "orange";</w:t>
            </w:r>
          </w:p>
          <w:p w14:paraId="1CF7631A" w14:textId="77777777" w:rsidR="00885C20" w:rsidRDefault="00885C20" w:rsidP="00885C20">
            <w:r>
              <w:t>echo $i;</w:t>
            </w:r>
          </w:p>
          <w:p w14:paraId="59A1ABB8" w14:textId="77777777" w:rsidR="00885C20" w:rsidRDefault="00885C20" w:rsidP="00885C20">
            <w:r>
              <w:t>echo "&lt;br/&gt;";</w:t>
            </w:r>
          </w:p>
          <w:p w14:paraId="2A45926E" w14:textId="77777777" w:rsidR="00885C20" w:rsidRDefault="00885C20" w:rsidP="00885C20">
            <w:r>
              <w:t>/*</w:t>
            </w:r>
          </w:p>
          <w:p w14:paraId="4A0F3E9B" w14:textId="77777777" w:rsidR="00885C20" w:rsidRDefault="00885C20" w:rsidP="00885C20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>$i</w:t>
            </w:r>
            <w:r>
              <w:rPr>
                <w:rFonts w:hint="eastAsia"/>
              </w:rPr>
              <w:t>的地址保存到</w:t>
            </w:r>
            <w:r>
              <w:rPr>
                <w:rFonts w:hint="eastAsia"/>
              </w:rPr>
              <w:t>$j</w:t>
            </w:r>
            <w:r>
              <w:rPr>
                <w:rFonts w:hint="eastAsia"/>
              </w:rPr>
              <w:t>中，因此</w:t>
            </w:r>
            <w:r>
              <w:rPr>
                <w:rFonts w:hint="eastAsia"/>
              </w:rPr>
              <w:t>$j</w:t>
            </w:r>
            <w:r>
              <w:rPr>
                <w:rFonts w:hint="eastAsia"/>
              </w:rPr>
              <w:t>引用了</w:t>
            </w:r>
            <w:r>
              <w:rPr>
                <w:rFonts w:hint="eastAsia"/>
              </w:rPr>
              <w:t>$i</w:t>
            </w:r>
            <w:r>
              <w:rPr>
                <w:rFonts w:hint="eastAsia"/>
              </w:rPr>
              <w:t>的值</w:t>
            </w:r>
          </w:p>
          <w:p w14:paraId="45E1A670" w14:textId="77777777" w:rsidR="00885C20" w:rsidRDefault="00885C20" w:rsidP="00885C20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因此，修改</w:t>
            </w:r>
            <w:r>
              <w:rPr>
                <w:rFonts w:hint="eastAsia"/>
              </w:rPr>
              <w:t>$j</w:t>
            </w:r>
            <w:r>
              <w:rPr>
                <w:rFonts w:hint="eastAsia"/>
              </w:rPr>
              <w:t>的值就是修改</w:t>
            </w:r>
            <w:r>
              <w:rPr>
                <w:rFonts w:hint="eastAsia"/>
              </w:rPr>
              <w:t>$i</w:t>
            </w:r>
            <w:r>
              <w:rPr>
                <w:rFonts w:hint="eastAsia"/>
              </w:rPr>
              <w:t>的值</w:t>
            </w:r>
          </w:p>
          <w:p w14:paraId="7CBAE044" w14:textId="77777777" w:rsidR="00885C20" w:rsidRDefault="00885C20" w:rsidP="00885C20">
            <w:r>
              <w:t xml:space="preserve"> */</w:t>
            </w:r>
          </w:p>
          <w:p w14:paraId="283A78C8" w14:textId="77777777" w:rsidR="00885C20" w:rsidRDefault="00885C20" w:rsidP="00885C20">
            <w:r>
              <w:t>$j =&amp; $i;</w:t>
            </w:r>
          </w:p>
          <w:p w14:paraId="66384FAB" w14:textId="77777777" w:rsidR="00885C20" w:rsidRDefault="00885C20" w:rsidP="00885C20">
            <w:r>
              <w:t>$j = "zheng";</w:t>
            </w:r>
          </w:p>
          <w:p w14:paraId="19554A1C" w14:textId="77777777" w:rsidR="00885C20" w:rsidRDefault="00885C20" w:rsidP="00885C20">
            <w:r>
              <w:t>echo $i;</w:t>
            </w:r>
          </w:p>
          <w:p w14:paraId="7808D8BA" w14:textId="77777777" w:rsidR="00885C20" w:rsidRDefault="00885C20" w:rsidP="00885C20">
            <w:r>
              <w:t>echo "&lt;br/&gt;";</w:t>
            </w:r>
          </w:p>
          <w:p w14:paraId="316A02B1" w14:textId="066F5F7E" w:rsidR="00B97712" w:rsidRPr="00061440" w:rsidRDefault="00885C20" w:rsidP="00885C20">
            <w:r>
              <w:t>echo $j;</w:t>
            </w:r>
          </w:p>
        </w:tc>
      </w:tr>
      <w:tr w:rsidR="00FC415B" w14:paraId="3C6F8C85" w14:textId="77777777" w:rsidTr="00B97712">
        <w:tc>
          <w:tcPr>
            <w:tcW w:w="8296" w:type="dxa"/>
          </w:tcPr>
          <w:p w14:paraId="4F88569C" w14:textId="14F2CBD6" w:rsidR="00FC415B" w:rsidRDefault="00FC415B" w:rsidP="00FC415B">
            <w:r>
              <w:rPr>
                <w:rFonts w:hint="eastAsia"/>
              </w:rPr>
              <w:t>输出结果</w:t>
            </w:r>
          </w:p>
        </w:tc>
      </w:tr>
      <w:tr w:rsidR="00FC415B" w14:paraId="0BAC1C29" w14:textId="77777777" w:rsidTr="00B97712">
        <w:tc>
          <w:tcPr>
            <w:tcW w:w="8296" w:type="dxa"/>
          </w:tcPr>
          <w:p w14:paraId="1805357A" w14:textId="77777777" w:rsidR="00FC415B" w:rsidRDefault="00FC415B" w:rsidP="00FC415B">
            <w:r>
              <w:t>orange</w:t>
            </w:r>
          </w:p>
          <w:p w14:paraId="1AE13B13" w14:textId="77777777" w:rsidR="00FC415B" w:rsidRDefault="00FC415B" w:rsidP="00FC415B">
            <w:r>
              <w:t>zheng</w:t>
            </w:r>
          </w:p>
          <w:p w14:paraId="38A0CB82" w14:textId="4DA412C1" w:rsidR="00FC415B" w:rsidRDefault="00FC415B" w:rsidP="00FC415B">
            <w:r>
              <w:t>zheng</w:t>
            </w:r>
          </w:p>
        </w:tc>
      </w:tr>
    </w:tbl>
    <w:p w14:paraId="00B8E42B" w14:textId="3F12F90B" w:rsidR="00B97712" w:rsidRDefault="00B97712" w:rsidP="00B97712"/>
    <w:p w14:paraId="55E8E147" w14:textId="77777777" w:rsidR="00332A98" w:rsidRPr="00B97712" w:rsidRDefault="00332A98" w:rsidP="00B97712"/>
    <w:p w14:paraId="326853F4" w14:textId="77777777" w:rsidR="000E75D9" w:rsidRDefault="000E75D9" w:rsidP="001D3F33"/>
    <w:p w14:paraId="30E4058C" w14:textId="70DF1E7E" w:rsidR="00E54262" w:rsidRDefault="00E54262" w:rsidP="001F4E2C">
      <w:pPr>
        <w:pStyle w:val="3"/>
      </w:pPr>
      <w:r>
        <w:rPr>
          <w:rFonts w:hint="eastAsia"/>
        </w:rPr>
        <w:t>变量特点</w:t>
      </w:r>
    </w:p>
    <w:p w14:paraId="746DC3E2" w14:textId="043A203A" w:rsidR="001D3F33" w:rsidRDefault="0096755F" w:rsidP="001D3F33">
      <w:r w:rsidRPr="0096755F">
        <w:rPr>
          <w:rFonts w:hint="eastAsia"/>
        </w:rPr>
        <w:t>在</w:t>
      </w:r>
      <w:r w:rsidRPr="0096755F">
        <w:rPr>
          <w:rFonts w:hint="eastAsia"/>
        </w:rPr>
        <w:t xml:space="preserve"> PHP </w:t>
      </w:r>
      <w:r w:rsidRPr="0096755F">
        <w:rPr>
          <w:rFonts w:hint="eastAsia"/>
        </w:rPr>
        <w:t>中，变量属于</w:t>
      </w:r>
      <w:r w:rsidRPr="00A7707D">
        <w:rPr>
          <w:rFonts w:hint="eastAsia"/>
          <w:b/>
          <w:bCs/>
          <w:color w:val="00B050"/>
        </w:rPr>
        <w:t>弱类型</w:t>
      </w:r>
      <w:r w:rsidRPr="0096755F">
        <w:rPr>
          <w:rFonts w:hint="eastAsia"/>
        </w:rPr>
        <w:t>，同一个变量可以保存不同数据类型的变量值，比如：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2348" w14:paraId="6A6687CC" w14:textId="77777777" w:rsidTr="0096755F">
        <w:tc>
          <w:tcPr>
            <w:tcW w:w="8296" w:type="dxa"/>
          </w:tcPr>
          <w:p w14:paraId="68D26481" w14:textId="7A747C44" w:rsidR="002C2348" w:rsidRDefault="002C2348" w:rsidP="0096755F">
            <w:r>
              <w:rPr>
                <w:rFonts w:hint="eastAsia"/>
              </w:rPr>
              <w:t>示例</w:t>
            </w:r>
          </w:p>
        </w:tc>
      </w:tr>
      <w:tr w:rsidR="0096755F" w14:paraId="4882E2B2" w14:textId="77777777" w:rsidTr="0096755F">
        <w:tc>
          <w:tcPr>
            <w:tcW w:w="8296" w:type="dxa"/>
          </w:tcPr>
          <w:p w14:paraId="11F03309" w14:textId="77777777" w:rsidR="0096755F" w:rsidRDefault="0096755F" w:rsidP="0096755F">
            <w:r>
              <w:t>&lt;?php</w:t>
            </w:r>
          </w:p>
          <w:p w14:paraId="46E28E93" w14:textId="77777777" w:rsidR="0096755F" w:rsidRDefault="0096755F" w:rsidP="0096755F">
            <w:r>
              <w:rPr>
                <w:rFonts w:hint="eastAsia"/>
              </w:rPr>
              <w:t xml:space="preserve">    $age = 25; // </w:t>
            </w:r>
            <w:r>
              <w:rPr>
                <w:rFonts w:hint="eastAsia"/>
              </w:rPr>
              <w:t>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正确</w:t>
            </w:r>
          </w:p>
          <w:p w14:paraId="7C8480FB" w14:textId="77777777" w:rsidR="0096755F" w:rsidRDefault="0096755F" w:rsidP="0096755F">
            <w:r>
              <w:t xml:space="preserve">    print $age;</w:t>
            </w:r>
          </w:p>
          <w:p w14:paraId="02550663" w14:textId="77777777" w:rsidR="0096755F" w:rsidRDefault="0096755F" w:rsidP="0096755F">
            <w:r>
              <w:rPr>
                <w:rFonts w:hint="eastAsia"/>
              </w:rPr>
              <w:t xml:space="preserve">    $age = "orange"; // </w:t>
            </w:r>
            <w:r>
              <w:rPr>
                <w:rFonts w:hint="eastAsia"/>
              </w:rPr>
              <w:t>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正确</w:t>
            </w:r>
          </w:p>
          <w:p w14:paraId="12E2B858" w14:textId="77777777" w:rsidR="0096755F" w:rsidRDefault="0096755F" w:rsidP="0096755F">
            <w:r>
              <w:t xml:space="preserve">    print $age;</w:t>
            </w:r>
          </w:p>
          <w:p w14:paraId="1EC6BA2D" w14:textId="77777777" w:rsidR="0096755F" w:rsidRDefault="0096755F" w:rsidP="0096755F">
            <w:r>
              <w:rPr>
                <w:rFonts w:hint="eastAsia"/>
              </w:rPr>
              <w:t xml:space="preserve">    $age = true; // </w:t>
            </w:r>
            <w:r>
              <w:rPr>
                <w:rFonts w:hint="eastAsia"/>
              </w:rPr>
              <w:t>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正确</w:t>
            </w:r>
          </w:p>
          <w:p w14:paraId="48E10F4A" w14:textId="77777777" w:rsidR="0096755F" w:rsidRDefault="0096755F" w:rsidP="0096755F">
            <w:r>
              <w:lastRenderedPageBreak/>
              <w:t xml:space="preserve">    print $age;</w:t>
            </w:r>
          </w:p>
          <w:p w14:paraId="7D145389" w14:textId="77777777" w:rsidR="0096755F" w:rsidRDefault="0096755F" w:rsidP="0096755F">
            <w:r>
              <w:rPr>
                <w:rFonts w:hint="eastAsia"/>
              </w:rPr>
              <w:t xml:space="preserve">    $age = 45.89; // </w:t>
            </w:r>
            <w:r>
              <w:rPr>
                <w:rFonts w:hint="eastAsia"/>
              </w:rPr>
              <w:t>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正确</w:t>
            </w:r>
          </w:p>
          <w:p w14:paraId="11E63B70" w14:textId="0FD59DD1" w:rsidR="0096755F" w:rsidRDefault="0096755F" w:rsidP="0096755F">
            <w:r>
              <w:t xml:space="preserve">    print $age;</w:t>
            </w:r>
          </w:p>
        </w:tc>
      </w:tr>
    </w:tbl>
    <w:p w14:paraId="44F3055F" w14:textId="6E9FFFF0" w:rsidR="0096755F" w:rsidRPr="001D3F33" w:rsidRDefault="0096755F" w:rsidP="001D3F33">
      <w:r w:rsidRPr="0096755F">
        <w:rPr>
          <w:rFonts w:hint="eastAsia"/>
        </w:rPr>
        <w:lastRenderedPageBreak/>
        <w:t>如上例子所示，可以给变量</w:t>
      </w:r>
      <w:r w:rsidRPr="0096755F">
        <w:rPr>
          <w:rFonts w:hint="eastAsia"/>
        </w:rPr>
        <w:t xml:space="preserve"> age </w:t>
      </w:r>
      <w:r w:rsidRPr="0096755F">
        <w:rPr>
          <w:rFonts w:hint="eastAsia"/>
        </w:rPr>
        <w:t>定义不同数据类型的值。</w:t>
      </w:r>
    </w:p>
    <w:p w14:paraId="658AE002" w14:textId="6ABFDA31" w:rsidR="00D93EDD" w:rsidRDefault="00D93EDD" w:rsidP="00D93EDD"/>
    <w:p w14:paraId="5D2267C2" w14:textId="4B7DC90E" w:rsidR="002919BE" w:rsidRDefault="002919BE" w:rsidP="001C7E07">
      <w:pPr>
        <w:pStyle w:val="3"/>
      </w:pPr>
      <w:r>
        <w:rPr>
          <w:rFonts w:hint="eastAsia"/>
        </w:rPr>
        <w:t>预定义变量</w:t>
      </w:r>
    </w:p>
    <w:p w14:paraId="3396F501" w14:textId="4141F5D0" w:rsidR="00D74185" w:rsidRDefault="00D74185" w:rsidP="00D7418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74185" w14:paraId="25F442CC" w14:textId="77777777" w:rsidTr="000C05B8">
        <w:tc>
          <w:tcPr>
            <w:tcW w:w="8296" w:type="dxa"/>
            <w:gridSpan w:val="2"/>
          </w:tcPr>
          <w:p w14:paraId="3D880352" w14:textId="3C2A6115" w:rsidR="00D74185" w:rsidRDefault="00D74185" w:rsidP="000C05B8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  <w:r>
              <w:rPr>
                <w:rFonts w:hint="eastAsia"/>
              </w:rPr>
              <w:t>中的预定义变量</w:t>
            </w:r>
          </w:p>
        </w:tc>
      </w:tr>
      <w:tr w:rsidR="001E18A3" w14:paraId="4A694AEB" w14:textId="77777777" w:rsidTr="000C05B8">
        <w:tc>
          <w:tcPr>
            <w:tcW w:w="4148" w:type="dxa"/>
          </w:tcPr>
          <w:p w14:paraId="1AABD416" w14:textId="089FD187" w:rsidR="001E18A3" w:rsidRPr="00281D95" w:rsidRDefault="001E18A3" w:rsidP="000C05B8">
            <w:r w:rsidRPr="001E18A3">
              <w:t>$GLOBALS</w:t>
            </w:r>
          </w:p>
        </w:tc>
        <w:tc>
          <w:tcPr>
            <w:tcW w:w="4148" w:type="dxa"/>
          </w:tcPr>
          <w:p w14:paraId="4CF41227" w14:textId="72DDCE8E" w:rsidR="001E18A3" w:rsidRDefault="00BD7742" w:rsidP="000C05B8">
            <w:r w:rsidRPr="00BD7742">
              <w:rPr>
                <w:rFonts w:hint="eastAsia"/>
              </w:rPr>
              <w:t>Global</w:t>
            </w:r>
            <w:r w:rsidRPr="00BD7742">
              <w:rPr>
                <w:rFonts w:hint="eastAsia"/>
              </w:rPr>
              <w:t>变量</w:t>
            </w:r>
          </w:p>
        </w:tc>
      </w:tr>
      <w:tr w:rsidR="00281D95" w14:paraId="36F7E1D4" w14:textId="77777777" w:rsidTr="000C05B8">
        <w:tc>
          <w:tcPr>
            <w:tcW w:w="4148" w:type="dxa"/>
          </w:tcPr>
          <w:p w14:paraId="0AE8E2D5" w14:textId="42703391" w:rsidR="00281D95" w:rsidRPr="00281D95" w:rsidRDefault="00281D95" w:rsidP="000C05B8">
            <w:r w:rsidRPr="00281D95">
              <w:t>$_SERVER</w:t>
            </w:r>
          </w:p>
        </w:tc>
        <w:tc>
          <w:tcPr>
            <w:tcW w:w="4148" w:type="dxa"/>
          </w:tcPr>
          <w:p w14:paraId="2352B509" w14:textId="2F1B9417" w:rsidR="00281D95" w:rsidRDefault="00823DE0" w:rsidP="000C05B8">
            <w:r w:rsidRPr="00823DE0">
              <w:rPr>
                <w:rFonts w:hint="eastAsia"/>
              </w:rPr>
              <w:t>服务器变量</w:t>
            </w:r>
          </w:p>
        </w:tc>
      </w:tr>
      <w:tr w:rsidR="00D74185" w14:paraId="27F14ED9" w14:textId="77777777" w:rsidTr="000C05B8">
        <w:tc>
          <w:tcPr>
            <w:tcW w:w="4148" w:type="dxa"/>
          </w:tcPr>
          <w:p w14:paraId="26B35611" w14:textId="7E5D6C11" w:rsidR="00D74185" w:rsidRDefault="00281D95" w:rsidP="000C05B8">
            <w:r w:rsidRPr="00281D95">
              <w:t>$_COOKIE</w:t>
            </w:r>
          </w:p>
        </w:tc>
        <w:tc>
          <w:tcPr>
            <w:tcW w:w="4148" w:type="dxa"/>
          </w:tcPr>
          <w:p w14:paraId="48F9885E" w14:textId="3A3DC809" w:rsidR="00D74185" w:rsidRDefault="009E44C2" w:rsidP="000C05B8">
            <w:r w:rsidRPr="009E44C2">
              <w:t>Cookies</w:t>
            </w:r>
            <w:r w:rsidR="00922438" w:rsidRPr="00922438">
              <w:rPr>
                <w:rFonts w:hint="eastAsia"/>
              </w:rPr>
              <w:t>变量</w:t>
            </w:r>
          </w:p>
        </w:tc>
      </w:tr>
      <w:tr w:rsidR="00D74185" w14:paraId="79CA62E0" w14:textId="77777777" w:rsidTr="000C05B8">
        <w:tc>
          <w:tcPr>
            <w:tcW w:w="4148" w:type="dxa"/>
          </w:tcPr>
          <w:p w14:paraId="6F6AA65B" w14:textId="1876EA9B" w:rsidR="00D74185" w:rsidRDefault="00281D95" w:rsidP="000C05B8">
            <w:r w:rsidRPr="00281D95">
              <w:t>$_SESSION</w:t>
            </w:r>
          </w:p>
        </w:tc>
        <w:tc>
          <w:tcPr>
            <w:tcW w:w="4148" w:type="dxa"/>
          </w:tcPr>
          <w:p w14:paraId="697CF4DB" w14:textId="17D3C6FA" w:rsidR="00D74185" w:rsidRDefault="00922438" w:rsidP="000C05B8">
            <w:r w:rsidRPr="00922438">
              <w:rPr>
                <w:rFonts w:hint="eastAsia"/>
              </w:rPr>
              <w:t>Session</w:t>
            </w:r>
            <w:r w:rsidRPr="00922438">
              <w:rPr>
                <w:rFonts w:hint="eastAsia"/>
              </w:rPr>
              <w:t>变量</w:t>
            </w:r>
          </w:p>
        </w:tc>
      </w:tr>
      <w:tr w:rsidR="00D74185" w14:paraId="57C1AD0D" w14:textId="77777777" w:rsidTr="000C05B8">
        <w:tc>
          <w:tcPr>
            <w:tcW w:w="4148" w:type="dxa"/>
          </w:tcPr>
          <w:p w14:paraId="64402C1A" w14:textId="28C686A9" w:rsidR="00D74185" w:rsidRDefault="00CD1F6C" w:rsidP="000C05B8">
            <w:r w:rsidRPr="00CD1F6C">
              <w:t>$_FILES</w:t>
            </w:r>
          </w:p>
        </w:tc>
        <w:tc>
          <w:tcPr>
            <w:tcW w:w="4148" w:type="dxa"/>
          </w:tcPr>
          <w:p w14:paraId="0CE8BDAF" w14:textId="5447873B" w:rsidR="00D74185" w:rsidRDefault="009E44C2" w:rsidP="000C05B8">
            <w:r w:rsidRPr="009E44C2">
              <w:rPr>
                <w:rFonts w:hint="eastAsia"/>
              </w:rPr>
              <w:t>文件上传变量</w:t>
            </w:r>
          </w:p>
        </w:tc>
      </w:tr>
      <w:tr w:rsidR="00D74185" w14:paraId="076A801B" w14:textId="77777777" w:rsidTr="000C05B8">
        <w:tc>
          <w:tcPr>
            <w:tcW w:w="4148" w:type="dxa"/>
          </w:tcPr>
          <w:p w14:paraId="3C18BAB1" w14:textId="6C2FB065" w:rsidR="00D74185" w:rsidRDefault="00CD1F6C" w:rsidP="000C05B8">
            <w:r w:rsidRPr="00CD1F6C">
              <w:t>$_REQUEST</w:t>
            </w:r>
          </w:p>
        </w:tc>
        <w:tc>
          <w:tcPr>
            <w:tcW w:w="4148" w:type="dxa"/>
          </w:tcPr>
          <w:p w14:paraId="1BBEF284" w14:textId="23CC1ADE" w:rsidR="00D74185" w:rsidRDefault="00823DE0" w:rsidP="000C05B8">
            <w:r w:rsidRPr="00CD1F6C">
              <w:t>REQUEST</w:t>
            </w:r>
            <w:r w:rsidRPr="00823DE0">
              <w:rPr>
                <w:rFonts w:hint="eastAsia"/>
              </w:rPr>
              <w:t>变量</w:t>
            </w:r>
          </w:p>
        </w:tc>
      </w:tr>
      <w:tr w:rsidR="00D74185" w14:paraId="7248AEEE" w14:textId="77777777" w:rsidTr="000C05B8">
        <w:tc>
          <w:tcPr>
            <w:tcW w:w="4148" w:type="dxa"/>
          </w:tcPr>
          <w:p w14:paraId="1BC15098" w14:textId="37C6156B" w:rsidR="00D74185" w:rsidRDefault="00CD1F6C" w:rsidP="000C05B8">
            <w:r w:rsidRPr="00CD1F6C">
              <w:t>$_GET</w:t>
            </w:r>
          </w:p>
        </w:tc>
        <w:tc>
          <w:tcPr>
            <w:tcW w:w="4148" w:type="dxa"/>
          </w:tcPr>
          <w:p w14:paraId="623DA751" w14:textId="6ADA4EE9" w:rsidR="00D74185" w:rsidRDefault="00823DE0" w:rsidP="000C05B8">
            <w:r w:rsidRPr="00823DE0">
              <w:rPr>
                <w:rFonts w:hint="eastAsia"/>
              </w:rPr>
              <w:t xml:space="preserve">GET </w:t>
            </w:r>
            <w:r w:rsidRPr="00823DE0">
              <w:rPr>
                <w:rFonts w:hint="eastAsia"/>
              </w:rPr>
              <w:t>变量</w:t>
            </w:r>
          </w:p>
        </w:tc>
      </w:tr>
      <w:tr w:rsidR="00D74185" w14:paraId="5AA466D8" w14:textId="77777777" w:rsidTr="000C05B8">
        <w:tc>
          <w:tcPr>
            <w:tcW w:w="4148" w:type="dxa"/>
          </w:tcPr>
          <w:p w14:paraId="696BDEDD" w14:textId="62F1E415" w:rsidR="00D74185" w:rsidRDefault="00CD1F6C" w:rsidP="000C05B8">
            <w:r w:rsidRPr="00CD1F6C">
              <w:t>$_POST</w:t>
            </w:r>
          </w:p>
        </w:tc>
        <w:tc>
          <w:tcPr>
            <w:tcW w:w="4148" w:type="dxa"/>
          </w:tcPr>
          <w:p w14:paraId="6A51AE9B" w14:textId="6DB60639" w:rsidR="00D74185" w:rsidRDefault="00823DE0" w:rsidP="000C05B8">
            <w:r w:rsidRPr="00823DE0">
              <w:rPr>
                <w:rFonts w:hint="eastAsia"/>
              </w:rPr>
              <w:t>POST</w:t>
            </w:r>
            <w:r w:rsidRPr="00823DE0">
              <w:rPr>
                <w:rFonts w:hint="eastAsia"/>
              </w:rPr>
              <w:t>变量</w:t>
            </w:r>
          </w:p>
        </w:tc>
      </w:tr>
      <w:tr w:rsidR="00D74185" w14:paraId="49CE5C00" w14:textId="77777777" w:rsidTr="000C05B8">
        <w:tc>
          <w:tcPr>
            <w:tcW w:w="4148" w:type="dxa"/>
          </w:tcPr>
          <w:p w14:paraId="700A53F1" w14:textId="7D3E845F" w:rsidR="00D74185" w:rsidRDefault="00CD1F6C" w:rsidP="000C05B8">
            <w:r w:rsidRPr="00CD1F6C">
              <w:t>$_ENV</w:t>
            </w:r>
          </w:p>
        </w:tc>
        <w:tc>
          <w:tcPr>
            <w:tcW w:w="4148" w:type="dxa"/>
          </w:tcPr>
          <w:p w14:paraId="57433ED5" w14:textId="154F8645" w:rsidR="00D74185" w:rsidRDefault="00823DE0" w:rsidP="000C05B8">
            <w:r w:rsidRPr="00823DE0">
              <w:rPr>
                <w:rFonts w:hint="eastAsia"/>
              </w:rPr>
              <w:t>环境变量</w:t>
            </w:r>
          </w:p>
        </w:tc>
      </w:tr>
      <w:tr w:rsidR="00D74185" w14:paraId="73E6A11C" w14:textId="77777777" w:rsidTr="000C05B8">
        <w:tc>
          <w:tcPr>
            <w:tcW w:w="4148" w:type="dxa"/>
          </w:tcPr>
          <w:p w14:paraId="0CAC580D" w14:textId="276E4ACC" w:rsidR="00D74185" w:rsidRPr="006C4799" w:rsidRDefault="00345467" w:rsidP="000C05B8">
            <w:r w:rsidRPr="00345467">
              <w:t>$HTTP_RAW_POST_DATA</w:t>
            </w:r>
          </w:p>
        </w:tc>
        <w:tc>
          <w:tcPr>
            <w:tcW w:w="4148" w:type="dxa"/>
          </w:tcPr>
          <w:p w14:paraId="4ABA9B5A" w14:textId="26250AE7" w:rsidR="00D74185" w:rsidRDefault="00D74185" w:rsidP="000C05B8"/>
        </w:tc>
      </w:tr>
    </w:tbl>
    <w:p w14:paraId="1A800D39" w14:textId="0402A219" w:rsidR="00D74185" w:rsidRDefault="00D74185" w:rsidP="00D74185"/>
    <w:p w14:paraId="74114523" w14:textId="364EAB64" w:rsidR="00CD14DD" w:rsidRDefault="00CD14DD" w:rsidP="00D74185"/>
    <w:p w14:paraId="0311E1D7" w14:textId="77777777" w:rsidR="00345467" w:rsidRPr="00D74185" w:rsidRDefault="00345467" w:rsidP="00D74185"/>
    <w:p w14:paraId="0B9282D9" w14:textId="77777777" w:rsidR="001A36E3" w:rsidRPr="001A36E3" w:rsidRDefault="001A36E3" w:rsidP="001A36E3"/>
    <w:p w14:paraId="6B02A690" w14:textId="77777777" w:rsidR="001C7E07" w:rsidRPr="001C7E07" w:rsidRDefault="001C7E07" w:rsidP="001C7E07"/>
    <w:p w14:paraId="2AAAA3B8" w14:textId="076BCA11" w:rsidR="00E52773" w:rsidRDefault="00E52773" w:rsidP="00D93EDD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运算符</w:t>
      </w:r>
    </w:p>
    <w:p w14:paraId="4D33AB2B" w14:textId="1FE66E43" w:rsidR="001933FF" w:rsidRDefault="001933FF" w:rsidP="007C16E7">
      <w:pPr>
        <w:pStyle w:val="3"/>
      </w:pPr>
      <w:r>
        <w:rPr>
          <w:rFonts w:hint="eastAsia"/>
        </w:rPr>
        <w:t>算术运算符</w:t>
      </w:r>
    </w:p>
    <w:p w14:paraId="6620D0D0" w14:textId="5EEC4527" w:rsidR="009E3DA8" w:rsidRDefault="009E3DA8" w:rsidP="008F788D">
      <w:pPr>
        <w:pStyle w:val="3"/>
      </w:pPr>
      <w:r>
        <w:rPr>
          <w:rFonts w:hint="eastAsia"/>
        </w:rPr>
        <w:t>字符串操作符</w:t>
      </w:r>
    </w:p>
    <w:p w14:paraId="2925C721" w14:textId="2C4ED5CB" w:rsidR="009E3DA8" w:rsidRDefault="009E3DA8" w:rsidP="008F788D">
      <w:pPr>
        <w:pStyle w:val="3"/>
      </w:pPr>
      <w:r>
        <w:rPr>
          <w:rFonts w:hint="eastAsia"/>
        </w:rPr>
        <w:t>赋值运算符</w:t>
      </w:r>
    </w:p>
    <w:p w14:paraId="70FB778F" w14:textId="77777777" w:rsidR="009E3DA8" w:rsidRDefault="009E3DA8" w:rsidP="009E3DA8">
      <w:pPr>
        <w:pStyle w:val="3"/>
      </w:pPr>
      <w:r>
        <w:rPr>
          <w:rFonts w:hint="eastAsia"/>
        </w:rPr>
        <w:t>自增自减运算符</w:t>
      </w:r>
    </w:p>
    <w:p w14:paraId="676C96A0" w14:textId="77777777" w:rsidR="009E3DA8" w:rsidRPr="009E3DA8" w:rsidRDefault="009E3DA8" w:rsidP="009E3DA8"/>
    <w:p w14:paraId="6D55C256" w14:textId="57E904DA" w:rsidR="001933FF" w:rsidRDefault="001933FF" w:rsidP="007C16E7">
      <w:pPr>
        <w:pStyle w:val="3"/>
      </w:pPr>
      <w:r>
        <w:rPr>
          <w:rFonts w:hint="eastAsia"/>
        </w:rPr>
        <w:lastRenderedPageBreak/>
        <w:t>逻辑运算符</w:t>
      </w:r>
    </w:p>
    <w:p w14:paraId="216C1090" w14:textId="23532292" w:rsidR="001933FF" w:rsidRDefault="001933FF" w:rsidP="007C16E7">
      <w:pPr>
        <w:pStyle w:val="3"/>
      </w:pPr>
      <w:r>
        <w:rPr>
          <w:rFonts w:hint="eastAsia"/>
        </w:rPr>
        <w:t>比较运算符</w:t>
      </w:r>
    </w:p>
    <w:p w14:paraId="47620B36" w14:textId="7CEC61DD" w:rsidR="00046620" w:rsidRDefault="009D6ABC" w:rsidP="008F788D">
      <w:pPr>
        <w:pStyle w:val="3"/>
      </w:pPr>
      <w:r>
        <w:rPr>
          <w:rFonts w:hint="eastAsia"/>
        </w:rPr>
        <w:t>三元运算符</w:t>
      </w:r>
    </w:p>
    <w:p w14:paraId="3B0AA636" w14:textId="32A4B2A4" w:rsidR="00446C9F" w:rsidRDefault="00046620" w:rsidP="007C16E7">
      <w:pPr>
        <w:pStyle w:val="3"/>
      </w:pPr>
      <w:r>
        <w:rPr>
          <w:rFonts w:hint="eastAsia"/>
        </w:rPr>
        <w:t>位移</w:t>
      </w:r>
      <w:r w:rsidR="00446C9F">
        <w:rPr>
          <w:rFonts w:hint="eastAsia"/>
        </w:rPr>
        <w:t>运算符</w:t>
      </w:r>
    </w:p>
    <w:p w14:paraId="0D4EC57A" w14:textId="4C78317F" w:rsidR="00446C9F" w:rsidRPr="001933FF" w:rsidRDefault="009D6ABC" w:rsidP="008F788D">
      <w:pPr>
        <w:pStyle w:val="3"/>
      </w:pPr>
      <w:r>
        <w:rPr>
          <w:rFonts w:hint="eastAsia"/>
        </w:rPr>
        <w:t>运算符优先级</w:t>
      </w:r>
    </w:p>
    <w:p w14:paraId="4633409D" w14:textId="77777777" w:rsidR="00D93EDD" w:rsidRPr="00D93EDD" w:rsidRDefault="00D93EDD" w:rsidP="00D93EDD"/>
    <w:p w14:paraId="006A9FF5" w14:textId="404BC395" w:rsidR="00F9747E" w:rsidRDefault="00F9747E" w:rsidP="00D93EDD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表达式</w:t>
      </w:r>
    </w:p>
    <w:p w14:paraId="359AF263" w14:textId="77777777" w:rsidR="00F9747E" w:rsidRPr="00F9747E" w:rsidRDefault="00F9747E" w:rsidP="00F9747E"/>
    <w:p w14:paraId="1B69AF77" w14:textId="461DCDBD" w:rsidR="00E52773" w:rsidRDefault="00E52773" w:rsidP="00D93EDD">
      <w:pPr>
        <w:pStyle w:val="2"/>
      </w:pPr>
      <w:r>
        <w:rPr>
          <w:rFonts w:hint="eastAsia"/>
        </w:rPr>
        <w:t>P</w:t>
      </w:r>
      <w:r>
        <w:t>HP</w:t>
      </w:r>
      <w:r w:rsidR="006042AE">
        <w:rPr>
          <w:rFonts w:hint="eastAsia"/>
        </w:rPr>
        <w:t>流程控制</w:t>
      </w:r>
    </w:p>
    <w:p w14:paraId="2DB5F34D" w14:textId="7130FEED" w:rsidR="00FC24E6" w:rsidRDefault="00FC24E6" w:rsidP="00803951">
      <w:pPr>
        <w:pStyle w:val="3"/>
      </w:pPr>
      <w:r>
        <w:rPr>
          <w:rFonts w:hint="eastAsia"/>
        </w:rPr>
        <w:t>条件语句</w:t>
      </w:r>
    </w:p>
    <w:p w14:paraId="7FB0CC78" w14:textId="5F1986A4" w:rsidR="00D0276E" w:rsidRDefault="00945DAF" w:rsidP="00D0276E">
      <w:r>
        <w:rPr>
          <w:rFonts w:hint="eastAsia"/>
        </w:rPr>
        <w:t>if</w:t>
      </w:r>
      <w:r>
        <w:rPr>
          <w:rFonts w:hint="eastAsia"/>
        </w:rPr>
        <w:t>语句</w:t>
      </w:r>
    </w:p>
    <w:p w14:paraId="714F36D7" w14:textId="77777777" w:rsidR="00CC0EEC" w:rsidRDefault="00CC0EEC" w:rsidP="00D0276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0EEC" w14:paraId="53BA84CE" w14:textId="77777777" w:rsidTr="00CC0EEC">
        <w:tc>
          <w:tcPr>
            <w:tcW w:w="8296" w:type="dxa"/>
          </w:tcPr>
          <w:p w14:paraId="7ED1DA8E" w14:textId="274D649C" w:rsidR="00CC0EEC" w:rsidRDefault="00CC0EEC" w:rsidP="00D0276E">
            <w:r>
              <w:rPr>
                <w:rFonts w:hint="eastAsia"/>
              </w:rPr>
              <w:t>格式</w:t>
            </w:r>
          </w:p>
        </w:tc>
      </w:tr>
      <w:tr w:rsidR="00CC0EEC" w14:paraId="6307C87C" w14:textId="77777777" w:rsidTr="00CC0EEC">
        <w:tc>
          <w:tcPr>
            <w:tcW w:w="8296" w:type="dxa"/>
          </w:tcPr>
          <w:p w14:paraId="5CA8B4D7" w14:textId="77777777" w:rsidR="00CC0EEC" w:rsidRDefault="00CC0EEC" w:rsidP="00CC0EEC">
            <w:r>
              <w:t>&lt;?php</w:t>
            </w:r>
          </w:p>
          <w:p w14:paraId="4F2E91E4" w14:textId="77777777" w:rsidR="00CC0EEC" w:rsidRDefault="00CC0EEC" w:rsidP="00CC0EEC">
            <w:r>
              <w:t xml:space="preserve">    if(){</w:t>
            </w:r>
          </w:p>
          <w:p w14:paraId="489FC659" w14:textId="77777777" w:rsidR="00CC0EEC" w:rsidRDefault="00CC0EEC" w:rsidP="00CC0EEC">
            <w:r>
              <w:t xml:space="preserve">        ……</w:t>
            </w:r>
          </w:p>
          <w:p w14:paraId="3585A495" w14:textId="34891B1A" w:rsidR="00CC0EEC" w:rsidRDefault="00CC0EEC" w:rsidP="00CC0EEC">
            <w:r>
              <w:t xml:space="preserve">    }</w:t>
            </w:r>
          </w:p>
        </w:tc>
      </w:tr>
      <w:tr w:rsidR="00CC0EEC" w14:paraId="5B15ED14" w14:textId="77777777" w:rsidTr="00CC0EEC">
        <w:tc>
          <w:tcPr>
            <w:tcW w:w="8296" w:type="dxa"/>
          </w:tcPr>
          <w:p w14:paraId="3CA32D84" w14:textId="0AE174F6" w:rsidR="00CC0EEC" w:rsidRDefault="00CC0EEC" w:rsidP="00D0276E">
            <w:r>
              <w:rPr>
                <w:rFonts w:hint="eastAsia"/>
              </w:rPr>
              <w:t>示例</w:t>
            </w:r>
          </w:p>
        </w:tc>
      </w:tr>
      <w:tr w:rsidR="00CC0EEC" w14:paraId="545DA345" w14:textId="77777777" w:rsidTr="00CC0EEC">
        <w:tc>
          <w:tcPr>
            <w:tcW w:w="8296" w:type="dxa"/>
          </w:tcPr>
          <w:p w14:paraId="73350715" w14:textId="77777777" w:rsidR="00CC0EEC" w:rsidRDefault="00CC0EEC" w:rsidP="00D0276E"/>
        </w:tc>
      </w:tr>
    </w:tbl>
    <w:p w14:paraId="157C682A" w14:textId="66B081B0" w:rsidR="00945DAF" w:rsidRDefault="00945DAF" w:rsidP="00D0276E"/>
    <w:p w14:paraId="1C6C1E46" w14:textId="18293B8B" w:rsidR="00287B27" w:rsidRDefault="00287B27" w:rsidP="00D0276E">
      <w:r>
        <w:rPr>
          <w:rFonts w:hint="eastAsia"/>
        </w:rPr>
        <w:t>if</w:t>
      </w:r>
      <w:r>
        <w:rPr>
          <w:rFonts w:hint="eastAsia"/>
        </w:rPr>
        <w:t>……</w:t>
      </w:r>
      <w:r>
        <w:rPr>
          <w:rFonts w:hint="eastAsia"/>
        </w:rPr>
        <w:t>else</w:t>
      </w:r>
      <w:r>
        <w:rPr>
          <w:rFonts w:hint="eastAsia"/>
        </w:rPr>
        <w:t>……</w:t>
      </w:r>
    </w:p>
    <w:p w14:paraId="00DDF900" w14:textId="5EA61CA3" w:rsidR="00287B27" w:rsidRDefault="00287B27" w:rsidP="00D0276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1953" w14:paraId="137CE524" w14:textId="77777777" w:rsidTr="006F1953">
        <w:tc>
          <w:tcPr>
            <w:tcW w:w="8296" w:type="dxa"/>
          </w:tcPr>
          <w:p w14:paraId="0E52A47C" w14:textId="545B95D3" w:rsidR="006F1953" w:rsidRDefault="006F1953" w:rsidP="00D0276E">
            <w:r>
              <w:rPr>
                <w:rFonts w:hint="eastAsia"/>
              </w:rPr>
              <w:t>格式</w:t>
            </w:r>
          </w:p>
        </w:tc>
      </w:tr>
      <w:tr w:rsidR="006F1953" w14:paraId="01483184" w14:textId="77777777" w:rsidTr="006F1953">
        <w:tc>
          <w:tcPr>
            <w:tcW w:w="8296" w:type="dxa"/>
          </w:tcPr>
          <w:p w14:paraId="1DECFB9D" w14:textId="77777777" w:rsidR="006F1953" w:rsidRDefault="006F1953" w:rsidP="006F1953">
            <w:r>
              <w:t>&lt;?php</w:t>
            </w:r>
          </w:p>
          <w:p w14:paraId="277D85B0" w14:textId="77777777" w:rsidR="006F1953" w:rsidRDefault="006F1953" w:rsidP="006F1953">
            <w:r>
              <w:t xml:space="preserve">    if(){</w:t>
            </w:r>
          </w:p>
          <w:p w14:paraId="157E67A3" w14:textId="77777777" w:rsidR="006F1953" w:rsidRDefault="006F1953" w:rsidP="006F1953">
            <w:r>
              <w:t xml:space="preserve">        ……</w:t>
            </w:r>
          </w:p>
          <w:p w14:paraId="2D5AA29F" w14:textId="77777777" w:rsidR="006F1953" w:rsidRDefault="006F1953" w:rsidP="006F1953">
            <w:r>
              <w:t xml:space="preserve">    }else{</w:t>
            </w:r>
          </w:p>
          <w:p w14:paraId="091D6F67" w14:textId="77777777" w:rsidR="006F1953" w:rsidRDefault="006F1953" w:rsidP="006F1953">
            <w:r>
              <w:t xml:space="preserve">        ……</w:t>
            </w:r>
          </w:p>
          <w:p w14:paraId="396F637B" w14:textId="49477A64" w:rsidR="006F1953" w:rsidRDefault="006F1953" w:rsidP="006F1953">
            <w:r>
              <w:t xml:space="preserve">    }</w:t>
            </w:r>
          </w:p>
        </w:tc>
      </w:tr>
      <w:tr w:rsidR="006F1953" w14:paraId="23FF0189" w14:textId="77777777" w:rsidTr="006F1953">
        <w:tc>
          <w:tcPr>
            <w:tcW w:w="8296" w:type="dxa"/>
          </w:tcPr>
          <w:p w14:paraId="49A04189" w14:textId="45635253" w:rsidR="006F1953" w:rsidRDefault="00AD1A9E" w:rsidP="00D0276E">
            <w:r>
              <w:rPr>
                <w:rFonts w:hint="eastAsia"/>
              </w:rPr>
              <w:t>示例</w:t>
            </w:r>
          </w:p>
        </w:tc>
      </w:tr>
      <w:tr w:rsidR="006F1953" w14:paraId="2BD98F4F" w14:textId="77777777" w:rsidTr="006F1953">
        <w:tc>
          <w:tcPr>
            <w:tcW w:w="8296" w:type="dxa"/>
          </w:tcPr>
          <w:p w14:paraId="08EA9EC5" w14:textId="77777777" w:rsidR="006F1953" w:rsidRDefault="006F1953" w:rsidP="00D0276E"/>
        </w:tc>
      </w:tr>
    </w:tbl>
    <w:p w14:paraId="25A5766E" w14:textId="562F1C1A" w:rsidR="00287B27" w:rsidRDefault="00287B27" w:rsidP="00D0276E"/>
    <w:p w14:paraId="6856001D" w14:textId="7958D8C2" w:rsidR="006F1953" w:rsidRDefault="006F1953" w:rsidP="00D0276E">
      <w:r>
        <w:rPr>
          <w:rFonts w:hint="eastAsia"/>
        </w:rPr>
        <w:t>if</w:t>
      </w:r>
      <w:r>
        <w:rPr>
          <w:rFonts w:hint="eastAsia"/>
        </w:rPr>
        <w:t>……</w:t>
      </w:r>
      <w:r>
        <w:rPr>
          <w:rFonts w:hint="eastAsia"/>
        </w:rPr>
        <w:t>elseif</w:t>
      </w:r>
      <w:r>
        <w:rPr>
          <w:rFonts w:hint="eastAsia"/>
        </w:rPr>
        <w:t>……</w:t>
      </w:r>
      <w:r>
        <w:rPr>
          <w:rFonts w:hint="eastAsia"/>
        </w:rPr>
        <w:t>else</w:t>
      </w:r>
    </w:p>
    <w:p w14:paraId="6080813C" w14:textId="3CEAD741" w:rsidR="006F1953" w:rsidRDefault="006F1953" w:rsidP="00D0276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1953" w14:paraId="66C97BDD" w14:textId="77777777" w:rsidTr="006F1953">
        <w:tc>
          <w:tcPr>
            <w:tcW w:w="8296" w:type="dxa"/>
          </w:tcPr>
          <w:p w14:paraId="74150E10" w14:textId="2074F1C7" w:rsidR="006F1953" w:rsidRDefault="006F1953" w:rsidP="00D0276E">
            <w:r>
              <w:rPr>
                <w:rFonts w:hint="eastAsia"/>
              </w:rPr>
              <w:t>格式</w:t>
            </w:r>
          </w:p>
        </w:tc>
      </w:tr>
      <w:tr w:rsidR="006F1953" w14:paraId="0907EC1C" w14:textId="77777777" w:rsidTr="006F1953">
        <w:tc>
          <w:tcPr>
            <w:tcW w:w="8296" w:type="dxa"/>
          </w:tcPr>
          <w:p w14:paraId="24DA6F61" w14:textId="77777777" w:rsidR="0007666D" w:rsidRDefault="0007666D" w:rsidP="0007666D">
            <w:r>
              <w:t>&lt;?php</w:t>
            </w:r>
          </w:p>
          <w:p w14:paraId="6AEFADD5" w14:textId="77777777" w:rsidR="0007666D" w:rsidRDefault="0007666D" w:rsidP="0007666D">
            <w:r>
              <w:t xml:space="preserve">    if(){</w:t>
            </w:r>
          </w:p>
          <w:p w14:paraId="07ECBD2B" w14:textId="77777777" w:rsidR="0007666D" w:rsidRDefault="0007666D" w:rsidP="0007666D">
            <w:r>
              <w:t xml:space="preserve">        </w:t>
            </w:r>
          </w:p>
          <w:p w14:paraId="2021C69B" w14:textId="77777777" w:rsidR="0007666D" w:rsidRDefault="0007666D" w:rsidP="0007666D">
            <w:r>
              <w:t xml:space="preserve">    }elseif (){</w:t>
            </w:r>
          </w:p>
          <w:p w14:paraId="4ACCF3B0" w14:textId="77777777" w:rsidR="0007666D" w:rsidRDefault="0007666D" w:rsidP="0007666D">
            <w:r>
              <w:t xml:space="preserve">        </w:t>
            </w:r>
          </w:p>
          <w:p w14:paraId="33AD7670" w14:textId="77777777" w:rsidR="0007666D" w:rsidRDefault="0007666D" w:rsidP="0007666D">
            <w:r>
              <w:t xml:space="preserve">    }else{</w:t>
            </w:r>
          </w:p>
          <w:p w14:paraId="20A575D0" w14:textId="77777777" w:rsidR="0007666D" w:rsidRDefault="0007666D" w:rsidP="0007666D">
            <w:r>
              <w:t xml:space="preserve">        </w:t>
            </w:r>
          </w:p>
          <w:p w14:paraId="5AA1B775" w14:textId="06A57F36" w:rsidR="006F1953" w:rsidRDefault="0007666D" w:rsidP="0007666D">
            <w:r>
              <w:t xml:space="preserve">    }</w:t>
            </w:r>
          </w:p>
        </w:tc>
      </w:tr>
      <w:tr w:rsidR="006F1953" w14:paraId="7442CB6D" w14:textId="77777777" w:rsidTr="006F1953">
        <w:tc>
          <w:tcPr>
            <w:tcW w:w="8296" w:type="dxa"/>
          </w:tcPr>
          <w:p w14:paraId="0FF9912B" w14:textId="160DFB82" w:rsidR="006F1953" w:rsidRDefault="0007666D" w:rsidP="00D0276E">
            <w:r>
              <w:rPr>
                <w:rFonts w:hint="eastAsia"/>
              </w:rPr>
              <w:t>示例</w:t>
            </w:r>
          </w:p>
        </w:tc>
      </w:tr>
      <w:tr w:rsidR="006F1953" w14:paraId="5A94274F" w14:textId="77777777" w:rsidTr="006F1953">
        <w:tc>
          <w:tcPr>
            <w:tcW w:w="8296" w:type="dxa"/>
          </w:tcPr>
          <w:p w14:paraId="41830644" w14:textId="77777777" w:rsidR="006F1953" w:rsidRDefault="006F1953" w:rsidP="00D0276E"/>
        </w:tc>
      </w:tr>
    </w:tbl>
    <w:p w14:paraId="1850A724" w14:textId="0BDC8AEA" w:rsidR="006F1953" w:rsidRDefault="006F1953" w:rsidP="00D0276E"/>
    <w:p w14:paraId="26C9DF11" w14:textId="43905971" w:rsidR="00A81916" w:rsidRDefault="00A81916" w:rsidP="00D0276E">
      <w:r>
        <w:rPr>
          <w:rFonts w:hint="eastAsia"/>
        </w:rPr>
        <w:t>switch</w:t>
      </w:r>
      <w:r w:rsidR="007F20C4">
        <w:rPr>
          <w:rFonts w:hint="eastAsia"/>
        </w:rPr>
        <w:t>……</w:t>
      </w:r>
      <w:r w:rsidR="007F20C4">
        <w:rPr>
          <w:rFonts w:hint="eastAsia"/>
        </w:rPr>
        <w:t>case</w:t>
      </w:r>
      <w:r>
        <w:rPr>
          <w:rFonts w:hint="eastAsia"/>
        </w:rPr>
        <w:t>语句</w:t>
      </w:r>
    </w:p>
    <w:p w14:paraId="24321467" w14:textId="30458611" w:rsidR="00A81916" w:rsidRDefault="00A81916" w:rsidP="00D0276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96F" w14:paraId="696DDDA8" w14:textId="77777777" w:rsidTr="00CA596F">
        <w:tc>
          <w:tcPr>
            <w:tcW w:w="8296" w:type="dxa"/>
          </w:tcPr>
          <w:p w14:paraId="53FE9A2F" w14:textId="26111972" w:rsidR="00CA596F" w:rsidRDefault="00CA596F" w:rsidP="00D0276E">
            <w:r>
              <w:rPr>
                <w:rFonts w:hint="eastAsia"/>
              </w:rPr>
              <w:t>格式</w:t>
            </w:r>
          </w:p>
        </w:tc>
      </w:tr>
      <w:tr w:rsidR="00CA596F" w14:paraId="641446C2" w14:textId="77777777" w:rsidTr="00CA596F">
        <w:tc>
          <w:tcPr>
            <w:tcW w:w="8296" w:type="dxa"/>
          </w:tcPr>
          <w:p w14:paraId="09323301" w14:textId="77777777" w:rsidR="0077065B" w:rsidRDefault="0077065B" w:rsidP="0077065B">
            <w:r>
              <w:t>&lt;?php</w:t>
            </w:r>
          </w:p>
          <w:p w14:paraId="65DB675B" w14:textId="76E2359E" w:rsidR="0077065B" w:rsidRDefault="0077065B" w:rsidP="0077065B">
            <w:r>
              <w:rPr>
                <w:rFonts w:hint="eastAsia"/>
              </w:rPr>
              <w:t xml:space="preserve">    switch (</w:t>
            </w:r>
            <w:r w:rsidR="00EB24F7">
              <w:rPr>
                <w:rFonts w:hint="eastAsia"/>
              </w:rPr>
              <w:t>表达式</w:t>
            </w:r>
            <w:r>
              <w:rPr>
                <w:rFonts w:hint="eastAsia"/>
              </w:rPr>
              <w:t>){</w:t>
            </w:r>
          </w:p>
          <w:p w14:paraId="2D18FE87" w14:textId="77777777" w:rsidR="0077065B" w:rsidRDefault="0077065B" w:rsidP="0077065B">
            <w:r>
              <w:t xml:space="preserve">        case "1":</w:t>
            </w:r>
          </w:p>
          <w:p w14:paraId="32E94D2C" w14:textId="77777777" w:rsidR="0077065B" w:rsidRDefault="0077065B" w:rsidP="0077065B">
            <w:r>
              <w:t xml:space="preserve">            "";</w:t>
            </w:r>
          </w:p>
          <w:p w14:paraId="3B425971" w14:textId="77777777" w:rsidR="0077065B" w:rsidRDefault="0077065B" w:rsidP="0077065B">
            <w:r>
              <w:t xml:space="preserve">            break;</w:t>
            </w:r>
          </w:p>
          <w:p w14:paraId="7B6E1053" w14:textId="77777777" w:rsidR="0077065B" w:rsidRDefault="0077065B" w:rsidP="0077065B">
            <w:r>
              <w:t xml:space="preserve">        case "2":</w:t>
            </w:r>
          </w:p>
          <w:p w14:paraId="48753CE8" w14:textId="77777777" w:rsidR="0077065B" w:rsidRDefault="0077065B" w:rsidP="0077065B">
            <w:r>
              <w:t xml:space="preserve">            "";</w:t>
            </w:r>
          </w:p>
          <w:p w14:paraId="54AE7AC1" w14:textId="77777777" w:rsidR="0077065B" w:rsidRDefault="0077065B" w:rsidP="0077065B">
            <w:r>
              <w:t xml:space="preserve">            break;</w:t>
            </w:r>
          </w:p>
          <w:p w14:paraId="44A81C39" w14:textId="77777777" w:rsidR="0077065B" w:rsidRDefault="0077065B" w:rsidP="0077065B">
            <w:r>
              <w:t xml:space="preserve">        default:</w:t>
            </w:r>
          </w:p>
          <w:p w14:paraId="004F95F2" w14:textId="77777777" w:rsidR="0077065B" w:rsidRDefault="0077065B" w:rsidP="0077065B">
            <w:r>
              <w:t xml:space="preserve">            "";</w:t>
            </w:r>
          </w:p>
          <w:p w14:paraId="36DD550B" w14:textId="08381339" w:rsidR="00CA596F" w:rsidRDefault="0077065B" w:rsidP="0077065B">
            <w:r>
              <w:t xml:space="preserve">    }</w:t>
            </w:r>
          </w:p>
        </w:tc>
      </w:tr>
      <w:tr w:rsidR="00EB24F7" w14:paraId="003340D0" w14:textId="77777777" w:rsidTr="00CA596F">
        <w:tc>
          <w:tcPr>
            <w:tcW w:w="8296" w:type="dxa"/>
          </w:tcPr>
          <w:p w14:paraId="4E6B29E6" w14:textId="494A2063" w:rsidR="00EB24F7" w:rsidRDefault="00EB24F7" w:rsidP="0077065B">
            <w:r>
              <w:rPr>
                <w:rFonts w:hint="eastAsia"/>
              </w:rPr>
              <w:t>说明</w:t>
            </w:r>
          </w:p>
        </w:tc>
      </w:tr>
      <w:tr w:rsidR="000E13EF" w14:paraId="234145FF" w14:textId="77777777" w:rsidTr="00CA596F">
        <w:tc>
          <w:tcPr>
            <w:tcW w:w="8296" w:type="dxa"/>
          </w:tcPr>
          <w:p w14:paraId="03F68462" w14:textId="2A8438E8" w:rsidR="000E13EF" w:rsidRDefault="000E13EF" w:rsidP="0077065B">
            <w:r>
              <w:rPr>
                <w:rFonts w:hint="eastAsia"/>
              </w:rPr>
              <w:t>表达式的值一般为字符串或者整数。</w:t>
            </w:r>
          </w:p>
        </w:tc>
      </w:tr>
      <w:tr w:rsidR="00CA596F" w14:paraId="7B44A0F1" w14:textId="77777777" w:rsidTr="00CA596F">
        <w:tc>
          <w:tcPr>
            <w:tcW w:w="8296" w:type="dxa"/>
          </w:tcPr>
          <w:p w14:paraId="78EB706B" w14:textId="5AC2D178" w:rsidR="00CA596F" w:rsidRDefault="00110685" w:rsidP="00D0276E">
            <w:r>
              <w:rPr>
                <w:rFonts w:hint="eastAsia"/>
              </w:rPr>
              <w:t>示例</w:t>
            </w:r>
          </w:p>
        </w:tc>
      </w:tr>
      <w:tr w:rsidR="00CA596F" w14:paraId="1B0B92F2" w14:textId="77777777" w:rsidTr="00CA596F">
        <w:tc>
          <w:tcPr>
            <w:tcW w:w="8296" w:type="dxa"/>
          </w:tcPr>
          <w:p w14:paraId="12DF494C" w14:textId="77777777" w:rsidR="00CA596F" w:rsidRDefault="00CA596F" w:rsidP="00D0276E"/>
        </w:tc>
      </w:tr>
    </w:tbl>
    <w:p w14:paraId="7634FB10" w14:textId="77777777" w:rsidR="00A81916" w:rsidRDefault="00A81916" w:rsidP="00D0276E"/>
    <w:p w14:paraId="0B6B3B3D" w14:textId="2BCC4CDB" w:rsidR="00D0276E" w:rsidRDefault="00D0276E" w:rsidP="00D0276E"/>
    <w:p w14:paraId="57AD4227" w14:textId="77777777" w:rsidR="00D0276E" w:rsidRPr="00D0276E" w:rsidRDefault="00D0276E" w:rsidP="00D0276E"/>
    <w:p w14:paraId="4AC7B1FE" w14:textId="1208E476" w:rsidR="00FC24E6" w:rsidRDefault="00FC24E6" w:rsidP="00803951">
      <w:pPr>
        <w:pStyle w:val="3"/>
      </w:pPr>
      <w:r>
        <w:rPr>
          <w:rFonts w:hint="eastAsia"/>
        </w:rPr>
        <w:t>循环语句</w:t>
      </w:r>
    </w:p>
    <w:p w14:paraId="7A312DB9" w14:textId="6FF6368D" w:rsidR="002A3042" w:rsidRDefault="002A3042" w:rsidP="002A3042">
      <w:r>
        <w:rPr>
          <w:rFonts w:hint="eastAsia"/>
        </w:rPr>
        <w:t>while</w:t>
      </w:r>
      <w:r>
        <w:rPr>
          <w:rFonts w:hint="eastAsia"/>
        </w:rPr>
        <w:t>循环</w:t>
      </w:r>
    </w:p>
    <w:p w14:paraId="5397A44D" w14:textId="77777777" w:rsidR="00401FB7" w:rsidRDefault="00401FB7" w:rsidP="002A304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27D" w14:paraId="6FE224A0" w14:textId="77777777" w:rsidTr="0020027D">
        <w:tc>
          <w:tcPr>
            <w:tcW w:w="8296" w:type="dxa"/>
          </w:tcPr>
          <w:p w14:paraId="3F927011" w14:textId="55E49C89" w:rsidR="0020027D" w:rsidRDefault="0020027D" w:rsidP="002A3042">
            <w:r>
              <w:rPr>
                <w:rFonts w:hint="eastAsia"/>
              </w:rPr>
              <w:t>格式</w:t>
            </w:r>
          </w:p>
        </w:tc>
      </w:tr>
      <w:tr w:rsidR="0020027D" w14:paraId="193772C5" w14:textId="77777777" w:rsidTr="0020027D">
        <w:tc>
          <w:tcPr>
            <w:tcW w:w="8296" w:type="dxa"/>
          </w:tcPr>
          <w:p w14:paraId="4B6EF52C" w14:textId="77777777" w:rsidR="00296B2B" w:rsidRDefault="00296B2B" w:rsidP="00296B2B">
            <w:pPr>
              <w:tabs>
                <w:tab w:val="left" w:pos="430"/>
              </w:tabs>
            </w:pPr>
            <w:r>
              <w:t>&lt;?php</w:t>
            </w:r>
          </w:p>
          <w:p w14:paraId="7AC06C60" w14:textId="77777777" w:rsidR="00296B2B" w:rsidRDefault="00296B2B" w:rsidP="00296B2B">
            <w:pPr>
              <w:tabs>
                <w:tab w:val="left" w:pos="430"/>
              </w:tabs>
            </w:pPr>
            <w:r>
              <w:t xml:space="preserve">    while (true){</w:t>
            </w:r>
          </w:p>
          <w:p w14:paraId="430AA572" w14:textId="77777777" w:rsidR="00296B2B" w:rsidRDefault="00296B2B" w:rsidP="00296B2B">
            <w:pPr>
              <w:tabs>
                <w:tab w:val="left" w:pos="430"/>
              </w:tabs>
            </w:pPr>
            <w:r>
              <w:lastRenderedPageBreak/>
              <w:t xml:space="preserve">        </w:t>
            </w:r>
          </w:p>
          <w:p w14:paraId="51A3EFE8" w14:textId="0A79E8F3" w:rsidR="0020027D" w:rsidRDefault="00296B2B" w:rsidP="00296B2B">
            <w:pPr>
              <w:tabs>
                <w:tab w:val="left" w:pos="430"/>
              </w:tabs>
            </w:pPr>
            <w:r>
              <w:t xml:space="preserve">    }</w:t>
            </w:r>
          </w:p>
        </w:tc>
      </w:tr>
      <w:tr w:rsidR="0020027D" w14:paraId="0C0E5AD0" w14:textId="77777777" w:rsidTr="0020027D">
        <w:tc>
          <w:tcPr>
            <w:tcW w:w="8296" w:type="dxa"/>
          </w:tcPr>
          <w:p w14:paraId="7F3AC116" w14:textId="01EA604A" w:rsidR="0020027D" w:rsidRDefault="00296B2B" w:rsidP="002A3042">
            <w:r>
              <w:rPr>
                <w:rFonts w:hint="eastAsia"/>
              </w:rPr>
              <w:lastRenderedPageBreak/>
              <w:t>示例</w:t>
            </w:r>
          </w:p>
        </w:tc>
      </w:tr>
      <w:tr w:rsidR="0020027D" w14:paraId="325083FF" w14:textId="77777777" w:rsidTr="0020027D">
        <w:tc>
          <w:tcPr>
            <w:tcW w:w="8296" w:type="dxa"/>
          </w:tcPr>
          <w:p w14:paraId="1DBE8DBE" w14:textId="77777777" w:rsidR="0020027D" w:rsidRDefault="0020027D" w:rsidP="002A3042"/>
        </w:tc>
      </w:tr>
    </w:tbl>
    <w:p w14:paraId="30AA22C8" w14:textId="690B0400" w:rsidR="0020027D" w:rsidRDefault="0020027D" w:rsidP="002A3042"/>
    <w:p w14:paraId="66A55627" w14:textId="7B86F928" w:rsidR="00401FB7" w:rsidRDefault="00401FB7" w:rsidP="002A3042">
      <w:r>
        <w:rPr>
          <w:rFonts w:hint="eastAsia"/>
        </w:rPr>
        <w:t>do</w:t>
      </w:r>
      <w:r>
        <w:rPr>
          <w:rFonts w:hint="eastAsia"/>
        </w:rPr>
        <w:t>……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14:paraId="041175E9" w14:textId="77777777" w:rsidR="00401FB7" w:rsidRDefault="00401FB7" w:rsidP="002A304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1FB7" w14:paraId="15F2A5CA" w14:textId="77777777" w:rsidTr="00401FB7">
        <w:tc>
          <w:tcPr>
            <w:tcW w:w="8296" w:type="dxa"/>
          </w:tcPr>
          <w:p w14:paraId="5A5F52A7" w14:textId="796CD03F" w:rsidR="00401FB7" w:rsidRDefault="00401FB7" w:rsidP="002A3042">
            <w:r>
              <w:rPr>
                <w:rFonts w:hint="eastAsia"/>
              </w:rPr>
              <w:t>格式</w:t>
            </w:r>
          </w:p>
        </w:tc>
      </w:tr>
      <w:tr w:rsidR="00401FB7" w14:paraId="56E857D5" w14:textId="77777777" w:rsidTr="00401FB7">
        <w:tc>
          <w:tcPr>
            <w:tcW w:w="8296" w:type="dxa"/>
          </w:tcPr>
          <w:p w14:paraId="0611065A" w14:textId="77777777" w:rsidR="00401FB7" w:rsidRDefault="00401FB7" w:rsidP="00401FB7">
            <w:r>
              <w:t>&lt;?php</w:t>
            </w:r>
          </w:p>
          <w:p w14:paraId="562D6B82" w14:textId="77777777" w:rsidR="00401FB7" w:rsidRDefault="00401FB7" w:rsidP="00401FB7">
            <w:r>
              <w:t xml:space="preserve">    do{</w:t>
            </w:r>
          </w:p>
          <w:p w14:paraId="278238A3" w14:textId="77777777" w:rsidR="00401FB7" w:rsidRDefault="00401FB7" w:rsidP="00401FB7">
            <w:r>
              <w:t xml:space="preserve">        ……</w:t>
            </w:r>
          </w:p>
          <w:p w14:paraId="18CEF70C" w14:textId="49C399F5" w:rsidR="00401FB7" w:rsidRDefault="00401FB7" w:rsidP="00401FB7">
            <w:r>
              <w:t xml:space="preserve">    }while(true);</w:t>
            </w:r>
          </w:p>
        </w:tc>
      </w:tr>
      <w:tr w:rsidR="00401FB7" w14:paraId="4DB6D095" w14:textId="77777777" w:rsidTr="00401FB7">
        <w:tc>
          <w:tcPr>
            <w:tcW w:w="8296" w:type="dxa"/>
          </w:tcPr>
          <w:p w14:paraId="2A7E635E" w14:textId="2B6447FC" w:rsidR="00401FB7" w:rsidRDefault="00401FB7" w:rsidP="002A3042">
            <w:r>
              <w:rPr>
                <w:rFonts w:hint="eastAsia"/>
              </w:rPr>
              <w:t>示例</w:t>
            </w:r>
          </w:p>
        </w:tc>
      </w:tr>
      <w:tr w:rsidR="00401FB7" w14:paraId="01E0E2AA" w14:textId="77777777" w:rsidTr="00401FB7">
        <w:tc>
          <w:tcPr>
            <w:tcW w:w="8296" w:type="dxa"/>
          </w:tcPr>
          <w:p w14:paraId="239ABA11" w14:textId="77777777" w:rsidR="00401FB7" w:rsidRDefault="00401FB7" w:rsidP="002A3042"/>
        </w:tc>
      </w:tr>
    </w:tbl>
    <w:p w14:paraId="1EB4C433" w14:textId="2CE52138" w:rsidR="00401FB7" w:rsidRDefault="00401FB7" w:rsidP="002A3042"/>
    <w:p w14:paraId="6D38364F" w14:textId="0BE29E36" w:rsidR="00401FB7" w:rsidRDefault="00401FB7" w:rsidP="002A3042"/>
    <w:p w14:paraId="0FDC43FA" w14:textId="01BBE42C" w:rsidR="00401FB7" w:rsidRDefault="00401FB7" w:rsidP="002A3042">
      <w:r>
        <w:rPr>
          <w:rFonts w:hint="eastAsia"/>
        </w:rPr>
        <w:t>for</w:t>
      </w:r>
      <w:r>
        <w:rPr>
          <w:rFonts w:hint="eastAsia"/>
        </w:rPr>
        <w:t>循环</w:t>
      </w:r>
    </w:p>
    <w:p w14:paraId="202D0C48" w14:textId="1947F075" w:rsidR="00401FB7" w:rsidRDefault="00401FB7" w:rsidP="002A304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801" w14:paraId="60AE2823" w14:textId="77777777" w:rsidTr="00CC6801">
        <w:tc>
          <w:tcPr>
            <w:tcW w:w="8296" w:type="dxa"/>
          </w:tcPr>
          <w:p w14:paraId="4A92114A" w14:textId="45B3E919" w:rsidR="00CC6801" w:rsidRDefault="00CC6801" w:rsidP="002A3042">
            <w:r>
              <w:rPr>
                <w:rFonts w:hint="eastAsia"/>
              </w:rPr>
              <w:t>格式</w:t>
            </w:r>
          </w:p>
        </w:tc>
      </w:tr>
      <w:tr w:rsidR="00CC6801" w14:paraId="74BDF6ED" w14:textId="77777777" w:rsidTr="00CC6801">
        <w:tc>
          <w:tcPr>
            <w:tcW w:w="8296" w:type="dxa"/>
          </w:tcPr>
          <w:p w14:paraId="49496905" w14:textId="77777777" w:rsidR="00A43207" w:rsidRDefault="00A43207" w:rsidP="00A43207">
            <w:r>
              <w:t>&lt;?php</w:t>
            </w:r>
          </w:p>
          <w:p w14:paraId="204ED104" w14:textId="77777777" w:rsidR="00A43207" w:rsidRDefault="00A43207" w:rsidP="00A43207">
            <w:r>
              <w:t xml:space="preserve">    for($i=1;$i&lt;100;$i++){</w:t>
            </w:r>
          </w:p>
          <w:p w14:paraId="0AB54506" w14:textId="77777777" w:rsidR="00A43207" w:rsidRDefault="00A43207" w:rsidP="00A43207">
            <w:r>
              <w:t xml:space="preserve">        ……</w:t>
            </w:r>
          </w:p>
          <w:p w14:paraId="1446A1E8" w14:textId="67259DFE" w:rsidR="00CC6801" w:rsidRDefault="00A43207" w:rsidP="00A43207">
            <w:r>
              <w:t xml:space="preserve">    }</w:t>
            </w:r>
          </w:p>
        </w:tc>
      </w:tr>
      <w:tr w:rsidR="00CC6801" w14:paraId="2164F21A" w14:textId="77777777" w:rsidTr="00CC6801">
        <w:tc>
          <w:tcPr>
            <w:tcW w:w="8296" w:type="dxa"/>
          </w:tcPr>
          <w:p w14:paraId="36B6E466" w14:textId="292AF690" w:rsidR="00CC6801" w:rsidRDefault="00A43207" w:rsidP="002A3042">
            <w:r>
              <w:rPr>
                <w:rFonts w:hint="eastAsia"/>
              </w:rPr>
              <w:t>示例</w:t>
            </w:r>
          </w:p>
        </w:tc>
      </w:tr>
      <w:tr w:rsidR="00CC6801" w14:paraId="34A1FEAC" w14:textId="77777777" w:rsidTr="00CC6801">
        <w:tc>
          <w:tcPr>
            <w:tcW w:w="8296" w:type="dxa"/>
          </w:tcPr>
          <w:p w14:paraId="38A88924" w14:textId="77777777" w:rsidR="00CC6801" w:rsidRDefault="00CC6801" w:rsidP="002A3042"/>
        </w:tc>
      </w:tr>
    </w:tbl>
    <w:p w14:paraId="77E07724" w14:textId="77777777" w:rsidR="00950853" w:rsidRDefault="00950853" w:rsidP="002A3042"/>
    <w:p w14:paraId="2DDCD4F6" w14:textId="69795B70" w:rsidR="00401FB7" w:rsidRDefault="002D41B7" w:rsidP="002A3042">
      <w:r>
        <w:rPr>
          <w:rFonts w:hint="eastAsia"/>
        </w:rPr>
        <w:t>foreach</w:t>
      </w:r>
      <w:r>
        <w:rPr>
          <w:rFonts w:hint="eastAsia"/>
        </w:rPr>
        <w:t>循环</w:t>
      </w:r>
    </w:p>
    <w:p w14:paraId="6FB5C395" w14:textId="4CA4FC14" w:rsidR="002D41B7" w:rsidRDefault="002D41B7" w:rsidP="002A304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0D1D" w14:paraId="4EBA8DA2" w14:textId="77777777" w:rsidTr="00C10D1D">
        <w:tc>
          <w:tcPr>
            <w:tcW w:w="8296" w:type="dxa"/>
          </w:tcPr>
          <w:p w14:paraId="06037C0C" w14:textId="1ADCE61E" w:rsidR="00C10D1D" w:rsidRDefault="00C10D1D" w:rsidP="002A3042">
            <w:r>
              <w:rPr>
                <w:rFonts w:hint="eastAsia"/>
              </w:rPr>
              <w:t>格式</w:t>
            </w:r>
          </w:p>
        </w:tc>
      </w:tr>
      <w:tr w:rsidR="00C10D1D" w14:paraId="38CD4346" w14:textId="77777777" w:rsidTr="00C10D1D">
        <w:tc>
          <w:tcPr>
            <w:tcW w:w="8296" w:type="dxa"/>
          </w:tcPr>
          <w:p w14:paraId="040F3397" w14:textId="77777777" w:rsidR="00C10D1D" w:rsidRDefault="00C10D1D" w:rsidP="00C10D1D">
            <w:r>
              <w:t>&lt;?php</w:t>
            </w:r>
          </w:p>
          <w:p w14:paraId="563AE84B" w14:textId="77777777" w:rsidR="00C10D1D" w:rsidRDefault="00C10D1D" w:rsidP="00C10D1D">
            <w:r>
              <w:t xml:space="preserve">    foreach($arr as $key=&gt;$value){</w:t>
            </w:r>
          </w:p>
          <w:p w14:paraId="2CEE672E" w14:textId="77777777" w:rsidR="00C10D1D" w:rsidRDefault="00C10D1D" w:rsidP="00C10D1D">
            <w:r>
              <w:t xml:space="preserve">        ……</w:t>
            </w:r>
          </w:p>
          <w:p w14:paraId="65D85F4F" w14:textId="50F912B2" w:rsidR="00C10D1D" w:rsidRDefault="00C10D1D" w:rsidP="00C10D1D">
            <w:r>
              <w:t xml:space="preserve">    }</w:t>
            </w:r>
          </w:p>
        </w:tc>
      </w:tr>
      <w:tr w:rsidR="00C10D1D" w14:paraId="09B7C345" w14:textId="77777777" w:rsidTr="00C10D1D">
        <w:tc>
          <w:tcPr>
            <w:tcW w:w="8296" w:type="dxa"/>
          </w:tcPr>
          <w:p w14:paraId="359AABA6" w14:textId="77777777" w:rsidR="00C10D1D" w:rsidRDefault="00C10D1D" w:rsidP="002A3042"/>
        </w:tc>
      </w:tr>
      <w:tr w:rsidR="00C10D1D" w14:paraId="25C893DA" w14:textId="77777777" w:rsidTr="00C10D1D">
        <w:tc>
          <w:tcPr>
            <w:tcW w:w="8296" w:type="dxa"/>
          </w:tcPr>
          <w:p w14:paraId="69CAD7E0" w14:textId="77777777" w:rsidR="00C10D1D" w:rsidRDefault="00C10D1D" w:rsidP="002A3042"/>
        </w:tc>
      </w:tr>
    </w:tbl>
    <w:p w14:paraId="70676554" w14:textId="49A72E18" w:rsidR="00C10D1D" w:rsidRDefault="00C10D1D" w:rsidP="002A3042"/>
    <w:p w14:paraId="2DA01BD2" w14:textId="77777777" w:rsidR="00C10D1D" w:rsidRPr="002A3042" w:rsidRDefault="00C10D1D" w:rsidP="002A3042"/>
    <w:p w14:paraId="7FF9469C" w14:textId="1BEB6F09" w:rsidR="00FC24E6" w:rsidRPr="00FC24E6" w:rsidRDefault="00FC24E6" w:rsidP="00803951">
      <w:pPr>
        <w:pStyle w:val="3"/>
      </w:pPr>
      <w:r>
        <w:rPr>
          <w:rFonts w:hint="eastAsia"/>
        </w:rPr>
        <w:t>跳转语句</w:t>
      </w:r>
    </w:p>
    <w:p w14:paraId="2B6880F7" w14:textId="28BA3152" w:rsidR="00E82646" w:rsidRDefault="00E82646" w:rsidP="003574F4"/>
    <w:p w14:paraId="0A02E0E6" w14:textId="0052EC2B" w:rsidR="00247F5C" w:rsidRDefault="00247F5C" w:rsidP="003574F4">
      <w:r>
        <w:rPr>
          <w:rFonts w:hint="eastAsia"/>
        </w:rPr>
        <w:t>break</w:t>
      </w:r>
      <w:r>
        <w:rPr>
          <w:rFonts w:hint="eastAsia"/>
        </w:rPr>
        <w:t>语句</w:t>
      </w:r>
    </w:p>
    <w:p w14:paraId="083ADDA7" w14:textId="7B11E9E5" w:rsidR="00247F5C" w:rsidRDefault="003D5F10" w:rsidP="00B52ABC">
      <w:pPr>
        <w:ind w:firstLine="420"/>
      </w:pPr>
      <w:r>
        <w:rPr>
          <w:rFonts w:hint="eastAsia"/>
        </w:rPr>
        <w:t>作用：</w:t>
      </w:r>
      <w:r w:rsidRPr="003D5F10">
        <w:rPr>
          <w:rFonts w:hint="eastAsia"/>
        </w:rPr>
        <w:t>用于循环语句和</w:t>
      </w:r>
      <w:r w:rsidRPr="003D5F10">
        <w:rPr>
          <w:rFonts w:hint="eastAsia"/>
        </w:rPr>
        <w:t xml:space="preserve"> switch </w:t>
      </w:r>
      <w:r w:rsidRPr="003D5F10">
        <w:rPr>
          <w:rFonts w:hint="eastAsia"/>
        </w:rPr>
        <w:t>开关语句</w:t>
      </w:r>
      <w:r>
        <w:rPr>
          <w:rFonts w:hint="eastAsia"/>
        </w:rPr>
        <w:t>，表示跳出当前</w:t>
      </w:r>
      <w:r w:rsidR="002A69D9">
        <w:rPr>
          <w:rFonts w:hint="eastAsia"/>
        </w:rPr>
        <w:t>所在的</w:t>
      </w:r>
      <w:r>
        <w:rPr>
          <w:rFonts w:hint="eastAsia"/>
        </w:rPr>
        <w:t>循环</w:t>
      </w:r>
      <w:r w:rsidR="002A69D9">
        <w:rPr>
          <w:rFonts w:hint="eastAsia"/>
        </w:rPr>
        <w:t>体</w:t>
      </w:r>
      <w:r>
        <w:rPr>
          <w:rFonts w:hint="eastAsia"/>
        </w:rPr>
        <w:t>。</w:t>
      </w:r>
    </w:p>
    <w:p w14:paraId="714E573D" w14:textId="2890178E" w:rsidR="003D5F10" w:rsidRDefault="00B52ABC" w:rsidP="00B52ABC">
      <w:pPr>
        <w:ind w:firstLine="420"/>
      </w:pPr>
      <w:r w:rsidRPr="00B52ABC">
        <w:rPr>
          <w:rFonts w:hint="eastAsia"/>
        </w:rPr>
        <w:t xml:space="preserve">break </w:t>
      </w:r>
      <w:r w:rsidRPr="00B52ABC">
        <w:rPr>
          <w:rFonts w:hint="eastAsia"/>
        </w:rPr>
        <w:t>一般情况下用于跳出当前循环，也可以指定要跳出几重循环，格式如下：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1107" w14:paraId="23A5050A" w14:textId="77777777" w:rsidTr="00711107">
        <w:tc>
          <w:tcPr>
            <w:tcW w:w="8296" w:type="dxa"/>
          </w:tcPr>
          <w:p w14:paraId="142CE3AC" w14:textId="77777777" w:rsidR="00711107" w:rsidRDefault="00711107" w:rsidP="00711107">
            <w:r>
              <w:lastRenderedPageBreak/>
              <w:t>&lt;?php</w:t>
            </w:r>
          </w:p>
          <w:p w14:paraId="1926F90E" w14:textId="77777777" w:rsidR="00711107" w:rsidRDefault="00711107" w:rsidP="00711107">
            <w:r>
              <w:t xml:space="preserve">    for(){</w:t>
            </w:r>
          </w:p>
          <w:p w14:paraId="072D5113" w14:textId="77777777" w:rsidR="00711107" w:rsidRDefault="00711107" w:rsidP="00711107">
            <w:r>
              <w:t xml:space="preserve">        while(){</w:t>
            </w:r>
          </w:p>
          <w:p w14:paraId="708C0836" w14:textId="77777777" w:rsidR="00711107" w:rsidRDefault="00711107" w:rsidP="00711107">
            <w:r>
              <w:t xml:space="preserve">            ……</w:t>
            </w:r>
          </w:p>
          <w:p w14:paraId="4723F64E" w14:textId="77777777" w:rsidR="00711107" w:rsidRDefault="00711107" w:rsidP="00711107">
            <w:r>
              <w:t xml:space="preserve">            break 2;</w:t>
            </w:r>
          </w:p>
          <w:p w14:paraId="49ACDD63" w14:textId="77777777" w:rsidR="00711107" w:rsidRDefault="00711107" w:rsidP="00711107">
            <w:r>
              <w:t xml:space="preserve">        }</w:t>
            </w:r>
          </w:p>
          <w:p w14:paraId="07B5EAA5" w14:textId="77777777" w:rsidR="00711107" w:rsidRDefault="00711107" w:rsidP="00711107">
            <w:r>
              <w:t xml:space="preserve">    }</w:t>
            </w:r>
          </w:p>
          <w:p w14:paraId="6F40CA7D" w14:textId="68F780F3" w:rsidR="00711107" w:rsidRDefault="00711107" w:rsidP="00711107">
            <w:r>
              <w:rPr>
                <w:rFonts w:hint="eastAsia"/>
              </w:rPr>
              <w:tab/>
              <w:t>echo '</w:t>
            </w:r>
            <w:r>
              <w:rPr>
                <w:rFonts w:hint="eastAsia"/>
              </w:rPr>
              <w:t>跳出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重循环</w:t>
            </w:r>
            <w:r>
              <w:rPr>
                <w:rFonts w:hint="eastAsia"/>
              </w:rPr>
              <w:t>';</w:t>
            </w:r>
          </w:p>
        </w:tc>
      </w:tr>
    </w:tbl>
    <w:p w14:paraId="3AE46845" w14:textId="7CCE45AE" w:rsidR="00B52ABC" w:rsidRDefault="00711107" w:rsidP="00B52ABC">
      <w:pPr>
        <w:ind w:firstLine="420"/>
      </w:pPr>
      <w:r w:rsidRPr="00711107">
        <w:rPr>
          <w:rFonts w:hint="eastAsia"/>
        </w:rPr>
        <w:t>在例子中</w:t>
      </w:r>
      <w:r w:rsidRPr="00711107">
        <w:rPr>
          <w:rFonts w:hint="eastAsia"/>
        </w:rPr>
        <w:t xml:space="preserve"> break 2 </w:t>
      </w:r>
      <w:r w:rsidRPr="00711107">
        <w:rPr>
          <w:rFonts w:hint="eastAsia"/>
        </w:rPr>
        <w:t>表示跳出</w:t>
      </w:r>
      <w:r w:rsidRPr="00711107">
        <w:rPr>
          <w:rFonts w:hint="eastAsia"/>
        </w:rPr>
        <w:t xml:space="preserve"> 2 </w:t>
      </w:r>
      <w:r w:rsidRPr="00711107">
        <w:rPr>
          <w:rFonts w:hint="eastAsia"/>
        </w:rPr>
        <w:t>重循环，所以当跳出来之后，接着执行</w:t>
      </w:r>
      <w:r w:rsidRPr="00711107">
        <w:rPr>
          <w:rFonts w:hint="eastAsia"/>
        </w:rPr>
        <w:t xml:space="preserve"> echo </w:t>
      </w:r>
      <w:r w:rsidRPr="00711107">
        <w:rPr>
          <w:rFonts w:hint="eastAsia"/>
        </w:rPr>
        <w:t>语句了。</w:t>
      </w:r>
    </w:p>
    <w:p w14:paraId="4DC19BE2" w14:textId="77777777" w:rsidR="00247F5C" w:rsidRDefault="00247F5C" w:rsidP="003574F4"/>
    <w:p w14:paraId="4D0DBC56" w14:textId="7E8877A1" w:rsidR="002D77B4" w:rsidRDefault="006C135F" w:rsidP="003574F4">
      <w:r>
        <w:rPr>
          <w:rFonts w:hint="eastAsia"/>
        </w:rPr>
        <w:t>continue</w:t>
      </w:r>
      <w:r>
        <w:rPr>
          <w:rFonts w:hint="eastAsia"/>
        </w:rPr>
        <w:t>语句</w:t>
      </w:r>
    </w:p>
    <w:p w14:paraId="54624882" w14:textId="2BABF95D" w:rsidR="006C135F" w:rsidRDefault="00F35400" w:rsidP="003574F4">
      <w:r>
        <w:tab/>
      </w:r>
      <w:r>
        <w:rPr>
          <w:rFonts w:hint="eastAsia"/>
        </w:rPr>
        <w:t>作用：</w:t>
      </w:r>
      <w:r w:rsidR="007E5B4E" w:rsidRPr="007E5B4E">
        <w:rPr>
          <w:rFonts w:hint="eastAsia"/>
        </w:rPr>
        <w:t xml:space="preserve">continue </w:t>
      </w:r>
      <w:r w:rsidR="007E5B4E" w:rsidRPr="007E5B4E">
        <w:rPr>
          <w:rFonts w:hint="eastAsia"/>
        </w:rPr>
        <w:t>用于跳过本次循环的剩余语句，并进入下一次循环。</w:t>
      </w:r>
      <w:r w:rsidR="007E5B4E" w:rsidRPr="007E5B4E">
        <w:rPr>
          <w:rFonts w:hint="eastAsia"/>
        </w:rPr>
        <w:t xml:space="preserve">continue </w:t>
      </w:r>
      <w:r w:rsidR="007E5B4E" w:rsidRPr="007E5B4E">
        <w:rPr>
          <w:rFonts w:hint="eastAsia"/>
        </w:rPr>
        <w:t>也可以指定跳过几重循环。</w:t>
      </w:r>
    </w:p>
    <w:p w14:paraId="7F8A2E36" w14:textId="731BCE1E" w:rsidR="007E5B4E" w:rsidRDefault="007E5B4E" w:rsidP="003574F4"/>
    <w:p w14:paraId="0CBF4286" w14:textId="1D68D332" w:rsidR="007E5B4E" w:rsidRDefault="005C7CF1" w:rsidP="003574F4">
      <w:r>
        <w:rPr>
          <w:rFonts w:hint="eastAsia"/>
        </w:rPr>
        <w:t>return</w:t>
      </w:r>
      <w:r>
        <w:rPr>
          <w:rFonts w:hint="eastAsia"/>
        </w:rPr>
        <w:t>语句</w:t>
      </w:r>
    </w:p>
    <w:p w14:paraId="597AE6F3" w14:textId="1D0EC279" w:rsidR="005C7CF1" w:rsidRDefault="005C7CF1" w:rsidP="003574F4">
      <w:r>
        <w:tab/>
      </w:r>
      <w:r>
        <w:rPr>
          <w:rFonts w:hint="eastAsia"/>
        </w:rPr>
        <w:t>作用：</w:t>
      </w:r>
      <w:r w:rsidR="00D52984" w:rsidRPr="00D52984">
        <w:rPr>
          <w:rFonts w:hint="eastAsia"/>
        </w:rPr>
        <w:t>返回语句，用于函数中，返回调用函数的地方。</w:t>
      </w:r>
    </w:p>
    <w:p w14:paraId="5A475BB8" w14:textId="4FAD75E9" w:rsidR="00D52984" w:rsidRDefault="00D52984" w:rsidP="003574F4"/>
    <w:p w14:paraId="4C915AB0" w14:textId="2C3FE780" w:rsidR="00975E7B" w:rsidRDefault="00975E7B" w:rsidP="003574F4"/>
    <w:p w14:paraId="2AA0F55D" w14:textId="24D749F7" w:rsidR="0066182C" w:rsidRDefault="0066182C" w:rsidP="000B72AA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输出</w:t>
      </w:r>
      <w:r w:rsidR="00C875E2">
        <w:rPr>
          <w:rFonts w:hint="eastAsia"/>
        </w:rPr>
        <w:t>语句</w:t>
      </w:r>
    </w:p>
    <w:p w14:paraId="114D4C6D" w14:textId="64D95C76" w:rsidR="0066182C" w:rsidRDefault="00F07DFA" w:rsidP="003574F4">
      <w:r>
        <w:rPr>
          <w:rFonts w:hint="eastAsia"/>
        </w:rPr>
        <w:t>echo</w:t>
      </w:r>
      <w:r w:rsidR="00E42732"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20C" w14:paraId="7B29C350" w14:textId="77777777" w:rsidTr="0045320C">
        <w:tc>
          <w:tcPr>
            <w:tcW w:w="8296" w:type="dxa"/>
          </w:tcPr>
          <w:p w14:paraId="27F84989" w14:textId="765E620F" w:rsidR="0045320C" w:rsidRDefault="0045320C" w:rsidP="003574F4">
            <w:r w:rsidRPr="0045320C">
              <w:t>echo "Hello World";</w:t>
            </w:r>
          </w:p>
        </w:tc>
      </w:tr>
      <w:tr w:rsidR="00E92644" w14:paraId="49E12D4E" w14:textId="77777777" w:rsidTr="0045320C">
        <w:tc>
          <w:tcPr>
            <w:tcW w:w="8296" w:type="dxa"/>
          </w:tcPr>
          <w:p w14:paraId="75FB6F13" w14:textId="77777777" w:rsidR="00E92644" w:rsidRPr="0045320C" w:rsidRDefault="00E92644" w:rsidP="003574F4"/>
        </w:tc>
      </w:tr>
    </w:tbl>
    <w:p w14:paraId="266DBEB3" w14:textId="77777777" w:rsidR="00F07DFA" w:rsidRDefault="00F07DFA" w:rsidP="003574F4"/>
    <w:p w14:paraId="23EFF462" w14:textId="7615EE60" w:rsidR="0045320C" w:rsidRDefault="0045320C" w:rsidP="003574F4">
      <w:r w:rsidRPr="0045320C">
        <w:t>var_dump</w:t>
      </w:r>
      <w:r w:rsidR="00052DD6">
        <w:rPr>
          <w:rFonts w:hint="eastAsia"/>
        </w:rPr>
        <w:t>：</w:t>
      </w:r>
      <w:r w:rsidRPr="0045320C">
        <w:rPr>
          <w:rFonts w:hint="eastAsia"/>
        </w:rPr>
        <w:t>用于输出数组</w:t>
      </w:r>
      <w:r>
        <w:rPr>
          <w:rFonts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20C" w14:paraId="55F81184" w14:textId="77777777" w:rsidTr="0045320C">
        <w:tc>
          <w:tcPr>
            <w:tcW w:w="8296" w:type="dxa"/>
          </w:tcPr>
          <w:p w14:paraId="21E96717" w14:textId="77777777" w:rsidR="00D14EBB" w:rsidRDefault="00D14EBB" w:rsidP="00D14EBB">
            <w:r>
              <w:t>$my_arr = [1,2,3,4,5,6];</w:t>
            </w:r>
          </w:p>
          <w:p w14:paraId="6867175C" w14:textId="1224AD88" w:rsidR="0045320C" w:rsidRDefault="00D14EBB" w:rsidP="00D14EBB">
            <w:r>
              <w:t>var_dump($my_arr);</w:t>
            </w:r>
          </w:p>
        </w:tc>
      </w:tr>
      <w:tr w:rsidR="00E92644" w14:paraId="3AB0588E" w14:textId="77777777" w:rsidTr="0045320C">
        <w:tc>
          <w:tcPr>
            <w:tcW w:w="8296" w:type="dxa"/>
          </w:tcPr>
          <w:p w14:paraId="781AE42C" w14:textId="77777777" w:rsidR="00E92644" w:rsidRDefault="00E92644" w:rsidP="00D14EBB"/>
        </w:tc>
      </w:tr>
    </w:tbl>
    <w:p w14:paraId="537C908C" w14:textId="2421FB85" w:rsidR="0045320C" w:rsidRDefault="0045320C" w:rsidP="003574F4"/>
    <w:p w14:paraId="46BAF13C" w14:textId="02BE1AE9" w:rsidR="00D14EBB" w:rsidRDefault="00924AE9" w:rsidP="003574F4">
      <w:r w:rsidRPr="00924AE9">
        <w:t>print_r</w:t>
      </w:r>
      <w:r w:rsidR="00990582"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AE9" w14:paraId="093AE494" w14:textId="77777777" w:rsidTr="00924AE9">
        <w:tc>
          <w:tcPr>
            <w:tcW w:w="8296" w:type="dxa"/>
          </w:tcPr>
          <w:p w14:paraId="566002E2" w14:textId="77777777" w:rsidR="00924AE9" w:rsidRDefault="00924AE9" w:rsidP="00924AE9">
            <w:r>
              <w:t>&lt;?php</w:t>
            </w:r>
          </w:p>
          <w:p w14:paraId="3C5B7A68" w14:textId="77777777" w:rsidR="00924AE9" w:rsidRDefault="00924AE9" w:rsidP="00924AE9">
            <w:r>
              <w:t>$my_arr = [1, 2, 3, 4, 5, 6];</w:t>
            </w:r>
          </w:p>
          <w:p w14:paraId="3630CD25" w14:textId="1C73CD9C" w:rsidR="00924AE9" w:rsidRDefault="00924AE9" w:rsidP="00924AE9">
            <w:r>
              <w:rPr>
                <w:rFonts w:hint="eastAsia"/>
              </w:rPr>
              <w:t xml:space="preserve">print_r($my_arr, true);// true </w:t>
            </w:r>
            <w:r>
              <w:rPr>
                <w:rFonts w:hint="eastAsia"/>
              </w:rPr>
              <w:t>表示返回值</w:t>
            </w:r>
          </w:p>
        </w:tc>
      </w:tr>
      <w:tr w:rsidR="00E92644" w14:paraId="12F01EFA" w14:textId="77777777" w:rsidTr="00924AE9">
        <w:tc>
          <w:tcPr>
            <w:tcW w:w="8296" w:type="dxa"/>
          </w:tcPr>
          <w:p w14:paraId="5ADE0845" w14:textId="77777777" w:rsidR="00E92644" w:rsidRDefault="00E92644" w:rsidP="00924AE9"/>
        </w:tc>
      </w:tr>
    </w:tbl>
    <w:p w14:paraId="6A3A48D6" w14:textId="77777777" w:rsidR="00924AE9" w:rsidRDefault="00924AE9" w:rsidP="003574F4"/>
    <w:p w14:paraId="4D5999F5" w14:textId="23EC34AA" w:rsidR="00924AE9" w:rsidRDefault="00924AE9" w:rsidP="003574F4">
      <w:r w:rsidRPr="00924AE9">
        <w:t>printf</w:t>
      </w:r>
      <w:r>
        <w:rPr>
          <w:rFonts w:hint="eastAsia"/>
        </w:rPr>
        <w:t>：</w:t>
      </w:r>
      <w:r w:rsidRPr="00924AE9">
        <w:rPr>
          <w:rFonts w:hint="eastAsia"/>
        </w:rPr>
        <w:t>用于格式化输出</w:t>
      </w:r>
      <w:r>
        <w:rPr>
          <w:rFonts w:hint="eastAsia"/>
        </w:rPr>
        <w:t>。</w:t>
      </w:r>
    </w:p>
    <w:p w14:paraId="37AD14C2" w14:textId="06021665" w:rsidR="00D22549" w:rsidRDefault="00D22549" w:rsidP="003574F4"/>
    <w:p w14:paraId="1921D1D9" w14:textId="3ECB4228" w:rsidR="00D22549" w:rsidRDefault="00D22549" w:rsidP="003574F4">
      <w:r>
        <w:rPr>
          <w:rFonts w:hint="eastAsia"/>
        </w:rPr>
        <w:t>dd</w:t>
      </w:r>
      <w: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7C13" w14:paraId="40FEC0D7" w14:textId="77777777" w:rsidTr="002E7C13">
        <w:tc>
          <w:tcPr>
            <w:tcW w:w="8296" w:type="dxa"/>
          </w:tcPr>
          <w:p w14:paraId="1CC4FA6B" w14:textId="77777777" w:rsidR="002E7C13" w:rsidRDefault="002E7C13" w:rsidP="002E7C13">
            <w:r>
              <w:t>&lt;?php</w:t>
            </w:r>
          </w:p>
          <w:p w14:paraId="4BC791A5" w14:textId="77777777" w:rsidR="002E7C13" w:rsidRDefault="002E7C13" w:rsidP="002E7C13">
            <w:r>
              <w:t>$my_arr = [1, 2, 3, 4, 5, 6];</w:t>
            </w:r>
          </w:p>
          <w:p w14:paraId="6DD289D6" w14:textId="3E49547B" w:rsidR="002E7C13" w:rsidRDefault="002E7C13" w:rsidP="002E7C13">
            <w:r>
              <w:t>dd($my_arr);</w:t>
            </w:r>
          </w:p>
        </w:tc>
      </w:tr>
      <w:tr w:rsidR="001E6279" w14:paraId="2AA6FEEA" w14:textId="77777777" w:rsidTr="002E7C13">
        <w:tc>
          <w:tcPr>
            <w:tcW w:w="8296" w:type="dxa"/>
          </w:tcPr>
          <w:p w14:paraId="7A871113" w14:textId="77777777" w:rsidR="001E6279" w:rsidRDefault="001E6279" w:rsidP="002E7C13"/>
        </w:tc>
      </w:tr>
    </w:tbl>
    <w:p w14:paraId="16B5BE5E" w14:textId="77777777" w:rsidR="00D22549" w:rsidRDefault="00D22549" w:rsidP="003574F4"/>
    <w:p w14:paraId="6E78C010" w14:textId="77777777" w:rsidR="00924AE9" w:rsidRDefault="00924AE9" w:rsidP="003574F4"/>
    <w:p w14:paraId="1F4D2439" w14:textId="55C39463" w:rsidR="00924AE9" w:rsidRDefault="001C2AFD" w:rsidP="002F2103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编码规范</w:t>
      </w:r>
    </w:p>
    <w:p w14:paraId="0E3675EC" w14:textId="77777777" w:rsidR="00D14EBB" w:rsidRDefault="00D14EBB" w:rsidP="003574F4"/>
    <w:p w14:paraId="20BBB40E" w14:textId="496B096C" w:rsidR="00165419" w:rsidRDefault="00165419" w:rsidP="006D18F6">
      <w:pPr>
        <w:pStyle w:val="2"/>
      </w:pPr>
      <w:r>
        <w:rPr>
          <w:rFonts w:hint="eastAsia"/>
        </w:rPr>
        <w:t>字符串和正则</w:t>
      </w:r>
    </w:p>
    <w:p w14:paraId="4A9753D5" w14:textId="77777777" w:rsidR="00165419" w:rsidRPr="00165419" w:rsidRDefault="00165419" w:rsidP="00165419"/>
    <w:p w14:paraId="4A49587A" w14:textId="2DBA79C2" w:rsidR="00260ADE" w:rsidRDefault="00260ADE" w:rsidP="006D18F6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数组</w:t>
      </w:r>
    </w:p>
    <w:p w14:paraId="00945DF6" w14:textId="77777777" w:rsidR="00E32381" w:rsidRDefault="00E32381" w:rsidP="00E32381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函数</w:t>
      </w:r>
    </w:p>
    <w:p w14:paraId="499C5944" w14:textId="77777777" w:rsidR="00E32381" w:rsidRDefault="00E32381" w:rsidP="00E32381">
      <w:pPr>
        <w:pStyle w:val="3"/>
      </w:pPr>
      <w:r>
        <w:rPr>
          <w:rFonts w:hint="eastAsia"/>
        </w:rPr>
        <w:t>自定义函数</w:t>
      </w:r>
    </w:p>
    <w:p w14:paraId="0E194EFD" w14:textId="77777777" w:rsidR="00E32381" w:rsidRDefault="00E32381" w:rsidP="00E32381"/>
    <w:p w14:paraId="35BF1DB5" w14:textId="77777777" w:rsidR="00391CC0" w:rsidRDefault="00391CC0" w:rsidP="00391CC0">
      <w:pPr>
        <w:pStyle w:val="3"/>
      </w:pPr>
      <w:r>
        <w:rPr>
          <w:rFonts w:hint="eastAsia"/>
        </w:rPr>
        <w:t>内置函数</w:t>
      </w:r>
    </w:p>
    <w:p w14:paraId="7FE36943" w14:textId="77777777" w:rsidR="00391CC0" w:rsidRDefault="00391CC0" w:rsidP="00391CC0">
      <w:r>
        <w:rPr>
          <w:rFonts w:hint="eastAsia"/>
        </w:rPr>
        <w:t>构造函数</w:t>
      </w:r>
    </w:p>
    <w:p w14:paraId="524A3E9A" w14:textId="77777777" w:rsidR="00391CC0" w:rsidRDefault="00391CC0" w:rsidP="00391CC0">
      <w:r>
        <w:rPr>
          <w:rFonts w:hint="eastAsia"/>
        </w:rPr>
        <w:t>析构函数</w:t>
      </w:r>
    </w:p>
    <w:p w14:paraId="05507F2D" w14:textId="77777777" w:rsidR="00391CC0" w:rsidRDefault="00391CC0" w:rsidP="00391CC0">
      <w:r>
        <w:rPr>
          <w:rFonts w:hint="eastAsia"/>
        </w:rPr>
        <w:t>对象的引用</w:t>
      </w:r>
    </w:p>
    <w:p w14:paraId="7C2BA408" w14:textId="77777777" w:rsidR="00391CC0" w:rsidRDefault="00391CC0" w:rsidP="00391CC0">
      <w:r>
        <w:rPr>
          <w:rFonts w:hint="eastAsia"/>
        </w:rPr>
        <w:t>对象的克隆（</w:t>
      </w:r>
      <w:r>
        <w:rPr>
          <w:rFonts w:hint="eastAsia"/>
        </w:rPr>
        <w:t>clone</w:t>
      </w:r>
      <w:r>
        <w:rPr>
          <w:rFonts w:hint="eastAsia"/>
        </w:rPr>
        <w:t>）</w:t>
      </w:r>
    </w:p>
    <w:p w14:paraId="3140BA12" w14:textId="77777777" w:rsidR="00391CC0" w:rsidRDefault="00391CC0" w:rsidP="00391CC0">
      <w:r>
        <w:rPr>
          <w:rFonts w:hint="eastAsia"/>
        </w:rPr>
        <w:t>对象访问权限（</w:t>
      </w:r>
      <w:r>
        <w:rPr>
          <w:rFonts w:hint="eastAsia"/>
        </w:rPr>
        <w:t>public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private</w:t>
      </w:r>
      <w:r>
        <w:rPr>
          <w:rFonts w:hint="eastAsia"/>
        </w:rPr>
        <w:t>）</w:t>
      </w:r>
    </w:p>
    <w:p w14:paraId="1B2F256D" w14:textId="77777777" w:rsidR="00391CC0" w:rsidRDefault="00391CC0" w:rsidP="00391CC0">
      <w:r>
        <w:rPr>
          <w:rFonts w:hint="eastAsia"/>
        </w:rPr>
        <w:t>接口（</w:t>
      </w:r>
      <w:r>
        <w:rPr>
          <w:rFonts w:hint="eastAsia"/>
        </w:rPr>
        <w:t>interface</w:t>
      </w:r>
      <w:r>
        <w:rPr>
          <w:rFonts w:hint="eastAsia"/>
        </w:rPr>
        <w:t>）</w:t>
      </w:r>
    </w:p>
    <w:p w14:paraId="7ABB74C0" w14:textId="77777777" w:rsidR="00391CC0" w:rsidRDefault="00391CC0" w:rsidP="00391CC0">
      <w:r>
        <w:rPr>
          <w:rFonts w:hint="eastAsia"/>
        </w:rPr>
        <w:t>抽象类</w:t>
      </w:r>
    </w:p>
    <w:p w14:paraId="047AE5C3" w14:textId="77777777" w:rsidR="00391CC0" w:rsidRDefault="00391CC0" w:rsidP="00391CC0">
      <w:r>
        <w:rPr>
          <w:rFonts w:hint="eastAsia"/>
        </w:rPr>
        <w:t>魔术方法</w:t>
      </w:r>
    </w:p>
    <w:p w14:paraId="79CD0EA0" w14:textId="77777777" w:rsidR="00391CC0" w:rsidRDefault="00391CC0" w:rsidP="00391CC0">
      <w:r>
        <w:rPr>
          <w:rFonts w:hint="eastAsia"/>
        </w:rPr>
        <w:t>静态成员</w:t>
      </w:r>
    </w:p>
    <w:p w14:paraId="4AB71772" w14:textId="77777777" w:rsidR="00391CC0" w:rsidRDefault="00391CC0" w:rsidP="00391CC0"/>
    <w:p w14:paraId="6D0B4C0D" w14:textId="77777777" w:rsidR="00391CC0" w:rsidRPr="008B0C91" w:rsidRDefault="00391CC0" w:rsidP="00391CC0"/>
    <w:p w14:paraId="65716E2E" w14:textId="77777777" w:rsidR="00391CC0" w:rsidRDefault="00391CC0" w:rsidP="00391CC0"/>
    <w:p w14:paraId="4B9CC46F" w14:textId="77777777" w:rsidR="00391CC0" w:rsidRDefault="00391CC0" w:rsidP="00391CC0"/>
    <w:p w14:paraId="7BF7E5BF" w14:textId="77777777" w:rsidR="00E32381" w:rsidRPr="00B43889" w:rsidRDefault="00E32381" w:rsidP="00E32381">
      <w:pPr>
        <w:pStyle w:val="3"/>
      </w:pPr>
      <w:r>
        <w:rPr>
          <w:rFonts w:hint="eastAsia"/>
        </w:rPr>
        <w:t>函数参数</w:t>
      </w:r>
    </w:p>
    <w:p w14:paraId="7035C62C" w14:textId="77777777" w:rsidR="00E32381" w:rsidRDefault="00E32381" w:rsidP="00E32381">
      <w:pPr>
        <w:pStyle w:val="4"/>
      </w:pPr>
      <w:r>
        <w:rPr>
          <w:rFonts w:hint="eastAsia"/>
        </w:rPr>
        <w:t>形式参数</w:t>
      </w:r>
    </w:p>
    <w:p w14:paraId="5A007481" w14:textId="77777777" w:rsidR="00E32381" w:rsidRPr="00946A1A" w:rsidRDefault="00E32381" w:rsidP="00E32381"/>
    <w:p w14:paraId="5E824FB4" w14:textId="77777777" w:rsidR="00E32381" w:rsidRDefault="00E32381" w:rsidP="00E32381">
      <w:pPr>
        <w:pStyle w:val="4"/>
      </w:pPr>
      <w:r>
        <w:rPr>
          <w:rFonts w:hint="eastAsia"/>
        </w:rPr>
        <w:t>实际参数</w:t>
      </w:r>
    </w:p>
    <w:p w14:paraId="48389A3C" w14:textId="77777777" w:rsidR="00E32381" w:rsidRPr="00946A1A" w:rsidRDefault="00E32381" w:rsidP="00E32381"/>
    <w:p w14:paraId="3E81D493" w14:textId="77777777" w:rsidR="00E32381" w:rsidRDefault="00E32381" w:rsidP="00E32381">
      <w:pPr>
        <w:pStyle w:val="4"/>
      </w:pPr>
      <w:r>
        <w:rPr>
          <w:rFonts w:hint="eastAsia"/>
        </w:rPr>
        <w:lastRenderedPageBreak/>
        <w:t>变长形参</w:t>
      </w:r>
    </w:p>
    <w:p w14:paraId="15C4F102" w14:textId="77777777" w:rsidR="00E32381" w:rsidRPr="00946A1A" w:rsidRDefault="00E32381" w:rsidP="00E32381"/>
    <w:p w14:paraId="3F5E98E4" w14:textId="77777777" w:rsidR="00E32381" w:rsidRDefault="00E32381" w:rsidP="00E32381">
      <w:pPr>
        <w:pStyle w:val="4"/>
      </w:pPr>
      <w:r>
        <w:rPr>
          <w:rFonts w:hint="eastAsia"/>
        </w:rPr>
        <w:t>变长实参</w:t>
      </w:r>
    </w:p>
    <w:p w14:paraId="2B1C4164" w14:textId="77777777" w:rsidR="00E32381" w:rsidRDefault="00E32381" w:rsidP="00E3238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381" w14:paraId="45B37D3F" w14:textId="77777777" w:rsidTr="00C50AF8">
        <w:tc>
          <w:tcPr>
            <w:tcW w:w="8296" w:type="dxa"/>
          </w:tcPr>
          <w:p w14:paraId="760555A4" w14:textId="77777777" w:rsidR="00E32381" w:rsidRDefault="00E32381" w:rsidP="00C50AF8">
            <w:r>
              <w:rPr>
                <w:rFonts w:hint="eastAsia"/>
              </w:rPr>
              <w:t>示例</w:t>
            </w:r>
          </w:p>
        </w:tc>
      </w:tr>
      <w:tr w:rsidR="00E32381" w14:paraId="7F1CECD6" w14:textId="77777777" w:rsidTr="00C50AF8">
        <w:tc>
          <w:tcPr>
            <w:tcW w:w="8296" w:type="dxa"/>
          </w:tcPr>
          <w:p w14:paraId="11D8BFB8" w14:textId="77777777" w:rsidR="00E32381" w:rsidRDefault="00E32381" w:rsidP="00C50AF8">
            <w:r>
              <w:t>&lt;?php</w:t>
            </w:r>
          </w:p>
          <w:p w14:paraId="433FA38D" w14:textId="77777777" w:rsidR="00E32381" w:rsidRDefault="00E32381" w:rsidP="00C50AF8">
            <w:r>
              <w:t># -*- coding:utf-8 -*-</w:t>
            </w:r>
          </w:p>
          <w:p w14:paraId="7B722A6A" w14:textId="77777777" w:rsidR="00E32381" w:rsidRDefault="00E32381" w:rsidP="00C50AF8">
            <w:r>
              <w:t># @ProjectName: DeDeCMS</w:t>
            </w:r>
          </w:p>
          <w:p w14:paraId="65D22EAC" w14:textId="77777777" w:rsidR="00E32381" w:rsidRDefault="00E32381" w:rsidP="00C50AF8">
            <w:r>
              <w:t># @Email</w:t>
            </w:r>
            <w:r>
              <w:tab/>
              <w:t xml:space="preserve">  : 276517382@qq.com</w:t>
            </w:r>
          </w:p>
          <w:p w14:paraId="4B557A97" w14:textId="77777777" w:rsidR="00E32381" w:rsidRDefault="00E32381" w:rsidP="00C50AF8">
            <w:r>
              <w:t># @FileName   : ${NAME}.py</w:t>
            </w:r>
          </w:p>
          <w:p w14:paraId="294CC13B" w14:textId="77777777" w:rsidR="00E32381" w:rsidRDefault="00E32381" w:rsidP="00C50AF8">
            <w:r>
              <w:t># @DATETime   : 2019/11/26 13:45</w:t>
            </w:r>
          </w:p>
          <w:p w14:paraId="009DCE21" w14:textId="77777777" w:rsidR="00E32381" w:rsidRDefault="00E32381" w:rsidP="00C50AF8">
            <w:r>
              <w:rPr>
                <w:rFonts w:hint="eastAsia"/>
              </w:rPr>
              <w:t xml:space="preserve"># @Author     : </w:t>
            </w:r>
            <w:r>
              <w:rPr>
                <w:rFonts w:hint="eastAsia"/>
              </w:rPr>
              <w:t>笑看风云</w:t>
            </w:r>
          </w:p>
          <w:p w14:paraId="40F9655C" w14:textId="77777777" w:rsidR="00E32381" w:rsidRDefault="00E32381" w:rsidP="00C50AF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变长形参和变长实参</w:t>
            </w:r>
          </w:p>
          <w:p w14:paraId="3AB25C0E" w14:textId="77777777" w:rsidR="00E32381" w:rsidRDefault="00E32381" w:rsidP="00C50AF8">
            <w:r>
              <w:t>function sum($a, $b, ...$c)</w:t>
            </w:r>
          </w:p>
          <w:p w14:paraId="67825E06" w14:textId="77777777" w:rsidR="00E32381" w:rsidRDefault="00E32381" w:rsidP="00C50AF8">
            <w:r>
              <w:t>{</w:t>
            </w:r>
          </w:p>
          <w:p w14:paraId="0F5DFD53" w14:textId="77777777" w:rsidR="00E32381" w:rsidRDefault="00E32381" w:rsidP="00C50AF8">
            <w:r>
              <w:t xml:space="preserve">    print_r($a);</w:t>
            </w:r>
          </w:p>
          <w:p w14:paraId="23CC1745" w14:textId="77777777" w:rsidR="00E32381" w:rsidRDefault="00E32381" w:rsidP="00C50AF8">
            <w:r>
              <w:t xml:space="preserve">    echo '&lt;br&gt;';</w:t>
            </w:r>
          </w:p>
          <w:p w14:paraId="67A57BCB" w14:textId="77777777" w:rsidR="00E32381" w:rsidRDefault="00E32381" w:rsidP="00C50AF8">
            <w:r>
              <w:t xml:space="preserve">    print_r($b);</w:t>
            </w:r>
          </w:p>
          <w:p w14:paraId="528B10C2" w14:textId="77777777" w:rsidR="00E32381" w:rsidRDefault="00E32381" w:rsidP="00C50AF8">
            <w:r>
              <w:t xml:space="preserve">    echo '&lt;br&gt;';</w:t>
            </w:r>
          </w:p>
          <w:p w14:paraId="3C0EBF8A" w14:textId="77777777" w:rsidR="00E32381" w:rsidRDefault="00E32381" w:rsidP="00C50AF8">
            <w:r>
              <w:t xml:space="preserve">    print_r($c);</w:t>
            </w:r>
          </w:p>
          <w:p w14:paraId="1CD6DB8A" w14:textId="77777777" w:rsidR="00E32381" w:rsidRDefault="00E32381" w:rsidP="00C50AF8">
            <w:r>
              <w:t xml:space="preserve">    echo '&lt;br&gt;';</w:t>
            </w:r>
          </w:p>
          <w:p w14:paraId="79B0FEC4" w14:textId="77777777" w:rsidR="00E32381" w:rsidRDefault="00E32381" w:rsidP="00C50AF8">
            <w:r>
              <w:t>}</w:t>
            </w:r>
          </w:p>
          <w:p w14:paraId="162AA9E7" w14:textId="77777777" w:rsidR="00E32381" w:rsidRDefault="00E32381" w:rsidP="00C50AF8"/>
          <w:p w14:paraId="7DC4D0C4" w14:textId="77777777" w:rsidR="00E32381" w:rsidRDefault="00E32381" w:rsidP="00C50AF8">
            <w:r>
              <w:t>$arr = [1, true, 6, 'orange', 8, 9.99, 11];</w:t>
            </w:r>
          </w:p>
          <w:p w14:paraId="0289E4D8" w14:textId="77777777" w:rsidR="00E32381" w:rsidRDefault="00E32381" w:rsidP="00C50AF8">
            <w:r>
              <w:t>sum(1, 2, 3, 4, 5, ...$arr);</w:t>
            </w:r>
          </w:p>
        </w:tc>
      </w:tr>
      <w:tr w:rsidR="00E32381" w14:paraId="6424E6E6" w14:textId="77777777" w:rsidTr="00C50AF8">
        <w:tc>
          <w:tcPr>
            <w:tcW w:w="8296" w:type="dxa"/>
          </w:tcPr>
          <w:p w14:paraId="13B6BAB1" w14:textId="77777777" w:rsidR="00E32381" w:rsidRDefault="00E32381" w:rsidP="00C50AF8">
            <w:r>
              <w:rPr>
                <w:rFonts w:hint="eastAsia"/>
              </w:rPr>
              <w:t>结果</w:t>
            </w:r>
          </w:p>
        </w:tc>
      </w:tr>
      <w:tr w:rsidR="00E32381" w14:paraId="69EF63A9" w14:textId="77777777" w:rsidTr="00C50AF8">
        <w:tc>
          <w:tcPr>
            <w:tcW w:w="8296" w:type="dxa"/>
          </w:tcPr>
          <w:p w14:paraId="76BAF425" w14:textId="77777777" w:rsidR="00E32381" w:rsidRDefault="00E32381" w:rsidP="00C50AF8">
            <w:r>
              <w:t>1&lt;br&gt;2&lt;br&gt;Array</w:t>
            </w:r>
          </w:p>
          <w:p w14:paraId="7D353389" w14:textId="77777777" w:rsidR="00E32381" w:rsidRDefault="00E32381" w:rsidP="00C50AF8">
            <w:r>
              <w:t>(</w:t>
            </w:r>
          </w:p>
          <w:p w14:paraId="7D0717F6" w14:textId="77777777" w:rsidR="00E32381" w:rsidRDefault="00E32381" w:rsidP="00C50AF8">
            <w:r>
              <w:t xml:space="preserve">    [0] =&gt; 3</w:t>
            </w:r>
          </w:p>
          <w:p w14:paraId="142F28B0" w14:textId="77777777" w:rsidR="00E32381" w:rsidRDefault="00E32381" w:rsidP="00C50AF8">
            <w:r>
              <w:t xml:space="preserve">    [1] =&gt; 4</w:t>
            </w:r>
          </w:p>
          <w:p w14:paraId="7038A633" w14:textId="77777777" w:rsidR="00E32381" w:rsidRDefault="00E32381" w:rsidP="00C50AF8">
            <w:r>
              <w:t xml:space="preserve">    [2] =&gt; 5</w:t>
            </w:r>
          </w:p>
          <w:p w14:paraId="484CF08E" w14:textId="77777777" w:rsidR="00E32381" w:rsidRDefault="00E32381" w:rsidP="00C50AF8">
            <w:r>
              <w:t xml:space="preserve">    [3] =&gt; 1</w:t>
            </w:r>
          </w:p>
          <w:p w14:paraId="4AB56581" w14:textId="77777777" w:rsidR="00E32381" w:rsidRDefault="00E32381" w:rsidP="00C50AF8">
            <w:r>
              <w:t xml:space="preserve">    [4] =&gt; 1</w:t>
            </w:r>
          </w:p>
          <w:p w14:paraId="2C03F19D" w14:textId="77777777" w:rsidR="00E32381" w:rsidRDefault="00E32381" w:rsidP="00C50AF8">
            <w:r>
              <w:t xml:space="preserve">    [5] =&gt; 6</w:t>
            </w:r>
          </w:p>
          <w:p w14:paraId="2E58CF28" w14:textId="77777777" w:rsidR="00E32381" w:rsidRDefault="00E32381" w:rsidP="00C50AF8">
            <w:r>
              <w:t xml:space="preserve">    [6] =&gt; orange</w:t>
            </w:r>
          </w:p>
          <w:p w14:paraId="200FF113" w14:textId="77777777" w:rsidR="00E32381" w:rsidRDefault="00E32381" w:rsidP="00C50AF8">
            <w:r>
              <w:t xml:space="preserve">    [7] =&gt; 8</w:t>
            </w:r>
          </w:p>
          <w:p w14:paraId="1EA01A94" w14:textId="77777777" w:rsidR="00E32381" w:rsidRDefault="00E32381" w:rsidP="00C50AF8">
            <w:r>
              <w:t xml:space="preserve">    [8] =&gt; 9.99</w:t>
            </w:r>
          </w:p>
          <w:p w14:paraId="7F286DD6" w14:textId="77777777" w:rsidR="00E32381" w:rsidRDefault="00E32381" w:rsidP="00C50AF8">
            <w:r>
              <w:t xml:space="preserve">    [9] =&gt; 11</w:t>
            </w:r>
          </w:p>
          <w:p w14:paraId="4D0AB549" w14:textId="77777777" w:rsidR="00E32381" w:rsidRDefault="00E32381" w:rsidP="00C50AF8">
            <w:r>
              <w:t>)</w:t>
            </w:r>
          </w:p>
          <w:p w14:paraId="2ED985D1" w14:textId="77777777" w:rsidR="00E32381" w:rsidRDefault="00E32381" w:rsidP="00C50AF8">
            <w:r>
              <w:t>&lt;br&gt;</w:t>
            </w:r>
          </w:p>
        </w:tc>
      </w:tr>
    </w:tbl>
    <w:p w14:paraId="1FCF4834" w14:textId="77777777" w:rsidR="00E32381" w:rsidRPr="00946A1A" w:rsidRDefault="00E32381" w:rsidP="00E32381"/>
    <w:p w14:paraId="6E11A564" w14:textId="77777777" w:rsidR="00E32381" w:rsidRDefault="00E32381" w:rsidP="00E32381"/>
    <w:p w14:paraId="3602D781" w14:textId="77777777" w:rsidR="00E32381" w:rsidRDefault="00E32381" w:rsidP="00E32381"/>
    <w:p w14:paraId="2612322D" w14:textId="77777777" w:rsidR="00E32381" w:rsidRDefault="00E32381" w:rsidP="00E32381">
      <w:pPr>
        <w:pStyle w:val="3"/>
      </w:pPr>
      <w:r>
        <w:rPr>
          <w:rFonts w:hint="eastAsia"/>
        </w:rPr>
        <w:lastRenderedPageBreak/>
        <w:t>匿名函数</w:t>
      </w:r>
    </w:p>
    <w:p w14:paraId="231BB8AC" w14:textId="77777777" w:rsidR="00E32381" w:rsidRPr="00C13F97" w:rsidRDefault="00E32381" w:rsidP="00E32381"/>
    <w:p w14:paraId="79886D88" w14:textId="77777777" w:rsidR="00E32381" w:rsidRDefault="00E32381" w:rsidP="00E32381">
      <w:pPr>
        <w:pStyle w:val="3"/>
      </w:pPr>
      <w:r>
        <w:rPr>
          <w:rFonts w:hint="eastAsia"/>
        </w:rPr>
        <w:t>闭包函数</w:t>
      </w:r>
    </w:p>
    <w:p w14:paraId="01DEEC74" w14:textId="77777777" w:rsidR="00E32381" w:rsidRDefault="00E32381" w:rsidP="00E32381">
      <w:r>
        <w:t>https://www.jianshu.com/p/6f949ce649d7</w:t>
      </w:r>
    </w:p>
    <w:p w14:paraId="6021BCEF" w14:textId="77777777" w:rsidR="00E32381" w:rsidRDefault="00E32381" w:rsidP="00E32381">
      <w:r>
        <w:t>https://www.jianshu.com/p/73d4fa0d3e9b</w:t>
      </w:r>
    </w:p>
    <w:p w14:paraId="095A0FC5" w14:textId="77777777" w:rsidR="00E32381" w:rsidRDefault="00E32381" w:rsidP="00E32381">
      <w:r>
        <w:t>https://www.php.cn/php-ask-429876.html</w:t>
      </w:r>
    </w:p>
    <w:p w14:paraId="5F1BB51B" w14:textId="77777777" w:rsidR="00E32381" w:rsidRDefault="00E32381" w:rsidP="00E32381">
      <w:r>
        <w:t>https://www.cnblogs.com/WuNaiHuaLuo/p/4928524.html</w:t>
      </w:r>
    </w:p>
    <w:p w14:paraId="44FFC405" w14:textId="77777777" w:rsidR="00E32381" w:rsidRDefault="00E32381" w:rsidP="00E32381"/>
    <w:p w14:paraId="230FCD48" w14:textId="77777777" w:rsidR="00E32381" w:rsidRDefault="00E32381" w:rsidP="00E32381">
      <w:r>
        <w:rPr>
          <w:rFonts w:hint="eastAsia"/>
        </w:rPr>
        <w:t>匿名函数：</w:t>
      </w:r>
    </w:p>
    <w:p w14:paraId="3043185A" w14:textId="77777777" w:rsidR="00E32381" w:rsidRDefault="00E32381" w:rsidP="00E32381">
      <w:r>
        <w:t>https://www.cnblogs.com/liliuguang/p/7832472.html</w:t>
      </w:r>
    </w:p>
    <w:p w14:paraId="1909FC54" w14:textId="77777777" w:rsidR="00E32381" w:rsidRDefault="00E32381" w:rsidP="00E32381"/>
    <w:p w14:paraId="2F21EEDE" w14:textId="77777777" w:rsidR="00E32381" w:rsidRDefault="00E32381" w:rsidP="00E32381">
      <w:r>
        <w:rPr>
          <w:rFonts w:hint="eastAsia"/>
        </w:rPr>
        <w:t>依赖注入：</w:t>
      </w:r>
    </w:p>
    <w:p w14:paraId="43D59802" w14:textId="77777777" w:rsidR="00E32381" w:rsidRDefault="00E32381" w:rsidP="00E32381">
      <w:r>
        <w:t>https://www.cnblogs.com/liliuguang/p/7825078.html</w:t>
      </w:r>
    </w:p>
    <w:p w14:paraId="74356B00" w14:textId="77777777" w:rsidR="00E32381" w:rsidRDefault="00E32381" w:rsidP="00E32381"/>
    <w:p w14:paraId="4056DCE1" w14:textId="77777777" w:rsidR="00E32381" w:rsidRDefault="00E32381" w:rsidP="00E32381">
      <w:r>
        <w:rPr>
          <w:rFonts w:hint="eastAsia"/>
        </w:rPr>
        <w:t>回调函数：</w:t>
      </w:r>
    </w:p>
    <w:p w14:paraId="5F648392" w14:textId="77777777" w:rsidR="00E32381" w:rsidRDefault="00E32381" w:rsidP="00E32381">
      <w:r>
        <w:t>https://www.cnblogs.com/zzl-21086595/p/4547519.html</w:t>
      </w:r>
    </w:p>
    <w:p w14:paraId="2E185E18" w14:textId="77777777" w:rsidR="00E32381" w:rsidRDefault="00E32381" w:rsidP="00E32381"/>
    <w:p w14:paraId="77DE8154" w14:textId="77777777" w:rsidR="00E32381" w:rsidRDefault="00E32381" w:rsidP="00E32381">
      <w:r>
        <w:rPr>
          <w:rFonts w:hint="eastAsia"/>
        </w:rPr>
        <w:t>命名空间：</w:t>
      </w:r>
    </w:p>
    <w:p w14:paraId="2E145FB7" w14:textId="77777777" w:rsidR="00E32381" w:rsidRDefault="00E32381" w:rsidP="00E32381">
      <w:r>
        <w:t>https://ask.csdn.net/questions/823382</w:t>
      </w:r>
    </w:p>
    <w:p w14:paraId="5EA8AE0B" w14:textId="77777777" w:rsidR="00E32381" w:rsidRPr="00517806" w:rsidRDefault="00E32381" w:rsidP="00E32381"/>
    <w:p w14:paraId="0829CF8A" w14:textId="77777777" w:rsidR="00E32381" w:rsidRPr="00C13F97" w:rsidRDefault="00E32381" w:rsidP="00E32381"/>
    <w:p w14:paraId="0F5D7EEF" w14:textId="4B281654" w:rsidR="002D22C9" w:rsidRDefault="002D22C9" w:rsidP="00B43889">
      <w:pPr>
        <w:pStyle w:val="1"/>
      </w:pPr>
      <w:r>
        <w:rPr>
          <w:rFonts w:hint="eastAsia"/>
        </w:rPr>
        <w:t>核心技术</w:t>
      </w:r>
    </w:p>
    <w:p w14:paraId="01478DA6" w14:textId="77777777" w:rsidR="006D44B8" w:rsidRDefault="006D44B8" w:rsidP="006D44B8">
      <w:pPr>
        <w:pStyle w:val="2"/>
      </w:pPr>
      <w:r>
        <w:rPr>
          <w:rFonts w:hint="eastAsia"/>
        </w:rPr>
        <w:t>P</w:t>
      </w:r>
      <w:r>
        <w:t>HP</w:t>
      </w:r>
      <w:r>
        <w:rPr>
          <w:rFonts w:hint="eastAsia"/>
        </w:rPr>
        <w:t>面向对象</w:t>
      </w:r>
    </w:p>
    <w:p w14:paraId="3111BB06" w14:textId="77777777" w:rsidR="006D44B8" w:rsidRPr="009A26B7" w:rsidRDefault="006D44B8" w:rsidP="006D44B8"/>
    <w:p w14:paraId="7FDCA52B" w14:textId="071D62F2" w:rsidR="00782FA9" w:rsidRDefault="00782FA9" w:rsidP="003A1261">
      <w:pPr>
        <w:pStyle w:val="2"/>
      </w:pPr>
      <w:r>
        <w:rPr>
          <w:rFonts w:hint="eastAsia"/>
        </w:rPr>
        <w:t>数据库操作</w:t>
      </w:r>
    </w:p>
    <w:p w14:paraId="452AF88D" w14:textId="09E15C4A" w:rsidR="00782FA9" w:rsidRDefault="00782FA9" w:rsidP="003A1261">
      <w:pPr>
        <w:pStyle w:val="3"/>
      </w:pPr>
      <w:r>
        <w:rPr>
          <w:rFonts w:hint="eastAsia"/>
        </w:rPr>
        <w:t>MySQL</w:t>
      </w:r>
      <w:r>
        <w:rPr>
          <w:rFonts w:hint="eastAsia"/>
        </w:rPr>
        <w:t>操作</w:t>
      </w:r>
    </w:p>
    <w:p w14:paraId="259E40C7" w14:textId="7ECE2C2B" w:rsidR="004132D0" w:rsidRPr="004132D0" w:rsidRDefault="004132D0" w:rsidP="003A1261">
      <w:pPr>
        <w:pStyle w:val="3"/>
      </w:pPr>
      <w:r>
        <w:rPr>
          <w:rFonts w:hint="eastAsia"/>
        </w:rPr>
        <w:t>P</w:t>
      </w:r>
      <w:r>
        <w:t>DO</w:t>
      </w:r>
      <w:r>
        <w:rPr>
          <w:rFonts w:hint="eastAsia"/>
        </w:rPr>
        <w:t>数据库操作</w:t>
      </w:r>
    </w:p>
    <w:p w14:paraId="21289D0B" w14:textId="77777777" w:rsidR="004C7248" w:rsidRPr="004C7248" w:rsidRDefault="004C7248" w:rsidP="003A1261"/>
    <w:p w14:paraId="79BFE899" w14:textId="17E9ADED" w:rsidR="00E87414" w:rsidRDefault="00E87414" w:rsidP="00CC36C0">
      <w:pPr>
        <w:pStyle w:val="1"/>
      </w:pPr>
      <w:r>
        <w:rPr>
          <w:rFonts w:hint="eastAsia"/>
        </w:rPr>
        <w:t>高级</w:t>
      </w:r>
      <w:r w:rsidR="00431B19">
        <w:rPr>
          <w:rFonts w:hint="eastAsia"/>
        </w:rPr>
        <w:t>应用</w:t>
      </w:r>
    </w:p>
    <w:p w14:paraId="2B43AD55" w14:textId="77777777" w:rsidR="006D44B8" w:rsidRDefault="006D44B8" w:rsidP="006D44B8">
      <w:pPr>
        <w:pStyle w:val="2"/>
      </w:pPr>
      <w:r>
        <w:rPr>
          <w:rFonts w:hint="eastAsia"/>
        </w:rPr>
        <w:lastRenderedPageBreak/>
        <w:t>P</w:t>
      </w:r>
      <w:r>
        <w:t>HP</w:t>
      </w:r>
      <w:r>
        <w:rPr>
          <w:rFonts w:hint="eastAsia"/>
        </w:rPr>
        <w:t>与</w:t>
      </w:r>
      <w:r>
        <w:rPr>
          <w:rFonts w:hint="eastAsia"/>
        </w:rPr>
        <w:t>Ajax</w:t>
      </w:r>
    </w:p>
    <w:p w14:paraId="5E5D515F" w14:textId="77777777" w:rsidR="006D44B8" w:rsidRPr="009A26B7" w:rsidRDefault="006D44B8" w:rsidP="006D44B8"/>
    <w:p w14:paraId="7DCC6416" w14:textId="77777777" w:rsidR="006D44B8" w:rsidRDefault="006D44B8" w:rsidP="006D44B8">
      <w:pPr>
        <w:pStyle w:val="2"/>
      </w:pPr>
      <w:r>
        <w:rPr>
          <w:rFonts w:hint="eastAsia"/>
        </w:rPr>
        <w:t>会话控制</w:t>
      </w:r>
    </w:p>
    <w:p w14:paraId="2528963B" w14:textId="77777777" w:rsidR="006D44B8" w:rsidRDefault="006D44B8" w:rsidP="006D44B8">
      <w:pPr>
        <w:pStyle w:val="3"/>
      </w:pPr>
      <w:r>
        <w:rPr>
          <w:rFonts w:hint="eastAsia"/>
        </w:rPr>
        <w:t>Cookie</w:t>
      </w:r>
    </w:p>
    <w:p w14:paraId="21182130" w14:textId="77777777" w:rsidR="006D44B8" w:rsidRDefault="006D44B8" w:rsidP="006D44B8">
      <w:pPr>
        <w:pStyle w:val="3"/>
      </w:pPr>
      <w:r>
        <w:rPr>
          <w:rFonts w:hint="eastAsia"/>
        </w:rPr>
        <w:t>Session</w:t>
      </w:r>
    </w:p>
    <w:p w14:paraId="35BDFA6A" w14:textId="77777777" w:rsidR="006D44B8" w:rsidRPr="006F22A7" w:rsidRDefault="006D44B8" w:rsidP="006D44B8"/>
    <w:p w14:paraId="093168E7" w14:textId="77777777" w:rsidR="006D44B8" w:rsidRDefault="006D44B8" w:rsidP="006D44B8">
      <w:pPr>
        <w:pStyle w:val="2"/>
      </w:pPr>
      <w:r>
        <w:rPr>
          <w:rFonts w:hint="eastAsia"/>
        </w:rPr>
        <w:t>文件操作</w:t>
      </w:r>
    </w:p>
    <w:p w14:paraId="47921ABE" w14:textId="77777777" w:rsidR="006D44B8" w:rsidRPr="00C13F97" w:rsidRDefault="006D44B8" w:rsidP="006D44B8"/>
    <w:p w14:paraId="4B18C709" w14:textId="77777777" w:rsidR="006D44B8" w:rsidRDefault="006D44B8" w:rsidP="006D44B8"/>
    <w:p w14:paraId="10988036" w14:textId="77777777" w:rsidR="006D44B8" w:rsidRDefault="006D44B8" w:rsidP="006D44B8">
      <w:pPr>
        <w:pStyle w:val="3"/>
      </w:pPr>
      <w:r>
        <w:rPr>
          <w:rFonts w:hint="eastAsia"/>
        </w:rPr>
        <w:t>文件包含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D44B8" w14:paraId="691A57D3" w14:textId="77777777" w:rsidTr="006D44B8">
        <w:tc>
          <w:tcPr>
            <w:tcW w:w="4148" w:type="dxa"/>
          </w:tcPr>
          <w:p w14:paraId="457B4639" w14:textId="77777777" w:rsidR="006D44B8" w:rsidRDefault="006D44B8" w:rsidP="006D44B8">
            <w:r>
              <w:rPr>
                <w:rFonts w:hint="eastAsia"/>
              </w:rPr>
              <w:t>require</w:t>
            </w:r>
          </w:p>
        </w:tc>
        <w:tc>
          <w:tcPr>
            <w:tcW w:w="4148" w:type="dxa"/>
          </w:tcPr>
          <w:p w14:paraId="2541D1CC" w14:textId="77777777" w:rsidR="006D44B8" w:rsidRDefault="006D44B8" w:rsidP="006D44B8">
            <w:r>
              <w:rPr>
                <w:rFonts w:hint="eastAsia"/>
              </w:rPr>
              <w:t>include</w:t>
            </w:r>
          </w:p>
        </w:tc>
      </w:tr>
      <w:tr w:rsidR="006D44B8" w14:paraId="7BFF1D4D" w14:textId="77777777" w:rsidTr="006D44B8">
        <w:tc>
          <w:tcPr>
            <w:tcW w:w="4148" w:type="dxa"/>
          </w:tcPr>
          <w:p w14:paraId="32A815E4" w14:textId="77777777" w:rsidR="006D44B8" w:rsidRDefault="006D44B8" w:rsidP="006D44B8"/>
        </w:tc>
        <w:tc>
          <w:tcPr>
            <w:tcW w:w="4148" w:type="dxa"/>
          </w:tcPr>
          <w:p w14:paraId="755C964E" w14:textId="77777777" w:rsidR="006D44B8" w:rsidRDefault="006D44B8" w:rsidP="006D44B8"/>
        </w:tc>
      </w:tr>
    </w:tbl>
    <w:p w14:paraId="051413A1" w14:textId="77777777" w:rsidR="006D44B8" w:rsidRDefault="006D44B8" w:rsidP="006D44B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D44B8" w14:paraId="0AB40E97" w14:textId="77777777" w:rsidTr="006D44B8">
        <w:tc>
          <w:tcPr>
            <w:tcW w:w="4148" w:type="dxa"/>
          </w:tcPr>
          <w:p w14:paraId="6E41B651" w14:textId="77777777" w:rsidR="006D44B8" w:rsidRDefault="006D44B8" w:rsidP="006D44B8">
            <w:r>
              <w:rPr>
                <w:rFonts w:hint="eastAsia"/>
              </w:rPr>
              <w:t>require</w:t>
            </w:r>
            <w:r>
              <w:t>_once</w:t>
            </w:r>
          </w:p>
        </w:tc>
        <w:tc>
          <w:tcPr>
            <w:tcW w:w="4148" w:type="dxa"/>
          </w:tcPr>
          <w:p w14:paraId="69FC2F6B" w14:textId="77777777" w:rsidR="006D44B8" w:rsidRDefault="006D44B8" w:rsidP="006D44B8">
            <w:r>
              <w:rPr>
                <w:rFonts w:hint="eastAsia"/>
              </w:rPr>
              <w:t>i</w:t>
            </w:r>
            <w:r>
              <w:t>nclude_once</w:t>
            </w:r>
          </w:p>
        </w:tc>
      </w:tr>
      <w:tr w:rsidR="006D44B8" w14:paraId="77A13B78" w14:textId="77777777" w:rsidTr="006D44B8">
        <w:tc>
          <w:tcPr>
            <w:tcW w:w="4148" w:type="dxa"/>
          </w:tcPr>
          <w:p w14:paraId="38A06DDB" w14:textId="77777777" w:rsidR="006D44B8" w:rsidRDefault="006D44B8" w:rsidP="006D44B8"/>
        </w:tc>
        <w:tc>
          <w:tcPr>
            <w:tcW w:w="4148" w:type="dxa"/>
          </w:tcPr>
          <w:p w14:paraId="7DA32A78" w14:textId="77777777" w:rsidR="006D44B8" w:rsidRDefault="006D44B8" w:rsidP="006D44B8"/>
        </w:tc>
      </w:tr>
    </w:tbl>
    <w:p w14:paraId="7F7370C9" w14:textId="77777777" w:rsidR="006D44B8" w:rsidRDefault="006D44B8" w:rsidP="006D44B8"/>
    <w:p w14:paraId="0ABADB83" w14:textId="77777777" w:rsidR="006D44B8" w:rsidRDefault="006D44B8" w:rsidP="006D44B8">
      <w:pPr>
        <w:pStyle w:val="3"/>
      </w:pPr>
      <w:r>
        <w:rPr>
          <w:rFonts w:hint="eastAsia"/>
        </w:rPr>
        <w:t>文件上传</w:t>
      </w:r>
    </w:p>
    <w:p w14:paraId="3D83FA3F" w14:textId="77777777" w:rsidR="006D44B8" w:rsidRPr="00C31D38" w:rsidRDefault="006D44B8" w:rsidP="006D44B8"/>
    <w:p w14:paraId="0B240B92" w14:textId="77777777" w:rsidR="006D44B8" w:rsidRDefault="006D44B8" w:rsidP="006D44B8">
      <w:pPr>
        <w:pStyle w:val="3"/>
      </w:pPr>
      <w:r>
        <w:rPr>
          <w:rFonts w:hint="eastAsia"/>
        </w:rPr>
        <w:t>文件读写</w:t>
      </w:r>
    </w:p>
    <w:p w14:paraId="00DC9ADD" w14:textId="77777777" w:rsidR="006D44B8" w:rsidRDefault="006D44B8" w:rsidP="006D44B8"/>
    <w:p w14:paraId="2A2DB3F4" w14:textId="77777777" w:rsidR="006D44B8" w:rsidRDefault="006D44B8" w:rsidP="006D44B8"/>
    <w:p w14:paraId="05CE3D5E" w14:textId="77777777" w:rsidR="00644957" w:rsidRDefault="00644957" w:rsidP="00644957">
      <w:pPr>
        <w:pStyle w:val="2"/>
      </w:pPr>
      <w:r>
        <w:rPr>
          <w:rFonts w:hint="eastAsia"/>
        </w:rPr>
        <w:t>图形和图像处理</w:t>
      </w:r>
    </w:p>
    <w:p w14:paraId="7AC229E5" w14:textId="77777777" w:rsidR="00644957" w:rsidRPr="00644957" w:rsidRDefault="00644957" w:rsidP="00644957"/>
    <w:p w14:paraId="2F75AD79" w14:textId="50B38296" w:rsidR="00966D67" w:rsidRDefault="00966D67" w:rsidP="00E87414"/>
    <w:p w14:paraId="11A58797" w14:textId="008FD475" w:rsidR="00DF6DFD" w:rsidRDefault="00DF6DFD" w:rsidP="00DF6DFD">
      <w:pPr>
        <w:pStyle w:val="1"/>
      </w:pPr>
      <w:r>
        <w:rPr>
          <w:rFonts w:hint="eastAsia"/>
        </w:rPr>
        <w:t>项目实战</w:t>
      </w:r>
    </w:p>
    <w:p w14:paraId="5783C216" w14:textId="77777777" w:rsidR="00966D67" w:rsidRPr="00E87414" w:rsidRDefault="00966D67" w:rsidP="00E87414"/>
    <w:p w14:paraId="2E16D6DE" w14:textId="0EC6387F" w:rsidR="00BE733A" w:rsidRDefault="00BE733A" w:rsidP="00CC36C0">
      <w:pPr>
        <w:pStyle w:val="1"/>
      </w:pPr>
      <w:r>
        <w:rPr>
          <w:rFonts w:hint="eastAsia"/>
        </w:rPr>
        <w:lastRenderedPageBreak/>
        <w:t>P</w:t>
      </w:r>
      <w:r>
        <w:t>HP</w:t>
      </w:r>
      <w:r>
        <w:rPr>
          <w:rFonts w:hint="eastAsia"/>
        </w:rPr>
        <w:t>手册</w:t>
      </w:r>
    </w:p>
    <w:p w14:paraId="6572267E" w14:textId="18E81C1A" w:rsidR="00BE733A" w:rsidRDefault="0061050A" w:rsidP="00BE733A">
      <w:hyperlink r:id="rId39" w:history="1">
        <w:r w:rsidR="005E0454">
          <w:rPr>
            <w:rStyle w:val="af4"/>
          </w:rPr>
          <w:t>https://www.php.net/manual/zh/</w:t>
        </w:r>
      </w:hyperlink>
    </w:p>
    <w:p w14:paraId="1B8AC47A" w14:textId="77777777" w:rsidR="005E0454" w:rsidRPr="00BE733A" w:rsidRDefault="005E0454" w:rsidP="00BE733A"/>
    <w:p w14:paraId="70D10D77" w14:textId="388DAC46" w:rsidR="00E44F27" w:rsidRDefault="00241480" w:rsidP="00CC36C0">
      <w:pPr>
        <w:pStyle w:val="1"/>
      </w:pPr>
      <w:r>
        <w:rPr>
          <w:rFonts w:hint="eastAsia"/>
        </w:rPr>
        <w:t>技术拓展</w:t>
      </w:r>
    </w:p>
    <w:p w14:paraId="1B6460B3" w14:textId="77777777" w:rsidR="00E82646" w:rsidRDefault="00E82646" w:rsidP="003574F4"/>
    <w:p w14:paraId="2D4C0F3A" w14:textId="63284823" w:rsidR="00EA0CDB" w:rsidRDefault="00E74C8E" w:rsidP="00CC36C0">
      <w:pPr>
        <w:pStyle w:val="2"/>
      </w:pPr>
      <w:r w:rsidRPr="00E74C8E">
        <w:rPr>
          <w:rFonts w:hint="eastAsia"/>
        </w:rPr>
        <w:t xml:space="preserve">PHP </w:t>
      </w:r>
      <w:r w:rsidRPr="00E74C8E">
        <w:rPr>
          <w:rFonts w:hint="eastAsia"/>
        </w:rPr>
        <w:t>如何拦截图片请求并进行处理</w:t>
      </w:r>
      <w:r>
        <w:rPr>
          <w:rFonts w:hint="eastAsia"/>
        </w:rPr>
        <w:t>？</w:t>
      </w:r>
    </w:p>
    <w:p w14:paraId="7EEC77B0" w14:textId="3F089AB5" w:rsidR="00E74C8E" w:rsidRDefault="00E74C8E" w:rsidP="003574F4">
      <w:r w:rsidRPr="00E74C8E">
        <w:rPr>
          <w:rFonts w:hint="eastAsia"/>
        </w:rPr>
        <w:t>我们以文章内容为例说明，如下是一篇包含图片的文章正文内容：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C8E" w14:paraId="10F7F348" w14:textId="77777777" w:rsidTr="00E74C8E">
        <w:tc>
          <w:tcPr>
            <w:tcW w:w="8296" w:type="dxa"/>
          </w:tcPr>
          <w:p w14:paraId="56346996" w14:textId="77777777" w:rsidR="00E74C8E" w:rsidRDefault="00E74C8E" w:rsidP="00E74C8E">
            <w:r>
              <w:t>&lt;p&gt;</w:t>
            </w:r>
          </w:p>
          <w:p w14:paraId="33C385EC" w14:textId="77777777" w:rsidR="00E74C8E" w:rsidRDefault="00E74C8E" w:rsidP="00E74C8E">
            <w:r>
              <w:t>&lt;center&gt;</w:t>
            </w:r>
          </w:p>
          <w:p w14:paraId="6EF56DD2" w14:textId="77777777" w:rsidR="00E74C8E" w:rsidRDefault="00E74C8E" w:rsidP="00E74C8E">
            <w:r>
              <w:tab/>
              <w:t>&lt;img alt="" height="418" src="/uploads/allimg/aHR0cHM6Ly9uLnNpbmFpbWcuY24vdGVjaC90cmF.jpg?token=uc2Zvcm0vMjQ4L3c2MzBoNDE4LzIwMjAwNTA2L2NhNWEtaXRleWZ3djYwNDc2NDIuanBn" width="630" /&gt;&lt;/center&gt;</w:t>
            </w:r>
          </w:p>
          <w:p w14:paraId="58830F3E" w14:textId="77777777" w:rsidR="00E74C8E" w:rsidRDefault="00E74C8E" w:rsidP="00E74C8E">
            <w:r>
              <w:t>&lt;/p&gt;</w:t>
            </w:r>
          </w:p>
          <w:p w14:paraId="36ECA467" w14:textId="77777777" w:rsidR="00E74C8E" w:rsidRDefault="00E74C8E" w:rsidP="00E74C8E">
            <w:r>
              <w:t>&lt;p&gt;</w:t>
            </w:r>
          </w:p>
          <w:p w14:paraId="2F6BC5F5" w14:textId="77777777" w:rsidR="00E74C8E" w:rsidRDefault="00E74C8E" w:rsidP="00E74C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新浪科技讯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北京时间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日午间消息，据外媒报道，三星电子副董事长李在镕将为集团先前的不当行为</w:t>
            </w:r>
            <w:r>
              <w:rPr>
                <w:rFonts w:hint="eastAsia"/>
              </w:rPr>
              <w:t>&amp;mdash;&amp;mdash;</w:t>
            </w:r>
            <w:r>
              <w:rPr>
                <w:rFonts w:hint="eastAsia"/>
              </w:rPr>
              <w:t>帮助他</w:t>
            </w:r>
            <w:r>
              <w:rPr>
                <w:rFonts w:hint="eastAsia"/>
              </w:rPr>
              <w:t>&amp;ldquo;</w:t>
            </w:r>
            <w:r>
              <w:rPr>
                <w:rFonts w:hint="eastAsia"/>
              </w:rPr>
              <w:t>继承</w:t>
            </w:r>
            <w:r>
              <w:rPr>
                <w:rFonts w:hint="eastAsia"/>
              </w:rPr>
              <w:t>&amp;rdquo;</w:t>
            </w:r>
            <w:r>
              <w:rPr>
                <w:rFonts w:hint="eastAsia"/>
              </w:rPr>
              <w:t>父亲李健熙的三星集团董事长一职</w:t>
            </w:r>
            <w:r>
              <w:rPr>
                <w:rFonts w:hint="eastAsia"/>
              </w:rPr>
              <w:t>&amp;mdash;&amp;mdash;</w:t>
            </w:r>
            <w:r>
              <w:rPr>
                <w:rFonts w:hint="eastAsia"/>
              </w:rPr>
              <w:t>向公众道歉。</w:t>
            </w:r>
            <w:r>
              <w:rPr>
                <w:rFonts w:hint="eastAsia"/>
              </w:rPr>
              <w:t>&lt;/p&gt;</w:t>
            </w:r>
          </w:p>
          <w:p w14:paraId="549606DE" w14:textId="77777777" w:rsidR="00E74C8E" w:rsidRDefault="00E74C8E" w:rsidP="00E74C8E">
            <w:r>
              <w:t>&lt;p&gt;</w:t>
            </w:r>
          </w:p>
          <w:p w14:paraId="1A925BB3" w14:textId="77777777" w:rsidR="00E74C8E" w:rsidRDefault="00E74C8E" w:rsidP="00E74C8E">
            <w:r>
              <w:t>&lt;center&gt;</w:t>
            </w:r>
          </w:p>
          <w:p w14:paraId="7BD4AED3" w14:textId="77777777" w:rsidR="00E74C8E" w:rsidRDefault="00E74C8E" w:rsidP="00E74C8E">
            <w:r>
              <w:tab/>
              <w:t>&lt;img alt="" height="418" src="/uploads/allimg/aHR0cHM6Ly9waWNzNS5iYWlkdS5jb20vZmVlZC9hNjg2YzkxNzdmM2U.jpg?token=2NzA5ZDNiYzUyZTdkODFkMDEzYmY5ZGM1NTRlLmpwZWc/dG9rZW49MDRlODkzZTkzYzM2OThiOTUwMThlYTUwNWJmNGExZjA=" width="630" /&gt;&lt;/center&gt;</w:t>
            </w:r>
          </w:p>
          <w:p w14:paraId="2943DBD3" w14:textId="77777777" w:rsidR="00E74C8E" w:rsidRDefault="00E74C8E" w:rsidP="00E74C8E">
            <w:r>
              <w:t>&lt;/p&gt;</w:t>
            </w:r>
          </w:p>
          <w:p w14:paraId="2B54FB34" w14:textId="77777777" w:rsidR="00E74C8E" w:rsidRDefault="00E74C8E" w:rsidP="00E74C8E">
            <w:r>
              <w:t>&lt;p&gt;</w:t>
            </w:r>
          </w:p>
          <w:p w14:paraId="7635D3A7" w14:textId="77777777" w:rsidR="00E74C8E" w:rsidRDefault="00E74C8E" w:rsidP="00E74C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周一，三星高层消息人士与韩国媒体透露，他们预计，副董事长李在镕，将在集团外部合规监督委员会设定的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日最后日期之前，做公开道歉。</w:t>
            </w:r>
            <w:r>
              <w:rPr>
                <w:rFonts w:hint="eastAsia"/>
              </w:rPr>
              <w:t>&lt;/p&gt;</w:t>
            </w:r>
          </w:p>
          <w:p w14:paraId="0A059EBD" w14:textId="77777777" w:rsidR="00E74C8E" w:rsidRDefault="00E74C8E" w:rsidP="00E74C8E">
            <w:r>
              <w:t>&lt;p&gt;</w:t>
            </w:r>
          </w:p>
          <w:p w14:paraId="14A76FE3" w14:textId="77777777" w:rsidR="00E74C8E" w:rsidRDefault="00E74C8E" w:rsidP="00E74C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一名匿名消息人士说：</w:t>
            </w:r>
            <w:r>
              <w:rPr>
                <w:rFonts w:hint="eastAsia"/>
              </w:rPr>
              <w:t>&amp;ldquo;</w:t>
            </w:r>
            <w:r>
              <w:rPr>
                <w:rFonts w:hint="eastAsia"/>
              </w:rPr>
              <w:t>说实话，很多情况仍在持续审查中。但一个可行的选择是让副董事长阅读准备好的声明向公众道歉。道歉的时机很重要，而且如果副董事长在最后期限之前这么做的话，道歉应该会有一定影响。严肃地说，我认为效果将非常积极。</w:t>
            </w:r>
            <w:r>
              <w:rPr>
                <w:rFonts w:hint="eastAsia"/>
              </w:rPr>
              <w:t>&amp;rdquo;&lt;/p&gt;</w:t>
            </w:r>
          </w:p>
          <w:p w14:paraId="767C05EB" w14:textId="77777777" w:rsidR="00E74C8E" w:rsidRDefault="00E74C8E" w:rsidP="00E74C8E">
            <w:r>
              <w:t>&lt;p&gt;</w:t>
            </w:r>
          </w:p>
          <w:p w14:paraId="0EFBF9E4" w14:textId="77777777" w:rsidR="00E74C8E" w:rsidRDefault="00E74C8E" w:rsidP="00E74C8E">
            <w:r>
              <w:t>&lt;center&gt;</w:t>
            </w:r>
          </w:p>
          <w:p w14:paraId="73AE5A7F" w14:textId="77777777" w:rsidR="00E74C8E" w:rsidRDefault="00E74C8E" w:rsidP="00E74C8E">
            <w:r>
              <w:tab/>
              <w:t>&lt;img alt="" height="418" src="/uploads/allimg/aHR0cHM6Ly9waWNzNy5iYWlkdS5jb20vZmVlZC9hMmNjN2</w:t>
            </w:r>
            <w:r>
              <w:lastRenderedPageBreak/>
              <w:t>NkOThkMTAwMWU5Nzd.jpg?token=jMzkxYmQ2N2Q0ZTVlYTU2ZTc5N2UyLmpwZWc/dG9rZW49NmE5YmE4N2RlZmUzYmU1NmU3MmFlNmE0NGNlMjgxZDU=" width="630" /&gt;&lt;/center&gt;</w:t>
            </w:r>
          </w:p>
          <w:p w14:paraId="38222526" w14:textId="24CA394B" w:rsidR="00E74C8E" w:rsidRDefault="00E74C8E" w:rsidP="00E74C8E">
            <w:r>
              <w:t>&lt;/p&gt;</w:t>
            </w:r>
          </w:p>
        </w:tc>
      </w:tr>
    </w:tbl>
    <w:p w14:paraId="4823E453" w14:textId="28207824" w:rsidR="00E74C8E" w:rsidRDefault="00E74C8E" w:rsidP="003574F4">
      <w:r w:rsidRPr="00E74C8E">
        <w:rPr>
          <w:rFonts w:hint="eastAsia"/>
        </w:rPr>
        <w:lastRenderedPageBreak/>
        <w:t>我们把正常图片的地址进行</w:t>
      </w:r>
      <w:r w:rsidRPr="00E74C8E">
        <w:rPr>
          <w:rFonts w:hint="eastAsia"/>
        </w:rPr>
        <w:t xml:space="preserve"> base64 </w:t>
      </w:r>
      <w:r w:rsidRPr="00E74C8E">
        <w:rPr>
          <w:rFonts w:hint="eastAsia"/>
        </w:rPr>
        <w:t>编码，然后拆成两个部分，一部分是图片的文件名，另一部分则是</w:t>
      </w:r>
      <w:r w:rsidRPr="00E74C8E">
        <w:rPr>
          <w:rFonts w:hint="eastAsia"/>
        </w:rPr>
        <w:t xml:space="preserve"> token </w:t>
      </w:r>
      <w:r w:rsidRPr="00E74C8E">
        <w:rPr>
          <w:rFonts w:hint="eastAsia"/>
        </w:rPr>
        <w:t>参数的值。</w:t>
      </w:r>
    </w:p>
    <w:p w14:paraId="00ADD68C" w14:textId="00346B31" w:rsidR="00E74C8E" w:rsidRDefault="00E74C8E" w:rsidP="003574F4">
      <w:r w:rsidRPr="00E74C8E">
        <w:rPr>
          <w:rFonts w:hint="eastAsia"/>
        </w:rPr>
        <w:t>然后我们在</w:t>
      </w:r>
      <w:r w:rsidRPr="00E74C8E">
        <w:rPr>
          <w:rFonts w:hint="eastAsia"/>
        </w:rPr>
        <w:t xml:space="preserve"> .htaccess </w:t>
      </w:r>
      <w:r w:rsidRPr="00E74C8E">
        <w:rPr>
          <w:rFonts w:hint="eastAsia"/>
        </w:rPr>
        <w:t>文件中对图片进行拦截，如下代码：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C8E" w14:paraId="55A95740" w14:textId="77777777" w:rsidTr="00E74C8E">
        <w:tc>
          <w:tcPr>
            <w:tcW w:w="8296" w:type="dxa"/>
          </w:tcPr>
          <w:p w14:paraId="7B004D7B" w14:textId="0948DF5D" w:rsidR="00E74C8E" w:rsidRDefault="00E74C8E" w:rsidP="003574F4">
            <w:r w:rsidRPr="00E74C8E">
              <w:t>RewriteRule ^(uploads/allimg/)(.*\.)(jpg|gif|png|bmp|swf|jpeg)$ /doImages.php [L]</w:t>
            </w:r>
          </w:p>
        </w:tc>
      </w:tr>
    </w:tbl>
    <w:p w14:paraId="7600F4FD" w14:textId="32799652" w:rsidR="00E74C8E" w:rsidRDefault="00E74C8E" w:rsidP="003574F4">
      <w:r w:rsidRPr="00E74C8E">
        <w:rPr>
          <w:rFonts w:hint="eastAsia"/>
        </w:rPr>
        <w:t>接下来，我们在网站的根目录下创建</w:t>
      </w:r>
      <w:r w:rsidRPr="00E74C8E">
        <w:rPr>
          <w:rFonts w:hint="eastAsia"/>
        </w:rPr>
        <w:t xml:space="preserve"> `doImages.php` </w:t>
      </w:r>
      <w:r w:rsidRPr="00E74C8E">
        <w:rPr>
          <w:rFonts w:hint="eastAsia"/>
        </w:rPr>
        <w:t>文件，并在文件中编写如下代码：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C8E" w14:paraId="1F7D6156" w14:textId="77777777" w:rsidTr="00E74C8E">
        <w:tc>
          <w:tcPr>
            <w:tcW w:w="8296" w:type="dxa"/>
          </w:tcPr>
          <w:p w14:paraId="400D7202" w14:textId="77777777" w:rsidR="00E74C8E" w:rsidRDefault="00E74C8E" w:rsidP="00E74C8E">
            <w:r>
              <w:t>&lt;?php</w:t>
            </w:r>
          </w:p>
          <w:p w14:paraId="5EDB9BCE" w14:textId="77777777" w:rsidR="00E74C8E" w:rsidRDefault="00E74C8E" w:rsidP="00E74C8E">
            <w:r>
              <w:tab/>
            </w:r>
          </w:p>
          <w:p w14:paraId="29F508F3" w14:textId="77777777" w:rsidR="00E74C8E" w:rsidRDefault="00E74C8E" w:rsidP="00E74C8E">
            <w:r>
              <w:tab/>
              <w:t>$req_uri = $_SERVER["REQUEST_URI"];</w:t>
            </w:r>
          </w:p>
          <w:p w14:paraId="38652752" w14:textId="77777777" w:rsidR="00E74C8E" w:rsidRDefault="00E74C8E" w:rsidP="00E74C8E"/>
          <w:p w14:paraId="1BA254DA" w14:textId="77777777" w:rsidR="00E74C8E" w:rsidRDefault="00E74C8E" w:rsidP="00E74C8E">
            <w:r>
              <w:tab/>
              <w:t>$chazhao = "/uploads/allimg/";</w:t>
            </w:r>
          </w:p>
          <w:p w14:paraId="3D9DDD6D" w14:textId="77777777" w:rsidR="00E74C8E" w:rsidRDefault="00E74C8E" w:rsidP="00E74C8E"/>
          <w:p w14:paraId="6C447B35" w14:textId="77777777" w:rsidR="00E74C8E" w:rsidRDefault="00E74C8E" w:rsidP="00E74C8E">
            <w:r>
              <w:tab/>
              <w:t>$start = stripos($req_uri,$chazhao) + strlen($chazhao);</w:t>
            </w:r>
          </w:p>
          <w:p w14:paraId="1A378D94" w14:textId="77777777" w:rsidR="00E74C8E" w:rsidRDefault="00E74C8E" w:rsidP="00E74C8E"/>
          <w:p w14:paraId="603F1AD7" w14:textId="77777777" w:rsidR="00E74C8E" w:rsidRDefault="00E74C8E" w:rsidP="00E74C8E">
            <w:r>
              <w:tab/>
              <w:t>$end = stripos($req_uri,".");</w:t>
            </w:r>
          </w:p>
          <w:p w14:paraId="6FF58D28" w14:textId="77777777" w:rsidR="00E74C8E" w:rsidRDefault="00E74C8E" w:rsidP="00E74C8E"/>
          <w:p w14:paraId="3A353CAE" w14:textId="77777777" w:rsidR="00E74C8E" w:rsidRDefault="00E74C8E" w:rsidP="00E74C8E">
            <w:r>
              <w:tab/>
              <w:t>$length = $end - $start;</w:t>
            </w:r>
          </w:p>
          <w:p w14:paraId="2765B083" w14:textId="77777777" w:rsidR="00E74C8E" w:rsidRDefault="00E74C8E" w:rsidP="00E74C8E"/>
          <w:p w14:paraId="03314824" w14:textId="77777777" w:rsidR="00E74C8E" w:rsidRDefault="00E74C8E" w:rsidP="00E74C8E">
            <w:r>
              <w:tab/>
              <w:t>$canshu_1 = substr($req_uri, $start, $length);</w:t>
            </w:r>
          </w:p>
          <w:p w14:paraId="14A9498C" w14:textId="77777777" w:rsidR="00E74C8E" w:rsidRDefault="00E74C8E" w:rsidP="00E74C8E"/>
          <w:p w14:paraId="3D7749BE" w14:textId="77777777" w:rsidR="00E74C8E" w:rsidRDefault="00E74C8E" w:rsidP="00E74C8E">
            <w:r>
              <w:tab/>
              <w:t>$query = $_SERVER["QUERY_STRING"];</w:t>
            </w:r>
          </w:p>
          <w:p w14:paraId="2454CC40" w14:textId="77777777" w:rsidR="00E74C8E" w:rsidRDefault="00E74C8E" w:rsidP="00E74C8E"/>
          <w:p w14:paraId="642C7F00" w14:textId="77777777" w:rsidR="00E74C8E" w:rsidRDefault="00E74C8E" w:rsidP="00E74C8E">
            <w:r>
              <w:tab/>
              <w:t>$canshu_2 = str_replace("token=", "", $query);</w:t>
            </w:r>
          </w:p>
          <w:p w14:paraId="1A111558" w14:textId="77777777" w:rsidR="00E74C8E" w:rsidRDefault="00E74C8E" w:rsidP="00E74C8E"/>
          <w:p w14:paraId="1C6C8B7E" w14:textId="77777777" w:rsidR="00E74C8E" w:rsidRDefault="00E74C8E" w:rsidP="00E74C8E">
            <w:r>
              <w:tab/>
              <w:t>$img_base64_url = $canshu_1 . $canshu_2;</w:t>
            </w:r>
          </w:p>
          <w:p w14:paraId="0B300EEF" w14:textId="77777777" w:rsidR="00E74C8E" w:rsidRDefault="00E74C8E" w:rsidP="00E74C8E"/>
          <w:p w14:paraId="4DB9961A" w14:textId="77777777" w:rsidR="00E74C8E" w:rsidRDefault="00E74C8E" w:rsidP="00E74C8E">
            <w:r>
              <w:tab/>
              <w:t>$img_url = base64_decode($img_base64_url);</w:t>
            </w:r>
          </w:p>
          <w:p w14:paraId="63C054E3" w14:textId="77777777" w:rsidR="00E74C8E" w:rsidRDefault="00E74C8E" w:rsidP="00E74C8E">
            <w:r>
              <w:tab/>
            </w:r>
          </w:p>
          <w:p w14:paraId="64856274" w14:textId="77777777" w:rsidR="00E74C8E" w:rsidRDefault="00E74C8E" w:rsidP="00E74C8E">
            <w:r>
              <w:tab/>
              <w:t>header("HTTP/1.1 301 Moved Permanently");</w:t>
            </w:r>
          </w:p>
          <w:p w14:paraId="6C1EDBBF" w14:textId="77777777" w:rsidR="00E74C8E" w:rsidRDefault="00E74C8E" w:rsidP="00E74C8E">
            <w:r>
              <w:tab/>
            </w:r>
          </w:p>
          <w:p w14:paraId="41B03210" w14:textId="76E125E5" w:rsidR="00E74C8E" w:rsidRDefault="00E74C8E" w:rsidP="00E74C8E">
            <w:r>
              <w:tab/>
              <w:t>Header("Location: ".$img_url);</w:t>
            </w:r>
          </w:p>
        </w:tc>
      </w:tr>
    </w:tbl>
    <w:p w14:paraId="7D8895DC" w14:textId="68BEE107" w:rsidR="00E74C8E" w:rsidRDefault="00E74C8E" w:rsidP="003574F4">
      <w:r w:rsidRPr="00E74C8E">
        <w:rPr>
          <w:rFonts w:hint="eastAsia"/>
        </w:rPr>
        <w:t>这样就达到了</w:t>
      </w:r>
      <w:r w:rsidRPr="00E74C8E">
        <w:rPr>
          <w:rFonts w:hint="eastAsia"/>
        </w:rPr>
        <w:t xml:space="preserve"> PHP </w:t>
      </w:r>
      <w:r w:rsidRPr="00E74C8E">
        <w:rPr>
          <w:rFonts w:hint="eastAsia"/>
        </w:rPr>
        <w:t>拦截图片请求的目标了。</w:t>
      </w:r>
    </w:p>
    <w:p w14:paraId="7DCBA986" w14:textId="735444A6" w:rsidR="00E74C8E" w:rsidRDefault="00E74C8E" w:rsidP="003574F4">
      <w:r w:rsidRPr="00E74C8E">
        <w:rPr>
          <w:rFonts w:hint="eastAsia"/>
        </w:rPr>
        <w:t>注意其中，字符串</w:t>
      </w:r>
      <w:r w:rsidRPr="00E74C8E">
        <w:rPr>
          <w:rFonts w:hint="eastAsia"/>
        </w:rPr>
        <w:t xml:space="preserve"> `/uploads/allimg/` </w:t>
      </w:r>
      <w:r w:rsidRPr="00E74C8E">
        <w:rPr>
          <w:rFonts w:hint="eastAsia"/>
        </w:rPr>
        <w:t>和</w:t>
      </w:r>
      <w:r w:rsidRPr="00E74C8E">
        <w:rPr>
          <w:rFonts w:hint="eastAsia"/>
        </w:rPr>
        <w:t xml:space="preserve"> `token=` </w:t>
      </w:r>
      <w:r w:rsidRPr="00E74C8E">
        <w:rPr>
          <w:rFonts w:hint="eastAsia"/>
        </w:rPr>
        <w:t>是固定不变的。</w:t>
      </w:r>
    </w:p>
    <w:p w14:paraId="02DA7D82" w14:textId="3F47D7A0" w:rsidR="001B6E3D" w:rsidRDefault="001B6E3D" w:rsidP="003574F4"/>
    <w:p w14:paraId="4227E4D9" w14:textId="2E6CD351" w:rsidR="000F3212" w:rsidRDefault="000F3212" w:rsidP="003574F4">
      <w:r>
        <w:rPr>
          <w:rFonts w:hint="eastAsia"/>
        </w:rPr>
        <w:t>其它方式的代码</w:t>
      </w:r>
      <w:r>
        <w:rPr>
          <w:rFonts w:hint="eastAsia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212" w14:paraId="5FE7C98B" w14:textId="77777777" w:rsidTr="000F3212">
        <w:tc>
          <w:tcPr>
            <w:tcW w:w="8296" w:type="dxa"/>
          </w:tcPr>
          <w:p w14:paraId="63ABCD68" w14:textId="77777777" w:rsidR="000F3212" w:rsidRDefault="000F3212" w:rsidP="000F3212">
            <w:r>
              <w:t>&lt;?php</w:t>
            </w:r>
          </w:p>
          <w:p w14:paraId="50F3F043" w14:textId="77777777" w:rsidR="000F3212" w:rsidRDefault="000F3212" w:rsidP="000F3212">
            <w:r>
              <w:t>/*</w:t>
            </w:r>
          </w:p>
          <w:p w14:paraId="3955203E" w14:textId="77777777" w:rsidR="000F3212" w:rsidRDefault="000F3212" w:rsidP="000F3212"/>
          <w:p w14:paraId="11C2C591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URL </w:t>
            </w:r>
            <w:r>
              <w:rPr>
                <w:rFonts w:hint="eastAsia"/>
              </w:rPr>
              <w:t>编码加密问题</w:t>
            </w:r>
            <w:r>
              <w:rPr>
                <w:rFonts w:hint="eastAsia"/>
              </w:rPr>
              <w:t>:</w:t>
            </w:r>
          </w:p>
          <w:p w14:paraId="7821F362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base64 </w:t>
            </w:r>
            <w:r>
              <w:rPr>
                <w:rFonts w:hint="eastAsia"/>
              </w:rPr>
              <w:t>编码</w:t>
            </w:r>
            <w:r>
              <w:rPr>
                <w:rFonts w:hint="eastAsia"/>
              </w:rPr>
              <w:t xml:space="preserve"> A~Z a~z 0~9 + / =</w:t>
            </w:r>
          </w:p>
          <w:p w14:paraId="49830125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https://blog.csdn.net/qq_39494838/article/details/75649678</w:t>
            </w:r>
          </w:p>
          <w:p w14:paraId="41CFBCBC" w14:textId="77777777" w:rsidR="000F3212" w:rsidRDefault="000F3212" w:rsidP="000F3212"/>
          <w:p w14:paraId="59885F66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.htaccess </w:t>
            </w:r>
            <w:r>
              <w:rPr>
                <w:rFonts w:hint="eastAsia"/>
              </w:rPr>
              <w:t>文件中增加如下代码</w:t>
            </w:r>
            <w:r>
              <w:rPr>
                <w:rFonts w:hint="eastAsia"/>
              </w:rPr>
              <w:t>:</w:t>
            </w:r>
          </w:p>
          <w:p w14:paraId="5FC0A37F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带参数的图片</w:t>
            </w:r>
          </w:p>
          <w:p w14:paraId="7C4D1800" w14:textId="77777777" w:rsidR="000F3212" w:rsidRDefault="000F3212" w:rsidP="000F3212">
            <w:r>
              <w:t>RewriteRule .*.(gif|jpg|jpeg|bmp|png) /image.php [L]</w:t>
            </w:r>
          </w:p>
          <w:p w14:paraId="349EA22D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>或者</w:t>
            </w:r>
          </w:p>
          <w:p w14:paraId="44C05AA9" w14:textId="77777777" w:rsidR="000F3212" w:rsidRDefault="000F3212" w:rsidP="000F3212">
            <w:r>
              <w:t>RewriteRule .*.(gif|jpg|jpeg|bmp|png) /image.php [R=301,L]</w:t>
            </w:r>
          </w:p>
          <w:p w14:paraId="2262D5B8" w14:textId="77777777" w:rsidR="000F3212" w:rsidRDefault="000F3212" w:rsidP="000F3212"/>
          <w:p w14:paraId="44ADC2E5" w14:textId="77777777" w:rsidR="000F3212" w:rsidRDefault="000F3212" w:rsidP="000F3212">
            <w:r>
              <w:t>http://www.uploadimage.com/jianfeifangfa/3135.html</w:t>
            </w:r>
          </w:p>
          <w:p w14:paraId="591A96DE" w14:textId="77777777" w:rsidR="000F3212" w:rsidRDefault="000F3212" w:rsidP="000F3212"/>
          <w:p w14:paraId="6C1AAE05" w14:textId="77777777" w:rsidR="000F3212" w:rsidRDefault="000F3212" w:rsidP="000F3212">
            <w:r>
              <w:t>http://www.uploadimage.com/uploads/allimg/2019/4/9/b96f077889ba990b721c6732051333d1.jpg?auth_key=aHR0cDovLzViMDk4OGU1OTUyMjUuY2RuLnNvaHVjcy5jb20vaW1hZ2VzLzIwMTkwNDE1LzgwNTA0MDM5MTBmZTRhOGZiZjE4ZGNmMzQyZDBmZjgyLmpwZw==</w:t>
            </w:r>
          </w:p>
          <w:p w14:paraId="5692DAD2" w14:textId="77777777" w:rsidR="000F3212" w:rsidRDefault="000F3212" w:rsidP="000F3212"/>
          <w:p w14:paraId="5AE17E6F" w14:textId="77777777" w:rsidR="000F3212" w:rsidRDefault="000F3212" w:rsidP="000F3212">
            <w:r>
              <w:t>http://5b0988e595225.cdn.sohucs.com/images/20190415/8050403910fe4a8fbf18dcf342d0ff82.jpg</w:t>
            </w:r>
          </w:p>
          <w:p w14:paraId="17BC417E" w14:textId="77777777" w:rsidR="000F3212" w:rsidRDefault="000F3212" w:rsidP="000F3212"/>
          <w:p w14:paraId="2C293818" w14:textId="77777777" w:rsidR="000F3212" w:rsidRDefault="000F3212" w:rsidP="000F3212">
            <w:r>
              <w:t>*/</w:t>
            </w:r>
          </w:p>
          <w:p w14:paraId="4459C8D6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参考</w:t>
            </w:r>
            <w:r>
              <w:rPr>
                <w:rFonts w:hint="eastAsia"/>
              </w:rPr>
              <w:t xml:space="preserve"> http://www.php.cn/php-weizijiaocheng-382897.html</w:t>
            </w:r>
          </w:p>
          <w:p w14:paraId="437A8498" w14:textId="77777777" w:rsidR="000F3212" w:rsidRDefault="000F3212" w:rsidP="000F3212"/>
          <w:p w14:paraId="4E3DA6AA" w14:textId="77777777" w:rsidR="000F3212" w:rsidRDefault="000F3212" w:rsidP="000F3212">
            <w:r>
              <w:t>function get_remote_image($imgsrc){</w:t>
            </w:r>
          </w:p>
          <w:p w14:paraId="2E2FB3BB" w14:textId="77777777" w:rsidR="000F3212" w:rsidRDefault="000F3212" w:rsidP="000F3212">
            <w:r>
              <w:t xml:space="preserve">        /*</w:t>
            </w:r>
          </w:p>
          <w:p w14:paraId="770EDCF4" w14:textId="77777777" w:rsidR="000F3212" w:rsidRDefault="000F3212" w:rsidP="000F3212">
            <w:r>
              <w:t xml:space="preserve">        $ch = curl_init();</w:t>
            </w:r>
          </w:p>
          <w:p w14:paraId="103F7C8C" w14:textId="77777777" w:rsidR="000F3212" w:rsidRDefault="000F3212" w:rsidP="000F3212">
            <w:r>
              <w:t xml:space="preserve">        $headers = array (</w:t>
            </w:r>
          </w:p>
          <w:p w14:paraId="6E99BCBB" w14:textId="77777777" w:rsidR="000F3212" w:rsidRDefault="000F3212" w:rsidP="000F3212">
            <w:r>
              <w:t xml:space="preserve">                "Host" =&gt; "p.nanrenwo.net",</w:t>
            </w:r>
          </w:p>
          <w:p w14:paraId="1AEA42C7" w14:textId="77777777" w:rsidR="000F3212" w:rsidRDefault="000F3212" w:rsidP="000F3212">
            <w:r>
              <w:t xml:space="preserve">                "Connection" =&gt; "keep-alive",</w:t>
            </w:r>
          </w:p>
          <w:p w14:paraId="2810950D" w14:textId="77777777" w:rsidR="000F3212" w:rsidRDefault="000F3212" w:rsidP="000F3212">
            <w:r>
              <w:t xml:space="preserve">                'User-Agent" =&gt; "Mozilla/5.0 (compatible; Baiduspider/2.0; +http://www.baidu.com/search/spider.html)'</w:t>
            </w:r>
          </w:p>
          <w:p w14:paraId="1F32D583" w14:textId="77777777" w:rsidR="000F3212" w:rsidRDefault="000F3212" w:rsidP="000F3212">
            <w:r>
              <w:t xml:space="preserve">        );</w:t>
            </w:r>
            <w:r>
              <w:tab/>
            </w:r>
          </w:p>
          <w:p w14:paraId="7C35C87F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curl_setopt($ch, CURLOPT_URL, $imgsrc); # </w:t>
            </w:r>
            <w:r>
              <w:rPr>
                <w:rFonts w:hint="eastAsia"/>
              </w:rPr>
              <w:t>文件请求地址</w:t>
            </w:r>
          </w:p>
          <w:p w14:paraId="36599C09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curl_setopt($ch, CURLOPT_HTTPHEADER, $headers); # </w:t>
            </w:r>
            <w:r>
              <w:rPr>
                <w:rFonts w:hint="eastAsia"/>
              </w:rPr>
              <w:t>构造请求头</w:t>
            </w:r>
          </w:p>
          <w:p w14:paraId="26C3CE54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curl_setopt($ch, CURLOPT_RETURNTRANSFER, 1); # </w:t>
            </w:r>
            <w:r>
              <w:rPr>
                <w:rFonts w:hint="eastAsia"/>
              </w:rPr>
              <w:t>获取的信息以文件流的方式返回</w:t>
            </w:r>
          </w:p>
          <w:p w14:paraId="40CF23D0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$data = curl_exec($ch); #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 xml:space="preserve"> curl</w:t>
            </w:r>
          </w:p>
          <w:p w14:paraId="659DBE59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curl_close($ch); 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 xml:space="preserve"> curl</w:t>
            </w:r>
          </w:p>
          <w:p w14:paraId="6F9C49BA" w14:textId="77777777" w:rsidR="000F3212" w:rsidRDefault="000F3212" w:rsidP="000F3212">
            <w:r>
              <w:t xml:space="preserve">        if($data){</w:t>
            </w:r>
          </w:p>
          <w:p w14:paraId="59C545E7" w14:textId="77777777" w:rsidR="000F3212" w:rsidRDefault="000F3212" w:rsidP="000F3212">
            <w:r>
              <w:t xml:space="preserve">                return $data;</w:t>
            </w:r>
          </w:p>
          <w:p w14:paraId="001786F7" w14:textId="77777777" w:rsidR="000F3212" w:rsidRDefault="000F3212" w:rsidP="000F3212">
            <w:r>
              <w:t xml:space="preserve">        }else{</w:t>
            </w:r>
          </w:p>
          <w:p w14:paraId="21A14F41" w14:textId="77777777" w:rsidR="000F3212" w:rsidRDefault="000F3212" w:rsidP="000F3212">
            <w:r>
              <w:t xml:space="preserve">                echo "no pictures";</w:t>
            </w:r>
          </w:p>
          <w:p w14:paraId="446A39D2" w14:textId="77777777" w:rsidR="000F3212" w:rsidRDefault="000F3212" w:rsidP="000F3212">
            <w:r>
              <w:t xml:space="preserve">        }</w:t>
            </w:r>
          </w:p>
          <w:p w14:paraId="3A390029" w14:textId="77777777" w:rsidR="000F3212" w:rsidRDefault="000F3212" w:rsidP="000F3212">
            <w:r>
              <w:t xml:space="preserve">        */</w:t>
            </w:r>
          </w:p>
          <w:p w14:paraId="37C7FAB0" w14:textId="77777777" w:rsidR="000F3212" w:rsidRDefault="000F3212" w:rsidP="000F3212"/>
          <w:p w14:paraId="0DE90AF5" w14:textId="77777777" w:rsidR="000F3212" w:rsidRDefault="000F3212" w:rsidP="000F3212">
            <w:r>
              <w:lastRenderedPageBreak/>
              <w:t xml:space="preserve">        $ch = curl_init();</w:t>
            </w:r>
          </w:p>
          <w:p w14:paraId="40560463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随机生成</w:t>
            </w:r>
            <w:r>
              <w:rPr>
                <w:rFonts w:hint="eastAsia"/>
              </w:rPr>
              <w:t>IP</w:t>
            </w:r>
          </w:p>
          <w:p w14:paraId="3EF32A53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$ip = rand(0,255).'.'.rand(0,255).'.'.rand(0,255).'.'.rand(0,255) ; // </w:t>
            </w:r>
            <w:r>
              <w:rPr>
                <w:rFonts w:hint="eastAsia"/>
              </w:rPr>
              <w:t>百度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蜘蛛</w:t>
            </w:r>
          </w:p>
          <w:p w14:paraId="11AB7C42" w14:textId="77777777" w:rsidR="000F3212" w:rsidRDefault="000F3212" w:rsidP="000F3212">
            <w:r>
              <w:t xml:space="preserve">        $timeout = 15;</w:t>
            </w:r>
          </w:p>
          <w:p w14:paraId="7ACABC1A" w14:textId="77777777" w:rsidR="000F3212" w:rsidRDefault="000F3212" w:rsidP="000F3212">
            <w:r>
              <w:t xml:space="preserve">        curl_setopt($ch,CURLOPT_URL,$imgsrc);</w:t>
            </w:r>
          </w:p>
          <w:p w14:paraId="4E9F2044" w14:textId="77777777" w:rsidR="000F3212" w:rsidRDefault="000F3212" w:rsidP="000F3212">
            <w:r>
              <w:t xml:space="preserve">        curl_setopt($ch,CURLOPT_TIMEOUT,0);</w:t>
            </w:r>
          </w:p>
          <w:p w14:paraId="49A59D0E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伪造百度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蜘蛛</w:t>
            </w:r>
            <w:r>
              <w:rPr>
                <w:rFonts w:hint="eastAsia"/>
              </w:rPr>
              <w:t xml:space="preserve">IP  </w:t>
            </w:r>
          </w:p>
          <w:p w14:paraId="7186FF72" w14:textId="77777777" w:rsidR="000F3212" w:rsidRDefault="000F3212" w:rsidP="000F3212">
            <w:r>
              <w:t xml:space="preserve">        curl_setopt($ch,CURLOPT_HTTPHEADER,array('X-FORWARDED-FOR:'.$ip.'','CLIENT-IP:'.$ip.'')); </w:t>
            </w:r>
          </w:p>
          <w:p w14:paraId="63029EB0" w14:textId="77777777" w:rsidR="000F3212" w:rsidRDefault="000F3212" w:rsidP="000F32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伪造百度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蜘蛛头部</w:t>
            </w:r>
          </w:p>
          <w:p w14:paraId="768EC3E4" w14:textId="77777777" w:rsidR="000F3212" w:rsidRDefault="000F3212" w:rsidP="000F3212">
            <w:r>
              <w:t xml:space="preserve">        curl_setopt($ch,CURLOPT_USERAGENT,"Mozilla/5.0 (compatible; Baiduspider/2.0; +http://www.baidu.com/search/spider.html)");</w:t>
            </w:r>
          </w:p>
          <w:p w14:paraId="5DFDE8A1" w14:textId="77777777" w:rsidR="000F3212" w:rsidRDefault="000F3212" w:rsidP="000F3212">
            <w:r>
              <w:t xml:space="preserve">        curl_setopt($ch,CURLOPT_RETURNTRANSFER,1);</w:t>
            </w:r>
          </w:p>
          <w:p w14:paraId="70D24A6B" w14:textId="77777777" w:rsidR="000F3212" w:rsidRDefault="000F3212" w:rsidP="000F3212">
            <w:r>
              <w:t xml:space="preserve">        curl_setopt($ch,CURLOPT_HEADER,0);</w:t>
            </w:r>
          </w:p>
          <w:p w14:paraId="4E7DD438" w14:textId="77777777" w:rsidR="000F3212" w:rsidRDefault="000F3212" w:rsidP="000F3212">
            <w:r>
              <w:t xml:space="preserve">        curl_setopt($ch,CURLOPT_CONNECTTIMEOUT,$timeout);</w:t>
            </w:r>
          </w:p>
          <w:p w14:paraId="4C43512B" w14:textId="77777777" w:rsidR="000F3212" w:rsidRDefault="000F3212" w:rsidP="000F3212">
            <w:r>
              <w:t xml:space="preserve">        curl_setopt($ch,CURLOPT_SSL_VERIFYPEER,false);</w:t>
            </w:r>
          </w:p>
          <w:p w14:paraId="4D8DBCE1" w14:textId="77777777" w:rsidR="000F3212" w:rsidRDefault="000F3212" w:rsidP="000F3212">
            <w:r>
              <w:t xml:space="preserve">        curl_setopt($ch, CURLOPT_IPRESOLVE, CURL_IPRESOLVE_V4);</w:t>
            </w:r>
          </w:p>
          <w:p w14:paraId="5193F0E8" w14:textId="77777777" w:rsidR="000F3212" w:rsidRDefault="000F3212" w:rsidP="000F3212">
            <w:r>
              <w:t xml:space="preserve">        $content = curl_exec($ch);</w:t>
            </w:r>
          </w:p>
          <w:p w14:paraId="338DE713" w14:textId="77777777" w:rsidR="000F3212" w:rsidRDefault="000F3212" w:rsidP="000F3212">
            <w:r>
              <w:t xml:space="preserve">        return $content;</w:t>
            </w:r>
          </w:p>
          <w:p w14:paraId="65E681DE" w14:textId="77777777" w:rsidR="000F3212" w:rsidRDefault="000F3212" w:rsidP="000F3212">
            <w:r>
              <w:t>}</w:t>
            </w:r>
          </w:p>
          <w:p w14:paraId="571103CE" w14:textId="77777777" w:rsidR="000F3212" w:rsidRDefault="000F3212" w:rsidP="000F3212"/>
          <w:p w14:paraId="42CBCDBA" w14:textId="77777777" w:rsidR="000F3212" w:rsidRDefault="000F3212" w:rsidP="000F3212">
            <w:r>
              <w:t>$auth_key = $_GET['auth_key'];</w:t>
            </w:r>
          </w:p>
          <w:p w14:paraId="1FA034E2" w14:textId="77777777" w:rsidR="000F3212" w:rsidRDefault="000F3212" w:rsidP="000F3212">
            <w:r>
              <w:t>$imgsrc = base64_decode($auth_key);</w:t>
            </w:r>
          </w:p>
          <w:p w14:paraId="6019938C" w14:textId="77777777" w:rsidR="000F3212" w:rsidRDefault="000F3212" w:rsidP="000F3212">
            <w:r>
              <w:t>$img = get_remote_image($imgsrc);</w:t>
            </w:r>
          </w:p>
          <w:p w14:paraId="503E4CB5" w14:textId="77777777" w:rsidR="000F3212" w:rsidRDefault="000F3212" w:rsidP="000F3212">
            <w:r>
              <w:t># extension=php_openssl.dll C:\PHPStudy\PHPTutorial\php\php-5.4.45\php.ini</w:t>
            </w:r>
          </w:p>
          <w:p w14:paraId="01119659" w14:textId="77777777" w:rsidR="000F3212" w:rsidRDefault="000F3212" w:rsidP="000F3212">
            <w:r>
              <w:t>@header('Content-Type: image/png');</w:t>
            </w:r>
          </w:p>
          <w:p w14:paraId="1AC1789A" w14:textId="77777777" w:rsidR="000F3212" w:rsidRDefault="000F3212" w:rsidP="000F3212">
            <w:r>
              <w:t>echo $img;</w:t>
            </w:r>
          </w:p>
          <w:p w14:paraId="0B3C5C21" w14:textId="77777777" w:rsidR="000F3212" w:rsidRDefault="000F3212" w:rsidP="000F3212">
            <w:r>
              <w:t>exit;</w:t>
            </w:r>
          </w:p>
          <w:p w14:paraId="2D959E54" w14:textId="25A7151A" w:rsidR="000F3212" w:rsidRDefault="000F3212" w:rsidP="000F3212">
            <w:r>
              <w:t>?&gt;</w:t>
            </w:r>
          </w:p>
        </w:tc>
      </w:tr>
    </w:tbl>
    <w:p w14:paraId="1FF3A039" w14:textId="77777777" w:rsidR="000F3212" w:rsidRDefault="000F3212" w:rsidP="003574F4"/>
    <w:p w14:paraId="38C2B092" w14:textId="1FFC930E" w:rsidR="000F3212" w:rsidRDefault="000F3212" w:rsidP="003574F4"/>
    <w:p w14:paraId="37A23489" w14:textId="77777777" w:rsidR="000F3212" w:rsidRDefault="000F3212" w:rsidP="003574F4">
      <w:pPr>
        <w:rPr>
          <w:rFonts w:hint="eastAsia"/>
        </w:rPr>
      </w:pPr>
    </w:p>
    <w:p w14:paraId="39126E05" w14:textId="3B03CB1C" w:rsidR="001114E4" w:rsidRDefault="001114E4" w:rsidP="004672EB">
      <w:pPr>
        <w:pStyle w:val="1"/>
      </w:pPr>
      <w:r>
        <w:rPr>
          <w:rFonts w:hint="eastAsia"/>
        </w:rPr>
        <w:t>P</w:t>
      </w:r>
      <w:r>
        <w:t>HP7</w:t>
      </w:r>
      <w:r>
        <w:rPr>
          <w:rFonts w:hint="eastAsia"/>
        </w:rPr>
        <w:t>特性</w:t>
      </w:r>
    </w:p>
    <w:p w14:paraId="1B93BE33" w14:textId="4124F752" w:rsidR="001114E4" w:rsidRDefault="001114E4" w:rsidP="00F8143F">
      <w:pPr>
        <w:pStyle w:val="2"/>
      </w:pPr>
      <w:r>
        <w:rPr>
          <w:rFonts w:hint="eastAsia"/>
        </w:rPr>
        <w:t>trait</w:t>
      </w:r>
      <w:r>
        <w:rPr>
          <w:rFonts w:hint="eastAsia"/>
        </w:rPr>
        <w:t>特性</w:t>
      </w:r>
    </w:p>
    <w:p w14:paraId="4230CC6C" w14:textId="3AC7B66A" w:rsidR="00F8143F" w:rsidRDefault="00E10E76" w:rsidP="00F8143F">
      <w:r>
        <w:rPr>
          <w:rFonts w:hint="eastAsia"/>
        </w:rPr>
        <w:t>通过</w:t>
      </w:r>
      <w:r>
        <w:rPr>
          <w:rFonts w:hint="eastAsia"/>
        </w:rPr>
        <w:t>trait</w:t>
      </w:r>
      <w:r>
        <w:rPr>
          <w:rFonts w:hint="eastAsia"/>
        </w:rPr>
        <w:t>实现类似于其它语言的多继承功能。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5A08" w14:paraId="44BCC537" w14:textId="77777777" w:rsidTr="00C25A08">
        <w:tc>
          <w:tcPr>
            <w:tcW w:w="8296" w:type="dxa"/>
          </w:tcPr>
          <w:p w14:paraId="3E20E66D" w14:textId="77777777" w:rsidR="00C25A08" w:rsidRDefault="00C25A08" w:rsidP="00C25A08">
            <w:r>
              <w:t>&lt;?php</w:t>
            </w:r>
          </w:p>
          <w:p w14:paraId="0F34A9F5" w14:textId="77777777" w:rsidR="00C25A08" w:rsidRDefault="00C25A08" w:rsidP="00C25A08"/>
          <w:p w14:paraId="7268E4FB" w14:textId="77777777" w:rsidR="00C25A08" w:rsidRDefault="00C25A08" w:rsidP="00C25A08">
            <w:r>
              <w:lastRenderedPageBreak/>
              <w:t>trait MyTrait</w:t>
            </w:r>
          </w:p>
          <w:p w14:paraId="3D256E3D" w14:textId="77777777" w:rsidR="00C25A08" w:rsidRDefault="00C25A08" w:rsidP="00C25A08">
            <w:r>
              <w:t>{</w:t>
            </w:r>
          </w:p>
          <w:p w14:paraId="6002FA24" w14:textId="77777777" w:rsidR="00C25A08" w:rsidRDefault="00C25A08" w:rsidP="00C25A08">
            <w:r>
              <w:t xml:space="preserve">    public function getInfo()</w:t>
            </w:r>
          </w:p>
          <w:p w14:paraId="6D432B11" w14:textId="77777777" w:rsidR="00C25A08" w:rsidRDefault="00C25A08" w:rsidP="00C25A08">
            <w:r>
              <w:t xml:space="preserve">    {</w:t>
            </w:r>
          </w:p>
          <w:p w14:paraId="44D80BE9" w14:textId="77777777" w:rsidR="00C25A08" w:rsidRDefault="00C25A08" w:rsidP="00C25A08">
            <w:r>
              <w:rPr>
                <w:rFonts w:hint="eastAsia"/>
              </w:rPr>
              <w:t xml:space="preserve">        echo '</w:t>
            </w:r>
            <w:r>
              <w:rPr>
                <w:rFonts w:hint="eastAsia"/>
              </w:rPr>
              <w:t>我是</w:t>
            </w:r>
            <w:r>
              <w:rPr>
                <w:rFonts w:hint="eastAsia"/>
              </w:rPr>
              <w:t xml:space="preserve"> Trait </w:t>
            </w:r>
            <w:r>
              <w:rPr>
                <w:rFonts w:hint="eastAsia"/>
              </w:rPr>
              <w:t>中的方法</w:t>
            </w:r>
            <w:r>
              <w:rPr>
                <w:rFonts w:hint="eastAsia"/>
              </w:rPr>
              <w:t>';</w:t>
            </w:r>
          </w:p>
          <w:p w14:paraId="2F4DB04E" w14:textId="77777777" w:rsidR="00C25A08" w:rsidRDefault="00C25A08" w:rsidP="00C25A08">
            <w:r>
              <w:t xml:space="preserve">        echo '&lt;hr&gt;';</w:t>
            </w:r>
          </w:p>
          <w:p w14:paraId="52715ED3" w14:textId="77777777" w:rsidR="00C25A08" w:rsidRDefault="00C25A08" w:rsidP="00C25A08">
            <w:r>
              <w:t xml:space="preserve">    }</w:t>
            </w:r>
          </w:p>
          <w:p w14:paraId="624FB139" w14:textId="77777777" w:rsidR="00C25A08" w:rsidRDefault="00C25A08" w:rsidP="00C25A08">
            <w:r>
              <w:t>}</w:t>
            </w:r>
          </w:p>
          <w:p w14:paraId="264EB91E" w14:textId="77777777" w:rsidR="00C25A08" w:rsidRDefault="00C25A08" w:rsidP="00C25A08"/>
          <w:p w14:paraId="35206C78" w14:textId="77777777" w:rsidR="00C25A08" w:rsidRDefault="00C25A08" w:rsidP="00C25A08">
            <w:r>
              <w:t>class Father</w:t>
            </w:r>
          </w:p>
          <w:p w14:paraId="37EE16C1" w14:textId="77777777" w:rsidR="00C25A08" w:rsidRDefault="00C25A08" w:rsidP="00C25A08">
            <w:r>
              <w:t>{</w:t>
            </w:r>
          </w:p>
          <w:p w14:paraId="43EBB7D0" w14:textId="77777777" w:rsidR="00C25A08" w:rsidRDefault="00C25A08" w:rsidP="00C25A08">
            <w:r>
              <w:t xml:space="preserve">    use MyTrait;</w:t>
            </w:r>
          </w:p>
          <w:p w14:paraId="44F78E43" w14:textId="77777777" w:rsidR="00C25A08" w:rsidRDefault="00C25A08" w:rsidP="00C25A08"/>
          <w:p w14:paraId="6819892A" w14:textId="77777777" w:rsidR="00C25A08" w:rsidRDefault="00C25A08" w:rsidP="00C25A08">
            <w:r>
              <w:t xml:space="preserve">    public function getInfo()</w:t>
            </w:r>
          </w:p>
          <w:p w14:paraId="36AFEE85" w14:textId="77777777" w:rsidR="00C25A08" w:rsidRDefault="00C25A08" w:rsidP="00C25A08">
            <w:r>
              <w:t xml:space="preserve">    {</w:t>
            </w:r>
          </w:p>
          <w:p w14:paraId="165E2B20" w14:textId="77777777" w:rsidR="00C25A08" w:rsidRDefault="00C25A08" w:rsidP="00C25A08">
            <w:r>
              <w:rPr>
                <w:rFonts w:hint="eastAsia"/>
              </w:rPr>
              <w:t xml:space="preserve">        echo '</w:t>
            </w:r>
            <w:r>
              <w:rPr>
                <w:rFonts w:hint="eastAsia"/>
              </w:rPr>
              <w:t>我是</w:t>
            </w:r>
            <w:r>
              <w:rPr>
                <w:rFonts w:hint="eastAsia"/>
              </w:rPr>
              <w:t xml:space="preserve"> Father 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 xml:space="preserve"> getInfo 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';</w:t>
            </w:r>
          </w:p>
          <w:p w14:paraId="35A9370E" w14:textId="77777777" w:rsidR="00C25A08" w:rsidRDefault="00C25A08" w:rsidP="00C25A08">
            <w:r>
              <w:t xml:space="preserve">        echo '&lt;hr&gt;';</w:t>
            </w:r>
          </w:p>
          <w:p w14:paraId="37B1D20D" w14:textId="77777777" w:rsidR="00C25A08" w:rsidRDefault="00C25A08" w:rsidP="00C25A08">
            <w:r>
              <w:t xml:space="preserve">    }</w:t>
            </w:r>
          </w:p>
          <w:p w14:paraId="3BD41EE1" w14:textId="77777777" w:rsidR="00C25A08" w:rsidRDefault="00C25A08" w:rsidP="00C25A08">
            <w:r>
              <w:t>}</w:t>
            </w:r>
          </w:p>
          <w:p w14:paraId="53B175A1" w14:textId="77777777" w:rsidR="00C25A08" w:rsidRDefault="00C25A08" w:rsidP="00C25A08"/>
          <w:p w14:paraId="59FA7DCC" w14:textId="77777777" w:rsidR="00C25A08" w:rsidRDefault="00C25A08" w:rsidP="00C25A08">
            <w:r>
              <w:t>class Child extends Father</w:t>
            </w:r>
          </w:p>
          <w:p w14:paraId="79B8F2EB" w14:textId="77777777" w:rsidR="00C25A08" w:rsidRDefault="00C25A08" w:rsidP="00C25A08">
            <w:r>
              <w:t>{</w:t>
            </w:r>
          </w:p>
          <w:p w14:paraId="474C0C38" w14:textId="77777777" w:rsidR="00C25A08" w:rsidRDefault="00C25A08" w:rsidP="00C25A08">
            <w:r>
              <w:t xml:space="preserve">    use MyTrait;</w:t>
            </w:r>
          </w:p>
          <w:p w14:paraId="4B7D9B15" w14:textId="77777777" w:rsidR="00C25A08" w:rsidRDefault="00C25A08" w:rsidP="00C25A08"/>
          <w:p w14:paraId="2CB34D32" w14:textId="77777777" w:rsidR="00C25A08" w:rsidRDefault="00C25A08" w:rsidP="00C25A08">
            <w:r>
              <w:t xml:space="preserve">    public function getInfo()</w:t>
            </w:r>
          </w:p>
          <w:p w14:paraId="75A54576" w14:textId="77777777" w:rsidR="00C25A08" w:rsidRDefault="00C25A08" w:rsidP="00C25A08">
            <w:r>
              <w:t xml:space="preserve">    {</w:t>
            </w:r>
          </w:p>
          <w:p w14:paraId="6066B8F3" w14:textId="77777777" w:rsidR="00C25A08" w:rsidRDefault="00C25A08" w:rsidP="00C25A08">
            <w:r>
              <w:rPr>
                <w:rFonts w:hint="eastAsia"/>
              </w:rPr>
              <w:t xml:space="preserve">        echo '</w:t>
            </w:r>
            <w:r>
              <w:rPr>
                <w:rFonts w:hint="eastAsia"/>
              </w:rPr>
              <w:t>我是</w:t>
            </w:r>
            <w:r>
              <w:rPr>
                <w:rFonts w:hint="eastAsia"/>
              </w:rPr>
              <w:t xml:space="preserve"> Child 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 xml:space="preserve"> getInfo 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';</w:t>
            </w:r>
          </w:p>
          <w:p w14:paraId="5FD2307F" w14:textId="77777777" w:rsidR="00C25A08" w:rsidRDefault="00C25A08" w:rsidP="00C25A08">
            <w:r>
              <w:t xml:space="preserve">        echo '&lt;hr&gt;';</w:t>
            </w:r>
          </w:p>
          <w:p w14:paraId="1D9B5965" w14:textId="77777777" w:rsidR="00C25A08" w:rsidRDefault="00C25A08" w:rsidP="00C25A08">
            <w:r>
              <w:t xml:space="preserve">    }</w:t>
            </w:r>
          </w:p>
          <w:p w14:paraId="6BC148B0" w14:textId="77777777" w:rsidR="00C25A08" w:rsidRDefault="00C25A08" w:rsidP="00C25A08">
            <w:r>
              <w:t>}</w:t>
            </w:r>
          </w:p>
          <w:p w14:paraId="710E6F56" w14:textId="77777777" w:rsidR="00C25A08" w:rsidRDefault="00C25A08" w:rsidP="00C25A08"/>
          <w:p w14:paraId="51D2298E" w14:textId="77777777" w:rsidR="00C25A08" w:rsidRDefault="00C25A08" w:rsidP="00C25A08">
            <w:r>
              <w:t>$obj = new Child;</w:t>
            </w:r>
          </w:p>
          <w:p w14:paraId="06911B69" w14:textId="77777777" w:rsidR="00C25A08" w:rsidRDefault="00C25A08" w:rsidP="00C25A08">
            <w:r>
              <w:t>$obj-&gt;getInfo();</w:t>
            </w:r>
          </w:p>
          <w:p w14:paraId="07D53110" w14:textId="77777777" w:rsidR="00C25A08" w:rsidRDefault="00C25A08" w:rsidP="00C25A08">
            <w:r>
              <w:t>/*</w:t>
            </w:r>
          </w:p>
          <w:p w14:paraId="18C7E2D8" w14:textId="77777777" w:rsidR="00C25A08" w:rsidRDefault="00C25A08" w:rsidP="00C25A08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父类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子类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trait </w:t>
            </w:r>
            <w:r>
              <w:rPr>
                <w:rFonts w:hint="eastAsia"/>
              </w:rPr>
              <w:t>定义了相同的方法，那么调用的优先级为：</w:t>
            </w:r>
          </w:p>
          <w:p w14:paraId="47563C81" w14:textId="77777777" w:rsidR="00C25A08" w:rsidRDefault="00C25A08" w:rsidP="00C25A08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子类</w:t>
            </w:r>
            <w:r>
              <w:rPr>
                <w:rFonts w:hint="eastAsia"/>
              </w:rPr>
              <w:t xml:space="preserve"> &gt; trait &gt; </w:t>
            </w:r>
            <w:r>
              <w:rPr>
                <w:rFonts w:hint="eastAsia"/>
              </w:rPr>
              <w:t>父类</w:t>
            </w:r>
          </w:p>
          <w:p w14:paraId="525BF801" w14:textId="77777777" w:rsidR="00C25A08" w:rsidRDefault="00C25A08" w:rsidP="00C25A08"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为什么呢？</w:t>
            </w:r>
          </w:p>
          <w:p w14:paraId="2D4621B8" w14:textId="77777777" w:rsidR="00C25A08" w:rsidRDefault="00C25A08" w:rsidP="00C25A08">
            <w:r>
              <w:rPr>
                <w:rFonts w:hint="eastAsia"/>
              </w:rPr>
              <w:t xml:space="preserve"> * 1</w:t>
            </w:r>
            <w:r>
              <w:rPr>
                <w:rFonts w:hint="eastAsia"/>
              </w:rPr>
              <w:t>、子类</w:t>
            </w:r>
            <w:r>
              <w:rPr>
                <w:rFonts w:hint="eastAsia"/>
              </w:rPr>
              <w:t xml:space="preserve"> extends </w:t>
            </w:r>
            <w:r>
              <w:rPr>
                <w:rFonts w:hint="eastAsia"/>
              </w:rPr>
              <w:t>父类时，继承了</w:t>
            </w:r>
            <w:r>
              <w:rPr>
                <w:rFonts w:hint="eastAsia"/>
              </w:rPr>
              <w:t xml:space="preserve"> getInfo() </w:t>
            </w:r>
            <w:r>
              <w:rPr>
                <w:rFonts w:hint="eastAsia"/>
              </w:rPr>
              <w:t>方法；</w:t>
            </w:r>
          </w:p>
          <w:p w14:paraId="76886423" w14:textId="77777777" w:rsidR="00C25A08" w:rsidRDefault="00C25A08" w:rsidP="00C25A08">
            <w:r>
              <w:rPr>
                <w:rFonts w:hint="eastAsia"/>
              </w:rPr>
              <w:t xml:space="preserve"> * 2</w:t>
            </w:r>
            <w:r>
              <w:rPr>
                <w:rFonts w:hint="eastAsia"/>
              </w:rPr>
              <w:t>、子类</w:t>
            </w:r>
            <w:r>
              <w:rPr>
                <w:rFonts w:hint="eastAsia"/>
              </w:rPr>
              <w:t xml:space="preserve"> use MyTrait </w:t>
            </w:r>
            <w:r>
              <w:rPr>
                <w:rFonts w:hint="eastAsia"/>
              </w:rPr>
              <w:t>时，继承了</w:t>
            </w:r>
            <w:r>
              <w:rPr>
                <w:rFonts w:hint="eastAsia"/>
              </w:rPr>
              <w:t xml:space="preserve"> MyTrait 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 xml:space="preserve"> getInfo() </w:t>
            </w:r>
            <w:r>
              <w:rPr>
                <w:rFonts w:hint="eastAsia"/>
              </w:rPr>
              <w:t>方法，从而覆盖了父类的</w:t>
            </w:r>
            <w:r>
              <w:rPr>
                <w:rFonts w:hint="eastAsia"/>
              </w:rPr>
              <w:t xml:space="preserve"> getInfo() </w:t>
            </w:r>
            <w:r>
              <w:rPr>
                <w:rFonts w:hint="eastAsia"/>
              </w:rPr>
              <w:t>方法；</w:t>
            </w:r>
          </w:p>
          <w:p w14:paraId="697679D0" w14:textId="77777777" w:rsidR="00C25A08" w:rsidRDefault="00C25A08" w:rsidP="00C25A08">
            <w:r>
              <w:rPr>
                <w:rFonts w:hint="eastAsia"/>
              </w:rPr>
              <w:t xml:space="preserve"> * 3</w:t>
            </w:r>
            <w:r>
              <w:rPr>
                <w:rFonts w:hint="eastAsia"/>
              </w:rPr>
              <w:t>、子类自定义了</w:t>
            </w:r>
            <w:r>
              <w:rPr>
                <w:rFonts w:hint="eastAsia"/>
              </w:rPr>
              <w:t xml:space="preserve"> getInfo() </w:t>
            </w:r>
            <w:r>
              <w:rPr>
                <w:rFonts w:hint="eastAsia"/>
              </w:rPr>
              <w:t>，从而覆盖了</w:t>
            </w:r>
            <w:r>
              <w:rPr>
                <w:rFonts w:hint="eastAsia"/>
              </w:rPr>
              <w:t xml:space="preserve"> MyTrait 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 xml:space="preserve"> getInfo() </w:t>
            </w:r>
            <w:r>
              <w:rPr>
                <w:rFonts w:hint="eastAsia"/>
              </w:rPr>
              <w:t>方法</w:t>
            </w:r>
          </w:p>
          <w:p w14:paraId="6773136A" w14:textId="012C1E5F" w:rsidR="00C25A08" w:rsidRDefault="00C25A08" w:rsidP="00C25A08">
            <w:r>
              <w:t xml:space="preserve"> */</w:t>
            </w:r>
          </w:p>
        </w:tc>
      </w:tr>
    </w:tbl>
    <w:p w14:paraId="74D8B2DA" w14:textId="38523B79" w:rsidR="00F8143F" w:rsidRDefault="00F8143F" w:rsidP="00F8143F"/>
    <w:p w14:paraId="45C0688C" w14:textId="77777777" w:rsidR="00F8143F" w:rsidRPr="00F8143F" w:rsidRDefault="00F8143F" w:rsidP="00F8143F"/>
    <w:p w14:paraId="04F5D735" w14:textId="26CA404A" w:rsidR="00313E73" w:rsidRDefault="00313E73" w:rsidP="004672EB">
      <w:pPr>
        <w:pStyle w:val="1"/>
      </w:pPr>
      <w:r>
        <w:rPr>
          <w:rFonts w:hint="eastAsia"/>
        </w:rPr>
        <w:lastRenderedPageBreak/>
        <w:t>常用函数列表</w:t>
      </w:r>
    </w:p>
    <w:p w14:paraId="381123D6" w14:textId="77777777" w:rsidR="009D6A74" w:rsidRPr="009D6A74" w:rsidRDefault="009D6A74" w:rsidP="009D6A74"/>
    <w:bookmarkStart w:id="0" w:name="_MON_1652883758"/>
    <w:bookmarkEnd w:id="0"/>
    <w:p w14:paraId="697578D1" w14:textId="187C388E" w:rsidR="00313E73" w:rsidRDefault="001B7B15" w:rsidP="00313E73">
      <w:r>
        <w:object w:dxaOrig="1539" w:dyaOrig="1118" w14:anchorId="60B755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5.5pt" o:ole="">
            <v:imagedata r:id="rId40" o:title=""/>
          </v:shape>
          <o:OLEObject Type="Embed" ProgID="Excel.Sheet.8" ShapeID="_x0000_i1025" DrawAspect="Icon" ObjectID="_1657975657" r:id="rId41"/>
        </w:object>
      </w:r>
    </w:p>
    <w:p w14:paraId="1B519F51" w14:textId="77777777" w:rsidR="00CC15BB" w:rsidRPr="00313E73" w:rsidRDefault="00CC15BB" w:rsidP="00313E73"/>
    <w:p w14:paraId="53852952" w14:textId="7E906815" w:rsidR="001E427E" w:rsidRDefault="004E0923" w:rsidP="004672EB">
      <w:pPr>
        <w:pStyle w:val="1"/>
      </w:pPr>
      <w:r>
        <w:rPr>
          <w:rFonts w:hint="eastAsia"/>
        </w:rPr>
        <w:t>Composer</w:t>
      </w:r>
      <w:r>
        <w:rPr>
          <w:rFonts w:hint="eastAsia"/>
        </w:rPr>
        <w:t>依赖管理工具</w:t>
      </w:r>
    </w:p>
    <w:p w14:paraId="117C81BC" w14:textId="4C9BBF99" w:rsidR="004672EB" w:rsidRDefault="00646149" w:rsidP="007F5B25">
      <w:pPr>
        <w:pStyle w:val="2"/>
      </w:pPr>
      <w:r>
        <w:rPr>
          <w:rFonts w:hint="eastAsia"/>
        </w:rPr>
        <w:t>Composer</w:t>
      </w:r>
      <w:r>
        <w:rPr>
          <w:rFonts w:hint="eastAsia"/>
        </w:rPr>
        <w:t>介绍</w:t>
      </w:r>
    </w:p>
    <w:p w14:paraId="3899C121" w14:textId="0E7AB23D" w:rsidR="00A72D49" w:rsidRDefault="00A72D49" w:rsidP="00A72D49">
      <w:r>
        <w:rPr>
          <w:rFonts w:hint="eastAsia"/>
        </w:rPr>
        <w:t xml:space="preserve">Composer </w:t>
      </w:r>
      <w:r>
        <w:rPr>
          <w:rFonts w:hint="eastAsia"/>
        </w:rPr>
        <w:t>的官网地址为：</w:t>
      </w:r>
      <w:hyperlink r:id="rId42" w:history="1">
        <w:r w:rsidRPr="00C50D82">
          <w:rPr>
            <w:rStyle w:val="af4"/>
            <w:rFonts w:hint="eastAsia"/>
          </w:rPr>
          <w:t>https://getcomposer.org/</w:t>
        </w:r>
      </w:hyperlink>
    </w:p>
    <w:p w14:paraId="0E12367D" w14:textId="4EBD408D" w:rsidR="007F5B25" w:rsidRDefault="00A72D49" w:rsidP="00A72D49">
      <w:r>
        <w:rPr>
          <w:rFonts w:hint="eastAsia"/>
        </w:rPr>
        <w:t xml:space="preserve">Composer </w:t>
      </w:r>
      <w:r>
        <w:rPr>
          <w:rFonts w:hint="eastAsia"/>
        </w:rPr>
        <w:t>的使用文档为：</w:t>
      </w:r>
      <w:hyperlink r:id="rId43" w:history="1">
        <w:r w:rsidRPr="00C50D82">
          <w:rPr>
            <w:rStyle w:val="af4"/>
            <w:rFonts w:hint="eastAsia"/>
          </w:rPr>
          <w:t>https://getcomposer.org/doc/00-intro.md</w:t>
        </w:r>
      </w:hyperlink>
    </w:p>
    <w:p w14:paraId="723116B6" w14:textId="4D623225" w:rsidR="00A72D49" w:rsidRDefault="00A72D49" w:rsidP="00A72D49"/>
    <w:p w14:paraId="4B2A95E0" w14:textId="1B7FFFE9" w:rsidR="00A72D49" w:rsidRDefault="00A72D49" w:rsidP="00A72D49">
      <w:pPr>
        <w:pStyle w:val="2"/>
      </w:pPr>
      <w:r>
        <w:rPr>
          <w:rFonts w:hint="eastAsia"/>
        </w:rPr>
        <w:t>Composer</w:t>
      </w:r>
      <w:r>
        <w:rPr>
          <w:rFonts w:hint="eastAsia"/>
        </w:rPr>
        <w:t>安装</w:t>
      </w:r>
    </w:p>
    <w:p w14:paraId="188954AE" w14:textId="4B6BD4E4" w:rsidR="00A72D49" w:rsidRDefault="00A72D49" w:rsidP="00A72D49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系统下安装</w:t>
      </w:r>
      <w:r>
        <w:rPr>
          <w:rFonts w:hint="eastAsia"/>
        </w:rPr>
        <w:t>Composer</w:t>
      </w:r>
    </w:p>
    <w:p w14:paraId="02D2FF28" w14:textId="74931205" w:rsidR="002F2E1A" w:rsidRPr="002F2E1A" w:rsidRDefault="002F2E1A" w:rsidP="002F2E1A">
      <w:pPr>
        <w:pStyle w:val="4"/>
      </w:pPr>
      <w:r>
        <w:rPr>
          <w:rFonts w:hint="eastAsia"/>
        </w:rPr>
        <w:t>Composer</w:t>
      </w:r>
      <w:r>
        <w:rPr>
          <w:rFonts w:hint="eastAsia"/>
        </w:rPr>
        <w:t>安装</w:t>
      </w:r>
    </w:p>
    <w:p w14:paraId="45C662E1" w14:textId="66D0B67E" w:rsidR="00A72D49" w:rsidRDefault="00776614" w:rsidP="00A72D49">
      <w:r w:rsidRPr="00776614">
        <w:rPr>
          <w:rFonts w:hint="eastAsia"/>
        </w:rPr>
        <w:t>在安装</w:t>
      </w:r>
      <w:r w:rsidRPr="00776614">
        <w:rPr>
          <w:rFonts w:hint="eastAsia"/>
        </w:rPr>
        <w:t xml:space="preserve"> Composer </w:t>
      </w:r>
      <w:r w:rsidRPr="00776614">
        <w:rPr>
          <w:rFonts w:hint="eastAsia"/>
        </w:rPr>
        <w:t>之前，要求系统必须有</w:t>
      </w:r>
      <w:r w:rsidRPr="00776614">
        <w:rPr>
          <w:rFonts w:hint="eastAsia"/>
        </w:rPr>
        <w:t xml:space="preserve"> PHP 5.3.2+ </w:t>
      </w:r>
      <w:r w:rsidRPr="00776614">
        <w:rPr>
          <w:rFonts w:hint="eastAsia"/>
        </w:rPr>
        <w:t>以上环境，我这里使用的是</w:t>
      </w:r>
      <w:r w:rsidRPr="00776614">
        <w:rPr>
          <w:rFonts w:hint="eastAsia"/>
        </w:rPr>
        <w:t xml:space="preserve"> PHPStudy </w:t>
      </w:r>
      <w:r w:rsidRPr="00776614">
        <w:rPr>
          <w:rFonts w:hint="eastAsia"/>
        </w:rPr>
        <w:t>套件中的</w:t>
      </w:r>
      <w:r w:rsidRPr="00776614">
        <w:rPr>
          <w:rFonts w:hint="eastAsia"/>
        </w:rPr>
        <w:t xml:space="preserve"> PHP 7.2 </w:t>
      </w:r>
      <w:r w:rsidRPr="00776614">
        <w:rPr>
          <w:rFonts w:hint="eastAsia"/>
        </w:rPr>
        <w:t>版本。</w:t>
      </w:r>
    </w:p>
    <w:p w14:paraId="6FF5FC14" w14:textId="77777777" w:rsidR="00776614" w:rsidRDefault="00776614" w:rsidP="00A72D49"/>
    <w:p w14:paraId="2A71AA80" w14:textId="5D363991" w:rsidR="00A72D49" w:rsidRDefault="00FF0507" w:rsidP="00A72D49">
      <w:r w:rsidRPr="00FF0507">
        <w:rPr>
          <w:rFonts w:hint="eastAsia"/>
        </w:rPr>
        <w:t>然后，打开</w:t>
      </w:r>
      <w:r w:rsidRPr="00FF0507">
        <w:rPr>
          <w:rFonts w:hint="eastAsia"/>
        </w:rPr>
        <w:t xml:space="preserve"> </w:t>
      </w:r>
      <w:hyperlink r:id="rId44" w:history="1">
        <w:r w:rsidRPr="00C50D82">
          <w:rPr>
            <w:rStyle w:val="af4"/>
            <w:rFonts w:hint="eastAsia"/>
          </w:rPr>
          <w:t>https://getcomposer.org/Composer-Setup.exe</w:t>
        </w:r>
      </w:hyperlink>
      <w:r>
        <w:t xml:space="preserve"> </w:t>
      </w:r>
      <w:r w:rsidRPr="00FF0507">
        <w:rPr>
          <w:rFonts w:hint="eastAsia"/>
        </w:rPr>
        <w:t>进行下载，下载完成之后，双击打开进行安装，如下图所示：</w:t>
      </w:r>
    </w:p>
    <w:p w14:paraId="044B6219" w14:textId="64DE7ED1" w:rsidR="002B004E" w:rsidRDefault="002B004E" w:rsidP="002B004E">
      <w:pPr>
        <w:jc w:val="center"/>
      </w:pPr>
      <w:r>
        <w:rPr>
          <w:noProof/>
        </w:rPr>
        <w:lastRenderedPageBreak/>
        <w:drawing>
          <wp:inline distT="0" distB="0" distL="0" distR="0" wp14:anchorId="3863CF91" wp14:editId="681EC69D">
            <wp:extent cx="4410075" cy="3609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14E8" w14:textId="25723854" w:rsidR="002B004E" w:rsidRDefault="002B004E" w:rsidP="002B004E">
      <w:pPr>
        <w:jc w:val="center"/>
      </w:pPr>
      <w:r>
        <w:rPr>
          <w:noProof/>
        </w:rPr>
        <w:drawing>
          <wp:inline distT="0" distB="0" distL="0" distR="0" wp14:anchorId="6871F3D6" wp14:editId="76A44157">
            <wp:extent cx="4429125" cy="3629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B2ED" w14:textId="262D8D6B" w:rsidR="002B004E" w:rsidRDefault="002B004E" w:rsidP="002B004E">
      <w:pPr>
        <w:jc w:val="center"/>
      </w:pPr>
      <w:r>
        <w:rPr>
          <w:noProof/>
        </w:rPr>
        <w:lastRenderedPageBreak/>
        <w:drawing>
          <wp:inline distT="0" distB="0" distL="0" distR="0" wp14:anchorId="0C66C441" wp14:editId="5D839966">
            <wp:extent cx="4419600" cy="3629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19EA" w14:textId="07F0FE81" w:rsidR="002B004E" w:rsidRDefault="002B004E" w:rsidP="002B004E">
      <w:pPr>
        <w:jc w:val="center"/>
      </w:pPr>
      <w:r>
        <w:rPr>
          <w:noProof/>
        </w:rPr>
        <w:drawing>
          <wp:inline distT="0" distB="0" distL="0" distR="0" wp14:anchorId="08B4A0CE" wp14:editId="1489C0DA">
            <wp:extent cx="4438650" cy="3619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4798" w14:textId="29C8E608" w:rsidR="002B004E" w:rsidRDefault="002B004E" w:rsidP="002B004E">
      <w:pPr>
        <w:jc w:val="center"/>
      </w:pPr>
      <w:r>
        <w:rPr>
          <w:noProof/>
        </w:rPr>
        <w:lastRenderedPageBreak/>
        <w:drawing>
          <wp:inline distT="0" distB="0" distL="0" distR="0" wp14:anchorId="59EA145F" wp14:editId="041C56E8">
            <wp:extent cx="4419600" cy="360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9534" w14:textId="522EBF4C" w:rsidR="002B004E" w:rsidRDefault="002B004E" w:rsidP="002B004E">
      <w:r w:rsidRPr="002B004E">
        <w:rPr>
          <w:rFonts w:hint="eastAsia"/>
        </w:rPr>
        <w:t>点击</w:t>
      </w:r>
      <w:r w:rsidRPr="002B004E">
        <w:rPr>
          <w:rFonts w:hint="eastAsia"/>
        </w:rPr>
        <w:t xml:space="preserve"> Install </w:t>
      </w:r>
      <w:r w:rsidRPr="002B004E">
        <w:rPr>
          <w:rFonts w:hint="eastAsia"/>
        </w:rPr>
        <w:t>直到安装完成。</w:t>
      </w:r>
    </w:p>
    <w:p w14:paraId="666D96B5" w14:textId="153B7E44" w:rsidR="002B004E" w:rsidRDefault="002B004E" w:rsidP="002B004E"/>
    <w:p w14:paraId="2667A862" w14:textId="4ABB51E2" w:rsidR="002B004E" w:rsidRDefault="002B004E" w:rsidP="002B004E">
      <w:r w:rsidRPr="002B004E">
        <w:rPr>
          <w:rFonts w:hint="eastAsia"/>
        </w:rPr>
        <w:t>右键单击“电脑”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→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属性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→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高级系统设置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→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环境变量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→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系统变量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→</w:t>
      </w:r>
      <w:r w:rsidRPr="002B004E">
        <w:rPr>
          <w:rFonts w:hint="eastAsia"/>
        </w:rPr>
        <w:t xml:space="preserve"> Path </w:t>
      </w:r>
      <w:r w:rsidRPr="002B004E">
        <w:rPr>
          <w:rFonts w:hint="eastAsia"/>
        </w:rPr>
        <w:t>→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编辑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→</w:t>
      </w:r>
      <w:r w:rsidRPr="002B004E">
        <w:rPr>
          <w:rFonts w:hint="eastAsia"/>
        </w:rPr>
        <w:t xml:space="preserve"> </w:t>
      </w:r>
      <w:r w:rsidRPr="002B004E">
        <w:rPr>
          <w:rFonts w:hint="eastAsia"/>
        </w:rPr>
        <w:t>其中有一个为：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004E" w14:paraId="2F6015E3" w14:textId="77777777" w:rsidTr="002B004E">
        <w:tc>
          <w:tcPr>
            <w:tcW w:w="8296" w:type="dxa"/>
          </w:tcPr>
          <w:p w14:paraId="09C3960D" w14:textId="5BBE8701" w:rsidR="002B004E" w:rsidRDefault="002B004E" w:rsidP="002B004E">
            <w:r w:rsidRPr="002B004E">
              <w:t>C:\ProgramData\ComposerSetup\bin</w:t>
            </w:r>
          </w:p>
        </w:tc>
      </w:tr>
    </w:tbl>
    <w:p w14:paraId="0F41167C" w14:textId="7E31D619" w:rsidR="002B004E" w:rsidRDefault="002B004E" w:rsidP="002B004E">
      <w:r w:rsidRPr="002B004E">
        <w:rPr>
          <w:rFonts w:hint="eastAsia"/>
        </w:rPr>
        <w:t>的环境变量，说明</w:t>
      </w:r>
      <w:r w:rsidRPr="002B004E">
        <w:rPr>
          <w:rFonts w:hint="eastAsia"/>
        </w:rPr>
        <w:t xml:space="preserve"> Composer </w:t>
      </w:r>
      <w:r w:rsidRPr="002B004E">
        <w:rPr>
          <w:rFonts w:hint="eastAsia"/>
        </w:rPr>
        <w:t>安装完成之后，自动设置了环境变量，如果没有则自己手工配置。</w:t>
      </w:r>
    </w:p>
    <w:p w14:paraId="58EF8A8C" w14:textId="78A2F44C" w:rsidR="002B004E" w:rsidRDefault="002B004E" w:rsidP="002B004E"/>
    <w:p w14:paraId="1E8306D7" w14:textId="485B4F15" w:rsidR="002B004E" w:rsidRDefault="00BB1A6E" w:rsidP="00ED2081">
      <w:pPr>
        <w:pStyle w:val="4"/>
      </w:pPr>
      <w:r>
        <w:rPr>
          <w:rFonts w:hint="eastAsia"/>
        </w:rPr>
        <w:t>Composer</w:t>
      </w:r>
      <w:r>
        <w:rPr>
          <w:rFonts w:hint="eastAsia"/>
        </w:rPr>
        <w:t>验证</w:t>
      </w:r>
    </w:p>
    <w:p w14:paraId="71F5BE61" w14:textId="3F766105" w:rsidR="00BB1A6E" w:rsidRDefault="001950C9" w:rsidP="002B004E">
      <w:r w:rsidRPr="001950C9">
        <w:rPr>
          <w:rFonts w:hint="eastAsia"/>
        </w:rPr>
        <w:t>在命令行输入如下命令：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0C9" w14:paraId="7755E6B9" w14:textId="77777777" w:rsidTr="001950C9">
        <w:tc>
          <w:tcPr>
            <w:tcW w:w="8296" w:type="dxa"/>
          </w:tcPr>
          <w:p w14:paraId="705B3D91" w14:textId="4F7C7653" w:rsidR="001950C9" w:rsidRDefault="001950C9" w:rsidP="002B004E">
            <w:r w:rsidRPr="001950C9">
              <w:t>composer --version</w:t>
            </w:r>
          </w:p>
        </w:tc>
      </w:tr>
    </w:tbl>
    <w:p w14:paraId="3B74D622" w14:textId="20F32EE9" w:rsidR="001950C9" w:rsidRDefault="001950C9" w:rsidP="002B004E">
      <w:r w:rsidRPr="001950C9">
        <w:rPr>
          <w:rFonts w:hint="eastAsia"/>
        </w:rPr>
        <w:t>如下过程：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0565" w14:paraId="5EA3A213" w14:textId="77777777" w:rsidTr="00F90565">
        <w:tc>
          <w:tcPr>
            <w:tcW w:w="8296" w:type="dxa"/>
          </w:tcPr>
          <w:p w14:paraId="1F4F66E2" w14:textId="77777777" w:rsidR="00F90565" w:rsidRDefault="00F90565" w:rsidP="00F90565">
            <w:r>
              <w:t>C:\Users\Administrator\Desktop</w:t>
            </w:r>
          </w:p>
          <w:p w14:paraId="442AB36F" w14:textId="77777777" w:rsidR="00F90565" w:rsidRDefault="00F90565" w:rsidP="00F90565">
            <w:r>
              <w:rPr>
                <w:rFonts w:hint="eastAsia"/>
              </w:rPr>
              <w:t>λ</w:t>
            </w:r>
            <w:r>
              <w:t xml:space="preserve"> composer --version</w:t>
            </w:r>
          </w:p>
          <w:p w14:paraId="3532802B" w14:textId="77777777" w:rsidR="00F90565" w:rsidRDefault="00F90565" w:rsidP="00F90565">
            <w:r>
              <w:t>Composer version 1.9.1 2019-11-01 17:20:17</w:t>
            </w:r>
          </w:p>
          <w:p w14:paraId="6D6BB91A" w14:textId="77777777" w:rsidR="00F90565" w:rsidRDefault="00F90565" w:rsidP="00F90565"/>
          <w:p w14:paraId="58A8FF39" w14:textId="77777777" w:rsidR="00F90565" w:rsidRDefault="00F90565" w:rsidP="00F90565">
            <w:r>
              <w:t>C:\Users\Administrator\Desktop</w:t>
            </w:r>
          </w:p>
          <w:p w14:paraId="317E8AE8" w14:textId="66541362" w:rsidR="00F90565" w:rsidRDefault="00F90565" w:rsidP="00F90565">
            <w:r>
              <w:rPr>
                <w:rFonts w:hint="eastAsia"/>
              </w:rPr>
              <w:t>λ</w:t>
            </w:r>
          </w:p>
        </w:tc>
      </w:tr>
    </w:tbl>
    <w:p w14:paraId="2C5B62A8" w14:textId="534D5726" w:rsidR="001950C9" w:rsidRDefault="00F90565" w:rsidP="002B004E">
      <w:r w:rsidRPr="00F90565">
        <w:rPr>
          <w:rFonts w:hint="eastAsia"/>
        </w:rPr>
        <w:t>说明</w:t>
      </w:r>
      <w:r w:rsidRPr="00F90565">
        <w:rPr>
          <w:rFonts w:hint="eastAsia"/>
        </w:rPr>
        <w:t xml:space="preserve"> Composer </w:t>
      </w:r>
      <w:r w:rsidRPr="00F90565">
        <w:rPr>
          <w:rFonts w:hint="eastAsia"/>
        </w:rPr>
        <w:t>安装成功。</w:t>
      </w:r>
    </w:p>
    <w:p w14:paraId="5915363A" w14:textId="1DCE3EB7" w:rsidR="00F90565" w:rsidRDefault="00F90565" w:rsidP="002B004E"/>
    <w:p w14:paraId="0C48BEB0" w14:textId="64115275" w:rsidR="00F90565" w:rsidRDefault="00EF36EB" w:rsidP="005F74BE">
      <w:pPr>
        <w:pStyle w:val="3"/>
      </w:pPr>
      <w:r w:rsidRPr="00EF36EB">
        <w:rPr>
          <w:rFonts w:hint="eastAsia"/>
        </w:rPr>
        <w:lastRenderedPageBreak/>
        <w:t xml:space="preserve">CentOS7 </w:t>
      </w:r>
      <w:r>
        <w:rPr>
          <w:rFonts w:hint="eastAsia"/>
        </w:rPr>
        <w:t>系统</w:t>
      </w:r>
      <w:r w:rsidRPr="00EF36EB">
        <w:rPr>
          <w:rFonts w:hint="eastAsia"/>
        </w:rPr>
        <w:t>下安装</w:t>
      </w:r>
      <w:r w:rsidRPr="00EF36EB">
        <w:rPr>
          <w:rFonts w:hint="eastAsia"/>
        </w:rPr>
        <w:t xml:space="preserve"> Composer</w:t>
      </w:r>
    </w:p>
    <w:p w14:paraId="07954838" w14:textId="3C7DBDFF" w:rsidR="005F74BE" w:rsidRDefault="00230652" w:rsidP="0046058C">
      <w:pPr>
        <w:pStyle w:val="4"/>
      </w:pPr>
      <w:r>
        <w:rPr>
          <w:rFonts w:hint="eastAsia"/>
        </w:rPr>
        <w:t>Composer</w:t>
      </w:r>
      <w:r>
        <w:rPr>
          <w:rFonts w:hint="eastAsia"/>
        </w:rPr>
        <w:t>安装</w:t>
      </w:r>
    </w:p>
    <w:p w14:paraId="1C8B09D6" w14:textId="64E19DF6" w:rsidR="00855C43" w:rsidRDefault="00855C43" w:rsidP="00855C43">
      <w:r>
        <w:rPr>
          <w:rFonts w:hint="eastAsia"/>
        </w:rPr>
        <w:t>在安装</w:t>
      </w:r>
      <w:r>
        <w:rPr>
          <w:rFonts w:hint="eastAsia"/>
        </w:rPr>
        <w:t xml:space="preserve"> Composer </w:t>
      </w:r>
      <w:r>
        <w:rPr>
          <w:rFonts w:hint="eastAsia"/>
        </w:rPr>
        <w:t>之前，要求系统必须有</w:t>
      </w:r>
      <w:r>
        <w:rPr>
          <w:rFonts w:hint="eastAsia"/>
        </w:rPr>
        <w:t xml:space="preserve"> PHP 5.3.2+ </w:t>
      </w:r>
      <w:r>
        <w:rPr>
          <w:rFonts w:hint="eastAsia"/>
        </w:rPr>
        <w:t>以上环境，我这里使用的</w:t>
      </w:r>
      <w:r>
        <w:rPr>
          <w:rFonts w:hint="eastAsia"/>
        </w:rPr>
        <w:t xml:space="preserve"> PHP </w:t>
      </w:r>
      <w:r>
        <w:rPr>
          <w:rFonts w:hint="eastAsia"/>
        </w:rPr>
        <w:t>版本为</w:t>
      </w:r>
      <w:r>
        <w:rPr>
          <w:rFonts w:hint="eastAsia"/>
        </w:rPr>
        <w:t xml:space="preserve"> 7.2 </w:t>
      </w:r>
      <w:r>
        <w:rPr>
          <w:rFonts w:hint="eastAsia"/>
        </w:rPr>
        <w:t>版本。</w:t>
      </w:r>
    </w:p>
    <w:p w14:paraId="3E75E3DF" w14:textId="77777777" w:rsidR="00855C43" w:rsidRDefault="00855C43" w:rsidP="00855C43"/>
    <w:p w14:paraId="3EEEADA3" w14:textId="1D0506C6" w:rsidR="0046058C" w:rsidRPr="0046058C" w:rsidRDefault="00855C43" w:rsidP="00855C43">
      <w:r>
        <w:rPr>
          <w:rFonts w:hint="eastAsia"/>
        </w:rPr>
        <w:t>然后执行如下操作进行安装：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15B" w14:paraId="17B85691" w14:textId="77777777" w:rsidTr="00D2315B">
        <w:tc>
          <w:tcPr>
            <w:tcW w:w="8296" w:type="dxa"/>
          </w:tcPr>
          <w:p w14:paraId="6DD6BC75" w14:textId="2835FD57" w:rsidR="00D2315B" w:rsidRDefault="00D2315B" w:rsidP="00D2315B">
            <w:r>
              <w:t>curl -sS https://getcomposer.org/installer | php</w:t>
            </w:r>
          </w:p>
          <w:p w14:paraId="3A44C1F5" w14:textId="77777777" w:rsidR="0056513A" w:rsidRPr="0056513A" w:rsidRDefault="0056513A" w:rsidP="00D2315B"/>
          <w:p w14:paraId="7188CE6C" w14:textId="77777777" w:rsidR="00D2315B" w:rsidRDefault="00D2315B" w:rsidP="00D2315B">
            <w:r>
              <w:t>mv composer.phar /usr/local/bin/composer</w:t>
            </w:r>
          </w:p>
          <w:p w14:paraId="046D3A32" w14:textId="77777777" w:rsidR="00786990" w:rsidRDefault="00786990" w:rsidP="00D2315B">
            <w:r>
              <w:rPr>
                <w:rFonts w:hint="eastAsia"/>
              </w:rPr>
              <w:t>或者</w:t>
            </w:r>
          </w:p>
          <w:p w14:paraId="1CB2F045" w14:textId="5B320D25" w:rsidR="00786990" w:rsidRPr="00786990" w:rsidRDefault="00786990" w:rsidP="00D2315B">
            <w:r>
              <w:rPr>
                <w:rFonts w:hint="eastAsia"/>
              </w:rPr>
              <w:t>cp</w:t>
            </w:r>
            <w:r>
              <w:t xml:space="preserve"> composer.phar /usr/local/bin/composer</w:t>
            </w:r>
          </w:p>
        </w:tc>
      </w:tr>
    </w:tbl>
    <w:p w14:paraId="241FF455" w14:textId="77777777" w:rsidR="00AB3A4B" w:rsidRDefault="00AB3A4B" w:rsidP="005F74BE"/>
    <w:p w14:paraId="07E53D55" w14:textId="27260214" w:rsidR="00230652" w:rsidRDefault="00AB3A4B" w:rsidP="00583C56">
      <w:pPr>
        <w:pStyle w:val="4"/>
      </w:pPr>
      <w:r>
        <w:rPr>
          <w:rFonts w:hint="eastAsia"/>
        </w:rPr>
        <w:t>配置国内镜像</w:t>
      </w:r>
    </w:p>
    <w:p w14:paraId="782A7F9F" w14:textId="75C26472" w:rsidR="00FE32AF" w:rsidRDefault="00583C56" w:rsidP="005F74BE">
      <w:r w:rsidRPr="00583C56">
        <w:rPr>
          <w:rFonts w:hint="eastAsia"/>
        </w:rPr>
        <w:t>由于众所周知的原因，国外的网站连接速度很慢。因此安装的时间可能会比较长，我们建议使用国内镜像（比如下面的阿里云）。打开命令行窗口（</w:t>
      </w:r>
      <w:r w:rsidRPr="00583C56">
        <w:rPr>
          <w:rFonts w:hint="eastAsia"/>
        </w:rPr>
        <w:t>windows</w:t>
      </w:r>
      <w:r w:rsidRPr="00583C56">
        <w:rPr>
          <w:rFonts w:hint="eastAsia"/>
        </w:rPr>
        <w:t>用户）或控制台（</w:t>
      </w:r>
      <w:r w:rsidRPr="00583C56">
        <w:rPr>
          <w:rFonts w:hint="eastAsia"/>
        </w:rPr>
        <w:t>Linux</w:t>
      </w:r>
      <w:r w:rsidRPr="00583C56">
        <w:rPr>
          <w:rFonts w:hint="eastAsia"/>
        </w:rPr>
        <w:t>、</w:t>
      </w:r>
      <w:r w:rsidRPr="00583C56">
        <w:rPr>
          <w:rFonts w:hint="eastAsia"/>
        </w:rPr>
        <w:t xml:space="preserve">Mac </w:t>
      </w:r>
      <w:r w:rsidRPr="00583C56">
        <w:rPr>
          <w:rFonts w:hint="eastAsia"/>
        </w:rPr>
        <w:t>用户）并执行如下命令：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68CB" w14:paraId="1D94F19B" w14:textId="77777777" w:rsidTr="005068CB">
        <w:tc>
          <w:tcPr>
            <w:tcW w:w="8296" w:type="dxa"/>
          </w:tcPr>
          <w:p w14:paraId="33DF6E3D" w14:textId="4761C1E0" w:rsidR="005068CB" w:rsidRDefault="005068CB" w:rsidP="005F74BE">
            <w:r w:rsidRPr="005068CB">
              <w:t>composer config -g repo.packagist composer https://mirrors.aliyun.com/composer/</w:t>
            </w:r>
          </w:p>
        </w:tc>
      </w:tr>
      <w:tr w:rsidR="00D83B42" w14:paraId="0F19F3AB" w14:textId="77777777" w:rsidTr="005068CB">
        <w:tc>
          <w:tcPr>
            <w:tcW w:w="8296" w:type="dxa"/>
          </w:tcPr>
          <w:p w14:paraId="13F72C8E" w14:textId="77777777" w:rsidR="00D83B42" w:rsidRDefault="002B0A99" w:rsidP="005F74BE">
            <w:r>
              <w:rPr>
                <w:rFonts w:hint="eastAsia"/>
              </w:rPr>
              <w:t>阿里云</w:t>
            </w:r>
            <w:r>
              <w:rPr>
                <w:rFonts w:hint="eastAsia"/>
              </w:rPr>
              <w:t>Composer</w:t>
            </w:r>
            <w:r>
              <w:rPr>
                <w:rFonts w:hint="eastAsia"/>
              </w:rPr>
              <w:t>全量镜像的地址为：</w:t>
            </w:r>
          </w:p>
          <w:p w14:paraId="6620B057" w14:textId="6EF4D1F5" w:rsidR="002B0A99" w:rsidRPr="002B0A99" w:rsidRDefault="0061050A" w:rsidP="002B0A99">
            <w:hyperlink r:id="rId50" w:history="1">
              <w:r w:rsidR="002B0A99" w:rsidRPr="00C50D82">
                <w:rPr>
                  <w:rStyle w:val="af4"/>
                </w:rPr>
                <w:t>https://developer.aliyun.com/composer</w:t>
              </w:r>
            </w:hyperlink>
          </w:p>
        </w:tc>
      </w:tr>
    </w:tbl>
    <w:p w14:paraId="728974FC" w14:textId="77777777" w:rsidR="00594C41" w:rsidRDefault="00594C41" w:rsidP="00594C41"/>
    <w:p w14:paraId="1E59DB17" w14:textId="77777777" w:rsidR="00594C41" w:rsidRDefault="00594C41" w:rsidP="00594C41"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中配置</w:t>
      </w:r>
      <w:r>
        <w:rPr>
          <w:rFonts w:hint="eastAsia"/>
        </w:rPr>
        <w:t>Composer</w:t>
      </w:r>
      <w:r>
        <w:rPr>
          <w:rFonts w:hint="eastAsia"/>
        </w:rPr>
        <w:t>全局镜像时，出现如下警告：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4C41" w14:paraId="664E1AD7" w14:textId="77777777" w:rsidTr="006D44B8">
        <w:tc>
          <w:tcPr>
            <w:tcW w:w="8296" w:type="dxa"/>
          </w:tcPr>
          <w:p w14:paraId="7836B86D" w14:textId="77777777" w:rsidR="00594C41" w:rsidRDefault="00594C41" w:rsidP="006D44B8">
            <w:r w:rsidRPr="00E80983">
              <w:t>Warning: putenv() has been disabled for security reasons in phar</w:t>
            </w:r>
          </w:p>
        </w:tc>
      </w:tr>
    </w:tbl>
    <w:p w14:paraId="5D68A403" w14:textId="77777777" w:rsidR="00594C41" w:rsidRDefault="00594C41" w:rsidP="00594C41">
      <w:r>
        <w:rPr>
          <w:rFonts w:hint="eastAsia"/>
        </w:rPr>
        <w:t>解决步骤：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4C41" w14:paraId="6C58F61C" w14:textId="77777777" w:rsidTr="006D44B8">
        <w:tc>
          <w:tcPr>
            <w:tcW w:w="8296" w:type="dxa"/>
          </w:tcPr>
          <w:p w14:paraId="1268F53D" w14:textId="77777777" w:rsidR="00594C41" w:rsidRDefault="00594C41" w:rsidP="006D44B8">
            <w:r>
              <w:t>[root@localhost ~]# cd /www/server/php/74/etc/</w:t>
            </w:r>
          </w:p>
          <w:p w14:paraId="5F94D915" w14:textId="77777777" w:rsidR="00594C41" w:rsidRDefault="00594C41" w:rsidP="006D44B8">
            <w:r>
              <w:t>[root@localhost etc]# gedit php.ini</w:t>
            </w:r>
          </w:p>
        </w:tc>
      </w:tr>
    </w:tbl>
    <w:p w14:paraId="3CC1D15B" w14:textId="1BE1CFE9" w:rsidR="00594C41" w:rsidRDefault="001C45A7" w:rsidP="005F74BE">
      <w:r>
        <w:rPr>
          <w:rFonts w:hint="eastAsia"/>
        </w:rPr>
        <w:t>然后查找</w:t>
      </w:r>
      <w:r w:rsidRPr="001C45A7">
        <w:t>disable_functions</w:t>
      </w:r>
      <w:r>
        <w:rPr>
          <w:rFonts w:hint="eastAsia"/>
        </w:rPr>
        <w:t>然后把值里面的</w:t>
      </w:r>
      <w:r w:rsidRPr="001C45A7">
        <w:t>putenv</w:t>
      </w:r>
      <w:r>
        <w:rPr>
          <w:rFonts w:hint="eastAsia"/>
        </w:rPr>
        <w:t>删除，然后</w:t>
      </w:r>
      <w:r w:rsidR="007D7CAB">
        <w:rPr>
          <w:rFonts w:hint="eastAsia"/>
        </w:rPr>
        <w:t>通过宝塔面板</w:t>
      </w:r>
      <w:r>
        <w:rPr>
          <w:rFonts w:hint="eastAsia"/>
        </w:rPr>
        <w:t>重启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服务。</w:t>
      </w:r>
      <w:r w:rsidR="00994A72">
        <w:rPr>
          <w:rFonts w:hint="eastAsia"/>
        </w:rPr>
        <w:t>在安装其他框架时，需要把</w:t>
      </w:r>
      <w:r w:rsidR="00994A72" w:rsidRPr="00994A72">
        <w:t>proc_open</w:t>
      </w:r>
      <w:r w:rsidR="00994A72">
        <w:rPr>
          <w:rFonts w:hint="eastAsia"/>
        </w:rPr>
        <w:t>也删除。</w:t>
      </w:r>
    </w:p>
    <w:p w14:paraId="23DE5673" w14:textId="423DF753" w:rsidR="00B1557E" w:rsidRPr="00594C41" w:rsidRDefault="00B1557E" w:rsidP="005F74BE">
      <w:r>
        <w:rPr>
          <w:rFonts w:hint="eastAsia"/>
        </w:rPr>
        <w:t>然后再重新配置上面的国内镜像。</w:t>
      </w:r>
    </w:p>
    <w:p w14:paraId="50993114" w14:textId="77777777" w:rsidR="00594C41" w:rsidRDefault="00594C41" w:rsidP="005F74BE"/>
    <w:p w14:paraId="15425575" w14:textId="37846840" w:rsidR="005068CB" w:rsidRDefault="003E70C4" w:rsidP="005F74BE">
      <w:r w:rsidRPr="003E70C4">
        <w:rPr>
          <w:rFonts w:hint="eastAsia"/>
        </w:rPr>
        <w:t>取消全局配置：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70C4" w14:paraId="050FD5FD" w14:textId="77777777" w:rsidTr="003E70C4">
        <w:tc>
          <w:tcPr>
            <w:tcW w:w="8296" w:type="dxa"/>
          </w:tcPr>
          <w:p w14:paraId="619AA744" w14:textId="058CE74E" w:rsidR="003E70C4" w:rsidRDefault="003E70C4" w:rsidP="005F74BE">
            <w:r w:rsidRPr="003E70C4">
              <w:t>composer config -g --unset repos.packagist</w:t>
            </w:r>
          </w:p>
        </w:tc>
      </w:tr>
    </w:tbl>
    <w:p w14:paraId="6DA03CD6" w14:textId="7F6028FB" w:rsidR="003E70C4" w:rsidRDefault="003E70C4" w:rsidP="005F74BE"/>
    <w:p w14:paraId="27111D72" w14:textId="56A3666B" w:rsidR="00C458BE" w:rsidRDefault="00C458BE" w:rsidP="005F74BE"/>
    <w:p w14:paraId="559D0610" w14:textId="03FE82EF" w:rsidR="00C458BE" w:rsidRDefault="00C458BE" w:rsidP="005F74BE"/>
    <w:p w14:paraId="55F1CC9C" w14:textId="77777777" w:rsidR="00C458BE" w:rsidRDefault="00C458BE" w:rsidP="005F74BE"/>
    <w:p w14:paraId="1421F9E9" w14:textId="76D9472C" w:rsidR="000745EA" w:rsidRDefault="003B58C9" w:rsidP="005F74BE">
      <w:r w:rsidRPr="003B58C9">
        <w:rPr>
          <w:rFonts w:hint="eastAsia"/>
        </w:rPr>
        <w:t xml:space="preserve">Composer </w:t>
      </w:r>
      <w:r w:rsidRPr="003B58C9">
        <w:rPr>
          <w:rFonts w:hint="eastAsia"/>
        </w:rPr>
        <w:t>各大厂商镜像地址：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58BE" w14:paraId="78C3EF6E" w14:textId="77777777" w:rsidTr="00C458BE">
        <w:tc>
          <w:tcPr>
            <w:tcW w:w="8296" w:type="dxa"/>
          </w:tcPr>
          <w:p w14:paraId="2793F5D3" w14:textId="77777777" w:rsidR="00C458BE" w:rsidRDefault="00C458BE" w:rsidP="005F74BE">
            <w:r w:rsidRPr="00C458BE">
              <w:rPr>
                <w:rFonts w:hint="eastAsia"/>
              </w:rPr>
              <w:t>阿里云：</w:t>
            </w:r>
          </w:p>
          <w:p w14:paraId="7F0187CE" w14:textId="3796A62A" w:rsidR="00E27B25" w:rsidRPr="00E27B25" w:rsidRDefault="00E27B25" w:rsidP="005F74BE">
            <w:r w:rsidRPr="00E27B25">
              <w:t>composer config -g repo.packagist composer https://mirrors.aliyun.com/composer/</w:t>
            </w:r>
          </w:p>
        </w:tc>
      </w:tr>
      <w:tr w:rsidR="00C458BE" w14:paraId="107FB387" w14:textId="77777777" w:rsidTr="00C458BE">
        <w:tc>
          <w:tcPr>
            <w:tcW w:w="8296" w:type="dxa"/>
          </w:tcPr>
          <w:p w14:paraId="2593E397" w14:textId="77777777" w:rsidR="00C458BE" w:rsidRDefault="00E27B25" w:rsidP="005F74BE">
            <w:r w:rsidRPr="00E27B25">
              <w:rPr>
                <w:rFonts w:hint="eastAsia"/>
              </w:rPr>
              <w:lastRenderedPageBreak/>
              <w:t>华为云：</w:t>
            </w:r>
          </w:p>
          <w:p w14:paraId="7AD67627" w14:textId="02986C91" w:rsidR="00EB182F" w:rsidRDefault="00EB182F" w:rsidP="005F74BE">
            <w:r w:rsidRPr="00EB182F">
              <w:t>composer config -g repo.packagist composer https://mirrors.huaweicloud.com/repository/php/</w:t>
            </w:r>
          </w:p>
        </w:tc>
      </w:tr>
      <w:tr w:rsidR="00C458BE" w14:paraId="212F087E" w14:textId="77777777" w:rsidTr="00C458BE">
        <w:tc>
          <w:tcPr>
            <w:tcW w:w="8296" w:type="dxa"/>
          </w:tcPr>
          <w:p w14:paraId="54699347" w14:textId="77777777" w:rsidR="00C458BE" w:rsidRDefault="00EB182F" w:rsidP="005F74BE">
            <w:r w:rsidRPr="00EB182F">
              <w:rPr>
                <w:rFonts w:hint="eastAsia"/>
              </w:rPr>
              <w:t>腾讯云：</w:t>
            </w:r>
          </w:p>
          <w:p w14:paraId="0E16F12D" w14:textId="08FB0F5B" w:rsidR="00EB182F" w:rsidRDefault="00EB182F" w:rsidP="005F74BE">
            <w:r w:rsidRPr="00EB182F">
              <w:t>composer config -g repos.packagist composer https://mirrors.cloud.tencent.com/composer/</w:t>
            </w:r>
          </w:p>
        </w:tc>
      </w:tr>
      <w:tr w:rsidR="00C458BE" w14:paraId="65C4C36F" w14:textId="77777777" w:rsidTr="00C458BE">
        <w:tc>
          <w:tcPr>
            <w:tcW w:w="8296" w:type="dxa"/>
          </w:tcPr>
          <w:p w14:paraId="7BFFD897" w14:textId="77777777" w:rsidR="00C458BE" w:rsidRDefault="00A12E0E" w:rsidP="005F74BE">
            <w:r w:rsidRPr="00A12E0E">
              <w:rPr>
                <w:rFonts w:hint="eastAsia"/>
              </w:rPr>
              <w:t>交通大学：</w:t>
            </w:r>
          </w:p>
          <w:p w14:paraId="246585A5" w14:textId="0300EB82" w:rsidR="00A12E0E" w:rsidRDefault="00A12E0E" w:rsidP="005F74BE">
            <w:r w:rsidRPr="00A12E0E">
              <w:t>composer config -g repos.packagist composer https://packagist.mirrors.sjtug.sjtu.edu.cn</w:t>
            </w:r>
          </w:p>
        </w:tc>
      </w:tr>
      <w:tr w:rsidR="00C458BE" w14:paraId="0325C490" w14:textId="77777777" w:rsidTr="00C458BE">
        <w:tc>
          <w:tcPr>
            <w:tcW w:w="8296" w:type="dxa"/>
          </w:tcPr>
          <w:p w14:paraId="741D9071" w14:textId="77777777" w:rsidR="00C458BE" w:rsidRDefault="00A12E0E" w:rsidP="005F74BE">
            <w:r w:rsidRPr="00A12E0E">
              <w:t>phpcomposer</w:t>
            </w:r>
            <w:r>
              <w:rPr>
                <w:rFonts w:hint="eastAsia"/>
              </w:rPr>
              <w:t>：</w:t>
            </w:r>
          </w:p>
          <w:p w14:paraId="488A77E1" w14:textId="60653800" w:rsidR="00A12E0E" w:rsidRDefault="00E0759A" w:rsidP="005F74BE">
            <w:r w:rsidRPr="00E0759A">
              <w:t>composer config -g repo.packagist composer https://packagist.phpcomposer.com</w:t>
            </w:r>
          </w:p>
        </w:tc>
      </w:tr>
      <w:tr w:rsidR="00C458BE" w14:paraId="25892EC8" w14:textId="77777777" w:rsidTr="00C458BE">
        <w:tc>
          <w:tcPr>
            <w:tcW w:w="8296" w:type="dxa"/>
          </w:tcPr>
          <w:p w14:paraId="1410FA1C" w14:textId="77777777" w:rsidR="00EB182F" w:rsidRDefault="008B089B" w:rsidP="005F74BE">
            <w:r w:rsidRPr="008B089B">
              <w:rPr>
                <w:rFonts w:hint="eastAsia"/>
              </w:rPr>
              <w:t>cnpkg</w:t>
            </w:r>
            <w:r w:rsidRPr="008B089B">
              <w:rPr>
                <w:rFonts w:hint="eastAsia"/>
              </w:rPr>
              <w:t>：</w:t>
            </w:r>
          </w:p>
          <w:p w14:paraId="5AF28946" w14:textId="1BE4ECFB" w:rsidR="008B089B" w:rsidRDefault="008B089B" w:rsidP="005F74BE">
            <w:r w:rsidRPr="008B089B">
              <w:t>composer config -g repos.packagist composer https://php.cnpkg.org</w:t>
            </w:r>
          </w:p>
        </w:tc>
      </w:tr>
    </w:tbl>
    <w:p w14:paraId="3FDD6850" w14:textId="77777777" w:rsidR="00594C41" w:rsidRDefault="00594C41" w:rsidP="005F74BE"/>
    <w:p w14:paraId="55D20A06" w14:textId="77777777" w:rsidR="002447C5" w:rsidRDefault="002447C5" w:rsidP="005F74BE"/>
    <w:p w14:paraId="3A6F9A1C" w14:textId="78DFE094" w:rsidR="000745EA" w:rsidRDefault="00F85C54" w:rsidP="0079610E">
      <w:pPr>
        <w:pStyle w:val="4"/>
      </w:pPr>
      <w:r>
        <w:rPr>
          <w:rFonts w:hint="eastAsia"/>
        </w:rPr>
        <w:t>Composer</w:t>
      </w:r>
      <w:r>
        <w:rPr>
          <w:rFonts w:hint="eastAsia"/>
        </w:rPr>
        <w:t>更新</w:t>
      </w:r>
    </w:p>
    <w:p w14:paraId="3FB77C23" w14:textId="14D19DEC" w:rsidR="0079610E" w:rsidRDefault="002E6A3F" w:rsidP="0079610E">
      <w:r w:rsidRPr="002E6A3F">
        <w:rPr>
          <w:rFonts w:hint="eastAsia"/>
        </w:rPr>
        <w:t>在终端输入如下代码进行</w:t>
      </w:r>
      <w:r w:rsidRPr="002E6A3F">
        <w:rPr>
          <w:rFonts w:hint="eastAsia"/>
        </w:rPr>
        <w:t xml:space="preserve"> Composer </w:t>
      </w:r>
      <w:r w:rsidRPr="002E6A3F">
        <w:rPr>
          <w:rFonts w:hint="eastAsia"/>
        </w:rPr>
        <w:t>的更新：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6A3F" w14:paraId="5D639F26" w14:textId="77777777" w:rsidTr="002E6A3F">
        <w:tc>
          <w:tcPr>
            <w:tcW w:w="8296" w:type="dxa"/>
          </w:tcPr>
          <w:p w14:paraId="0F84314A" w14:textId="5A1BF042" w:rsidR="002E6A3F" w:rsidRDefault="002E6A3F" w:rsidP="0079610E">
            <w:r w:rsidRPr="002E6A3F">
              <w:rPr>
                <w:rFonts w:hint="eastAsia"/>
              </w:rPr>
              <w:t>composer selfupdate //</w:t>
            </w:r>
            <w:r w:rsidRPr="002E6A3F">
              <w:rPr>
                <w:rFonts w:hint="eastAsia"/>
              </w:rPr>
              <w:t>终端执行该命令将</w:t>
            </w:r>
            <w:r w:rsidRPr="002E6A3F">
              <w:rPr>
                <w:rFonts w:hint="eastAsia"/>
              </w:rPr>
              <w:t xml:space="preserve"> composer </w:t>
            </w:r>
            <w:r w:rsidRPr="002E6A3F">
              <w:rPr>
                <w:rFonts w:hint="eastAsia"/>
              </w:rPr>
              <w:t>更新到最新版</w:t>
            </w:r>
          </w:p>
        </w:tc>
      </w:tr>
    </w:tbl>
    <w:p w14:paraId="48A4363C" w14:textId="1E791E6A" w:rsidR="002E6A3F" w:rsidRDefault="002E6A3F" w:rsidP="0079610E">
      <w:r w:rsidRPr="002E6A3F">
        <w:rPr>
          <w:rFonts w:hint="eastAsia"/>
        </w:rPr>
        <w:t>结果如下所示：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6A3F" w14:paraId="753B8508" w14:textId="77777777" w:rsidTr="002E6A3F">
        <w:tc>
          <w:tcPr>
            <w:tcW w:w="8296" w:type="dxa"/>
          </w:tcPr>
          <w:p w14:paraId="3C54FC92" w14:textId="77777777" w:rsidR="002E6A3F" w:rsidRDefault="002E6A3F" w:rsidP="002E6A3F">
            <w:r>
              <w:t>C:\Users\Administrator\Desktop</w:t>
            </w:r>
          </w:p>
          <w:p w14:paraId="236A4ADA" w14:textId="77777777" w:rsidR="002E6A3F" w:rsidRDefault="002E6A3F" w:rsidP="002E6A3F">
            <w:r>
              <w:rPr>
                <w:rFonts w:hint="eastAsia"/>
              </w:rPr>
              <w:t>λ</w:t>
            </w:r>
            <w:r>
              <w:t xml:space="preserve"> composer selfupdate</w:t>
            </w:r>
          </w:p>
          <w:p w14:paraId="3FC6508E" w14:textId="77777777" w:rsidR="002E6A3F" w:rsidRDefault="002E6A3F" w:rsidP="002E6A3F">
            <w:r>
              <w:t>You are already using composer version 1.9.0 (stable channel).</w:t>
            </w:r>
          </w:p>
          <w:p w14:paraId="360D3CBD" w14:textId="77777777" w:rsidR="002E6A3F" w:rsidRDefault="002E6A3F" w:rsidP="002E6A3F"/>
          <w:p w14:paraId="34E000BE" w14:textId="77777777" w:rsidR="002E6A3F" w:rsidRDefault="002E6A3F" w:rsidP="002E6A3F">
            <w:r>
              <w:t>C:\Users\Administrator\Desktop</w:t>
            </w:r>
          </w:p>
          <w:p w14:paraId="57BFD42C" w14:textId="108949F3" w:rsidR="002E6A3F" w:rsidRDefault="002E6A3F" w:rsidP="002E6A3F">
            <w:r>
              <w:rPr>
                <w:rFonts w:hint="eastAsia"/>
              </w:rPr>
              <w:t>λ</w:t>
            </w:r>
          </w:p>
        </w:tc>
      </w:tr>
    </w:tbl>
    <w:p w14:paraId="1ECB73BD" w14:textId="77777777" w:rsidR="001B75EA" w:rsidRPr="001B75EA" w:rsidRDefault="001B75EA" w:rsidP="001B75EA"/>
    <w:sectPr w:rsidR="001B75EA" w:rsidRPr="001B7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50FE7" w14:textId="77777777" w:rsidR="0061050A" w:rsidRDefault="0061050A" w:rsidP="00CC13AD">
      <w:r>
        <w:separator/>
      </w:r>
    </w:p>
  </w:endnote>
  <w:endnote w:type="continuationSeparator" w:id="0">
    <w:p w14:paraId="7DA1BEC6" w14:textId="77777777" w:rsidR="0061050A" w:rsidRDefault="0061050A" w:rsidP="00CC1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ED0055" w14:textId="77777777" w:rsidR="0061050A" w:rsidRDefault="0061050A" w:rsidP="00CC13AD">
      <w:r>
        <w:separator/>
      </w:r>
    </w:p>
  </w:footnote>
  <w:footnote w:type="continuationSeparator" w:id="0">
    <w:p w14:paraId="6ABF8838" w14:textId="77777777" w:rsidR="0061050A" w:rsidRDefault="0061050A" w:rsidP="00CC13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3A2F711"/>
    <w:multiLevelType w:val="singleLevel"/>
    <w:tmpl w:val="83A2F711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A734251D"/>
    <w:multiLevelType w:val="singleLevel"/>
    <w:tmpl w:val="A734251D"/>
    <w:lvl w:ilvl="0">
      <w:start w:val="1"/>
      <w:numFmt w:val="lowerLetter"/>
      <w:suff w:val="nothing"/>
      <w:lvlText w:val="%1、"/>
      <w:lvlJc w:val="left"/>
    </w:lvl>
  </w:abstractNum>
  <w:abstractNum w:abstractNumId="2" w15:restartNumberingAfterBreak="0">
    <w:nsid w:val="ACA5189F"/>
    <w:multiLevelType w:val="singleLevel"/>
    <w:tmpl w:val="ACA5189F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CC201629"/>
    <w:multiLevelType w:val="singleLevel"/>
    <w:tmpl w:val="CC201629"/>
    <w:lvl w:ilvl="0">
      <w:start w:val="1"/>
      <w:numFmt w:val="lowerLetter"/>
      <w:suff w:val="nothing"/>
      <w:lvlText w:val="%1、"/>
      <w:lvlJc w:val="left"/>
    </w:lvl>
  </w:abstractNum>
  <w:abstractNum w:abstractNumId="4" w15:restartNumberingAfterBreak="0">
    <w:nsid w:val="D4E4B687"/>
    <w:multiLevelType w:val="singleLevel"/>
    <w:tmpl w:val="D4E4B687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D6286134"/>
    <w:multiLevelType w:val="multilevel"/>
    <w:tmpl w:val="D6286134"/>
    <w:lvl w:ilvl="0">
      <w:start w:val="1"/>
      <w:numFmt w:val="lowerLetter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DC9EF970"/>
    <w:multiLevelType w:val="singleLevel"/>
    <w:tmpl w:val="DC9EF970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E57DEC13"/>
    <w:multiLevelType w:val="singleLevel"/>
    <w:tmpl w:val="E57DEC13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E8D198E5"/>
    <w:multiLevelType w:val="singleLevel"/>
    <w:tmpl w:val="E8D198E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EC731F54"/>
    <w:multiLevelType w:val="multilevel"/>
    <w:tmpl w:val="EC731F54"/>
    <w:lvl w:ilvl="0">
      <w:start w:val="1"/>
      <w:numFmt w:val="decimal"/>
      <w:pStyle w:val="1"/>
      <w:suff w:val="nothing"/>
      <w:lvlText w:val="%1、"/>
      <w:lvlJc w:val="center"/>
      <w:pPr>
        <w:tabs>
          <w:tab w:val="left" w:pos="0"/>
        </w:tabs>
        <w:ind w:left="432" w:hanging="144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suff w:val="nothing"/>
      <w:lvlText w:val="%1.%2、"/>
      <w:lvlJc w:val="left"/>
      <w:pPr>
        <w:tabs>
          <w:tab w:val="left" w:pos="420"/>
        </w:tabs>
        <w:ind w:left="576" w:hanging="576"/>
      </w:pPr>
      <w:rPr>
        <w:rFonts w:ascii="宋体" w:eastAsia="宋体" w:hAnsi="宋体" w:cs="宋体" w:hint="default"/>
        <w:sz w:val="30"/>
        <w:szCs w:val="30"/>
      </w:rPr>
    </w:lvl>
    <w:lvl w:ilvl="2">
      <w:start w:val="1"/>
      <w:numFmt w:val="decimal"/>
      <w:pStyle w:val="3"/>
      <w:suff w:val="nothing"/>
      <w:lvlText w:val="%1.%2.%3、"/>
      <w:lvlJc w:val="left"/>
      <w:pPr>
        <w:tabs>
          <w:tab w:val="left" w:pos="420"/>
        </w:tabs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pStyle w:val="4"/>
      <w:suff w:val="nothing"/>
      <w:lvlText w:val="%1.%2.%3.%4、"/>
      <w:lvlJc w:val="left"/>
      <w:pPr>
        <w:tabs>
          <w:tab w:val="left" w:pos="420"/>
        </w:tabs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suff w:val="nothing"/>
      <w:lvlText w:val="%1.%2.%3.%4.%5、"/>
      <w:lvlJc w:val="left"/>
      <w:pPr>
        <w:tabs>
          <w:tab w:val="left" w:pos="420"/>
        </w:tabs>
        <w:ind w:left="1008" w:hanging="1008"/>
      </w:pPr>
      <w:rPr>
        <w:rFonts w:ascii="宋体" w:eastAsia="宋体" w:hAnsi="宋体" w:cs="宋体" w:hint="default"/>
      </w:rPr>
    </w:lvl>
    <w:lvl w:ilvl="5">
      <w:start w:val="1"/>
      <w:numFmt w:val="decimal"/>
      <w:pStyle w:val="6"/>
      <w:suff w:val="nothing"/>
      <w:lvlText w:val="%1.%2.%3.%4.%5.%6、"/>
      <w:lvlJc w:val="left"/>
      <w:pPr>
        <w:tabs>
          <w:tab w:val="left" w:pos="420"/>
        </w:tabs>
        <w:ind w:left="1152" w:hanging="1152"/>
      </w:pPr>
      <w:rPr>
        <w:rFonts w:ascii="宋体" w:eastAsia="宋体" w:hAnsi="宋体" w:cs="宋体" w:hint="default"/>
      </w:rPr>
    </w:lvl>
    <w:lvl w:ilvl="6">
      <w:start w:val="1"/>
      <w:numFmt w:val="decimal"/>
      <w:pStyle w:val="7"/>
      <w:suff w:val="nothing"/>
      <w:lvlText w:val="%1.%2.%3.%4.%5.%6.%7、"/>
      <w:lvlJc w:val="left"/>
      <w:pPr>
        <w:tabs>
          <w:tab w:val="left" w:pos="420"/>
        </w:tabs>
        <w:ind w:left="1296" w:hanging="1296"/>
      </w:pPr>
      <w:rPr>
        <w:rFonts w:ascii="宋体" w:eastAsia="宋体" w:hAnsi="宋体" w:cs="宋体" w:hint="default"/>
      </w:rPr>
    </w:lvl>
    <w:lvl w:ilvl="7">
      <w:start w:val="1"/>
      <w:numFmt w:val="decimal"/>
      <w:pStyle w:val="8"/>
      <w:suff w:val="nothing"/>
      <w:lvlText w:val="%1.%2.%3.%4.%5.%6.%7.%8、"/>
      <w:lvlJc w:val="left"/>
      <w:pPr>
        <w:tabs>
          <w:tab w:val="left" w:pos="420"/>
        </w:tabs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suff w:val="nothing"/>
      <w:lvlText w:val="%1.%2.%3.%4.%5.%6.%7.%8.%9、"/>
      <w:lvlJc w:val="left"/>
      <w:pPr>
        <w:tabs>
          <w:tab w:val="left" w:pos="420"/>
        </w:tabs>
        <w:ind w:left="1584" w:hanging="1584"/>
      </w:pPr>
      <w:rPr>
        <w:rFonts w:ascii="宋体" w:eastAsia="宋体" w:hAnsi="宋体" w:cs="宋体" w:hint="default"/>
      </w:rPr>
    </w:lvl>
  </w:abstractNum>
  <w:abstractNum w:abstractNumId="10" w15:restartNumberingAfterBreak="0">
    <w:nsid w:val="ED683308"/>
    <w:multiLevelType w:val="singleLevel"/>
    <w:tmpl w:val="ED683308"/>
    <w:lvl w:ilvl="0">
      <w:start w:val="1"/>
      <w:numFmt w:val="decimal"/>
      <w:suff w:val="nothing"/>
      <w:lvlText w:val="%1、"/>
      <w:lvlJc w:val="left"/>
    </w:lvl>
  </w:abstractNum>
  <w:abstractNum w:abstractNumId="11" w15:restartNumberingAfterBreak="0">
    <w:nsid w:val="02D48F69"/>
    <w:multiLevelType w:val="singleLevel"/>
    <w:tmpl w:val="02D48F69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0D4C2DCB"/>
    <w:multiLevelType w:val="singleLevel"/>
    <w:tmpl w:val="0D4C2DCB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1329D2C9"/>
    <w:multiLevelType w:val="singleLevel"/>
    <w:tmpl w:val="1329D2C9"/>
    <w:lvl w:ilvl="0">
      <w:start w:val="1"/>
      <w:numFmt w:val="lowerLetter"/>
      <w:suff w:val="nothing"/>
      <w:lvlText w:val="%1、"/>
      <w:lvlJc w:val="left"/>
    </w:lvl>
  </w:abstractNum>
  <w:abstractNum w:abstractNumId="14" w15:restartNumberingAfterBreak="0">
    <w:nsid w:val="22C6A5DA"/>
    <w:multiLevelType w:val="singleLevel"/>
    <w:tmpl w:val="22C6A5DA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2F6CD74C"/>
    <w:multiLevelType w:val="singleLevel"/>
    <w:tmpl w:val="2F6CD74C"/>
    <w:lvl w:ilvl="0">
      <w:start w:val="1"/>
      <w:numFmt w:val="decimal"/>
      <w:suff w:val="nothing"/>
      <w:lvlText w:val="%1、"/>
      <w:lvlJc w:val="left"/>
    </w:lvl>
  </w:abstractNum>
  <w:abstractNum w:abstractNumId="16" w15:restartNumberingAfterBreak="0">
    <w:nsid w:val="3E6F6E51"/>
    <w:multiLevelType w:val="singleLevel"/>
    <w:tmpl w:val="3E6F6E51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42663FD8"/>
    <w:multiLevelType w:val="singleLevel"/>
    <w:tmpl w:val="42663FD8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455332B0"/>
    <w:multiLevelType w:val="multilevel"/>
    <w:tmpl w:val="455332B0"/>
    <w:lvl w:ilvl="0">
      <w:start w:val="1"/>
      <w:numFmt w:val="bullet"/>
      <w:lvlText w:val=""/>
      <w:lvlJc w:val="left"/>
      <w:pPr>
        <w:tabs>
          <w:tab w:val="left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pStyle w:val="a"/>
      <w:lvlText w:val=""/>
      <w:lvlJc w:val="left"/>
      <w:pPr>
        <w:tabs>
          <w:tab w:val="left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abstractNum w:abstractNumId="19" w15:restartNumberingAfterBreak="0">
    <w:nsid w:val="512D7E7B"/>
    <w:multiLevelType w:val="hybridMultilevel"/>
    <w:tmpl w:val="D264D18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B148542"/>
    <w:multiLevelType w:val="singleLevel"/>
    <w:tmpl w:val="6B14854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6E68DFC2"/>
    <w:multiLevelType w:val="singleLevel"/>
    <w:tmpl w:val="6E68DFC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781F9A67"/>
    <w:multiLevelType w:val="singleLevel"/>
    <w:tmpl w:val="781F9A67"/>
    <w:lvl w:ilvl="0">
      <w:start w:val="1"/>
      <w:numFmt w:val="lowerLetter"/>
      <w:suff w:val="nothing"/>
      <w:lvlText w:val="%1、"/>
      <w:lvlJc w:val="left"/>
    </w:lvl>
  </w:abstractNum>
  <w:num w:numId="1">
    <w:abstractNumId w:val="9"/>
  </w:num>
  <w:num w:numId="2">
    <w:abstractNumId w:val="18"/>
  </w:num>
  <w:num w:numId="3">
    <w:abstractNumId w:val="3"/>
  </w:num>
  <w:num w:numId="4">
    <w:abstractNumId w:val="12"/>
  </w:num>
  <w:num w:numId="5">
    <w:abstractNumId w:val="4"/>
  </w:num>
  <w:num w:numId="6">
    <w:abstractNumId w:val="1"/>
  </w:num>
  <w:num w:numId="7">
    <w:abstractNumId w:val="8"/>
  </w:num>
  <w:num w:numId="8">
    <w:abstractNumId w:val="11"/>
  </w:num>
  <w:num w:numId="9">
    <w:abstractNumId w:val="17"/>
  </w:num>
  <w:num w:numId="10">
    <w:abstractNumId w:val="21"/>
  </w:num>
  <w:num w:numId="11">
    <w:abstractNumId w:val="2"/>
  </w:num>
  <w:num w:numId="12">
    <w:abstractNumId w:val="20"/>
  </w:num>
  <w:num w:numId="13">
    <w:abstractNumId w:val="6"/>
  </w:num>
  <w:num w:numId="14">
    <w:abstractNumId w:val="15"/>
  </w:num>
  <w:num w:numId="15">
    <w:abstractNumId w:val="10"/>
  </w:num>
  <w:num w:numId="16">
    <w:abstractNumId w:val="0"/>
  </w:num>
  <w:num w:numId="17">
    <w:abstractNumId w:val="5"/>
  </w:num>
  <w:num w:numId="18">
    <w:abstractNumId w:val="7"/>
  </w:num>
  <w:num w:numId="19">
    <w:abstractNumId w:val="22"/>
  </w:num>
  <w:num w:numId="20">
    <w:abstractNumId w:val="16"/>
  </w:num>
  <w:num w:numId="21">
    <w:abstractNumId w:val="13"/>
  </w:num>
  <w:num w:numId="22">
    <w:abstractNumId w:val="14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9"/>
  </w:num>
  <w:num w:numId="38">
    <w:abstractNumId w:val="9"/>
  </w:num>
  <w:num w:numId="39">
    <w:abstractNumId w:val="9"/>
  </w:num>
  <w:num w:numId="40">
    <w:abstractNumId w:val="9"/>
  </w:num>
  <w:num w:numId="41">
    <w:abstractNumId w:val="9"/>
  </w:num>
  <w:num w:numId="42">
    <w:abstractNumId w:val="9"/>
  </w:num>
  <w:num w:numId="43">
    <w:abstractNumId w:val="9"/>
  </w:num>
  <w:num w:numId="44">
    <w:abstractNumId w:val="1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003"/>
    <w:rsid w:val="00004739"/>
    <w:rsid w:val="00011F97"/>
    <w:rsid w:val="00013554"/>
    <w:rsid w:val="00013DF9"/>
    <w:rsid w:val="00024317"/>
    <w:rsid w:val="0003254F"/>
    <w:rsid w:val="00046620"/>
    <w:rsid w:val="00052DD6"/>
    <w:rsid w:val="00053E04"/>
    <w:rsid w:val="00060C53"/>
    <w:rsid w:val="00061440"/>
    <w:rsid w:val="00061D89"/>
    <w:rsid w:val="000745EA"/>
    <w:rsid w:val="00074862"/>
    <w:rsid w:val="0007666D"/>
    <w:rsid w:val="000804BA"/>
    <w:rsid w:val="0008068C"/>
    <w:rsid w:val="00082187"/>
    <w:rsid w:val="000A0AF7"/>
    <w:rsid w:val="000A650B"/>
    <w:rsid w:val="000B1322"/>
    <w:rsid w:val="000B6DE2"/>
    <w:rsid w:val="000B72AA"/>
    <w:rsid w:val="000B74FF"/>
    <w:rsid w:val="000C5F46"/>
    <w:rsid w:val="000C6FA7"/>
    <w:rsid w:val="000D209C"/>
    <w:rsid w:val="000D5560"/>
    <w:rsid w:val="000D6E17"/>
    <w:rsid w:val="000E13EF"/>
    <w:rsid w:val="000E45AC"/>
    <w:rsid w:val="000E75D9"/>
    <w:rsid w:val="000F3212"/>
    <w:rsid w:val="000F345D"/>
    <w:rsid w:val="00104538"/>
    <w:rsid w:val="00105ACF"/>
    <w:rsid w:val="00106351"/>
    <w:rsid w:val="00110685"/>
    <w:rsid w:val="001114E4"/>
    <w:rsid w:val="00113AB1"/>
    <w:rsid w:val="00121FE9"/>
    <w:rsid w:val="0012264B"/>
    <w:rsid w:val="00123FDE"/>
    <w:rsid w:val="00125F5D"/>
    <w:rsid w:val="00127D4B"/>
    <w:rsid w:val="0013418F"/>
    <w:rsid w:val="00150804"/>
    <w:rsid w:val="001514F3"/>
    <w:rsid w:val="001618F7"/>
    <w:rsid w:val="00165419"/>
    <w:rsid w:val="00177A45"/>
    <w:rsid w:val="00177B97"/>
    <w:rsid w:val="00190EAF"/>
    <w:rsid w:val="001933FF"/>
    <w:rsid w:val="001950C9"/>
    <w:rsid w:val="00197857"/>
    <w:rsid w:val="001A36E3"/>
    <w:rsid w:val="001B612D"/>
    <w:rsid w:val="001B6E3D"/>
    <w:rsid w:val="001B75EA"/>
    <w:rsid w:val="001B7B15"/>
    <w:rsid w:val="001C2AFD"/>
    <w:rsid w:val="001C437A"/>
    <w:rsid w:val="001C45A7"/>
    <w:rsid w:val="001C7E07"/>
    <w:rsid w:val="001D13C4"/>
    <w:rsid w:val="001D1DC2"/>
    <w:rsid w:val="001D32CD"/>
    <w:rsid w:val="001D3F33"/>
    <w:rsid w:val="001D47C7"/>
    <w:rsid w:val="001D4AB0"/>
    <w:rsid w:val="001E0DAB"/>
    <w:rsid w:val="001E18A3"/>
    <w:rsid w:val="001E427E"/>
    <w:rsid w:val="001E6279"/>
    <w:rsid w:val="001E772D"/>
    <w:rsid w:val="001F1A2E"/>
    <w:rsid w:val="001F4E2C"/>
    <w:rsid w:val="001F7F26"/>
    <w:rsid w:val="0020027D"/>
    <w:rsid w:val="00200AFA"/>
    <w:rsid w:val="00213690"/>
    <w:rsid w:val="002142E3"/>
    <w:rsid w:val="00214DE2"/>
    <w:rsid w:val="00223681"/>
    <w:rsid w:val="00225023"/>
    <w:rsid w:val="00230652"/>
    <w:rsid w:val="00233407"/>
    <w:rsid w:val="00234103"/>
    <w:rsid w:val="00234383"/>
    <w:rsid w:val="00235A13"/>
    <w:rsid w:val="002402DD"/>
    <w:rsid w:val="00241480"/>
    <w:rsid w:val="00241A84"/>
    <w:rsid w:val="002437B8"/>
    <w:rsid w:val="002447C5"/>
    <w:rsid w:val="002459F0"/>
    <w:rsid w:val="00246627"/>
    <w:rsid w:val="00247F5C"/>
    <w:rsid w:val="00260ADE"/>
    <w:rsid w:val="00267F36"/>
    <w:rsid w:val="00274665"/>
    <w:rsid w:val="00275895"/>
    <w:rsid w:val="00277C6F"/>
    <w:rsid w:val="00281D95"/>
    <w:rsid w:val="00283515"/>
    <w:rsid w:val="00287B27"/>
    <w:rsid w:val="00291459"/>
    <w:rsid w:val="002919BE"/>
    <w:rsid w:val="00296316"/>
    <w:rsid w:val="00296B2B"/>
    <w:rsid w:val="002A3042"/>
    <w:rsid w:val="002A69D9"/>
    <w:rsid w:val="002B004E"/>
    <w:rsid w:val="002B0A99"/>
    <w:rsid w:val="002C2348"/>
    <w:rsid w:val="002C30FF"/>
    <w:rsid w:val="002C67D5"/>
    <w:rsid w:val="002D22C9"/>
    <w:rsid w:val="002D2724"/>
    <w:rsid w:val="002D41B7"/>
    <w:rsid w:val="002D77B4"/>
    <w:rsid w:val="002E6A3F"/>
    <w:rsid w:val="002E7C13"/>
    <w:rsid w:val="002F2103"/>
    <w:rsid w:val="002F21F1"/>
    <w:rsid w:val="002F2E1A"/>
    <w:rsid w:val="002F3DDB"/>
    <w:rsid w:val="002F6792"/>
    <w:rsid w:val="0030683D"/>
    <w:rsid w:val="00313E73"/>
    <w:rsid w:val="003167B2"/>
    <w:rsid w:val="003200F9"/>
    <w:rsid w:val="0032598D"/>
    <w:rsid w:val="003264CE"/>
    <w:rsid w:val="00332A41"/>
    <w:rsid w:val="00332A98"/>
    <w:rsid w:val="003331FC"/>
    <w:rsid w:val="00345467"/>
    <w:rsid w:val="0034635F"/>
    <w:rsid w:val="00353E97"/>
    <w:rsid w:val="003574F4"/>
    <w:rsid w:val="003651EF"/>
    <w:rsid w:val="00365E44"/>
    <w:rsid w:val="0038055A"/>
    <w:rsid w:val="00383830"/>
    <w:rsid w:val="003860FB"/>
    <w:rsid w:val="00391CC0"/>
    <w:rsid w:val="003938FC"/>
    <w:rsid w:val="00394F09"/>
    <w:rsid w:val="003962D0"/>
    <w:rsid w:val="003A1261"/>
    <w:rsid w:val="003A1B5F"/>
    <w:rsid w:val="003B02DE"/>
    <w:rsid w:val="003B44E8"/>
    <w:rsid w:val="003B58C9"/>
    <w:rsid w:val="003C1041"/>
    <w:rsid w:val="003C3D7E"/>
    <w:rsid w:val="003D5F10"/>
    <w:rsid w:val="003E1998"/>
    <w:rsid w:val="003E70C4"/>
    <w:rsid w:val="003F267F"/>
    <w:rsid w:val="003F6234"/>
    <w:rsid w:val="003F6E89"/>
    <w:rsid w:val="003F7614"/>
    <w:rsid w:val="00400D00"/>
    <w:rsid w:val="00401EB7"/>
    <w:rsid w:val="00401FB7"/>
    <w:rsid w:val="00405B46"/>
    <w:rsid w:val="00406662"/>
    <w:rsid w:val="00407B86"/>
    <w:rsid w:val="004106AB"/>
    <w:rsid w:val="004132D0"/>
    <w:rsid w:val="00415933"/>
    <w:rsid w:val="00417CA3"/>
    <w:rsid w:val="00431A28"/>
    <w:rsid w:val="00431B19"/>
    <w:rsid w:val="004320B2"/>
    <w:rsid w:val="00432715"/>
    <w:rsid w:val="004327C4"/>
    <w:rsid w:val="00435AC4"/>
    <w:rsid w:val="00444F4E"/>
    <w:rsid w:val="00446457"/>
    <w:rsid w:val="00446C9F"/>
    <w:rsid w:val="00450024"/>
    <w:rsid w:val="00450608"/>
    <w:rsid w:val="004524E7"/>
    <w:rsid w:val="0045320C"/>
    <w:rsid w:val="00454F73"/>
    <w:rsid w:val="0045623C"/>
    <w:rsid w:val="0046058C"/>
    <w:rsid w:val="00461969"/>
    <w:rsid w:val="00463A68"/>
    <w:rsid w:val="0046710E"/>
    <w:rsid w:val="004672EB"/>
    <w:rsid w:val="004707A9"/>
    <w:rsid w:val="004736B2"/>
    <w:rsid w:val="004747A4"/>
    <w:rsid w:val="004758C7"/>
    <w:rsid w:val="0048324A"/>
    <w:rsid w:val="00486F61"/>
    <w:rsid w:val="00491A3B"/>
    <w:rsid w:val="00497E30"/>
    <w:rsid w:val="004A1761"/>
    <w:rsid w:val="004B0E68"/>
    <w:rsid w:val="004B57F8"/>
    <w:rsid w:val="004C001A"/>
    <w:rsid w:val="004C39DD"/>
    <w:rsid w:val="004C7248"/>
    <w:rsid w:val="004D2A1F"/>
    <w:rsid w:val="004D2DB6"/>
    <w:rsid w:val="004E0923"/>
    <w:rsid w:val="004E12BE"/>
    <w:rsid w:val="004F43C0"/>
    <w:rsid w:val="004F4F0E"/>
    <w:rsid w:val="004F50DC"/>
    <w:rsid w:val="00502975"/>
    <w:rsid w:val="005068CB"/>
    <w:rsid w:val="00513E66"/>
    <w:rsid w:val="00517806"/>
    <w:rsid w:val="005253E1"/>
    <w:rsid w:val="00533C12"/>
    <w:rsid w:val="0053795A"/>
    <w:rsid w:val="00540A5D"/>
    <w:rsid w:val="00542540"/>
    <w:rsid w:val="005630F9"/>
    <w:rsid w:val="00564BFB"/>
    <w:rsid w:val="0056513A"/>
    <w:rsid w:val="005747AC"/>
    <w:rsid w:val="00581C66"/>
    <w:rsid w:val="00583C56"/>
    <w:rsid w:val="00586177"/>
    <w:rsid w:val="00587948"/>
    <w:rsid w:val="005930AA"/>
    <w:rsid w:val="00594C41"/>
    <w:rsid w:val="00595DCA"/>
    <w:rsid w:val="00597CFA"/>
    <w:rsid w:val="005B3199"/>
    <w:rsid w:val="005B31EC"/>
    <w:rsid w:val="005B3D6F"/>
    <w:rsid w:val="005B7018"/>
    <w:rsid w:val="005C6731"/>
    <w:rsid w:val="005C7CF1"/>
    <w:rsid w:val="005D139D"/>
    <w:rsid w:val="005D17E0"/>
    <w:rsid w:val="005D2B3D"/>
    <w:rsid w:val="005D3003"/>
    <w:rsid w:val="005D3C1C"/>
    <w:rsid w:val="005D3F83"/>
    <w:rsid w:val="005E0454"/>
    <w:rsid w:val="005E11F0"/>
    <w:rsid w:val="005E1254"/>
    <w:rsid w:val="005F74BE"/>
    <w:rsid w:val="00601E2D"/>
    <w:rsid w:val="0060351B"/>
    <w:rsid w:val="006042AE"/>
    <w:rsid w:val="00606A51"/>
    <w:rsid w:val="006074DB"/>
    <w:rsid w:val="0061050A"/>
    <w:rsid w:val="00610B58"/>
    <w:rsid w:val="006141C2"/>
    <w:rsid w:val="00614DC5"/>
    <w:rsid w:val="00620BD4"/>
    <w:rsid w:val="00622310"/>
    <w:rsid w:val="0062721F"/>
    <w:rsid w:val="00644957"/>
    <w:rsid w:val="00645D7B"/>
    <w:rsid w:val="00646149"/>
    <w:rsid w:val="006530C1"/>
    <w:rsid w:val="00653D54"/>
    <w:rsid w:val="0066182C"/>
    <w:rsid w:val="00664C3C"/>
    <w:rsid w:val="00666486"/>
    <w:rsid w:val="00666491"/>
    <w:rsid w:val="006679B8"/>
    <w:rsid w:val="0067493A"/>
    <w:rsid w:val="00680256"/>
    <w:rsid w:val="006840F0"/>
    <w:rsid w:val="00690294"/>
    <w:rsid w:val="006903D5"/>
    <w:rsid w:val="0069648D"/>
    <w:rsid w:val="00696B0A"/>
    <w:rsid w:val="006A25C3"/>
    <w:rsid w:val="006A358B"/>
    <w:rsid w:val="006A56D7"/>
    <w:rsid w:val="006B1CFE"/>
    <w:rsid w:val="006B65C7"/>
    <w:rsid w:val="006B74EE"/>
    <w:rsid w:val="006C135F"/>
    <w:rsid w:val="006C3135"/>
    <w:rsid w:val="006C3B0F"/>
    <w:rsid w:val="006C4564"/>
    <w:rsid w:val="006C4799"/>
    <w:rsid w:val="006C5D29"/>
    <w:rsid w:val="006D18F6"/>
    <w:rsid w:val="006D2DD0"/>
    <w:rsid w:val="006D44B8"/>
    <w:rsid w:val="006D5451"/>
    <w:rsid w:val="006E03BF"/>
    <w:rsid w:val="006E3CE8"/>
    <w:rsid w:val="006E6A19"/>
    <w:rsid w:val="006F1953"/>
    <w:rsid w:val="006F22A7"/>
    <w:rsid w:val="006F7711"/>
    <w:rsid w:val="00701FFB"/>
    <w:rsid w:val="00707773"/>
    <w:rsid w:val="00711107"/>
    <w:rsid w:val="007262ED"/>
    <w:rsid w:val="00726B5F"/>
    <w:rsid w:val="0073029B"/>
    <w:rsid w:val="0073789E"/>
    <w:rsid w:val="00742ADB"/>
    <w:rsid w:val="00747105"/>
    <w:rsid w:val="00760075"/>
    <w:rsid w:val="00763E99"/>
    <w:rsid w:val="0077065B"/>
    <w:rsid w:val="00775D6C"/>
    <w:rsid w:val="00776614"/>
    <w:rsid w:val="00776AD7"/>
    <w:rsid w:val="00782FA9"/>
    <w:rsid w:val="00784339"/>
    <w:rsid w:val="00786990"/>
    <w:rsid w:val="00786C08"/>
    <w:rsid w:val="007872EE"/>
    <w:rsid w:val="007904E2"/>
    <w:rsid w:val="0079403B"/>
    <w:rsid w:val="0079610E"/>
    <w:rsid w:val="00796D34"/>
    <w:rsid w:val="007A0157"/>
    <w:rsid w:val="007A02B5"/>
    <w:rsid w:val="007B3908"/>
    <w:rsid w:val="007C16E7"/>
    <w:rsid w:val="007D7CAB"/>
    <w:rsid w:val="007E0475"/>
    <w:rsid w:val="007E281C"/>
    <w:rsid w:val="007E5B4E"/>
    <w:rsid w:val="007F20C4"/>
    <w:rsid w:val="007F5B25"/>
    <w:rsid w:val="0080305D"/>
    <w:rsid w:val="00803951"/>
    <w:rsid w:val="0080401E"/>
    <w:rsid w:val="00807671"/>
    <w:rsid w:val="00815F7B"/>
    <w:rsid w:val="00823DE0"/>
    <w:rsid w:val="00830277"/>
    <w:rsid w:val="008459E3"/>
    <w:rsid w:val="0084621F"/>
    <w:rsid w:val="00851321"/>
    <w:rsid w:val="008536EF"/>
    <w:rsid w:val="008539F6"/>
    <w:rsid w:val="00855C43"/>
    <w:rsid w:val="00856ABD"/>
    <w:rsid w:val="00860322"/>
    <w:rsid w:val="008659FB"/>
    <w:rsid w:val="00880025"/>
    <w:rsid w:val="0088031F"/>
    <w:rsid w:val="00885C20"/>
    <w:rsid w:val="00896EF2"/>
    <w:rsid w:val="008A3C85"/>
    <w:rsid w:val="008B089B"/>
    <w:rsid w:val="008B0C91"/>
    <w:rsid w:val="008B294D"/>
    <w:rsid w:val="008B338A"/>
    <w:rsid w:val="008B4E38"/>
    <w:rsid w:val="008C59CA"/>
    <w:rsid w:val="008D1976"/>
    <w:rsid w:val="008D1F8D"/>
    <w:rsid w:val="008D3728"/>
    <w:rsid w:val="008D3BE8"/>
    <w:rsid w:val="008D5854"/>
    <w:rsid w:val="008E32A6"/>
    <w:rsid w:val="008F0306"/>
    <w:rsid w:val="008F049C"/>
    <w:rsid w:val="008F2DBC"/>
    <w:rsid w:val="008F35BE"/>
    <w:rsid w:val="008F36D3"/>
    <w:rsid w:val="008F788D"/>
    <w:rsid w:val="00903418"/>
    <w:rsid w:val="00911BFD"/>
    <w:rsid w:val="009159DF"/>
    <w:rsid w:val="00922438"/>
    <w:rsid w:val="0092436C"/>
    <w:rsid w:val="00924AE9"/>
    <w:rsid w:val="00926511"/>
    <w:rsid w:val="0093189C"/>
    <w:rsid w:val="009372A5"/>
    <w:rsid w:val="009420F0"/>
    <w:rsid w:val="00942C01"/>
    <w:rsid w:val="00945DAF"/>
    <w:rsid w:val="00946A1A"/>
    <w:rsid w:val="00950853"/>
    <w:rsid w:val="0095112E"/>
    <w:rsid w:val="00952D4D"/>
    <w:rsid w:val="00957621"/>
    <w:rsid w:val="00957740"/>
    <w:rsid w:val="00966D67"/>
    <w:rsid w:val="0096755F"/>
    <w:rsid w:val="009703B3"/>
    <w:rsid w:val="009735C1"/>
    <w:rsid w:val="00975E7B"/>
    <w:rsid w:val="00990441"/>
    <w:rsid w:val="00990582"/>
    <w:rsid w:val="009907D0"/>
    <w:rsid w:val="00994A72"/>
    <w:rsid w:val="009A08F7"/>
    <w:rsid w:val="009A26B7"/>
    <w:rsid w:val="009A63F1"/>
    <w:rsid w:val="009B1453"/>
    <w:rsid w:val="009B3A7C"/>
    <w:rsid w:val="009C15CB"/>
    <w:rsid w:val="009C47F5"/>
    <w:rsid w:val="009D099F"/>
    <w:rsid w:val="009D20A4"/>
    <w:rsid w:val="009D381C"/>
    <w:rsid w:val="009D5D45"/>
    <w:rsid w:val="009D6A74"/>
    <w:rsid w:val="009D6ABC"/>
    <w:rsid w:val="009D7B04"/>
    <w:rsid w:val="009E37F5"/>
    <w:rsid w:val="009E3DA8"/>
    <w:rsid w:val="009E431A"/>
    <w:rsid w:val="009E44C2"/>
    <w:rsid w:val="009F34AD"/>
    <w:rsid w:val="009F73EB"/>
    <w:rsid w:val="00A06614"/>
    <w:rsid w:val="00A11457"/>
    <w:rsid w:val="00A12E0E"/>
    <w:rsid w:val="00A1590D"/>
    <w:rsid w:val="00A15AFA"/>
    <w:rsid w:val="00A1678B"/>
    <w:rsid w:val="00A17342"/>
    <w:rsid w:val="00A21089"/>
    <w:rsid w:val="00A210C8"/>
    <w:rsid w:val="00A25CF1"/>
    <w:rsid w:val="00A25E3F"/>
    <w:rsid w:val="00A326BF"/>
    <w:rsid w:val="00A32797"/>
    <w:rsid w:val="00A34EB6"/>
    <w:rsid w:val="00A36D47"/>
    <w:rsid w:val="00A41C91"/>
    <w:rsid w:val="00A43207"/>
    <w:rsid w:val="00A43DDD"/>
    <w:rsid w:val="00A47F39"/>
    <w:rsid w:val="00A527E3"/>
    <w:rsid w:val="00A604E0"/>
    <w:rsid w:val="00A618A0"/>
    <w:rsid w:val="00A701D3"/>
    <w:rsid w:val="00A72D49"/>
    <w:rsid w:val="00A74A2D"/>
    <w:rsid w:val="00A7707D"/>
    <w:rsid w:val="00A81916"/>
    <w:rsid w:val="00A928F1"/>
    <w:rsid w:val="00AA05A0"/>
    <w:rsid w:val="00AA1488"/>
    <w:rsid w:val="00AA4176"/>
    <w:rsid w:val="00AA79C1"/>
    <w:rsid w:val="00AB0FBF"/>
    <w:rsid w:val="00AB2D79"/>
    <w:rsid w:val="00AB3A4B"/>
    <w:rsid w:val="00AB5326"/>
    <w:rsid w:val="00AD1A9E"/>
    <w:rsid w:val="00AD5125"/>
    <w:rsid w:val="00AD6E04"/>
    <w:rsid w:val="00AF181F"/>
    <w:rsid w:val="00AF348B"/>
    <w:rsid w:val="00B05291"/>
    <w:rsid w:val="00B07F56"/>
    <w:rsid w:val="00B1557E"/>
    <w:rsid w:val="00B24841"/>
    <w:rsid w:val="00B25662"/>
    <w:rsid w:val="00B269D1"/>
    <w:rsid w:val="00B33AEA"/>
    <w:rsid w:val="00B35FA8"/>
    <w:rsid w:val="00B369E4"/>
    <w:rsid w:val="00B43889"/>
    <w:rsid w:val="00B502DB"/>
    <w:rsid w:val="00B51A46"/>
    <w:rsid w:val="00B51D9E"/>
    <w:rsid w:val="00B52ABC"/>
    <w:rsid w:val="00B55762"/>
    <w:rsid w:val="00B56A42"/>
    <w:rsid w:val="00B56A8F"/>
    <w:rsid w:val="00B573E0"/>
    <w:rsid w:val="00B62687"/>
    <w:rsid w:val="00B64CC4"/>
    <w:rsid w:val="00B66D3D"/>
    <w:rsid w:val="00B71A9E"/>
    <w:rsid w:val="00B77D8B"/>
    <w:rsid w:val="00B916EF"/>
    <w:rsid w:val="00B97712"/>
    <w:rsid w:val="00BB1A6E"/>
    <w:rsid w:val="00BB5E4E"/>
    <w:rsid w:val="00BD00DC"/>
    <w:rsid w:val="00BD64D0"/>
    <w:rsid w:val="00BD7742"/>
    <w:rsid w:val="00BE217A"/>
    <w:rsid w:val="00BE733A"/>
    <w:rsid w:val="00BE7E05"/>
    <w:rsid w:val="00BF2E51"/>
    <w:rsid w:val="00BF4FB4"/>
    <w:rsid w:val="00BF68F5"/>
    <w:rsid w:val="00C05328"/>
    <w:rsid w:val="00C10D1D"/>
    <w:rsid w:val="00C13F97"/>
    <w:rsid w:val="00C23EF4"/>
    <w:rsid w:val="00C25A08"/>
    <w:rsid w:val="00C30555"/>
    <w:rsid w:val="00C31D38"/>
    <w:rsid w:val="00C458BE"/>
    <w:rsid w:val="00C47B57"/>
    <w:rsid w:val="00C53AC5"/>
    <w:rsid w:val="00C56035"/>
    <w:rsid w:val="00C6174F"/>
    <w:rsid w:val="00C63D71"/>
    <w:rsid w:val="00C64D6B"/>
    <w:rsid w:val="00C729CF"/>
    <w:rsid w:val="00C81234"/>
    <w:rsid w:val="00C82509"/>
    <w:rsid w:val="00C875E2"/>
    <w:rsid w:val="00C97C12"/>
    <w:rsid w:val="00CA2412"/>
    <w:rsid w:val="00CA49B3"/>
    <w:rsid w:val="00CA596F"/>
    <w:rsid w:val="00CA5E90"/>
    <w:rsid w:val="00CB26B1"/>
    <w:rsid w:val="00CC0757"/>
    <w:rsid w:val="00CC0EEC"/>
    <w:rsid w:val="00CC13AD"/>
    <w:rsid w:val="00CC15BB"/>
    <w:rsid w:val="00CC36C0"/>
    <w:rsid w:val="00CC6801"/>
    <w:rsid w:val="00CD14DD"/>
    <w:rsid w:val="00CD1F6C"/>
    <w:rsid w:val="00CD7ED5"/>
    <w:rsid w:val="00CE3DF8"/>
    <w:rsid w:val="00CE65A2"/>
    <w:rsid w:val="00D002A1"/>
    <w:rsid w:val="00D017AD"/>
    <w:rsid w:val="00D0276E"/>
    <w:rsid w:val="00D04507"/>
    <w:rsid w:val="00D05920"/>
    <w:rsid w:val="00D100D3"/>
    <w:rsid w:val="00D10C9D"/>
    <w:rsid w:val="00D14220"/>
    <w:rsid w:val="00D14EBB"/>
    <w:rsid w:val="00D2006E"/>
    <w:rsid w:val="00D21372"/>
    <w:rsid w:val="00D22549"/>
    <w:rsid w:val="00D2315B"/>
    <w:rsid w:val="00D2345A"/>
    <w:rsid w:val="00D234D5"/>
    <w:rsid w:val="00D23D8E"/>
    <w:rsid w:val="00D32524"/>
    <w:rsid w:val="00D34175"/>
    <w:rsid w:val="00D40A43"/>
    <w:rsid w:val="00D41E1D"/>
    <w:rsid w:val="00D52984"/>
    <w:rsid w:val="00D55485"/>
    <w:rsid w:val="00D620AB"/>
    <w:rsid w:val="00D67C46"/>
    <w:rsid w:val="00D74185"/>
    <w:rsid w:val="00D83B42"/>
    <w:rsid w:val="00D85441"/>
    <w:rsid w:val="00D93EDD"/>
    <w:rsid w:val="00DA0297"/>
    <w:rsid w:val="00DA0C34"/>
    <w:rsid w:val="00DA7722"/>
    <w:rsid w:val="00DB6101"/>
    <w:rsid w:val="00DB790A"/>
    <w:rsid w:val="00DC4742"/>
    <w:rsid w:val="00DD603E"/>
    <w:rsid w:val="00DE53F3"/>
    <w:rsid w:val="00DE6F2E"/>
    <w:rsid w:val="00DE7FD0"/>
    <w:rsid w:val="00DF66E0"/>
    <w:rsid w:val="00DF6DFD"/>
    <w:rsid w:val="00E06497"/>
    <w:rsid w:val="00E0759A"/>
    <w:rsid w:val="00E10E76"/>
    <w:rsid w:val="00E12A1F"/>
    <w:rsid w:val="00E14140"/>
    <w:rsid w:val="00E17E79"/>
    <w:rsid w:val="00E209FD"/>
    <w:rsid w:val="00E22FC2"/>
    <w:rsid w:val="00E27B25"/>
    <w:rsid w:val="00E32381"/>
    <w:rsid w:val="00E36A38"/>
    <w:rsid w:val="00E42732"/>
    <w:rsid w:val="00E44F27"/>
    <w:rsid w:val="00E455B5"/>
    <w:rsid w:val="00E475B2"/>
    <w:rsid w:val="00E476B8"/>
    <w:rsid w:val="00E5145A"/>
    <w:rsid w:val="00E52773"/>
    <w:rsid w:val="00E53A43"/>
    <w:rsid w:val="00E53F28"/>
    <w:rsid w:val="00E54262"/>
    <w:rsid w:val="00E5521C"/>
    <w:rsid w:val="00E6023B"/>
    <w:rsid w:val="00E61F49"/>
    <w:rsid w:val="00E64E00"/>
    <w:rsid w:val="00E74C8E"/>
    <w:rsid w:val="00E80983"/>
    <w:rsid w:val="00E82646"/>
    <w:rsid w:val="00E8356C"/>
    <w:rsid w:val="00E8407A"/>
    <w:rsid w:val="00E87414"/>
    <w:rsid w:val="00E9095D"/>
    <w:rsid w:val="00E90E1F"/>
    <w:rsid w:val="00E91F13"/>
    <w:rsid w:val="00E92644"/>
    <w:rsid w:val="00EA0CDB"/>
    <w:rsid w:val="00EA4D56"/>
    <w:rsid w:val="00EB182F"/>
    <w:rsid w:val="00EB24F7"/>
    <w:rsid w:val="00EB413B"/>
    <w:rsid w:val="00EB53DE"/>
    <w:rsid w:val="00EB64CC"/>
    <w:rsid w:val="00EB7062"/>
    <w:rsid w:val="00EC0883"/>
    <w:rsid w:val="00EC2857"/>
    <w:rsid w:val="00EC351E"/>
    <w:rsid w:val="00EC7850"/>
    <w:rsid w:val="00EC7B63"/>
    <w:rsid w:val="00ED2081"/>
    <w:rsid w:val="00ED3709"/>
    <w:rsid w:val="00EE19EA"/>
    <w:rsid w:val="00EE28AA"/>
    <w:rsid w:val="00EE405B"/>
    <w:rsid w:val="00EE7271"/>
    <w:rsid w:val="00EE7B71"/>
    <w:rsid w:val="00EF0718"/>
    <w:rsid w:val="00EF30F1"/>
    <w:rsid w:val="00EF36EB"/>
    <w:rsid w:val="00EF4651"/>
    <w:rsid w:val="00F0188B"/>
    <w:rsid w:val="00F02643"/>
    <w:rsid w:val="00F02E7F"/>
    <w:rsid w:val="00F07DFA"/>
    <w:rsid w:val="00F13828"/>
    <w:rsid w:val="00F17838"/>
    <w:rsid w:val="00F30DEB"/>
    <w:rsid w:val="00F35400"/>
    <w:rsid w:val="00F429A6"/>
    <w:rsid w:val="00F43296"/>
    <w:rsid w:val="00F463B2"/>
    <w:rsid w:val="00F53316"/>
    <w:rsid w:val="00F60CEA"/>
    <w:rsid w:val="00F64ACA"/>
    <w:rsid w:val="00F7462E"/>
    <w:rsid w:val="00F75283"/>
    <w:rsid w:val="00F8143F"/>
    <w:rsid w:val="00F83E1A"/>
    <w:rsid w:val="00F85C54"/>
    <w:rsid w:val="00F87F01"/>
    <w:rsid w:val="00F90565"/>
    <w:rsid w:val="00F92E58"/>
    <w:rsid w:val="00F958AC"/>
    <w:rsid w:val="00F9747E"/>
    <w:rsid w:val="00FA30E2"/>
    <w:rsid w:val="00FA5A2D"/>
    <w:rsid w:val="00FB0655"/>
    <w:rsid w:val="00FC24E6"/>
    <w:rsid w:val="00FC2995"/>
    <w:rsid w:val="00FC415B"/>
    <w:rsid w:val="00FD372A"/>
    <w:rsid w:val="00FD3756"/>
    <w:rsid w:val="00FE32AF"/>
    <w:rsid w:val="00FE3332"/>
    <w:rsid w:val="00FF0507"/>
    <w:rsid w:val="00FF0CF0"/>
    <w:rsid w:val="00FF5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6FB1AE"/>
  <w15:chartTrackingRefBased/>
  <w15:docId w15:val="{9E6950A1-AEA6-4A92-A47C-43D92C68E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 w:qFormat="1"/>
    <w:lsdException w:name="toc 3" w:semiHidden="1" w:uiPriority="0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F3212"/>
    <w:pPr>
      <w:widowControl w:val="0"/>
      <w:jc w:val="both"/>
    </w:pPr>
    <w:rPr>
      <w:rFonts w:ascii="Courier New" w:eastAsia="宋体" w:hAnsi="Courier New" w:cs="Times New Roman"/>
      <w:szCs w:val="24"/>
    </w:rPr>
  </w:style>
  <w:style w:type="paragraph" w:styleId="1">
    <w:name w:val="heading 1"/>
    <w:basedOn w:val="a0"/>
    <w:next w:val="a0"/>
    <w:link w:val="10"/>
    <w:qFormat/>
    <w:rsid w:val="000F3212"/>
    <w:pPr>
      <w:numPr>
        <w:numId w:val="1"/>
      </w:numPr>
      <w:tabs>
        <w:tab w:val="clear" w:pos="0"/>
        <w:tab w:val="left" w:pos="432"/>
      </w:tabs>
      <w:spacing w:before="240" w:after="240" w:line="300" w:lineRule="auto"/>
      <w:outlineLvl w:val="0"/>
    </w:pPr>
    <w:rPr>
      <w:rFonts w:eastAsia="黑体"/>
      <w:b/>
      <w:bCs/>
      <w:kern w:val="44"/>
      <w:sz w:val="32"/>
      <w:szCs w:val="32"/>
    </w:rPr>
  </w:style>
  <w:style w:type="paragraph" w:styleId="2">
    <w:name w:val="heading 2"/>
    <w:basedOn w:val="a0"/>
    <w:next w:val="a0"/>
    <w:link w:val="20"/>
    <w:qFormat/>
    <w:rsid w:val="000F3212"/>
    <w:pPr>
      <w:keepNext/>
      <w:keepLines/>
      <w:numPr>
        <w:ilvl w:val="1"/>
        <w:numId w:val="1"/>
      </w:numPr>
      <w:tabs>
        <w:tab w:val="clear" w:pos="420"/>
        <w:tab w:val="left" w:pos="576"/>
      </w:tabs>
      <w:spacing w:before="240" w:after="120" w:line="300" w:lineRule="auto"/>
      <w:outlineLvl w:val="1"/>
    </w:pPr>
    <w:rPr>
      <w:rFonts w:eastAsia="黑体"/>
      <w:b/>
      <w:bCs/>
      <w:sz w:val="30"/>
      <w:szCs w:val="30"/>
    </w:rPr>
  </w:style>
  <w:style w:type="paragraph" w:styleId="3">
    <w:name w:val="heading 3"/>
    <w:basedOn w:val="a0"/>
    <w:next w:val="a0"/>
    <w:link w:val="30"/>
    <w:qFormat/>
    <w:rsid w:val="000F3212"/>
    <w:pPr>
      <w:keepNext/>
      <w:keepLines/>
      <w:numPr>
        <w:ilvl w:val="2"/>
        <w:numId w:val="1"/>
      </w:numPr>
      <w:tabs>
        <w:tab w:val="clear" w:pos="420"/>
        <w:tab w:val="left" w:pos="720"/>
      </w:tabs>
      <w:spacing w:before="120" w:after="120" w:line="300" w:lineRule="auto"/>
      <w:outlineLvl w:val="2"/>
    </w:pPr>
    <w:rPr>
      <w:rFonts w:eastAsia="黑体"/>
      <w:b/>
      <w:bCs/>
      <w:sz w:val="28"/>
      <w:szCs w:val="28"/>
    </w:rPr>
  </w:style>
  <w:style w:type="paragraph" w:styleId="4">
    <w:name w:val="heading 4"/>
    <w:basedOn w:val="a0"/>
    <w:next w:val="a0"/>
    <w:link w:val="40"/>
    <w:qFormat/>
    <w:rsid w:val="000F3212"/>
    <w:pPr>
      <w:keepNext/>
      <w:keepLines/>
      <w:numPr>
        <w:ilvl w:val="3"/>
        <w:numId w:val="1"/>
      </w:numPr>
      <w:tabs>
        <w:tab w:val="clear" w:pos="420"/>
        <w:tab w:val="left" w:pos="864"/>
      </w:tabs>
      <w:spacing w:before="120" w:after="120" w:line="300" w:lineRule="auto"/>
      <w:outlineLvl w:val="3"/>
    </w:pPr>
    <w:rPr>
      <w:rFonts w:eastAsia="黑体"/>
      <w:b/>
      <w:bCs/>
      <w:sz w:val="24"/>
    </w:rPr>
  </w:style>
  <w:style w:type="paragraph" w:styleId="5">
    <w:name w:val="heading 5"/>
    <w:basedOn w:val="a0"/>
    <w:next w:val="a0"/>
    <w:link w:val="50"/>
    <w:qFormat/>
    <w:rsid w:val="000F3212"/>
    <w:pPr>
      <w:keepNext/>
      <w:keepLines/>
      <w:numPr>
        <w:ilvl w:val="4"/>
        <w:numId w:val="1"/>
      </w:numPr>
      <w:tabs>
        <w:tab w:val="clear" w:pos="420"/>
        <w:tab w:val="left" w:pos="1008"/>
        <w:tab w:val="left" w:pos="1071"/>
      </w:tabs>
      <w:spacing w:before="120" w:after="120" w:line="300" w:lineRule="auto"/>
      <w:outlineLvl w:val="4"/>
    </w:pPr>
    <w:rPr>
      <w:rFonts w:eastAsia="黑体"/>
      <w:b/>
      <w:bCs/>
      <w:sz w:val="24"/>
      <w:szCs w:val="28"/>
    </w:rPr>
  </w:style>
  <w:style w:type="paragraph" w:styleId="6">
    <w:name w:val="heading 6"/>
    <w:basedOn w:val="a0"/>
    <w:next w:val="a0"/>
    <w:link w:val="60"/>
    <w:qFormat/>
    <w:rsid w:val="000F3212"/>
    <w:pPr>
      <w:keepNext/>
      <w:keepLines/>
      <w:numPr>
        <w:ilvl w:val="5"/>
        <w:numId w:val="1"/>
      </w:numPr>
      <w:tabs>
        <w:tab w:val="clear" w:pos="420"/>
        <w:tab w:val="left" w:pos="1152"/>
        <w:tab w:val="left" w:pos="1281"/>
      </w:tabs>
      <w:spacing w:before="120" w:after="120" w:line="300" w:lineRule="auto"/>
      <w:outlineLvl w:val="5"/>
    </w:pPr>
    <w:rPr>
      <w:rFonts w:eastAsia="黑体"/>
      <w:b/>
      <w:bCs/>
      <w:sz w:val="24"/>
    </w:rPr>
  </w:style>
  <w:style w:type="paragraph" w:styleId="7">
    <w:name w:val="heading 7"/>
    <w:basedOn w:val="a0"/>
    <w:next w:val="a0"/>
    <w:link w:val="70"/>
    <w:qFormat/>
    <w:rsid w:val="000F3212"/>
    <w:pPr>
      <w:keepNext/>
      <w:keepLines/>
      <w:numPr>
        <w:ilvl w:val="6"/>
        <w:numId w:val="1"/>
      </w:numPr>
      <w:tabs>
        <w:tab w:val="clear" w:pos="420"/>
        <w:tab w:val="left" w:pos="1296"/>
      </w:tabs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qFormat/>
    <w:rsid w:val="000F3212"/>
    <w:pPr>
      <w:keepNext/>
      <w:keepLines/>
      <w:numPr>
        <w:ilvl w:val="7"/>
        <w:numId w:val="1"/>
      </w:numPr>
      <w:tabs>
        <w:tab w:val="clear" w:pos="420"/>
        <w:tab w:val="left" w:pos="1440"/>
      </w:tabs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0"/>
    <w:next w:val="a0"/>
    <w:link w:val="90"/>
    <w:qFormat/>
    <w:rsid w:val="000F3212"/>
    <w:pPr>
      <w:keepNext/>
      <w:keepLines/>
      <w:numPr>
        <w:ilvl w:val="8"/>
        <w:numId w:val="1"/>
      </w:numPr>
      <w:tabs>
        <w:tab w:val="clear" w:pos="420"/>
        <w:tab w:val="left" w:pos="1584"/>
      </w:tabs>
      <w:spacing w:before="240" w:after="64" w:line="320" w:lineRule="auto"/>
      <w:outlineLvl w:val="8"/>
    </w:pPr>
    <w:rPr>
      <w:rFonts w:eastAsia="黑体"/>
      <w:szCs w:val="21"/>
    </w:rPr>
  </w:style>
  <w:style w:type="character" w:default="1" w:styleId="a1">
    <w:name w:val="Default Paragraph Font"/>
    <w:uiPriority w:val="1"/>
    <w:semiHidden/>
    <w:unhideWhenUsed/>
    <w:rsid w:val="000F3212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0F3212"/>
  </w:style>
  <w:style w:type="character" w:customStyle="1" w:styleId="10">
    <w:name w:val="标题 1 字符"/>
    <w:basedOn w:val="a1"/>
    <w:link w:val="1"/>
    <w:qFormat/>
    <w:rsid w:val="000F3212"/>
    <w:rPr>
      <w:rFonts w:ascii="Courier New" w:eastAsia="黑体" w:hAnsi="Courier New" w:cs="Times New Roman"/>
      <w:b/>
      <w:bCs/>
      <w:kern w:val="44"/>
      <w:sz w:val="32"/>
      <w:szCs w:val="32"/>
    </w:rPr>
  </w:style>
  <w:style w:type="character" w:customStyle="1" w:styleId="20">
    <w:name w:val="标题 2 字符"/>
    <w:basedOn w:val="a1"/>
    <w:link w:val="2"/>
    <w:qFormat/>
    <w:rsid w:val="000F3212"/>
    <w:rPr>
      <w:rFonts w:ascii="Courier New" w:eastAsia="黑体" w:hAnsi="Courier New" w:cs="Times New Roman"/>
      <w:b/>
      <w:bCs/>
      <w:sz w:val="30"/>
      <w:szCs w:val="30"/>
    </w:rPr>
  </w:style>
  <w:style w:type="character" w:customStyle="1" w:styleId="30">
    <w:name w:val="标题 3 字符"/>
    <w:basedOn w:val="a1"/>
    <w:link w:val="3"/>
    <w:qFormat/>
    <w:rsid w:val="000F3212"/>
    <w:rPr>
      <w:rFonts w:ascii="Courier New" w:eastAsia="黑体" w:hAnsi="Courier New" w:cs="Times New Roman"/>
      <w:b/>
      <w:bCs/>
      <w:sz w:val="28"/>
      <w:szCs w:val="28"/>
    </w:rPr>
  </w:style>
  <w:style w:type="character" w:customStyle="1" w:styleId="40">
    <w:name w:val="标题 4 字符"/>
    <w:basedOn w:val="a1"/>
    <w:link w:val="4"/>
    <w:qFormat/>
    <w:rsid w:val="000F3212"/>
    <w:rPr>
      <w:rFonts w:ascii="Courier New" w:eastAsia="黑体" w:hAnsi="Courier New" w:cs="Times New Roman"/>
      <w:b/>
      <w:bCs/>
      <w:sz w:val="24"/>
      <w:szCs w:val="24"/>
    </w:rPr>
  </w:style>
  <w:style w:type="paragraph" w:styleId="a4">
    <w:name w:val="List Paragraph"/>
    <w:basedOn w:val="a0"/>
    <w:uiPriority w:val="34"/>
    <w:qFormat/>
    <w:rsid w:val="006530C1"/>
    <w:pPr>
      <w:ind w:firstLineChars="200" w:firstLine="420"/>
    </w:pPr>
  </w:style>
  <w:style w:type="table" w:styleId="a5">
    <w:name w:val="Table Grid"/>
    <w:basedOn w:val="a2"/>
    <w:uiPriority w:val="59"/>
    <w:qFormat/>
    <w:rsid w:val="000F3212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0"/>
    <w:link w:val="a7"/>
    <w:qFormat/>
    <w:rsid w:val="000F32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qFormat/>
    <w:rsid w:val="000F3212"/>
    <w:rPr>
      <w:rFonts w:ascii="Courier New" w:eastAsia="宋体" w:hAnsi="Courier New" w:cs="Times New Roman"/>
      <w:sz w:val="18"/>
      <w:szCs w:val="18"/>
    </w:rPr>
  </w:style>
  <w:style w:type="paragraph" w:styleId="a8">
    <w:name w:val="footer"/>
    <w:basedOn w:val="a0"/>
    <w:link w:val="a9"/>
    <w:qFormat/>
    <w:rsid w:val="000F32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qFormat/>
    <w:rsid w:val="000F3212"/>
    <w:rPr>
      <w:rFonts w:ascii="Courier New" w:eastAsia="宋体" w:hAnsi="Courier New" w:cs="Times New Roman"/>
      <w:sz w:val="18"/>
      <w:szCs w:val="18"/>
    </w:rPr>
  </w:style>
  <w:style w:type="character" w:customStyle="1" w:styleId="50">
    <w:name w:val="标题 5 字符"/>
    <w:basedOn w:val="a1"/>
    <w:link w:val="5"/>
    <w:qFormat/>
    <w:rsid w:val="000F3212"/>
    <w:rPr>
      <w:rFonts w:ascii="Courier New" w:eastAsia="黑体" w:hAnsi="Courier New" w:cs="Times New Roman"/>
      <w:b/>
      <w:bCs/>
      <w:sz w:val="24"/>
      <w:szCs w:val="28"/>
    </w:rPr>
  </w:style>
  <w:style w:type="character" w:customStyle="1" w:styleId="60">
    <w:name w:val="标题 6 字符"/>
    <w:basedOn w:val="a1"/>
    <w:link w:val="6"/>
    <w:qFormat/>
    <w:rsid w:val="000F3212"/>
    <w:rPr>
      <w:rFonts w:ascii="Courier New" w:eastAsia="黑体" w:hAnsi="Courier New" w:cs="Times New Roman"/>
      <w:b/>
      <w:bCs/>
      <w:sz w:val="24"/>
      <w:szCs w:val="24"/>
    </w:rPr>
  </w:style>
  <w:style w:type="character" w:customStyle="1" w:styleId="70">
    <w:name w:val="标题 7 字符"/>
    <w:basedOn w:val="a1"/>
    <w:link w:val="7"/>
    <w:qFormat/>
    <w:rsid w:val="000F3212"/>
    <w:rPr>
      <w:rFonts w:ascii="Courier New" w:eastAsia="宋体" w:hAnsi="Courier New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qFormat/>
    <w:rsid w:val="000F3212"/>
    <w:rPr>
      <w:rFonts w:ascii="Courier New" w:eastAsia="黑体" w:hAnsi="Courier New" w:cs="Times New Roman"/>
      <w:sz w:val="24"/>
      <w:szCs w:val="24"/>
    </w:rPr>
  </w:style>
  <w:style w:type="character" w:customStyle="1" w:styleId="90">
    <w:name w:val="标题 9 字符"/>
    <w:basedOn w:val="a1"/>
    <w:link w:val="9"/>
    <w:qFormat/>
    <w:rsid w:val="000F3212"/>
    <w:rPr>
      <w:rFonts w:ascii="Courier New" w:eastAsia="黑体" w:hAnsi="Courier New" w:cs="Times New Roman"/>
      <w:szCs w:val="21"/>
    </w:rPr>
  </w:style>
  <w:style w:type="paragraph" w:styleId="aa">
    <w:name w:val="caption"/>
    <w:basedOn w:val="a0"/>
    <w:next w:val="a0"/>
    <w:qFormat/>
    <w:rsid w:val="000F3212"/>
    <w:rPr>
      <w:rFonts w:ascii="Arial" w:eastAsia="黑体" w:hAnsi="Arial" w:cs="Arial"/>
      <w:sz w:val="20"/>
      <w:szCs w:val="20"/>
    </w:rPr>
  </w:style>
  <w:style w:type="paragraph" w:styleId="ab">
    <w:name w:val="Document Map"/>
    <w:basedOn w:val="a0"/>
    <w:link w:val="ac"/>
    <w:uiPriority w:val="99"/>
    <w:unhideWhenUsed/>
    <w:qFormat/>
    <w:rsid w:val="000F3212"/>
    <w:rPr>
      <w:rFonts w:ascii="宋体"/>
      <w:sz w:val="18"/>
      <w:szCs w:val="18"/>
    </w:rPr>
  </w:style>
  <w:style w:type="character" w:customStyle="1" w:styleId="ac">
    <w:name w:val="文档结构图 字符"/>
    <w:basedOn w:val="a1"/>
    <w:link w:val="ab"/>
    <w:uiPriority w:val="99"/>
    <w:qFormat/>
    <w:rsid w:val="000F3212"/>
    <w:rPr>
      <w:rFonts w:ascii="宋体" w:eastAsia="宋体" w:hAnsi="Courier New" w:cs="Times New Roman"/>
      <w:sz w:val="18"/>
      <w:szCs w:val="18"/>
    </w:rPr>
  </w:style>
  <w:style w:type="paragraph" w:styleId="TOC3">
    <w:name w:val="toc 3"/>
    <w:basedOn w:val="a0"/>
    <w:next w:val="a0"/>
    <w:semiHidden/>
    <w:qFormat/>
    <w:rsid w:val="000F3212"/>
    <w:pPr>
      <w:ind w:left="420"/>
      <w:jc w:val="left"/>
    </w:pPr>
    <w:rPr>
      <w:i/>
      <w:iCs/>
      <w:sz w:val="20"/>
      <w:szCs w:val="20"/>
    </w:rPr>
  </w:style>
  <w:style w:type="paragraph" w:styleId="ad">
    <w:name w:val="Balloon Text"/>
    <w:basedOn w:val="a0"/>
    <w:link w:val="ae"/>
    <w:uiPriority w:val="99"/>
    <w:unhideWhenUsed/>
    <w:qFormat/>
    <w:rsid w:val="000F3212"/>
    <w:rPr>
      <w:sz w:val="18"/>
      <w:szCs w:val="18"/>
    </w:rPr>
  </w:style>
  <w:style w:type="character" w:customStyle="1" w:styleId="ae">
    <w:name w:val="批注框文本 字符"/>
    <w:basedOn w:val="a1"/>
    <w:link w:val="ad"/>
    <w:uiPriority w:val="99"/>
    <w:qFormat/>
    <w:rsid w:val="000F3212"/>
    <w:rPr>
      <w:rFonts w:ascii="Courier New" w:eastAsia="宋体" w:hAnsi="Courier New" w:cs="Times New Roman"/>
      <w:sz w:val="18"/>
      <w:szCs w:val="18"/>
    </w:rPr>
  </w:style>
  <w:style w:type="paragraph" w:styleId="TOC1">
    <w:name w:val="toc 1"/>
    <w:basedOn w:val="a0"/>
    <w:next w:val="a0"/>
    <w:semiHidden/>
    <w:qFormat/>
    <w:rsid w:val="000F3212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0"/>
    <w:next w:val="a0"/>
    <w:semiHidden/>
    <w:qFormat/>
    <w:rsid w:val="000F3212"/>
    <w:pPr>
      <w:ind w:left="210"/>
      <w:jc w:val="left"/>
    </w:pPr>
    <w:rPr>
      <w:smallCap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qFormat/>
    <w:rsid w:val="000F32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qFormat/>
    <w:rsid w:val="000F3212"/>
    <w:rPr>
      <w:rFonts w:ascii="宋体" w:eastAsia="宋体" w:hAnsi="宋体" w:cs="宋体"/>
      <w:kern w:val="0"/>
      <w:sz w:val="24"/>
      <w:szCs w:val="24"/>
    </w:rPr>
  </w:style>
  <w:style w:type="paragraph" w:styleId="af">
    <w:name w:val="Normal (Web)"/>
    <w:basedOn w:val="a0"/>
    <w:uiPriority w:val="99"/>
    <w:unhideWhenUsed/>
    <w:qFormat/>
    <w:rsid w:val="000F321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0">
    <w:name w:val="Title"/>
    <w:basedOn w:val="a0"/>
    <w:next w:val="a0"/>
    <w:link w:val="af1"/>
    <w:uiPriority w:val="10"/>
    <w:qFormat/>
    <w:rsid w:val="000F3212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1">
    <w:name w:val="标题 字符"/>
    <w:basedOn w:val="a1"/>
    <w:link w:val="af0"/>
    <w:uiPriority w:val="10"/>
    <w:qFormat/>
    <w:rsid w:val="000F3212"/>
    <w:rPr>
      <w:rFonts w:ascii="Courier New" w:eastAsia="宋体" w:hAnsi="Courier New" w:cs="Times New Roman"/>
      <w:b/>
      <w:bCs/>
      <w:sz w:val="32"/>
      <w:szCs w:val="32"/>
    </w:rPr>
  </w:style>
  <w:style w:type="character" w:styleId="af2">
    <w:name w:val="page number"/>
    <w:basedOn w:val="a1"/>
    <w:qFormat/>
    <w:rsid w:val="000F3212"/>
  </w:style>
  <w:style w:type="character" w:styleId="af3">
    <w:name w:val="FollowedHyperlink"/>
    <w:basedOn w:val="a1"/>
    <w:qFormat/>
    <w:rsid w:val="000F3212"/>
    <w:rPr>
      <w:color w:val="800080"/>
      <w:u w:val="single"/>
    </w:rPr>
  </w:style>
  <w:style w:type="character" w:styleId="af4">
    <w:name w:val="Hyperlink"/>
    <w:basedOn w:val="a1"/>
    <w:qFormat/>
    <w:rsid w:val="000F3212"/>
    <w:rPr>
      <w:color w:val="0000FF"/>
      <w:u w:val="none"/>
    </w:rPr>
  </w:style>
  <w:style w:type="paragraph" w:customStyle="1" w:styleId="AltM">
    <w:name w:val="Alt+M_表内文字（居中）"/>
    <w:basedOn w:val="a0"/>
    <w:qFormat/>
    <w:rsid w:val="000F3212"/>
    <w:pPr>
      <w:spacing w:line="300" w:lineRule="auto"/>
      <w:jc w:val="center"/>
    </w:pPr>
    <w:rPr>
      <w:rFonts w:cs="宋体"/>
      <w:szCs w:val="20"/>
    </w:rPr>
  </w:style>
  <w:style w:type="paragraph" w:customStyle="1" w:styleId="af5">
    <w:name w:val="代码"/>
    <w:link w:val="af6"/>
    <w:qFormat/>
    <w:rsid w:val="000F3212"/>
    <w:rPr>
      <w:rFonts w:ascii="Calibri" w:eastAsia="宋体" w:hAnsi="Calibri" w:cs="Times New Roman"/>
      <w:color w:val="FF0000"/>
      <w:kern w:val="0"/>
      <w:sz w:val="20"/>
      <w:szCs w:val="20"/>
    </w:rPr>
  </w:style>
  <w:style w:type="paragraph" w:customStyle="1" w:styleId="af7">
    <w:name w:val="封面（文件名称）"/>
    <w:basedOn w:val="a0"/>
    <w:qFormat/>
    <w:rsid w:val="000F3212"/>
    <w:pPr>
      <w:spacing w:line="300" w:lineRule="auto"/>
      <w:jc w:val="center"/>
    </w:pPr>
    <w:rPr>
      <w:rFonts w:eastAsia="黑体" w:cs="宋体"/>
      <w:b/>
      <w:bCs/>
      <w:sz w:val="60"/>
      <w:szCs w:val="60"/>
    </w:rPr>
  </w:style>
  <w:style w:type="paragraph" w:customStyle="1" w:styleId="af8">
    <w:name w:val="目录"/>
    <w:basedOn w:val="a0"/>
    <w:qFormat/>
    <w:rsid w:val="000F3212"/>
    <w:pPr>
      <w:spacing w:beforeLines="50" w:afterLines="50" w:line="300" w:lineRule="auto"/>
      <w:jc w:val="center"/>
    </w:pPr>
    <w:rPr>
      <w:rFonts w:ascii="宋体" w:hAnsi="宋体" w:cs="宋体"/>
      <w:b/>
      <w:bCs/>
      <w:sz w:val="32"/>
      <w:szCs w:val="20"/>
    </w:rPr>
  </w:style>
  <w:style w:type="paragraph" w:customStyle="1" w:styleId="af9">
    <w:name w:val="封面（编制、审核、批准）"/>
    <w:basedOn w:val="a0"/>
    <w:qFormat/>
    <w:rsid w:val="000F3212"/>
    <w:pPr>
      <w:spacing w:before="156" w:after="156" w:line="360" w:lineRule="auto"/>
      <w:jc w:val="center"/>
    </w:pPr>
    <w:rPr>
      <w:rFonts w:ascii="宋体" w:eastAsia="黑体" w:cs="宋体"/>
      <w:b/>
      <w:bCs/>
      <w:sz w:val="36"/>
      <w:szCs w:val="32"/>
    </w:rPr>
  </w:style>
  <w:style w:type="paragraph" w:customStyle="1" w:styleId="afa">
    <w:name w:val="封面（项目名称）"/>
    <w:basedOn w:val="a0"/>
    <w:qFormat/>
    <w:rsid w:val="000F3212"/>
    <w:pPr>
      <w:spacing w:beforeLines="50" w:afterLines="50" w:line="300" w:lineRule="auto"/>
      <w:jc w:val="center"/>
    </w:pPr>
    <w:rPr>
      <w:rFonts w:eastAsia="黑体" w:cs="宋体"/>
      <w:b/>
      <w:bCs/>
      <w:sz w:val="48"/>
      <w:szCs w:val="20"/>
    </w:rPr>
  </w:style>
  <w:style w:type="paragraph" w:customStyle="1" w:styleId="AltL">
    <w:name w:val="Alt+L表内文字（左对齐）"/>
    <w:basedOn w:val="AltM"/>
    <w:link w:val="AltLChar"/>
    <w:qFormat/>
    <w:rsid w:val="000F3212"/>
    <w:pPr>
      <w:tabs>
        <w:tab w:val="left" w:pos="828"/>
        <w:tab w:val="left" w:pos="1845"/>
      </w:tabs>
      <w:jc w:val="left"/>
    </w:pPr>
  </w:style>
  <w:style w:type="paragraph" w:customStyle="1" w:styleId="a">
    <w:name w:val="二级标号"/>
    <w:basedOn w:val="a0"/>
    <w:link w:val="Char"/>
    <w:qFormat/>
    <w:rsid w:val="000F3212"/>
    <w:pPr>
      <w:numPr>
        <w:ilvl w:val="1"/>
        <w:numId w:val="2"/>
      </w:numPr>
      <w:spacing w:line="300" w:lineRule="auto"/>
    </w:pPr>
    <w:rPr>
      <w:rFonts w:cs="宋体"/>
      <w:sz w:val="24"/>
    </w:rPr>
  </w:style>
  <w:style w:type="character" w:customStyle="1" w:styleId="af6">
    <w:name w:val="代码 字符"/>
    <w:link w:val="af5"/>
    <w:qFormat/>
    <w:rsid w:val="000F3212"/>
    <w:rPr>
      <w:rFonts w:ascii="Calibri" w:eastAsia="宋体" w:hAnsi="Calibri" w:cs="Times New Roman"/>
      <w:color w:val="FF0000"/>
      <w:kern w:val="0"/>
      <w:sz w:val="20"/>
      <w:szCs w:val="20"/>
    </w:rPr>
  </w:style>
  <w:style w:type="character" w:customStyle="1" w:styleId="Char">
    <w:name w:val="二级标号 Char"/>
    <w:basedOn w:val="a1"/>
    <w:link w:val="a"/>
    <w:qFormat/>
    <w:rsid w:val="000F3212"/>
    <w:rPr>
      <w:rFonts w:ascii="Courier New" w:eastAsia="宋体" w:hAnsi="Courier New" w:cs="宋体"/>
      <w:sz w:val="24"/>
      <w:szCs w:val="24"/>
    </w:rPr>
  </w:style>
  <w:style w:type="character" w:customStyle="1" w:styleId="AltLChar">
    <w:name w:val="Alt+L表内文字（左对齐） Char"/>
    <w:basedOn w:val="a1"/>
    <w:link w:val="AltL"/>
    <w:qFormat/>
    <w:rsid w:val="000F3212"/>
    <w:rPr>
      <w:rFonts w:ascii="Courier New" w:eastAsia="宋体" w:hAnsi="Courier New" w:cs="宋体"/>
      <w:szCs w:val="20"/>
    </w:rPr>
  </w:style>
  <w:style w:type="character" w:customStyle="1" w:styleId="11">
    <w:name w:val="未处理的提及1"/>
    <w:basedOn w:val="a1"/>
    <w:uiPriority w:val="99"/>
    <w:unhideWhenUsed/>
    <w:qFormat/>
    <w:rsid w:val="000F3212"/>
    <w:rPr>
      <w:color w:val="808080"/>
      <w:shd w:val="clear" w:color="auto" w:fill="E6E6E6"/>
    </w:rPr>
  </w:style>
  <w:style w:type="character" w:styleId="afb">
    <w:name w:val="Unresolved Mention"/>
    <w:basedOn w:val="a1"/>
    <w:uiPriority w:val="99"/>
    <w:semiHidden/>
    <w:unhideWhenUsed/>
    <w:rsid w:val="00B248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hp.net/docs.php" TargetMode="External"/><Relationship Id="rId18" Type="http://schemas.openxmlformats.org/officeDocument/2006/relationships/hyperlink" Target="http://www.phpunit.cn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www.php.net/manual/zh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34" Type="http://schemas.openxmlformats.org/officeDocument/2006/relationships/hyperlink" Target="https://chrome.google.com/webstore/detail/xdebug-helper/eadndfjplgieldjbigjakmdgkmoaaaoc" TargetMode="External"/><Relationship Id="rId42" Type="http://schemas.openxmlformats.org/officeDocument/2006/relationships/hyperlink" Target="https://getcomposer.org/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s://developer.aliyun.com/composer" TargetMode="External"/><Relationship Id="rId7" Type="http://schemas.openxmlformats.org/officeDocument/2006/relationships/hyperlink" Target="http://pecl.php.net/package-stats.php" TargetMode="External"/><Relationship Id="rId12" Type="http://schemas.openxmlformats.org/officeDocument/2006/relationships/hyperlink" Target="https://www.php.net/" TargetMode="External"/><Relationship Id="rId17" Type="http://schemas.openxmlformats.org/officeDocument/2006/relationships/hyperlink" Target="https://phpunit.de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www.jetbrains.com/idea/download/" TargetMode="External"/><Relationship Id="rId20" Type="http://schemas.openxmlformats.org/officeDocument/2006/relationships/hyperlink" Target="http://www.phpunit.cn/getting-started.html" TargetMode="External"/><Relationship Id="rId29" Type="http://schemas.openxmlformats.org/officeDocument/2006/relationships/image" Target="media/image10.png"/><Relationship Id="rId41" Type="http://schemas.openxmlformats.org/officeDocument/2006/relationships/oleObject" Target="embeddings/Microsoft_Excel_97-2003_Worksheet.xls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aravel-china.github.io/php-the-right-way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7.emf"/><Relationship Id="rId45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blog.csdn.net/qq_42249896/article/details/88056260" TargetMode="External"/><Relationship Id="rId49" Type="http://schemas.openxmlformats.org/officeDocument/2006/relationships/image" Target="media/image22.png"/><Relationship Id="rId10" Type="http://schemas.openxmlformats.org/officeDocument/2006/relationships/hyperlink" Target="https://www.php.net/manual/zh/" TargetMode="External"/><Relationship Id="rId19" Type="http://schemas.openxmlformats.org/officeDocument/2006/relationships/hyperlink" Target="http://www.phpunit.cn/documentation.html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s://getcomposer.org/Composer-Setup.exe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phpchina.com/" TargetMode="External"/><Relationship Id="rId14" Type="http://schemas.openxmlformats.org/officeDocument/2006/relationships/hyperlink" Target="https://www.php.net/manual/zh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https://www.extfans.com/chrome-app/eadndfjplgieldjbigjakmdgkmoaaaoc/" TargetMode="External"/><Relationship Id="rId43" Type="http://schemas.openxmlformats.org/officeDocument/2006/relationships/hyperlink" Target="https://getcomposer.org/doc/00-intro.md" TargetMode="External"/><Relationship Id="rId48" Type="http://schemas.openxmlformats.org/officeDocument/2006/relationships/image" Target="media/image21.png"/><Relationship Id="rId8" Type="http://schemas.openxmlformats.org/officeDocument/2006/relationships/hyperlink" Target="https://www.php.net/" TargetMode="Externa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ocuments\&#33258;&#23450;&#20041;%20Office%20&#27169;&#26495;\&#31354;&#20889;&#20316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空写作模板.dotx</Template>
  <TotalTime>479</TotalTime>
  <Pages>42</Pages>
  <Words>3572</Words>
  <Characters>20366</Characters>
  <Application>Microsoft Office Word</Application>
  <DocSecurity>0</DocSecurity>
  <Lines>169</Lines>
  <Paragraphs>47</Paragraphs>
  <ScaleCrop>false</ScaleCrop>
  <Company>P R C</Company>
  <LinksUpToDate>false</LinksUpToDate>
  <CharactersWithSpaces>23891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郑 炉山</cp:lastModifiedBy>
  <cp:revision>634</cp:revision>
  <dcterms:created xsi:type="dcterms:W3CDTF">2020-05-21T01:59:00Z</dcterms:created>
  <dcterms:modified xsi:type="dcterms:W3CDTF">2020-08-03T08:01:00Z</dcterms:modified>
</cp:coreProperties>
</file>