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0B2E1" w14:textId="3123853C" w:rsidR="00437A50" w:rsidRDefault="00437A50" w:rsidP="00437A50">
      <w:pPr>
        <w:pStyle w:val="1"/>
      </w:pPr>
      <w:r>
        <w:rPr>
          <w:rFonts w:hint="eastAsia"/>
        </w:rPr>
        <w:t>Laravel</w:t>
      </w:r>
      <w:r>
        <w:rPr>
          <w:rFonts w:hint="eastAsia"/>
        </w:rPr>
        <w:t>环境搭建</w:t>
      </w:r>
    </w:p>
    <w:p w14:paraId="3ABB2112" w14:textId="70E51880" w:rsidR="009F31BC" w:rsidRDefault="009F31BC" w:rsidP="009F31BC">
      <w:pPr>
        <w:pStyle w:val="2"/>
      </w:pPr>
      <w:r>
        <w:rPr>
          <w:rFonts w:hint="eastAsia"/>
        </w:rPr>
        <w:t>Laravel</w:t>
      </w:r>
      <w:r>
        <w:rPr>
          <w:rFonts w:hint="eastAsia"/>
        </w:rPr>
        <w:t>框架介绍</w:t>
      </w:r>
    </w:p>
    <w:p w14:paraId="51910BCE" w14:textId="1C1B9735" w:rsidR="0038009B" w:rsidRDefault="0038009B" w:rsidP="0038009B">
      <w:r>
        <w:rPr>
          <w:rFonts w:hint="eastAsia"/>
        </w:rPr>
        <w:t xml:space="preserve">Laravel </w:t>
      </w:r>
      <w:r>
        <w:rPr>
          <w:rFonts w:hint="eastAsia"/>
        </w:rPr>
        <w:t>的官网地址为：</w:t>
      </w:r>
      <w:hyperlink r:id="rId7" w:history="1">
        <w:r w:rsidRPr="007E4AF4">
          <w:rPr>
            <w:rStyle w:val="af5"/>
            <w:rFonts w:hint="eastAsia"/>
          </w:rPr>
          <w:t>https://laravel.com/</w:t>
        </w:r>
      </w:hyperlink>
    </w:p>
    <w:p w14:paraId="498F7C8D" w14:textId="645AFEE9" w:rsidR="0038009B" w:rsidRDefault="002548D4" w:rsidP="0038009B">
      <w:r>
        <w:rPr>
          <w:rFonts w:hint="eastAsia"/>
        </w:rPr>
        <w:t>英文文档地址：</w:t>
      </w:r>
      <w:hyperlink r:id="rId8" w:history="1">
        <w:r w:rsidRPr="007E4AF4">
          <w:rPr>
            <w:rStyle w:val="af5"/>
          </w:rPr>
          <w:t>https://laravel.com/docs</w:t>
        </w:r>
      </w:hyperlink>
    </w:p>
    <w:p w14:paraId="5253C99A" w14:textId="099D2972" w:rsidR="00555C8F" w:rsidRDefault="00167399" w:rsidP="0038009B">
      <w:r>
        <w:rPr>
          <w:rFonts w:hint="eastAsia"/>
        </w:rPr>
        <w:t>中文文档地址：</w:t>
      </w:r>
      <w:hyperlink r:id="rId9" w:history="1">
        <w:r>
          <w:rPr>
            <w:rStyle w:val="af5"/>
          </w:rPr>
          <w:t>https://learnku.com/docs/laravel</w:t>
        </w:r>
      </w:hyperlink>
    </w:p>
    <w:p w14:paraId="28737672" w14:textId="73326A33" w:rsidR="001230AD" w:rsidRDefault="001230AD" w:rsidP="0038009B">
      <w:pPr>
        <w:rPr>
          <w:rStyle w:val="af5"/>
        </w:rPr>
      </w:pPr>
      <w:r>
        <w:rPr>
          <w:rFonts w:hint="eastAsia"/>
        </w:rPr>
        <w:t>包管理地址：</w:t>
      </w:r>
      <w:hyperlink r:id="rId10" w:history="1">
        <w:r>
          <w:rPr>
            <w:rStyle w:val="af5"/>
          </w:rPr>
          <w:t>https://packagist.org/</w:t>
        </w:r>
      </w:hyperlink>
    </w:p>
    <w:p w14:paraId="1C9503F4" w14:textId="51D037B7" w:rsidR="00C9639A" w:rsidRDefault="00C9639A" w:rsidP="0038009B">
      <w:r>
        <w:rPr>
          <w:rFonts w:hint="eastAsia"/>
        </w:rPr>
        <w:t>Laravel</w:t>
      </w:r>
      <w:r>
        <w:rPr>
          <w:rFonts w:hint="eastAsia"/>
        </w:rPr>
        <w:t>包地址：</w:t>
      </w:r>
    </w:p>
    <w:p w14:paraId="3BF63C13" w14:textId="3F2BCEA5" w:rsidR="00C9639A" w:rsidRDefault="00E645E8" w:rsidP="0038009B">
      <w:pPr>
        <w:rPr>
          <w:rStyle w:val="af5"/>
        </w:rPr>
      </w:pPr>
      <w:hyperlink r:id="rId11" w:history="1">
        <w:r w:rsidR="00C9639A">
          <w:rPr>
            <w:rStyle w:val="af5"/>
          </w:rPr>
          <w:t>https://packagist.org/packages/laravel/framework</w:t>
        </w:r>
      </w:hyperlink>
    </w:p>
    <w:p w14:paraId="2E5A41F7" w14:textId="77777777" w:rsidR="00C9639A" w:rsidRPr="00C9639A" w:rsidRDefault="00C9639A" w:rsidP="0038009B"/>
    <w:p w14:paraId="6D4BBD06" w14:textId="213069CD" w:rsidR="00167399" w:rsidRDefault="00271EB2" w:rsidP="0038009B">
      <w:r w:rsidRPr="00271EB2">
        <w:rPr>
          <w:rFonts w:hint="eastAsia"/>
        </w:rPr>
        <w:t>Laravel</w:t>
      </w:r>
      <w:r w:rsidRPr="00271EB2">
        <w:rPr>
          <w:rFonts w:hint="eastAsia"/>
        </w:rPr>
        <w:t>成长之路</w:t>
      </w:r>
      <w:r>
        <w:rPr>
          <w:rFonts w:hint="eastAsia"/>
        </w:rPr>
        <w:t>：</w:t>
      </w:r>
    </w:p>
    <w:p w14:paraId="134AD913" w14:textId="11CC50EB" w:rsidR="00271EB2" w:rsidRDefault="00E645E8" w:rsidP="0038009B">
      <w:hyperlink r:id="rId12" w:history="1">
        <w:r w:rsidR="00271EB2">
          <w:rPr>
            <w:rStyle w:val="af5"/>
          </w:rPr>
          <w:t>https://learnku.com/docs/study-laravel/1</w:t>
        </w:r>
      </w:hyperlink>
    </w:p>
    <w:p w14:paraId="664906E9" w14:textId="416DE163" w:rsidR="00271EB2" w:rsidRDefault="003A1A1A" w:rsidP="0038009B">
      <w:r>
        <w:rPr>
          <w:rFonts w:hint="eastAsia"/>
        </w:rPr>
        <w:t>Laravel</w:t>
      </w:r>
      <w:r>
        <w:rPr>
          <w:rFonts w:hint="eastAsia"/>
        </w:rPr>
        <w:t>社区</w:t>
      </w:r>
      <w:r>
        <w:rPr>
          <w:rFonts w:hint="eastAsia"/>
        </w:rPr>
        <w:t>Wiki</w:t>
      </w:r>
      <w:r>
        <w:rPr>
          <w:rFonts w:hint="eastAsia"/>
        </w:rPr>
        <w:t>：</w:t>
      </w:r>
      <w:hyperlink r:id="rId13" w:history="1">
        <w:r>
          <w:rPr>
            <w:rStyle w:val="af5"/>
          </w:rPr>
          <w:t>https://learnku.com/laravel/wikis</w:t>
        </w:r>
      </w:hyperlink>
    </w:p>
    <w:p w14:paraId="2F6C5F3E" w14:textId="77777777" w:rsidR="003A1A1A" w:rsidRDefault="003A1A1A" w:rsidP="0038009B"/>
    <w:p w14:paraId="50BE2293" w14:textId="4BEDDD94" w:rsidR="00271EB2" w:rsidRDefault="00C9639A" w:rsidP="0038009B">
      <w:r>
        <w:rPr>
          <w:rFonts w:hint="eastAsia"/>
        </w:rPr>
        <w:t>本文档适用的版本为：</w:t>
      </w:r>
      <w:r>
        <w:rPr>
          <w:rFonts w:hint="eastAsia"/>
        </w:rPr>
        <w:t>Laravel</w:t>
      </w:r>
      <w:r>
        <w:t xml:space="preserve"> 7.10</w:t>
      </w:r>
      <w:r>
        <w:rPr>
          <w:rFonts w:hint="eastAsia"/>
        </w:rPr>
        <w:t>.</w:t>
      </w:r>
      <w:r>
        <w:t xml:space="preserve">* </w:t>
      </w:r>
      <w:r>
        <w:rPr>
          <w:rFonts w:hint="eastAsia"/>
        </w:rPr>
        <w:t>版本</w:t>
      </w:r>
    </w:p>
    <w:p w14:paraId="4750E246" w14:textId="3E6153A3" w:rsidR="00271EB2" w:rsidRDefault="00E645E8" w:rsidP="0038009B">
      <w:hyperlink r:id="rId14" w:anchor="v7.10.0" w:history="1">
        <w:r w:rsidR="008A37E8">
          <w:rPr>
            <w:rStyle w:val="af5"/>
          </w:rPr>
          <w:t>https://packagist.org/packages/laravel/framework#v7.10.0</w:t>
        </w:r>
      </w:hyperlink>
    </w:p>
    <w:p w14:paraId="3A6771CD" w14:textId="77777777" w:rsidR="00271EB2" w:rsidRPr="002548D4" w:rsidRDefault="00271EB2" w:rsidP="0038009B"/>
    <w:p w14:paraId="22DC3340" w14:textId="462311B2" w:rsidR="00590069" w:rsidRDefault="00590069" w:rsidP="00437A50">
      <w:pPr>
        <w:pStyle w:val="2"/>
      </w:pPr>
      <w:r>
        <w:rPr>
          <w:rFonts w:hint="eastAsia"/>
        </w:rPr>
        <w:t>Laravel</w:t>
      </w:r>
      <w:r w:rsidR="00555C8F">
        <w:rPr>
          <w:rFonts w:hint="eastAsia"/>
        </w:rPr>
        <w:t>框架</w:t>
      </w:r>
      <w:r>
        <w:rPr>
          <w:rFonts w:hint="eastAsia"/>
        </w:rPr>
        <w:t>安装</w:t>
      </w:r>
    </w:p>
    <w:p w14:paraId="4A6AB11B" w14:textId="4222EC51" w:rsidR="00555C8F" w:rsidRDefault="00555C8F" w:rsidP="00555C8F">
      <w:pPr>
        <w:pStyle w:val="3"/>
      </w:pPr>
      <w:r>
        <w:rPr>
          <w:rFonts w:hint="eastAsia"/>
        </w:rPr>
        <w:t>安装条件</w:t>
      </w:r>
    </w:p>
    <w:p w14:paraId="50D0AB1A" w14:textId="220DA5DE" w:rsidR="00555C8F" w:rsidRDefault="00E94C11" w:rsidP="00555C8F">
      <w:r w:rsidRPr="00E94C11">
        <w:rPr>
          <w:rFonts w:hint="eastAsia"/>
        </w:rPr>
        <w:t>按照文档的说明，在安装</w:t>
      </w:r>
      <w:r w:rsidRPr="00E94C11">
        <w:rPr>
          <w:rFonts w:hint="eastAsia"/>
        </w:rPr>
        <w:t xml:space="preserve"> Laravel </w:t>
      </w:r>
      <w:r w:rsidRPr="00E94C11">
        <w:rPr>
          <w:rFonts w:hint="eastAsia"/>
        </w:rPr>
        <w:t>之前，需要开启如下</w:t>
      </w:r>
      <w:r w:rsidRPr="00E94C11">
        <w:rPr>
          <w:rFonts w:hint="eastAsia"/>
        </w:rPr>
        <w:t xml:space="preserve"> PHP </w:t>
      </w:r>
      <w:r w:rsidRPr="00E94C11">
        <w:rPr>
          <w:rFonts w:hint="eastAsia"/>
        </w:rPr>
        <w:t>相关配置：</w:t>
      </w:r>
    </w:p>
    <w:p w14:paraId="47A93E63" w14:textId="6D82F70F" w:rsidR="00E94C11" w:rsidRDefault="00E94C11" w:rsidP="00321963">
      <w:pPr>
        <w:pStyle w:val="a5"/>
        <w:numPr>
          <w:ilvl w:val="0"/>
          <w:numId w:val="3"/>
        </w:numPr>
        <w:ind w:firstLineChars="0"/>
      </w:pPr>
      <w:r>
        <w:t>PHP &gt;= 7.2.0</w:t>
      </w:r>
    </w:p>
    <w:p w14:paraId="42CB30B5" w14:textId="53013515" w:rsidR="00E94C11" w:rsidRDefault="00E94C11" w:rsidP="00321963">
      <w:pPr>
        <w:pStyle w:val="a5"/>
        <w:numPr>
          <w:ilvl w:val="0"/>
          <w:numId w:val="3"/>
        </w:numPr>
        <w:ind w:firstLineChars="0"/>
      </w:pPr>
      <w:r>
        <w:t>BCMath PHP Extension</w:t>
      </w:r>
    </w:p>
    <w:p w14:paraId="08187A4E" w14:textId="6D7F8EDF" w:rsidR="00E94C11" w:rsidRDefault="00E94C11" w:rsidP="00321963">
      <w:pPr>
        <w:pStyle w:val="a5"/>
        <w:numPr>
          <w:ilvl w:val="0"/>
          <w:numId w:val="3"/>
        </w:numPr>
        <w:ind w:firstLineChars="0"/>
      </w:pPr>
      <w:r>
        <w:t>Ctype PHP Extension</w:t>
      </w:r>
    </w:p>
    <w:p w14:paraId="2E18C10D" w14:textId="745ABD89" w:rsidR="00E94C11" w:rsidRDefault="00E94C11" w:rsidP="00321963">
      <w:pPr>
        <w:pStyle w:val="a5"/>
        <w:numPr>
          <w:ilvl w:val="0"/>
          <w:numId w:val="3"/>
        </w:numPr>
        <w:ind w:firstLineChars="0"/>
      </w:pPr>
      <w:r>
        <w:t>JSON PHP Extension</w:t>
      </w:r>
    </w:p>
    <w:p w14:paraId="06B2EAD7" w14:textId="4CF7E934" w:rsidR="00E94C11" w:rsidRDefault="00E94C11" w:rsidP="00321963">
      <w:pPr>
        <w:pStyle w:val="a5"/>
        <w:numPr>
          <w:ilvl w:val="0"/>
          <w:numId w:val="3"/>
        </w:numPr>
        <w:ind w:firstLineChars="0"/>
      </w:pPr>
      <w:r>
        <w:t>Mbstring PHP Extension</w:t>
      </w:r>
    </w:p>
    <w:p w14:paraId="18E7E8CA" w14:textId="51FB5674" w:rsidR="00E94C11" w:rsidRDefault="00E94C11" w:rsidP="00321963">
      <w:pPr>
        <w:pStyle w:val="a5"/>
        <w:numPr>
          <w:ilvl w:val="0"/>
          <w:numId w:val="3"/>
        </w:numPr>
        <w:ind w:firstLineChars="0"/>
      </w:pPr>
      <w:r>
        <w:t>OpenSSL PHP Extension</w:t>
      </w:r>
    </w:p>
    <w:p w14:paraId="13DA4715" w14:textId="0A7C3012" w:rsidR="00E94C11" w:rsidRDefault="00E94C11" w:rsidP="00321963">
      <w:pPr>
        <w:pStyle w:val="a5"/>
        <w:numPr>
          <w:ilvl w:val="0"/>
          <w:numId w:val="3"/>
        </w:numPr>
        <w:ind w:firstLineChars="0"/>
      </w:pPr>
      <w:r>
        <w:t>PDO PHP Extension</w:t>
      </w:r>
    </w:p>
    <w:p w14:paraId="37E59EDC" w14:textId="76E8A486" w:rsidR="00E94C11" w:rsidRDefault="00E94C11" w:rsidP="00321963">
      <w:pPr>
        <w:pStyle w:val="a5"/>
        <w:numPr>
          <w:ilvl w:val="0"/>
          <w:numId w:val="3"/>
        </w:numPr>
        <w:ind w:firstLineChars="0"/>
      </w:pPr>
      <w:r>
        <w:t>Tokenizer PHP Extension</w:t>
      </w:r>
    </w:p>
    <w:p w14:paraId="00A100BB" w14:textId="5689330F" w:rsidR="00E94C11" w:rsidRDefault="00E94C11" w:rsidP="00321963">
      <w:pPr>
        <w:pStyle w:val="a5"/>
        <w:numPr>
          <w:ilvl w:val="0"/>
          <w:numId w:val="3"/>
        </w:numPr>
        <w:ind w:firstLineChars="0"/>
      </w:pPr>
      <w:r>
        <w:t>XML PHP Extension</w:t>
      </w:r>
    </w:p>
    <w:p w14:paraId="063D09EF" w14:textId="6BB3772B" w:rsidR="00555C8F" w:rsidRDefault="006A5FD7" w:rsidP="00555C8F">
      <w:r>
        <w:rPr>
          <w:rFonts w:hint="eastAsia"/>
        </w:rPr>
        <w:t>在</w:t>
      </w:r>
      <w:r>
        <w:rPr>
          <w:rFonts w:hint="eastAsia"/>
        </w:rPr>
        <w:t>Windows</w:t>
      </w:r>
      <w:r>
        <w:rPr>
          <w:rFonts w:hint="eastAsia"/>
        </w:rPr>
        <w:t>系统中，我们使用</w:t>
      </w:r>
      <w:r>
        <w:rPr>
          <w:rFonts w:hint="eastAsia"/>
        </w:rPr>
        <w:t>PHPStudy</w:t>
      </w:r>
      <w:r>
        <w:rPr>
          <w:rFonts w:hint="eastAsia"/>
        </w:rPr>
        <w:t>，在</w:t>
      </w:r>
      <w:r>
        <w:rPr>
          <w:rFonts w:hint="eastAsia"/>
        </w:rPr>
        <w:t>Linux</w:t>
      </w:r>
      <w:r>
        <w:rPr>
          <w:rFonts w:hint="eastAsia"/>
        </w:rPr>
        <w:t>系统中，我们使用宝塔面板。</w:t>
      </w:r>
    </w:p>
    <w:p w14:paraId="5B06EA79" w14:textId="4373C48C" w:rsidR="00555C8F" w:rsidRDefault="00555C8F" w:rsidP="00555C8F"/>
    <w:p w14:paraId="4B4811C4" w14:textId="3BA49530" w:rsidR="005F12E0" w:rsidRPr="00555C8F" w:rsidRDefault="005F12E0" w:rsidP="005F12E0">
      <w:pPr>
        <w:pStyle w:val="3"/>
      </w:pPr>
      <w:r>
        <w:rPr>
          <w:rFonts w:hint="eastAsia"/>
        </w:rPr>
        <w:t>安装过程</w:t>
      </w:r>
    </w:p>
    <w:p w14:paraId="4431B614" w14:textId="77777777" w:rsidR="00555C8F" w:rsidRPr="00555C8F" w:rsidRDefault="00555C8F" w:rsidP="00555C8F"/>
    <w:p w14:paraId="74A6EB20" w14:textId="77777777" w:rsidR="00590069" w:rsidRDefault="00590069" w:rsidP="00590069">
      <w:r>
        <w:rPr>
          <w:rFonts w:hint="eastAsia"/>
        </w:rPr>
        <w:t>使用</w:t>
      </w:r>
      <w:r>
        <w:rPr>
          <w:rFonts w:hint="eastAsia"/>
        </w:rPr>
        <w:t>composer</w:t>
      </w:r>
      <w:r>
        <w:rPr>
          <w:rFonts w:hint="eastAsia"/>
        </w:rPr>
        <w:t>来安装</w:t>
      </w:r>
      <w:r>
        <w:rPr>
          <w:rFonts w:hint="eastAsia"/>
        </w:rPr>
        <w:t>Laravel</w:t>
      </w:r>
      <w:r>
        <w:rPr>
          <w:rFonts w:hint="eastAsia"/>
        </w:rPr>
        <w:t>框架，代码如下：</w:t>
      </w:r>
    </w:p>
    <w:tbl>
      <w:tblPr>
        <w:tblStyle w:val="a6"/>
        <w:tblW w:w="0" w:type="auto"/>
        <w:tblLook w:val="04A0" w:firstRow="1" w:lastRow="0" w:firstColumn="1" w:lastColumn="0" w:noHBand="0" w:noVBand="1"/>
      </w:tblPr>
      <w:tblGrid>
        <w:gridCol w:w="8296"/>
      </w:tblGrid>
      <w:tr w:rsidR="00590069" w14:paraId="38A9C2EC" w14:textId="77777777" w:rsidTr="00917954">
        <w:tc>
          <w:tcPr>
            <w:tcW w:w="8296" w:type="dxa"/>
          </w:tcPr>
          <w:p w14:paraId="42971267" w14:textId="1A1F6DA9" w:rsidR="00590069" w:rsidRDefault="000D3633" w:rsidP="00917954">
            <w:r>
              <w:rPr>
                <w:rFonts w:hint="eastAsia"/>
              </w:rPr>
              <w:t>在当前目录下</w:t>
            </w:r>
            <w:r w:rsidR="00590069">
              <w:rPr>
                <w:rFonts w:hint="eastAsia"/>
              </w:rPr>
              <w:t>安装最新版</w:t>
            </w:r>
          </w:p>
        </w:tc>
      </w:tr>
      <w:tr w:rsidR="00590069" w14:paraId="346AF988" w14:textId="77777777" w:rsidTr="00917954">
        <w:tc>
          <w:tcPr>
            <w:tcW w:w="8296" w:type="dxa"/>
          </w:tcPr>
          <w:p w14:paraId="63A7B8D7" w14:textId="77777777" w:rsidR="00590069" w:rsidRDefault="00590069" w:rsidP="00917954">
            <w:r w:rsidRPr="00EB7062">
              <w:t>composer create-project --prefer-dist laravel/laravel ./</w:t>
            </w:r>
          </w:p>
        </w:tc>
      </w:tr>
      <w:tr w:rsidR="00590069" w14:paraId="4B41EF24" w14:textId="77777777" w:rsidTr="00917954">
        <w:tc>
          <w:tcPr>
            <w:tcW w:w="8296" w:type="dxa"/>
          </w:tcPr>
          <w:p w14:paraId="06F39FB1" w14:textId="2959A67A" w:rsidR="00590069" w:rsidRDefault="000D3633" w:rsidP="00917954">
            <w:r>
              <w:rPr>
                <w:rFonts w:hint="eastAsia"/>
              </w:rPr>
              <w:lastRenderedPageBreak/>
              <w:t>在当前目录的指定目录下</w:t>
            </w:r>
            <w:r w:rsidR="00590069">
              <w:rPr>
                <w:rFonts w:hint="eastAsia"/>
              </w:rPr>
              <w:t>安装指定版本</w:t>
            </w:r>
          </w:p>
        </w:tc>
      </w:tr>
      <w:tr w:rsidR="00590069" w14:paraId="39ACA805" w14:textId="77777777" w:rsidTr="00917954">
        <w:tc>
          <w:tcPr>
            <w:tcW w:w="8296" w:type="dxa"/>
          </w:tcPr>
          <w:p w14:paraId="3B800781" w14:textId="26EA9890" w:rsidR="00590069" w:rsidRDefault="00590069" w:rsidP="00917954">
            <w:r w:rsidRPr="00D04507">
              <w:t>composer</w:t>
            </w:r>
            <w:r w:rsidR="004C7A40">
              <w:t xml:space="preserve"> </w:t>
            </w:r>
            <w:r w:rsidRPr="00D04507">
              <w:t>create-project</w:t>
            </w:r>
            <w:r w:rsidR="004C7A40">
              <w:t xml:space="preserve"> </w:t>
            </w:r>
            <w:r w:rsidRPr="00D04507">
              <w:t>--prefer-dist</w:t>
            </w:r>
            <w:r w:rsidR="004C7A40">
              <w:t xml:space="preserve"> </w:t>
            </w:r>
            <w:r w:rsidRPr="00D04507">
              <w:t>laravel/laravel</w:t>
            </w:r>
            <w:r w:rsidR="004C7A40">
              <w:t xml:space="preserve"> </w:t>
            </w:r>
            <w:r w:rsidRPr="00D04507">
              <w:t>./</w:t>
            </w:r>
            <w:r w:rsidR="00A61588">
              <w:t>my_</w:t>
            </w:r>
            <w:r w:rsidR="00F24C64">
              <w:t>cms</w:t>
            </w:r>
            <w:r w:rsidR="004C7A40">
              <w:t xml:space="preserve"> 7.</w:t>
            </w:r>
            <w:r w:rsidR="00C078CC">
              <w:t>3</w:t>
            </w:r>
            <w:r w:rsidR="004C7A40">
              <w:t>.*</w:t>
            </w:r>
          </w:p>
        </w:tc>
      </w:tr>
    </w:tbl>
    <w:p w14:paraId="2BFCC07B" w14:textId="64219DB0" w:rsidR="00157A09" w:rsidRPr="00C078CC" w:rsidRDefault="00C078CC" w:rsidP="00590069">
      <w:r>
        <w:rPr>
          <w:noProof/>
        </w:rPr>
        <w:drawing>
          <wp:inline distT="0" distB="0" distL="0" distR="0" wp14:anchorId="78AB4BC4" wp14:editId="7BB9D2BB">
            <wp:extent cx="5274310" cy="320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0675"/>
                    </a:xfrm>
                    <a:prstGeom prst="rect">
                      <a:avLst/>
                    </a:prstGeom>
                  </pic:spPr>
                </pic:pic>
              </a:graphicData>
            </a:graphic>
          </wp:inline>
        </w:drawing>
      </w:r>
    </w:p>
    <w:p w14:paraId="50269B24" w14:textId="52FC5996" w:rsidR="00622796" w:rsidRDefault="00433906" w:rsidP="00590069">
      <w:r>
        <w:rPr>
          <w:rFonts w:hint="eastAsia"/>
        </w:rPr>
        <w:t>GitHub</w:t>
      </w:r>
      <w:r>
        <w:rPr>
          <w:rFonts w:hint="eastAsia"/>
        </w:rPr>
        <w:t>地址：</w:t>
      </w:r>
      <w:hyperlink r:id="rId16" w:history="1">
        <w:r>
          <w:rPr>
            <w:rStyle w:val="af5"/>
          </w:rPr>
          <w:t>https://github.com/laravel/laravel/releases/tag/v7.3.0</w:t>
        </w:r>
      </w:hyperlink>
    </w:p>
    <w:p w14:paraId="26A5956F" w14:textId="6746C607" w:rsidR="00E2751B" w:rsidRDefault="00E2751B" w:rsidP="00590069">
      <w:r>
        <w:rPr>
          <w:rFonts w:hint="eastAsia"/>
        </w:rPr>
        <w:t>过程</w:t>
      </w:r>
      <w:r w:rsidR="00922C51">
        <w:rPr>
          <w:rFonts w:hint="eastAsia"/>
        </w:rPr>
        <w:t>截图</w:t>
      </w:r>
      <w:r>
        <w:rPr>
          <w:rFonts w:hint="eastAsia"/>
        </w:rPr>
        <w:t>如下：</w:t>
      </w:r>
    </w:p>
    <w:p w14:paraId="18FA07A6" w14:textId="127FDD03" w:rsidR="00E2751B" w:rsidRDefault="004B51B3" w:rsidP="00590069">
      <w:r>
        <w:rPr>
          <w:noProof/>
        </w:rPr>
        <w:drawing>
          <wp:inline distT="0" distB="0" distL="0" distR="0" wp14:anchorId="4E4E6D64" wp14:editId="1D1CF8EE">
            <wp:extent cx="5274310" cy="189547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95475"/>
                    </a:xfrm>
                    <a:prstGeom prst="rect">
                      <a:avLst/>
                    </a:prstGeom>
                  </pic:spPr>
                </pic:pic>
              </a:graphicData>
            </a:graphic>
          </wp:inline>
        </w:drawing>
      </w:r>
    </w:p>
    <w:p w14:paraId="5DF68B51" w14:textId="1A710B39" w:rsidR="00590069" w:rsidRDefault="00700E8A" w:rsidP="00590069">
      <w:r w:rsidRPr="00700E8A">
        <w:rPr>
          <w:rFonts w:hint="eastAsia"/>
        </w:rPr>
        <w:t>安装完成后，出现如下代码：</w:t>
      </w:r>
    </w:p>
    <w:tbl>
      <w:tblPr>
        <w:tblStyle w:val="a6"/>
        <w:tblW w:w="0" w:type="auto"/>
        <w:tblLook w:val="04A0" w:firstRow="1" w:lastRow="0" w:firstColumn="1" w:lastColumn="0" w:noHBand="0" w:noVBand="1"/>
      </w:tblPr>
      <w:tblGrid>
        <w:gridCol w:w="8296"/>
      </w:tblGrid>
      <w:tr w:rsidR="00700E8A" w14:paraId="00E37AA2" w14:textId="77777777" w:rsidTr="00700E8A">
        <w:tc>
          <w:tcPr>
            <w:tcW w:w="8296" w:type="dxa"/>
          </w:tcPr>
          <w:p w14:paraId="2BBA178B" w14:textId="77777777" w:rsidR="00700E8A" w:rsidRDefault="00700E8A" w:rsidP="00700E8A">
            <w:r>
              <w:t>Package manifest generated successfully.</w:t>
            </w:r>
          </w:p>
          <w:p w14:paraId="1D25F302" w14:textId="77777777" w:rsidR="00700E8A" w:rsidRDefault="00700E8A" w:rsidP="00700E8A">
            <w:r>
              <w:t>&gt; @php artisan key:generate --ansi</w:t>
            </w:r>
          </w:p>
          <w:p w14:paraId="57F8DA81" w14:textId="53E86074" w:rsidR="00700E8A" w:rsidRDefault="00700E8A" w:rsidP="00700E8A">
            <w:r>
              <w:t>Application key set successfully.</w:t>
            </w:r>
          </w:p>
        </w:tc>
      </w:tr>
    </w:tbl>
    <w:p w14:paraId="5402EC93" w14:textId="53241A6D" w:rsidR="00700E8A" w:rsidRDefault="00700E8A" w:rsidP="00590069">
      <w:r w:rsidRPr="00700E8A">
        <w:rPr>
          <w:rFonts w:hint="eastAsia"/>
        </w:rPr>
        <w:t>表示安装成功。</w:t>
      </w:r>
    </w:p>
    <w:p w14:paraId="2B16A03D" w14:textId="38D5D971" w:rsidR="00982341" w:rsidRDefault="00CC498C" w:rsidP="00590069">
      <w:r>
        <w:rPr>
          <w:rFonts w:hint="eastAsia"/>
        </w:rPr>
        <w:t>然后用</w:t>
      </w:r>
      <w:r>
        <w:rPr>
          <w:rFonts w:hint="eastAsia"/>
        </w:rPr>
        <w:t>P</w:t>
      </w:r>
      <w:r>
        <w:t>HPS</w:t>
      </w:r>
      <w:r>
        <w:rPr>
          <w:rFonts w:hint="eastAsia"/>
        </w:rPr>
        <w:t>torm</w:t>
      </w:r>
      <w:r>
        <w:rPr>
          <w:rFonts w:hint="eastAsia"/>
        </w:rPr>
        <w:t>打开项目，此时</w:t>
      </w:r>
      <w:r>
        <w:rPr>
          <w:rFonts w:hint="eastAsia"/>
        </w:rPr>
        <w:t>I</w:t>
      </w:r>
      <w:r>
        <w:t>DE</w:t>
      </w:r>
      <w:r>
        <w:rPr>
          <w:rFonts w:hint="eastAsia"/>
        </w:rPr>
        <w:t>提示安装插件，如下所示：</w:t>
      </w:r>
    </w:p>
    <w:p w14:paraId="7F03A5FB" w14:textId="466E2454" w:rsidR="00CC498C" w:rsidRDefault="00785BFB" w:rsidP="00590069">
      <w:r>
        <w:rPr>
          <w:noProof/>
        </w:rPr>
        <w:drawing>
          <wp:inline distT="0" distB="0" distL="0" distR="0" wp14:anchorId="0976B2F7" wp14:editId="66F6FA8C">
            <wp:extent cx="2488758" cy="788943"/>
            <wp:effectExtent l="0" t="0" r="698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5329" cy="800536"/>
                    </a:xfrm>
                    <a:prstGeom prst="rect">
                      <a:avLst/>
                    </a:prstGeom>
                  </pic:spPr>
                </pic:pic>
              </a:graphicData>
            </a:graphic>
          </wp:inline>
        </w:drawing>
      </w:r>
      <w:r w:rsidRPr="00785BFB">
        <w:rPr>
          <w:noProof/>
        </w:rPr>
        <w:t xml:space="preserve"> </w:t>
      </w:r>
      <w:r>
        <w:rPr>
          <w:noProof/>
        </w:rPr>
        <w:drawing>
          <wp:inline distT="0" distB="0" distL="0" distR="0" wp14:anchorId="2345CC9D" wp14:editId="462F653A">
            <wp:extent cx="2218414" cy="53875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7880" cy="550771"/>
                    </a:xfrm>
                    <a:prstGeom prst="rect">
                      <a:avLst/>
                    </a:prstGeom>
                  </pic:spPr>
                </pic:pic>
              </a:graphicData>
            </a:graphic>
          </wp:inline>
        </w:drawing>
      </w:r>
    </w:p>
    <w:p w14:paraId="020D853C" w14:textId="1E9A3835" w:rsidR="00CC498C" w:rsidRDefault="0035023D" w:rsidP="00590069">
      <w:r>
        <w:rPr>
          <w:rFonts w:hint="eastAsia"/>
        </w:rPr>
        <w:t>为了方便开发，这两个提示安装的插件最好都安装上。</w:t>
      </w:r>
    </w:p>
    <w:p w14:paraId="1D6AF996" w14:textId="7F2575A2" w:rsidR="0064344D" w:rsidRDefault="0064344D" w:rsidP="00590069">
      <w:r>
        <w:rPr>
          <w:rFonts w:hint="eastAsia"/>
        </w:rPr>
        <w:t>安装</w:t>
      </w:r>
      <w:r>
        <w:rPr>
          <w:rFonts w:hint="eastAsia"/>
        </w:rPr>
        <w:t>Laravel</w:t>
      </w:r>
      <w:r>
        <w:t xml:space="preserve"> </w:t>
      </w:r>
      <w:r>
        <w:rPr>
          <w:rFonts w:hint="eastAsia"/>
        </w:rPr>
        <w:t>Plugin</w:t>
      </w:r>
      <w:r>
        <w:rPr>
          <w:rFonts w:hint="eastAsia"/>
        </w:rPr>
        <w:t>才能正常使用代码跟踪功能，运行</w:t>
      </w:r>
      <w:r>
        <w:rPr>
          <w:rFonts w:hint="eastAsia"/>
        </w:rPr>
        <w:t>npm</w:t>
      </w:r>
      <w:r>
        <w:t xml:space="preserve"> </w:t>
      </w:r>
      <w:r>
        <w:rPr>
          <w:rFonts w:hint="eastAsia"/>
        </w:rPr>
        <w:t>install</w:t>
      </w:r>
      <w:r>
        <w:rPr>
          <w:rFonts w:hint="eastAsia"/>
        </w:rPr>
        <w:t>会在项目下多出</w:t>
      </w:r>
      <w:r>
        <w:rPr>
          <w:rFonts w:hint="eastAsia"/>
        </w:rPr>
        <w:t>node_modules</w:t>
      </w:r>
      <w:r>
        <w:rPr>
          <w:rFonts w:hint="eastAsia"/>
        </w:rPr>
        <w:t>，如下图所示：</w:t>
      </w:r>
    </w:p>
    <w:p w14:paraId="5B1ECE7F" w14:textId="5C9BAEA8" w:rsidR="0064344D" w:rsidRDefault="0064344D" w:rsidP="0064344D">
      <w:pPr>
        <w:jc w:val="center"/>
      </w:pPr>
      <w:r>
        <w:rPr>
          <w:noProof/>
        </w:rPr>
        <w:drawing>
          <wp:inline distT="0" distB="0" distL="0" distR="0" wp14:anchorId="5B883A65" wp14:editId="51107A68">
            <wp:extent cx="1841023" cy="1009815"/>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8925" cy="1019635"/>
                    </a:xfrm>
                    <a:prstGeom prst="rect">
                      <a:avLst/>
                    </a:prstGeom>
                  </pic:spPr>
                </pic:pic>
              </a:graphicData>
            </a:graphic>
          </wp:inline>
        </w:drawing>
      </w:r>
    </w:p>
    <w:p w14:paraId="7DB6A178" w14:textId="469B6723" w:rsidR="00CC498C" w:rsidRDefault="0064344D" w:rsidP="00590069">
      <w:r>
        <w:rPr>
          <w:rFonts w:hint="eastAsia"/>
        </w:rPr>
        <w:t>一般我的开发流程：</w:t>
      </w:r>
    </w:p>
    <w:tbl>
      <w:tblPr>
        <w:tblStyle w:val="a6"/>
        <w:tblW w:w="0" w:type="auto"/>
        <w:tblLook w:val="04A0" w:firstRow="1" w:lastRow="0" w:firstColumn="1" w:lastColumn="0" w:noHBand="0" w:noVBand="1"/>
      </w:tblPr>
      <w:tblGrid>
        <w:gridCol w:w="8296"/>
      </w:tblGrid>
      <w:tr w:rsidR="009D2437" w14:paraId="1539A908" w14:textId="77777777" w:rsidTr="009D2437">
        <w:tc>
          <w:tcPr>
            <w:tcW w:w="8296" w:type="dxa"/>
          </w:tcPr>
          <w:p w14:paraId="1BA518D7" w14:textId="4A814A38" w:rsidR="009D2437" w:rsidRDefault="00F36909" w:rsidP="00590069">
            <w:r>
              <w:rPr>
                <w:rFonts w:hint="eastAsia"/>
              </w:rPr>
              <w:t>自己定义</w:t>
            </w:r>
            <w:r>
              <w:rPr>
                <w:rFonts w:hint="eastAsia"/>
              </w:rPr>
              <w:t>SQL</w:t>
            </w:r>
            <w:r>
              <w:rPr>
                <w:rFonts w:hint="eastAsia"/>
              </w:rPr>
              <w:t>文件来创建表结构。</w:t>
            </w:r>
          </w:p>
          <w:p w14:paraId="5D092820" w14:textId="4A3D080F" w:rsidR="00A12FED" w:rsidRDefault="00A12FED" w:rsidP="00590069">
            <w:r>
              <w:rPr>
                <w:noProof/>
              </w:rPr>
              <w:lastRenderedPageBreak/>
              <w:drawing>
                <wp:inline distT="0" distB="0" distL="0" distR="0" wp14:anchorId="226B05B6" wp14:editId="7EC6DDEC">
                  <wp:extent cx="5274310" cy="180848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08480"/>
                          </a:xfrm>
                          <a:prstGeom prst="rect">
                            <a:avLst/>
                          </a:prstGeom>
                        </pic:spPr>
                      </pic:pic>
                    </a:graphicData>
                  </a:graphic>
                </wp:inline>
              </w:drawing>
            </w:r>
          </w:p>
          <w:p w14:paraId="293BE9FF" w14:textId="553335FD" w:rsidR="00A12FED" w:rsidRDefault="00A12FED" w:rsidP="00590069">
            <w:r>
              <w:rPr>
                <w:noProof/>
              </w:rPr>
              <w:drawing>
                <wp:inline distT="0" distB="0" distL="0" distR="0" wp14:anchorId="28AB0A72" wp14:editId="44BC8198">
                  <wp:extent cx="5274310" cy="7556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55650"/>
                          </a:xfrm>
                          <a:prstGeom prst="rect">
                            <a:avLst/>
                          </a:prstGeom>
                        </pic:spPr>
                      </pic:pic>
                    </a:graphicData>
                  </a:graphic>
                </wp:inline>
              </w:drawing>
            </w:r>
          </w:p>
          <w:p w14:paraId="7DB9F8F0" w14:textId="55BDF687" w:rsidR="00A12FED" w:rsidRDefault="007E0187" w:rsidP="00590069">
            <w:r>
              <w:rPr>
                <w:noProof/>
              </w:rPr>
              <w:drawing>
                <wp:inline distT="0" distB="0" distL="0" distR="0" wp14:anchorId="73A78FBA" wp14:editId="425E5336">
                  <wp:extent cx="3896139" cy="282524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6078" cy="2832447"/>
                          </a:xfrm>
                          <a:prstGeom prst="rect">
                            <a:avLst/>
                          </a:prstGeom>
                        </pic:spPr>
                      </pic:pic>
                    </a:graphicData>
                  </a:graphic>
                </wp:inline>
              </w:drawing>
            </w:r>
          </w:p>
          <w:p w14:paraId="487AE5CE" w14:textId="77777777" w:rsidR="00A12FED" w:rsidRDefault="00A12FED" w:rsidP="00590069"/>
          <w:p w14:paraId="1A1D0C0F" w14:textId="628FFA1C" w:rsidR="00F36909" w:rsidRDefault="00F36909" w:rsidP="00590069">
            <w:r>
              <w:rPr>
                <w:rFonts w:hint="eastAsia"/>
              </w:rPr>
              <w:t>不使用关联查询来查询数据库。</w:t>
            </w:r>
          </w:p>
          <w:p w14:paraId="3C6F4F15" w14:textId="5D18C3D1" w:rsidR="00F36909" w:rsidRDefault="00F36909" w:rsidP="00590069"/>
        </w:tc>
      </w:tr>
    </w:tbl>
    <w:p w14:paraId="13BF7120" w14:textId="67F204A5" w:rsidR="009D2437" w:rsidRDefault="009D2437" w:rsidP="00590069"/>
    <w:p w14:paraId="4AA913EB" w14:textId="74CCBB95" w:rsidR="003310B2" w:rsidRDefault="003310B2" w:rsidP="00590069">
      <w:r>
        <w:rPr>
          <w:rFonts w:hint="eastAsia"/>
        </w:rPr>
        <w:t>创建表的</w:t>
      </w:r>
      <w:r>
        <w:rPr>
          <w:rFonts w:hint="eastAsia"/>
        </w:rPr>
        <w:t>SQL</w:t>
      </w:r>
      <w:r>
        <w:rPr>
          <w:rFonts w:hint="eastAsia"/>
        </w:rPr>
        <w:t>语句为：</w:t>
      </w:r>
    </w:p>
    <w:tbl>
      <w:tblPr>
        <w:tblStyle w:val="a6"/>
        <w:tblW w:w="0" w:type="auto"/>
        <w:tblLook w:val="04A0" w:firstRow="1" w:lastRow="0" w:firstColumn="1" w:lastColumn="0" w:noHBand="0" w:noVBand="1"/>
      </w:tblPr>
      <w:tblGrid>
        <w:gridCol w:w="8296"/>
      </w:tblGrid>
      <w:tr w:rsidR="00946C88" w:rsidRPr="00C95232" w14:paraId="73B18A1B" w14:textId="77777777" w:rsidTr="00946C88">
        <w:tc>
          <w:tcPr>
            <w:tcW w:w="8296" w:type="dxa"/>
          </w:tcPr>
          <w:p w14:paraId="45D93F5D"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创建数据库</w:t>
            </w:r>
          </w:p>
          <w:p w14:paraId="3A60B53E" w14:textId="77777777" w:rsidR="00C95232" w:rsidRPr="00C95232" w:rsidRDefault="00C95232" w:rsidP="00C95232">
            <w:pPr>
              <w:rPr>
                <w:sz w:val="15"/>
                <w:szCs w:val="15"/>
              </w:rPr>
            </w:pPr>
            <w:r w:rsidRPr="00C95232">
              <w:rPr>
                <w:sz w:val="15"/>
                <w:szCs w:val="15"/>
              </w:rPr>
              <w:t>drop database if exists `my_cms`;</w:t>
            </w:r>
          </w:p>
          <w:p w14:paraId="2B15D8ED" w14:textId="77777777" w:rsidR="00C95232" w:rsidRPr="00C95232" w:rsidRDefault="00C95232" w:rsidP="00C95232">
            <w:pPr>
              <w:rPr>
                <w:sz w:val="15"/>
                <w:szCs w:val="15"/>
              </w:rPr>
            </w:pPr>
            <w:r w:rsidRPr="00C95232">
              <w:rPr>
                <w:sz w:val="15"/>
                <w:szCs w:val="15"/>
              </w:rPr>
              <w:t>create database `my_cms` default character set utf8mb4 collate utf8mb4_general_ci;</w:t>
            </w:r>
          </w:p>
          <w:p w14:paraId="002FC7EE" w14:textId="77777777" w:rsidR="00C95232" w:rsidRPr="00C95232" w:rsidRDefault="00C95232" w:rsidP="00C95232">
            <w:pPr>
              <w:rPr>
                <w:sz w:val="15"/>
                <w:szCs w:val="15"/>
              </w:rPr>
            </w:pPr>
          </w:p>
          <w:p w14:paraId="4415A20B"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user </w:t>
            </w:r>
            <w:r w:rsidRPr="00C95232">
              <w:rPr>
                <w:rFonts w:hint="eastAsia"/>
                <w:sz w:val="15"/>
                <w:szCs w:val="15"/>
              </w:rPr>
              <w:t>表结构</w:t>
            </w:r>
          </w:p>
          <w:p w14:paraId="0CF65CC3" w14:textId="77777777" w:rsidR="00C95232" w:rsidRPr="00C95232" w:rsidRDefault="00C95232" w:rsidP="00C95232">
            <w:pPr>
              <w:rPr>
                <w:sz w:val="15"/>
                <w:szCs w:val="15"/>
              </w:rPr>
            </w:pPr>
            <w:r w:rsidRPr="00C95232">
              <w:rPr>
                <w:sz w:val="15"/>
                <w:szCs w:val="15"/>
              </w:rPr>
              <w:t>drop table if exists `user`;</w:t>
            </w:r>
          </w:p>
          <w:p w14:paraId="625161C1" w14:textId="77777777" w:rsidR="00C95232" w:rsidRPr="00C95232" w:rsidRDefault="00C95232" w:rsidP="00C95232">
            <w:pPr>
              <w:rPr>
                <w:sz w:val="15"/>
                <w:szCs w:val="15"/>
              </w:rPr>
            </w:pPr>
            <w:r w:rsidRPr="00C95232">
              <w:rPr>
                <w:sz w:val="15"/>
                <w:szCs w:val="15"/>
              </w:rPr>
              <w:t>create table `user`</w:t>
            </w:r>
          </w:p>
          <w:p w14:paraId="67201CCD" w14:textId="77777777" w:rsidR="00C95232" w:rsidRPr="00C95232" w:rsidRDefault="00C95232" w:rsidP="00C95232">
            <w:pPr>
              <w:rPr>
                <w:sz w:val="15"/>
                <w:szCs w:val="15"/>
              </w:rPr>
            </w:pPr>
            <w:r w:rsidRPr="00C95232">
              <w:rPr>
                <w:sz w:val="15"/>
                <w:szCs w:val="15"/>
              </w:rPr>
              <w:t>(</w:t>
            </w:r>
          </w:p>
          <w:p w14:paraId="55FDCFB2" w14:textId="77777777" w:rsidR="00C95232" w:rsidRPr="00C95232" w:rsidRDefault="00C95232" w:rsidP="00C95232">
            <w:pPr>
              <w:rPr>
                <w:sz w:val="15"/>
                <w:szCs w:val="15"/>
              </w:rPr>
            </w:pPr>
            <w:r w:rsidRPr="00C95232">
              <w:rPr>
                <w:rFonts w:hint="eastAsia"/>
                <w:sz w:val="15"/>
                <w:szCs w:val="15"/>
              </w:rPr>
              <w:t xml:space="preserve">    `id`                int(10) unsigned    not null auto_increment comment '</w:t>
            </w:r>
            <w:r w:rsidRPr="00C95232">
              <w:rPr>
                <w:rFonts w:hint="eastAsia"/>
                <w:sz w:val="15"/>
                <w:szCs w:val="15"/>
              </w:rPr>
              <w:t>用户</w:t>
            </w:r>
            <w:r w:rsidRPr="00C95232">
              <w:rPr>
                <w:rFonts w:hint="eastAsia"/>
                <w:sz w:val="15"/>
                <w:szCs w:val="15"/>
              </w:rPr>
              <w:t>ID',</w:t>
            </w:r>
          </w:p>
          <w:p w14:paraId="0515B6BC" w14:textId="77777777" w:rsidR="00C95232" w:rsidRPr="00C95232" w:rsidRDefault="00C95232" w:rsidP="00C95232">
            <w:pPr>
              <w:rPr>
                <w:sz w:val="15"/>
                <w:szCs w:val="15"/>
              </w:rPr>
            </w:pPr>
            <w:r w:rsidRPr="00C95232">
              <w:rPr>
                <w:rFonts w:hint="eastAsia"/>
                <w:sz w:val="15"/>
                <w:szCs w:val="15"/>
              </w:rPr>
              <w:t xml:space="preserve">    `username`          varchar(50)         not null default '' comment '</w:t>
            </w:r>
            <w:r w:rsidRPr="00C95232">
              <w:rPr>
                <w:rFonts w:hint="eastAsia"/>
                <w:sz w:val="15"/>
                <w:szCs w:val="15"/>
              </w:rPr>
              <w:t>用户名</w:t>
            </w:r>
            <w:r w:rsidRPr="00C95232">
              <w:rPr>
                <w:rFonts w:hint="eastAsia"/>
                <w:sz w:val="15"/>
                <w:szCs w:val="15"/>
              </w:rPr>
              <w:t>',</w:t>
            </w:r>
          </w:p>
          <w:p w14:paraId="2D100052" w14:textId="77777777" w:rsidR="00C95232" w:rsidRPr="00C95232" w:rsidRDefault="00C95232" w:rsidP="00C95232">
            <w:pPr>
              <w:rPr>
                <w:sz w:val="15"/>
                <w:szCs w:val="15"/>
              </w:rPr>
            </w:pPr>
            <w:r w:rsidRPr="00C95232">
              <w:rPr>
                <w:rFonts w:hint="eastAsia"/>
                <w:sz w:val="15"/>
                <w:szCs w:val="15"/>
              </w:rPr>
              <w:lastRenderedPageBreak/>
              <w:t xml:space="preserve">    `email`             varchar(50)         not null default '' comment '</w:t>
            </w:r>
            <w:r w:rsidRPr="00C95232">
              <w:rPr>
                <w:rFonts w:hint="eastAsia"/>
                <w:sz w:val="15"/>
                <w:szCs w:val="15"/>
              </w:rPr>
              <w:t>用户邮箱</w:t>
            </w:r>
            <w:r w:rsidRPr="00C95232">
              <w:rPr>
                <w:rFonts w:hint="eastAsia"/>
                <w:sz w:val="15"/>
                <w:szCs w:val="15"/>
              </w:rPr>
              <w:t>',</w:t>
            </w:r>
          </w:p>
          <w:p w14:paraId="59E92234" w14:textId="77777777" w:rsidR="00C95232" w:rsidRPr="00C95232" w:rsidRDefault="00C95232" w:rsidP="00C95232">
            <w:pPr>
              <w:rPr>
                <w:sz w:val="15"/>
                <w:szCs w:val="15"/>
              </w:rPr>
            </w:pPr>
            <w:r w:rsidRPr="00C95232">
              <w:rPr>
                <w:rFonts w:hint="eastAsia"/>
                <w:sz w:val="15"/>
                <w:szCs w:val="15"/>
              </w:rPr>
              <w:t xml:space="preserve">    `email_is_verified` tinyint(1) unsigned not null default 0 comment '</w:t>
            </w:r>
            <w:r w:rsidRPr="00C95232">
              <w:rPr>
                <w:rFonts w:hint="eastAsia"/>
                <w:sz w:val="15"/>
                <w:szCs w:val="15"/>
              </w:rPr>
              <w:t>邮箱是否校验</w:t>
            </w:r>
            <w:r w:rsidRPr="00C95232">
              <w:rPr>
                <w:rFonts w:hint="eastAsia"/>
                <w:sz w:val="15"/>
                <w:szCs w:val="15"/>
              </w:rPr>
              <w:t xml:space="preserve">: 0 </w:t>
            </w:r>
            <w:r w:rsidRPr="00C95232">
              <w:rPr>
                <w:rFonts w:hint="eastAsia"/>
                <w:sz w:val="15"/>
                <w:szCs w:val="15"/>
              </w:rPr>
              <w:t>未校验</w:t>
            </w:r>
            <w:r w:rsidRPr="00C95232">
              <w:rPr>
                <w:rFonts w:hint="eastAsia"/>
                <w:sz w:val="15"/>
                <w:szCs w:val="15"/>
              </w:rPr>
              <w:t xml:space="preserve"> 1 </w:t>
            </w:r>
            <w:r w:rsidRPr="00C95232">
              <w:rPr>
                <w:rFonts w:hint="eastAsia"/>
                <w:sz w:val="15"/>
                <w:szCs w:val="15"/>
              </w:rPr>
              <w:t>已校验</w:t>
            </w:r>
            <w:r w:rsidRPr="00C95232">
              <w:rPr>
                <w:rFonts w:hint="eastAsia"/>
                <w:sz w:val="15"/>
                <w:szCs w:val="15"/>
              </w:rPr>
              <w:t>',</w:t>
            </w:r>
          </w:p>
          <w:p w14:paraId="5FD20B9E" w14:textId="77777777" w:rsidR="00C95232" w:rsidRPr="00C95232" w:rsidRDefault="00C95232" w:rsidP="00C95232">
            <w:pPr>
              <w:rPr>
                <w:sz w:val="15"/>
                <w:szCs w:val="15"/>
              </w:rPr>
            </w:pPr>
            <w:r w:rsidRPr="00C95232">
              <w:rPr>
                <w:rFonts w:hint="eastAsia"/>
                <w:sz w:val="15"/>
                <w:szCs w:val="15"/>
              </w:rPr>
              <w:t xml:space="preserve">    `email_verified_at` int(10) unsigned    not null default 0 comment '</w:t>
            </w:r>
            <w:r w:rsidRPr="00C95232">
              <w:rPr>
                <w:rFonts w:hint="eastAsia"/>
                <w:sz w:val="15"/>
                <w:szCs w:val="15"/>
              </w:rPr>
              <w:t>邮箱校验时间戳</w:t>
            </w:r>
            <w:r w:rsidRPr="00C95232">
              <w:rPr>
                <w:rFonts w:hint="eastAsia"/>
                <w:sz w:val="15"/>
                <w:szCs w:val="15"/>
              </w:rPr>
              <w:t>',</w:t>
            </w:r>
          </w:p>
          <w:p w14:paraId="1814875D" w14:textId="77777777" w:rsidR="00C95232" w:rsidRPr="00C95232" w:rsidRDefault="00C95232" w:rsidP="00C95232">
            <w:pPr>
              <w:rPr>
                <w:sz w:val="15"/>
                <w:szCs w:val="15"/>
              </w:rPr>
            </w:pPr>
            <w:r w:rsidRPr="00C95232">
              <w:rPr>
                <w:rFonts w:hint="eastAsia"/>
                <w:sz w:val="15"/>
                <w:szCs w:val="15"/>
              </w:rPr>
              <w:t xml:space="preserve">    `password`          char(32)            not null default '' comment '</w:t>
            </w:r>
            <w:r w:rsidRPr="00C95232">
              <w:rPr>
                <w:rFonts w:hint="eastAsia"/>
                <w:sz w:val="15"/>
                <w:szCs w:val="15"/>
              </w:rPr>
              <w:t>用户密码</w:t>
            </w:r>
            <w:r w:rsidRPr="00C95232">
              <w:rPr>
                <w:rFonts w:hint="eastAsia"/>
                <w:sz w:val="15"/>
                <w:szCs w:val="15"/>
              </w:rPr>
              <w:t xml:space="preserve">, MD5 </w:t>
            </w:r>
            <w:r w:rsidRPr="00C95232">
              <w:rPr>
                <w:rFonts w:hint="eastAsia"/>
                <w:sz w:val="15"/>
                <w:szCs w:val="15"/>
              </w:rPr>
              <w:t>固定长度</w:t>
            </w:r>
            <w:r w:rsidRPr="00C95232">
              <w:rPr>
                <w:rFonts w:hint="eastAsia"/>
                <w:sz w:val="15"/>
                <w:szCs w:val="15"/>
              </w:rPr>
              <w:t xml:space="preserve"> 32 </w:t>
            </w:r>
            <w:r w:rsidRPr="00C95232">
              <w:rPr>
                <w:rFonts w:hint="eastAsia"/>
                <w:sz w:val="15"/>
                <w:szCs w:val="15"/>
              </w:rPr>
              <w:t>位</w:t>
            </w:r>
            <w:r w:rsidRPr="00C95232">
              <w:rPr>
                <w:rFonts w:hint="eastAsia"/>
                <w:sz w:val="15"/>
                <w:szCs w:val="15"/>
              </w:rPr>
              <w:t>',</w:t>
            </w:r>
          </w:p>
          <w:p w14:paraId="6699C1E4" w14:textId="77777777" w:rsidR="00C95232" w:rsidRPr="00C95232" w:rsidRDefault="00C95232" w:rsidP="00C95232">
            <w:pPr>
              <w:rPr>
                <w:sz w:val="15"/>
                <w:szCs w:val="15"/>
              </w:rPr>
            </w:pPr>
            <w:r w:rsidRPr="00C95232">
              <w:rPr>
                <w:rFonts w:hint="eastAsia"/>
                <w:sz w:val="15"/>
                <w:szCs w:val="15"/>
              </w:rPr>
              <w:t xml:space="preserve">    `mobile`            varchar(30)         not null default '' comment '</w:t>
            </w:r>
            <w:r w:rsidRPr="00C95232">
              <w:rPr>
                <w:rFonts w:hint="eastAsia"/>
                <w:sz w:val="15"/>
                <w:szCs w:val="15"/>
              </w:rPr>
              <w:t>用户手机号</w:t>
            </w:r>
            <w:r w:rsidRPr="00C95232">
              <w:rPr>
                <w:rFonts w:hint="eastAsia"/>
                <w:sz w:val="15"/>
                <w:szCs w:val="15"/>
              </w:rPr>
              <w:t>',</w:t>
            </w:r>
          </w:p>
          <w:p w14:paraId="33B03021" w14:textId="77777777" w:rsidR="00C95232" w:rsidRPr="00C95232" w:rsidRDefault="00C95232" w:rsidP="00C95232">
            <w:pPr>
              <w:rPr>
                <w:sz w:val="15"/>
                <w:szCs w:val="15"/>
              </w:rPr>
            </w:pPr>
            <w:r w:rsidRPr="00C95232">
              <w:rPr>
                <w:rFonts w:hint="eastAsia"/>
                <w:sz w:val="15"/>
                <w:szCs w:val="15"/>
              </w:rPr>
              <w:t xml:space="preserve">    `fax`               varchar(30)         not null default '' comment '</w:t>
            </w:r>
            <w:r w:rsidRPr="00C95232">
              <w:rPr>
                <w:rFonts w:hint="eastAsia"/>
                <w:sz w:val="15"/>
                <w:szCs w:val="15"/>
              </w:rPr>
              <w:t>用户传真号</w:t>
            </w:r>
            <w:r w:rsidRPr="00C95232">
              <w:rPr>
                <w:rFonts w:hint="eastAsia"/>
                <w:sz w:val="15"/>
                <w:szCs w:val="15"/>
              </w:rPr>
              <w:t>',</w:t>
            </w:r>
          </w:p>
          <w:p w14:paraId="093335D6" w14:textId="77777777" w:rsidR="00C95232" w:rsidRPr="00C95232" w:rsidRDefault="00C95232" w:rsidP="00C95232">
            <w:pPr>
              <w:rPr>
                <w:sz w:val="15"/>
                <w:szCs w:val="15"/>
              </w:rPr>
            </w:pPr>
            <w:r w:rsidRPr="00C95232">
              <w:rPr>
                <w:rFonts w:hint="eastAsia"/>
                <w:sz w:val="15"/>
                <w:szCs w:val="15"/>
              </w:rPr>
              <w:t xml:space="preserve">    `wechat`            varchar(30)         not null default '' comment '</w:t>
            </w:r>
            <w:r w:rsidRPr="00C95232">
              <w:rPr>
                <w:rFonts w:hint="eastAsia"/>
                <w:sz w:val="15"/>
                <w:szCs w:val="15"/>
              </w:rPr>
              <w:t>用户微信号</w:t>
            </w:r>
            <w:r w:rsidRPr="00C95232">
              <w:rPr>
                <w:rFonts w:hint="eastAsia"/>
                <w:sz w:val="15"/>
                <w:szCs w:val="15"/>
              </w:rPr>
              <w:t>',</w:t>
            </w:r>
          </w:p>
          <w:p w14:paraId="0CA51009" w14:textId="77777777" w:rsidR="00C95232" w:rsidRPr="00C95232" w:rsidRDefault="00C95232" w:rsidP="00C95232">
            <w:pPr>
              <w:rPr>
                <w:sz w:val="15"/>
                <w:szCs w:val="15"/>
              </w:rPr>
            </w:pPr>
            <w:r w:rsidRPr="00C95232">
              <w:rPr>
                <w:rFonts w:hint="eastAsia"/>
                <w:sz w:val="15"/>
                <w:szCs w:val="15"/>
              </w:rPr>
              <w:t xml:space="preserve">    `gender`            tinyint(1) unsigned not null default 0 comment '</w:t>
            </w:r>
            <w:r w:rsidRPr="00C95232">
              <w:rPr>
                <w:rFonts w:hint="eastAsia"/>
                <w:sz w:val="15"/>
                <w:szCs w:val="15"/>
              </w:rPr>
              <w:t>用户性别</w:t>
            </w:r>
            <w:r w:rsidRPr="00C95232">
              <w:rPr>
                <w:rFonts w:hint="eastAsia"/>
                <w:sz w:val="15"/>
                <w:szCs w:val="15"/>
              </w:rPr>
              <w:t xml:space="preserve">: 0 </w:t>
            </w:r>
            <w:r w:rsidRPr="00C95232">
              <w:rPr>
                <w:rFonts w:hint="eastAsia"/>
                <w:sz w:val="15"/>
                <w:szCs w:val="15"/>
              </w:rPr>
              <w:t>男</w:t>
            </w:r>
            <w:r w:rsidRPr="00C95232">
              <w:rPr>
                <w:rFonts w:hint="eastAsia"/>
                <w:sz w:val="15"/>
                <w:szCs w:val="15"/>
              </w:rPr>
              <w:t xml:space="preserve"> 1 </w:t>
            </w:r>
            <w:r w:rsidRPr="00C95232">
              <w:rPr>
                <w:rFonts w:hint="eastAsia"/>
                <w:sz w:val="15"/>
                <w:szCs w:val="15"/>
              </w:rPr>
              <w:t>女</w:t>
            </w:r>
            <w:r w:rsidRPr="00C95232">
              <w:rPr>
                <w:rFonts w:hint="eastAsia"/>
                <w:sz w:val="15"/>
                <w:szCs w:val="15"/>
              </w:rPr>
              <w:t>',</w:t>
            </w:r>
          </w:p>
          <w:p w14:paraId="3364F313" w14:textId="77777777" w:rsidR="00C95232" w:rsidRPr="00C95232" w:rsidRDefault="00C95232" w:rsidP="00C95232">
            <w:pPr>
              <w:rPr>
                <w:sz w:val="15"/>
                <w:szCs w:val="15"/>
              </w:rPr>
            </w:pPr>
            <w:r w:rsidRPr="00C95232">
              <w:rPr>
                <w:rFonts w:hint="eastAsia"/>
                <w:sz w:val="15"/>
                <w:szCs w:val="15"/>
              </w:rPr>
              <w:t xml:space="preserve">    `address`           varchar(50)         not null default '' comment '</w:t>
            </w:r>
            <w:r w:rsidRPr="00C95232">
              <w:rPr>
                <w:rFonts w:hint="eastAsia"/>
                <w:sz w:val="15"/>
                <w:szCs w:val="15"/>
              </w:rPr>
              <w:t>用户住址</w:t>
            </w:r>
            <w:r w:rsidRPr="00C95232">
              <w:rPr>
                <w:rFonts w:hint="eastAsia"/>
                <w:sz w:val="15"/>
                <w:szCs w:val="15"/>
              </w:rPr>
              <w:t>',</w:t>
            </w:r>
          </w:p>
          <w:p w14:paraId="42CDF685" w14:textId="77777777" w:rsidR="00C95232" w:rsidRPr="00C95232" w:rsidRDefault="00C95232" w:rsidP="00C95232">
            <w:pPr>
              <w:rPr>
                <w:sz w:val="15"/>
                <w:szCs w:val="15"/>
              </w:rPr>
            </w:pPr>
            <w:r w:rsidRPr="00C95232">
              <w:rPr>
                <w:rFonts w:hint="eastAsia"/>
                <w:sz w:val="15"/>
                <w:szCs w:val="15"/>
              </w:rPr>
              <w:t xml:space="preserve">    `reg_date`          int(10) unsigned    not null default 0 comment '</w:t>
            </w:r>
            <w:r w:rsidRPr="00C95232">
              <w:rPr>
                <w:rFonts w:hint="eastAsia"/>
                <w:sz w:val="15"/>
                <w:szCs w:val="15"/>
              </w:rPr>
              <w:t>用户注册时间戳</w:t>
            </w:r>
            <w:r w:rsidRPr="00C95232">
              <w:rPr>
                <w:rFonts w:hint="eastAsia"/>
                <w:sz w:val="15"/>
                <w:szCs w:val="15"/>
              </w:rPr>
              <w:t>',</w:t>
            </w:r>
          </w:p>
          <w:p w14:paraId="72772541" w14:textId="77777777" w:rsidR="00C95232" w:rsidRPr="00C95232" w:rsidRDefault="00C95232" w:rsidP="00C95232">
            <w:pPr>
              <w:rPr>
                <w:sz w:val="15"/>
                <w:szCs w:val="15"/>
              </w:rPr>
            </w:pPr>
            <w:r w:rsidRPr="00C95232">
              <w:rPr>
                <w:rFonts w:hint="eastAsia"/>
                <w:sz w:val="15"/>
                <w:szCs w:val="15"/>
              </w:rPr>
              <w:t xml:space="preserve">    `last_login_date`   int(10) unsigned    not null default 0 comment '</w:t>
            </w:r>
            <w:r w:rsidRPr="00C95232">
              <w:rPr>
                <w:rFonts w:hint="eastAsia"/>
                <w:sz w:val="15"/>
                <w:szCs w:val="15"/>
              </w:rPr>
              <w:t>用户最后登录时间戳</w:t>
            </w:r>
            <w:r w:rsidRPr="00C95232">
              <w:rPr>
                <w:rFonts w:hint="eastAsia"/>
                <w:sz w:val="15"/>
                <w:szCs w:val="15"/>
              </w:rPr>
              <w:t>',</w:t>
            </w:r>
          </w:p>
          <w:p w14:paraId="5FDD1FC1" w14:textId="77777777" w:rsidR="00C95232" w:rsidRPr="00C95232" w:rsidRDefault="00C95232" w:rsidP="00C95232">
            <w:pPr>
              <w:rPr>
                <w:sz w:val="15"/>
                <w:szCs w:val="15"/>
              </w:rPr>
            </w:pPr>
            <w:r w:rsidRPr="00C95232">
              <w:rPr>
                <w:sz w:val="15"/>
                <w:szCs w:val="15"/>
              </w:rPr>
              <w:t xml:space="preserve">    primary key (id)</w:t>
            </w:r>
          </w:p>
          <w:p w14:paraId="411813BE" w14:textId="77777777" w:rsidR="00C95232" w:rsidRPr="00C95232" w:rsidRDefault="00C95232" w:rsidP="00C95232">
            <w:pPr>
              <w:rPr>
                <w:sz w:val="15"/>
                <w:szCs w:val="15"/>
              </w:rPr>
            </w:pPr>
            <w:r w:rsidRPr="00C95232">
              <w:rPr>
                <w:sz w:val="15"/>
                <w:szCs w:val="15"/>
              </w:rPr>
              <w:t>);</w:t>
            </w:r>
          </w:p>
          <w:p w14:paraId="53BA37B0" w14:textId="77777777" w:rsidR="00C95232" w:rsidRPr="00C95232" w:rsidRDefault="00C95232" w:rsidP="00C95232">
            <w:pPr>
              <w:rPr>
                <w:sz w:val="15"/>
                <w:szCs w:val="15"/>
              </w:rPr>
            </w:pPr>
          </w:p>
          <w:p w14:paraId="29F748B6"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category </w:t>
            </w:r>
            <w:r w:rsidRPr="00C95232">
              <w:rPr>
                <w:rFonts w:hint="eastAsia"/>
                <w:sz w:val="15"/>
                <w:szCs w:val="15"/>
              </w:rPr>
              <w:t>表结构</w:t>
            </w:r>
          </w:p>
          <w:p w14:paraId="0EAD2591" w14:textId="77777777" w:rsidR="00C95232" w:rsidRPr="00C95232" w:rsidRDefault="00C95232" w:rsidP="00C95232">
            <w:pPr>
              <w:rPr>
                <w:sz w:val="15"/>
                <w:szCs w:val="15"/>
              </w:rPr>
            </w:pPr>
            <w:r w:rsidRPr="00C95232">
              <w:rPr>
                <w:sz w:val="15"/>
                <w:szCs w:val="15"/>
              </w:rPr>
              <w:t>drop table if exists `category`;</w:t>
            </w:r>
          </w:p>
          <w:p w14:paraId="2386EF0A" w14:textId="77777777" w:rsidR="00C95232" w:rsidRPr="00C95232" w:rsidRDefault="00C95232" w:rsidP="00C95232">
            <w:pPr>
              <w:rPr>
                <w:sz w:val="15"/>
                <w:szCs w:val="15"/>
              </w:rPr>
            </w:pPr>
            <w:r w:rsidRPr="00C95232">
              <w:rPr>
                <w:sz w:val="15"/>
                <w:szCs w:val="15"/>
              </w:rPr>
              <w:t>create table `category`</w:t>
            </w:r>
          </w:p>
          <w:p w14:paraId="0A8D116D" w14:textId="77777777" w:rsidR="00C95232" w:rsidRPr="00C95232" w:rsidRDefault="00C95232" w:rsidP="00C95232">
            <w:pPr>
              <w:rPr>
                <w:sz w:val="15"/>
                <w:szCs w:val="15"/>
              </w:rPr>
            </w:pPr>
            <w:r w:rsidRPr="00C95232">
              <w:rPr>
                <w:sz w:val="15"/>
                <w:szCs w:val="15"/>
              </w:rPr>
              <w:t>(</w:t>
            </w:r>
          </w:p>
          <w:p w14:paraId="60E23E50" w14:textId="77777777" w:rsidR="00C95232" w:rsidRPr="00C95232" w:rsidRDefault="00C95232" w:rsidP="00C95232">
            <w:pPr>
              <w:rPr>
                <w:sz w:val="15"/>
                <w:szCs w:val="15"/>
              </w:rPr>
            </w:pPr>
            <w:r w:rsidRPr="00C95232">
              <w:rPr>
                <w:rFonts w:hint="eastAsia"/>
                <w:sz w:val="15"/>
                <w:szCs w:val="15"/>
              </w:rPr>
              <w:t xml:space="preserve">    `id`           smallint(6) unsigned not null auto_increment comment '</w:t>
            </w:r>
            <w:r w:rsidRPr="00C95232">
              <w:rPr>
                <w:rFonts w:hint="eastAsia"/>
                <w:sz w:val="15"/>
                <w:szCs w:val="15"/>
              </w:rPr>
              <w:t>分类</w:t>
            </w:r>
            <w:r w:rsidRPr="00C95232">
              <w:rPr>
                <w:rFonts w:hint="eastAsia"/>
                <w:sz w:val="15"/>
                <w:szCs w:val="15"/>
              </w:rPr>
              <w:t>ID',</w:t>
            </w:r>
          </w:p>
          <w:p w14:paraId="627D7A59" w14:textId="77777777" w:rsidR="00C95232" w:rsidRPr="00C95232" w:rsidRDefault="00C95232" w:rsidP="00C95232">
            <w:pPr>
              <w:rPr>
                <w:sz w:val="15"/>
                <w:szCs w:val="15"/>
              </w:rPr>
            </w:pPr>
            <w:r w:rsidRPr="00C95232">
              <w:rPr>
                <w:rFonts w:hint="eastAsia"/>
                <w:sz w:val="15"/>
                <w:szCs w:val="15"/>
              </w:rPr>
              <w:t xml:space="preserve">    `reid`         smallint(6) unsigned not null default 0 comment '</w:t>
            </w:r>
            <w:r w:rsidRPr="00C95232">
              <w:rPr>
                <w:rFonts w:hint="eastAsia"/>
                <w:sz w:val="15"/>
                <w:szCs w:val="15"/>
              </w:rPr>
              <w:t>父类</w:t>
            </w:r>
            <w:r w:rsidRPr="00C95232">
              <w:rPr>
                <w:rFonts w:hint="eastAsia"/>
                <w:sz w:val="15"/>
                <w:szCs w:val="15"/>
              </w:rPr>
              <w:t>ID',</w:t>
            </w:r>
          </w:p>
          <w:p w14:paraId="02CB88C5" w14:textId="77777777" w:rsidR="00C95232" w:rsidRPr="00C95232" w:rsidRDefault="00C95232" w:rsidP="00C95232">
            <w:pPr>
              <w:rPr>
                <w:sz w:val="15"/>
                <w:szCs w:val="15"/>
              </w:rPr>
            </w:pPr>
            <w:r w:rsidRPr="00C95232">
              <w:rPr>
                <w:rFonts w:hint="eastAsia"/>
                <w:sz w:val="15"/>
                <w:szCs w:val="15"/>
              </w:rPr>
              <w:t xml:space="preserve">    `name`         varchar(250)         not null default '' comment '</w:t>
            </w:r>
            <w:r w:rsidRPr="00C95232">
              <w:rPr>
                <w:rFonts w:hint="eastAsia"/>
                <w:sz w:val="15"/>
                <w:szCs w:val="15"/>
              </w:rPr>
              <w:t>分类名称</w:t>
            </w:r>
            <w:r w:rsidRPr="00C95232">
              <w:rPr>
                <w:rFonts w:hint="eastAsia"/>
                <w:sz w:val="15"/>
                <w:szCs w:val="15"/>
              </w:rPr>
              <w:t>',</w:t>
            </w:r>
          </w:p>
          <w:p w14:paraId="554A9846" w14:textId="77777777" w:rsidR="00C95232" w:rsidRPr="00C95232" w:rsidRDefault="00C95232" w:rsidP="00C95232">
            <w:pPr>
              <w:rPr>
                <w:sz w:val="15"/>
                <w:szCs w:val="15"/>
              </w:rPr>
            </w:pPr>
            <w:r w:rsidRPr="00C95232">
              <w:rPr>
                <w:rFonts w:hint="eastAsia"/>
                <w:sz w:val="15"/>
                <w:szCs w:val="15"/>
              </w:rPr>
              <w:t xml:space="preserve">    `pinyin`       varchar(250)         not null default '' comment '</w:t>
            </w:r>
            <w:r w:rsidRPr="00C95232">
              <w:rPr>
                <w:rFonts w:hint="eastAsia"/>
                <w:sz w:val="15"/>
                <w:szCs w:val="15"/>
              </w:rPr>
              <w:t>分类拼音</w:t>
            </w:r>
            <w:r w:rsidRPr="00C95232">
              <w:rPr>
                <w:rFonts w:hint="eastAsia"/>
                <w:sz w:val="15"/>
                <w:szCs w:val="15"/>
              </w:rPr>
              <w:t>',</w:t>
            </w:r>
          </w:p>
          <w:p w14:paraId="29C0A3CE" w14:textId="77777777" w:rsidR="00C95232" w:rsidRPr="00C95232" w:rsidRDefault="00C95232" w:rsidP="00C95232">
            <w:pPr>
              <w:rPr>
                <w:sz w:val="15"/>
                <w:szCs w:val="15"/>
              </w:rPr>
            </w:pPr>
            <w:r w:rsidRPr="00C95232">
              <w:rPr>
                <w:rFonts w:hint="eastAsia"/>
                <w:sz w:val="15"/>
                <w:szCs w:val="15"/>
              </w:rPr>
              <w:t xml:space="preserve">    `title`        varchar(250)         not null default '' comment '</w:t>
            </w:r>
            <w:r w:rsidRPr="00C95232">
              <w:rPr>
                <w:rFonts w:hint="eastAsia"/>
                <w:sz w:val="15"/>
                <w:szCs w:val="15"/>
              </w:rPr>
              <w:t>分类标题</w:t>
            </w:r>
            <w:r w:rsidRPr="00C95232">
              <w:rPr>
                <w:rFonts w:hint="eastAsia"/>
                <w:sz w:val="15"/>
                <w:szCs w:val="15"/>
              </w:rPr>
              <w:t>',</w:t>
            </w:r>
          </w:p>
          <w:p w14:paraId="5E58CF4E" w14:textId="77777777" w:rsidR="00C95232" w:rsidRPr="00C95232" w:rsidRDefault="00C95232" w:rsidP="00C95232">
            <w:pPr>
              <w:rPr>
                <w:sz w:val="15"/>
                <w:szCs w:val="15"/>
              </w:rPr>
            </w:pPr>
            <w:r w:rsidRPr="00C95232">
              <w:rPr>
                <w:rFonts w:hint="eastAsia"/>
                <w:sz w:val="15"/>
                <w:szCs w:val="15"/>
              </w:rPr>
              <w:t xml:space="preserve">    `keywords`     varchar(250)         not null default '' comment '</w:t>
            </w:r>
            <w:r w:rsidRPr="00C95232">
              <w:rPr>
                <w:rFonts w:hint="eastAsia"/>
                <w:sz w:val="15"/>
                <w:szCs w:val="15"/>
              </w:rPr>
              <w:t>分类关键词</w:t>
            </w:r>
            <w:r w:rsidRPr="00C95232">
              <w:rPr>
                <w:rFonts w:hint="eastAsia"/>
                <w:sz w:val="15"/>
                <w:szCs w:val="15"/>
              </w:rPr>
              <w:t>',</w:t>
            </w:r>
          </w:p>
          <w:p w14:paraId="1015C964" w14:textId="77777777" w:rsidR="00C95232" w:rsidRPr="00C95232" w:rsidRDefault="00C95232" w:rsidP="00C95232">
            <w:pPr>
              <w:rPr>
                <w:sz w:val="15"/>
                <w:szCs w:val="15"/>
              </w:rPr>
            </w:pPr>
            <w:r w:rsidRPr="00C95232">
              <w:rPr>
                <w:rFonts w:hint="eastAsia"/>
                <w:sz w:val="15"/>
                <w:szCs w:val="15"/>
              </w:rPr>
              <w:t xml:space="preserve">    `description`  varchar(250)         not null default '' comment '</w:t>
            </w:r>
            <w:r w:rsidRPr="00C95232">
              <w:rPr>
                <w:rFonts w:hint="eastAsia"/>
                <w:sz w:val="15"/>
                <w:szCs w:val="15"/>
              </w:rPr>
              <w:t>分类描述</w:t>
            </w:r>
            <w:r w:rsidRPr="00C95232">
              <w:rPr>
                <w:rFonts w:hint="eastAsia"/>
                <w:sz w:val="15"/>
                <w:szCs w:val="15"/>
              </w:rPr>
              <w:t>',</w:t>
            </w:r>
          </w:p>
          <w:p w14:paraId="2EDBC3F1" w14:textId="77777777" w:rsidR="00C95232" w:rsidRPr="00C95232" w:rsidRDefault="00C95232" w:rsidP="00C95232">
            <w:pPr>
              <w:rPr>
                <w:sz w:val="15"/>
                <w:szCs w:val="15"/>
              </w:rPr>
            </w:pPr>
            <w:r w:rsidRPr="00C95232">
              <w:rPr>
                <w:rFonts w:hint="eastAsia"/>
                <w:sz w:val="15"/>
                <w:szCs w:val="15"/>
              </w:rPr>
              <w:t xml:space="preserve">    `introduction` varchar(250)         not null default '' comment '</w:t>
            </w:r>
            <w:r w:rsidRPr="00C95232">
              <w:rPr>
                <w:rFonts w:hint="eastAsia"/>
                <w:sz w:val="15"/>
                <w:szCs w:val="15"/>
              </w:rPr>
              <w:t>分类介绍</w:t>
            </w:r>
            <w:r w:rsidRPr="00C95232">
              <w:rPr>
                <w:rFonts w:hint="eastAsia"/>
                <w:sz w:val="15"/>
                <w:szCs w:val="15"/>
              </w:rPr>
              <w:t>',</w:t>
            </w:r>
          </w:p>
          <w:p w14:paraId="3FF8BA62" w14:textId="77777777" w:rsidR="00C95232" w:rsidRPr="00C95232" w:rsidRDefault="00C95232" w:rsidP="00C95232">
            <w:pPr>
              <w:rPr>
                <w:sz w:val="15"/>
                <w:szCs w:val="15"/>
              </w:rPr>
            </w:pPr>
            <w:r w:rsidRPr="00C95232">
              <w:rPr>
                <w:rFonts w:hint="eastAsia"/>
                <w:sz w:val="15"/>
                <w:szCs w:val="15"/>
              </w:rPr>
              <w:t xml:space="preserve">    `is_show`      tinyint(1) unsigned  not null default 1 comment '</w:t>
            </w:r>
            <w:r w:rsidRPr="00C95232">
              <w:rPr>
                <w:rFonts w:hint="eastAsia"/>
                <w:sz w:val="15"/>
                <w:szCs w:val="15"/>
              </w:rPr>
              <w:t>是否展示</w:t>
            </w:r>
            <w:r w:rsidRPr="00C95232">
              <w:rPr>
                <w:rFonts w:hint="eastAsia"/>
                <w:sz w:val="15"/>
                <w:szCs w:val="15"/>
              </w:rPr>
              <w:t xml:space="preserve">: 1 </w:t>
            </w:r>
            <w:r w:rsidRPr="00C95232">
              <w:rPr>
                <w:rFonts w:hint="eastAsia"/>
                <w:sz w:val="15"/>
                <w:szCs w:val="15"/>
              </w:rPr>
              <w:t>展示</w:t>
            </w:r>
            <w:r w:rsidRPr="00C95232">
              <w:rPr>
                <w:rFonts w:hint="eastAsia"/>
                <w:sz w:val="15"/>
                <w:szCs w:val="15"/>
              </w:rPr>
              <w:t xml:space="preserve"> 0 </w:t>
            </w:r>
            <w:r w:rsidRPr="00C95232">
              <w:rPr>
                <w:rFonts w:hint="eastAsia"/>
                <w:sz w:val="15"/>
                <w:szCs w:val="15"/>
              </w:rPr>
              <w:t>不展示</w:t>
            </w:r>
            <w:r w:rsidRPr="00C95232">
              <w:rPr>
                <w:rFonts w:hint="eastAsia"/>
                <w:sz w:val="15"/>
                <w:szCs w:val="15"/>
              </w:rPr>
              <w:t>',</w:t>
            </w:r>
          </w:p>
          <w:p w14:paraId="44132688" w14:textId="77777777" w:rsidR="00C95232" w:rsidRPr="00C95232" w:rsidRDefault="00C95232" w:rsidP="00C95232">
            <w:pPr>
              <w:rPr>
                <w:sz w:val="15"/>
                <w:szCs w:val="15"/>
              </w:rPr>
            </w:pPr>
            <w:r w:rsidRPr="00C95232">
              <w:rPr>
                <w:rFonts w:hint="eastAsia"/>
                <w:sz w:val="15"/>
                <w:szCs w:val="15"/>
              </w:rPr>
              <w:t xml:space="preserve">    `litpic`       varchar(100)         not null default '' comment '</w:t>
            </w:r>
            <w:r w:rsidRPr="00C95232">
              <w:rPr>
                <w:rFonts w:hint="eastAsia"/>
                <w:sz w:val="15"/>
                <w:szCs w:val="15"/>
              </w:rPr>
              <w:t>分类缩略图</w:t>
            </w:r>
            <w:r w:rsidRPr="00C95232">
              <w:rPr>
                <w:rFonts w:hint="eastAsia"/>
                <w:sz w:val="15"/>
                <w:szCs w:val="15"/>
              </w:rPr>
              <w:t>',</w:t>
            </w:r>
          </w:p>
          <w:p w14:paraId="2DB9FC95" w14:textId="77777777" w:rsidR="00C95232" w:rsidRPr="00C95232" w:rsidRDefault="00C95232" w:rsidP="00C95232">
            <w:pPr>
              <w:rPr>
                <w:sz w:val="15"/>
                <w:szCs w:val="15"/>
              </w:rPr>
            </w:pPr>
            <w:r w:rsidRPr="00C95232">
              <w:rPr>
                <w:rFonts w:hint="eastAsia"/>
                <w:sz w:val="15"/>
                <w:szCs w:val="15"/>
              </w:rPr>
              <w:t xml:space="preserve">    `backpic`      varchar(100)         not null default '' comment '</w:t>
            </w:r>
            <w:r w:rsidRPr="00C95232">
              <w:rPr>
                <w:rFonts w:hint="eastAsia"/>
                <w:sz w:val="15"/>
                <w:szCs w:val="15"/>
              </w:rPr>
              <w:t>分类背景图</w:t>
            </w:r>
            <w:r w:rsidRPr="00C95232">
              <w:rPr>
                <w:rFonts w:hint="eastAsia"/>
                <w:sz w:val="15"/>
                <w:szCs w:val="15"/>
              </w:rPr>
              <w:t>',</w:t>
            </w:r>
          </w:p>
          <w:p w14:paraId="531BBD6A" w14:textId="77777777" w:rsidR="00C95232" w:rsidRPr="00C95232" w:rsidRDefault="00C95232" w:rsidP="00C95232">
            <w:pPr>
              <w:rPr>
                <w:sz w:val="15"/>
                <w:szCs w:val="15"/>
              </w:rPr>
            </w:pPr>
            <w:r w:rsidRPr="00C95232">
              <w:rPr>
                <w:rFonts w:hint="eastAsia"/>
                <w:sz w:val="15"/>
                <w:szCs w:val="15"/>
              </w:rPr>
              <w:t xml:space="preserve">    `content`      text comment '</w:t>
            </w:r>
            <w:r w:rsidRPr="00C95232">
              <w:rPr>
                <w:rFonts w:hint="eastAsia"/>
                <w:sz w:val="15"/>
                <w:szCs w:val="15"/>
              </w:rPr>
              <w:t>分类正文</w:t>
            </w:r>
            <w:r w:rsidRPr="00C95232">
              <w:rPr>
                <w:rFonts w:hint="eastAsia"/>
                <w:sz w:val="15"/>
                <w:szCs w:val="15"/>
              </w:rPr>
              <w:t>',</w:t>
            </w:r>
          </w:p>
          <w:p w14:paraId="6A3E6AD0"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分类主键</w:t>
            </w:r>
            <w:r w:rsidRPr="00C95232">
              <w:rPr>
                <w:rFonts w:hint="eastAsia"/>
                <w:sz w:val="15"/>
                <w:szCs w:val="15"/>
              </w:rPr>
              <w:t>'</w:t>
            </w:r>
          </w:p>
          <w:p w14:paraId="7794AF8F" w14:textId="77777777" w:rsidR="00C95232" w:rsidRPr="00C95232" w:rsidRDefault="00C95232" w:rsidP="00C95232">
            <w:pPr>
              <w:rPr>
                <w:sz w:val="15"/>
                <w:szCs w:val="15"/>
              </w:rPr>
            </w:pPr>
            <w:r w:rsidRPr="00C95232">
              <w:rPr>
                <w:sz w:val="15"/>
                <w:szCs w:val="15"/>
              </w:rPr>
              <w:t>);</w:t>
            </w:r>
          </w:p>
          <w:p w14:paraId="1E2006C6" w14:textId="77777777" w:rsidR="00C95232" w:rsidRPr="00C95232" w:rsidRDefault="00C95232" w:rsidP="00C95232">
            <w:pPr>
              <w:rPr>
                <w:sz w:val="15"/>
                <w:szCs w:val="15"/>
              </w:rPr>
            </w:pPr>
          </w:p>
          <w:p w14:paraId="4DB09D4A"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article </w:t>
            </w:r>
            <w:r w:rsidRPr="00C95232">
              <w:rPr>
                <w:rFonts w:hint="eastAsia"/>
                <w:sz w:val="15"/>
                <w:szCs w:val="15"/>
              </w:rPr>
              <w:t>文章表</w:t>
            </w:r>
          </w:p>
          <w:p w14:paraId="0B8F050A" w14:textId="77777777" w:rsidR="00C95232" w:rsidRPr="00C95232" w:rsidRDefault="00C95232" w:rsidP="00C95232">
            <w:pPr>
              <w:rPr>
                <w:sz w:val="15"/>
                <w:szCs w:val="15"/>
              </w:rPr>
            </w:pPr>
            <w:r w:rsidRPr="00C95232">
              <w:rPr>
                <w:sz w:val="15"/>
                <w:szCs w:val="15"/>
              </w:rPr>
              <w:t>drop table if exists `article`;</w:t>
            </w:r>
          </w:p>
          <w:p w14:paraId="08C10C5B" w14:textId="77777777" w:rsidR="00C95232" w:rsidRPr="00C95232" w:rsidRDefault="00C95232" w:rsidP="00C95232">
            <w:pPr>
              <w:rPr>
                <w:sz w:val="15"/>
                <w:szCs w:val="15"/>
              </w:rPr>
            </w:pPr>
            <w:r w:rsidRPr="00C95232">
              <w:rPr>
                <w:sz w:val="15"/>
                <w:szCs w:val="15"/>
              </w:rPr>
              <w:t>create table `article`</w:t>
            </w:r>
          </w:p>
          <w:p w14:paraId="7103A99D" w14:textId="77777777" w:rsidR="00C95232" w:rsidRPr="00C95232" w:rsidRDefault="00C95232" w:rsidP="00C95232">
            <w:pPr>
              <w:rPr>
                <w:sz w:val="15"/>
                <w:szCs w:val="15"/>
              </w:rPr>
            </w:pPr>
            <w:r w:rsidRPr="00C95232">
              <w:rPr>
                <w:sz w:val="15"/>
                <w:szCs w:val="15"/>
              </w:rPr>
              <w:t>(</w:t>
            </w:r>
          </w:p>
          <w:p w14:paraId="348EF2D5" w14:textId="77777777" w:rsidR="00C95232" w:rsidRPr="00C95232" w:rsidRDefault="00C95232" w:rsidP="00C95232">
            <w:pPr>
              <w:rPr>
                <w:sz w:val="15"/>
                <w:szCs w:val="15"/>
              </w:rPr>
            </w:pPr>
            <w:r w:rsidRPr="00C95232">
              <w:rPr>
                <w:rFonts w:hint="eastAsia"/>
                <w:sz w:val="15"/>
                <w:szCs w:val="15"/>
              </w:rPr>
              <w:t xml:space="preserve">    `id`          int(10) unsigned      not null auto_increment comment '</w:t>
            </w:r>
            <w:r w:rsidRPr="00C95232">
              <w:rPr>
                <w:rFonts w:hint="eastAsia"/>
                <w:sz w:val="15"/>
                <w:szCs w:val="15"/>
              </w:rPr>
              <w:t>文章</w:t>
            </w:r>
            <w:r w:rsidRPr="00C95232">
              <w:rPr>
                <w:rFonts w:hint="eastAsia"/>
                <w:sz w:val="15"/>
                <w:szCs w:val="15"/>
              </w:rPr>
              <w:t>ID',</w:t>
            </w:r>
          </w:p>
          <w:p w14:paraId="6B06A686" w14:textId="77777777" w:rsidR="00C95232" w:rsidRPr="00C95232" w:rsidRDefault="00C95232" w:rsidP="00C95232">
            <w:pPr>
              <w:rPr>
                <w:sz w:val="15"/>
                <w:szCs w:val="15"/>
              </w:rPr>
            </w:pPr>
            <w:r w:rsidRPr="00C95232">
              <w:rPr>
                <w:rFonts w:hint="eastAsia"/>
                <w:sz w:val="15"/>
                <w:szCs w:val="15"/>
              </w:rPr>
              <w:t xml:space="preserve">    `cate_id`     smallint(6) unsigned  not null default 0 comment '</w:t>
            </w:r>
            <w:r w:rsidRPr="00C95232">
              <w:rPr>
                <w:rFonts w:hint="eastAsia"/>
                <w:sz w:val="15"/>
                <w:szCs w:val="15"/>
              </w:rPr>
              <w:t>分类</w:t>
            </w:r>
            <w:r w:rsidRPr="00C95232">
              <w:rPr>
                <w:rFonts w:hint="eastAsia"/>
                <w:sz w:val="15"/>
                <w:szCs w:val="15"/>
              </w:rPr>
              <w:t>ID',</w:t>
            </w:r>
          </w:p>
          <w:p w14:paraId="792F5804" w14:textId="77777777" w:rsidR="00C95232" w:rsidRPr="00C95232" w:rsidRDefault="00C95232" w:rsidP="00C95232">
            <w:pPr>
              <w:rPr>
                <w:sz w:val="15"/>
                <w:szCs w:val="15"/>
              </w:rPr>
            </w:pPr>
            <w:r w:rsidRPr="00C95232">
              <w:rPr>
                <w:rFonts w:hint="eastAsia"/>
                <w:sz w:val="15"/>
                <w:szCs w:val="15"/>
              </w:rPr>
              <w:t xml:space="preserve">    `title`       varchar(250)          not null default '' comment '</w:t>
            </w:r>
            <w:r w:rsidRPr="00C95232">
              <w:rPr>
                <w:rFonts w:hint="eastAsia"/>
                <w:sz w:val="15"/>
                <w:szCs w:val="15"/>
              </w:rPr>
              <w:t>文章标题</w:t>
            </w:r>
            <w:r w:rsidRPr="00C95232">
              <w:rPr>
                <w:rFonts w:hint="eastAsia"/>
                <w:sz w:val="15"/>
                <w:szCs w:val="15"/>
              </w:rPr>
              <w:t>',</w:t>
            </w:r>
          </w:p>
          <w:p w14:paraId="28507CAD" w14:textId="77777777" w:rsidR="00C95232" w:rsidRPr="00C95232" w:rsidRDefault="00C95232" w:rsidP="00C95232">
            <w:pPr>
              <w:rPr>
                <w:sz w:val="15"/>
                <w:szCs w:val="15"/>
              </w:rPr>
            </w:pPr>
            <w:r w:rsidRPr="00C95232">
              <w:rPr>
                <w:rFonts w:hint="eastAsia"/>
                <w:sz w:val="15"/>
                <w:szCs w:val="15"/>
              </w:rPr>
              <w:t xml:space="preserve">    `keywords`    varchar(250)          not null default '' comment '</w:t>
            </w:r>
            <w:r w:rsidRPr="00C95232">
              <w:rPr>
                <w:rFonts w:hint="eastAsia"/>
                <w:sz w:val="15"/>
                <w:szCs w:val="15"/>
              </w:rPr>
              <w:t>文章关键词</w:t>
            </w:r>
            <w:r w:rsidRPr="00C95232">
              <w:rPr>
                <w:rFonts w:hint="eastAsia"/>
                <w:sz w:val="15"/>
                <w:szCs w:val="15"/>
              </w:rPr>
              <w:t>',</w:t>
            </w:r>
          </w:p>
          <w:p w14:paraId="32CBCFFE" w14:textId="77777777" w:rsidR="00C95232" w:rsidRPr="00C95232" w:rsidRDefault="00C95232" w:rsidP="00C95232">
            <w:pPr>
              <w:rPr>
                <w:sz w:val="15"/>
                <w:szCs w:val="15"/>
              </w:rPr>
            </w:pPr>
            <w:r w:rsidRPr="00C95232">
              <w:rPr>
                <w:rFonts w:hint="eastAsia"/>
                <w:sz w:val="15"/>
                <w:szCs w:val="15"/>
              </w:rPr>
              <w:t xml:space="preserve">    `description` varchar(250)          not null default '' comment '</w:t>
            </w:r>
            <w:r w:rsidRPr="00C95232">
              <w:rPr>
                <w:rFonts w:hint="eastAsia"/>
                <w:sz w:val="15"/>
                <w:szCs w:val="15"/>
              </w:rPr>
              <w:t>文章描述</w:t>
            </w:r>
            <w:r w:rsidRPr="00C95232">
              <w:rPr>
                <w:rFonts w:hint="eastAsia"/>
                <w:sz w:val="15"/>
                <w:szCs w:val="15"/>
              </w:rPr>
              <w:t>',</w:t>
            </w:r>
          </w:p>
          <w:p w14:paraId="4FF70044" w14:textId="77777777" w:rsidR="00C95232" w:rsidRPr="00C95232" w:rsidRDefault="00C95232" w:rsidP="00C95232">
            <w:pPr>
              <w:rPr>
                <w:sz w:val="15"/>
                <w:szCs w:val="15"/>
              </w:rPr>
            </w:pPr>
            <w:r w:rsidRPr="00C95232">
              <w:rPr>
                <w:rFonts w:hint="eastAsia"/>
                <w:sz w:val="15"/>
                <w:szCs w:val="15"/>
              </w:rPr>
              <w:lastRenderedPageBreak/>
              <w:t xml:space="preserve">    `pubdate`     int(10) unsigned      not null default 0 comment '</w:t>
            </w:r>
            <w:r w:rsidRPr="00C95232">
              <w:rPr>
                <w:rFonts w:hint="eastAsia"/>
                <w:sz w:val="15"/>
                <w:szCs w:val="15"/>
              </w:rPr>
              <w:t>文章发布时间戳</w:t>
            </w:r>
            <w:r w:rsidRPr="00C95232">
              <w:rPr>
                <w:rFonts w:hint="eastAsia"/>
                <w:sz w:val="15"/>
                <w:szCs w:val="15"/>
              </w:rPr>
              <w:t>',</w:t>
            </w:r>
          </w:p>
          <w:p w14:paraId="51D204FF" w14:textId="77777777" w:rsidR="00C95232" w:rsidRPr="00C95232" w:rsidRDefault="00C95232" w:rsidP="00C95232">
            <w:pPr>
              <w:rPr>
                <w:sz w:val="15"/>
                <w:szCs w:val="15"/>
              </w:rPr>
            </w:pPr>
            <w:r w:rsidRPr="00C95232">
              <w:rPr>
                <w:rFonts w:hint="eastAsia"/>
                <w:sz w:val="15"/>
                <w:szCs w:val="15"/>
              </w:rPr>
              <w:t xml:space="preserve">    `click`       mediumint(8) unsigned not null default 0 comment '</w:t>
            </w:r>
            <w:r w:rsidRPr="00C95232">
              <w:rPr>
                <w:rFonts w:hint="eastAsia"/>
                <w:sz w:val="15"/>
                <w:szCs w:val="15"/>
              </w:rPr>
              <w:t>文章点击量</w:t>
            </w:r>
            <w:r w:rsidRPr="00C95232">
              <w:rPr>
                <w:rFonts w:hint="eastAsia"/>
                <w:sz w:val="15"/>
                <w:szCs w:val="15"/>
              </w:rPr>
              <w:t>',</w:t>
            </w:r>
          </w:p>
          <w:p w14:paraId="011691BE" w14:textId="77777777" w:rsidR="00C95232" w:rsidRPr="00C95232" w:rsidRDefault="00C95232" w:rsidP="00C95232">
            <w:pPr>
              <w:rPr>
                <w:sz w:val="15"/>
                <w:szCs w:val="15"/>
              </w:rPr>
            </w:pPr>
            <w:r w:rsidRPr="00C95232">
              <w:rPr>
                <w:rFonts w:hint="eastAsia"/>
                <w:sz w:val="15"/>
                <w:szCs w:val="15"/>
              </w:rPr>
              <w:t xml:space="preserve">    `writer`      varchar(50)           not null default '' comment '</w:t>
            </w:r>
            <w:r w:rsidRPr="00C95232">
              <w:rPr>
                <w:rFonts w:hint="eastAsia"/>
                <w:sz w:val="15"/>
                <w:szCs w:val="15"/>
              </w:rPr>
              <w:t>文章作者</w:t>
            </w:r>
            <w:r w:rsidRPr="00C95232">
              <w:rPr>
                <w:rFonts w:hint="eastAsia"/>
                <w:sz w:val="15"/>
                <w:szCs w:val="15"/>
              </w:rPr>
              <w:t>',</w:t>
            </w:r>
          </w:p>
          <w:p w14:paraId="59E1D71A" w14:textId="77777777" w:rsidR="00C95232" w:rsidRPr="00C95232" w:rsidRDefault="00C95232" w:rsidP="00C95232">
            <w:pPr>
              <w:rPr>
                <w:sz w:val="15"/>
                <w:szCs w:val="15"/>
              </w:rPr>
            </w:pPr>
            <w:r w:rsidRPr="00C95232">
              <w:rPr>
                <w:rFonts w:hint="eastAsia"/>
                <w:sz w:val="15"/>
                <w:szCs w:val="15"/>
              </w:rPr>
              <w:t xml:space="preserve">    `source`      varchar(50)           not null default '' comment '</w:t>
            </w:r>
            <w:r w:rsidRPr="00C95232">
              <w:rPr>
                <w:rFonts w:hint="eastAsia"/>
                <w:sz w:val="15"/>
                <w:szCs w:val="15"/>
              </w:rPr>
              <w:t>文章来源</w:t>
            </w:r>
            <w:r w:rsidRPr="00C95232">
              <w:rPr>
                <w:rFonts w:hint="eastAsia"/>
                <w:sz w:val="15"/>
                <w:szCs w:val="15"/>
              </w:rPr>
              <w:t>',</w:t>
            </w:r>
          </w:p>
          <w:p w14:paraId="4805D950" w14:textId="77777777" w:rsidR="00C95232" w:rsidRPr="00C95232" w:rsidRDefault="00C95232" w:rsidP="00C95232">
            <w:pPr>
              <w:rPr>
                <w:sz w:val="15"/>
                <w:szCs w:val="15"/>
              </w:rPr>
            </w:pPr>
            <w:r w:rsidRPr="00C95232">
              <w:rPr>
                <w:rFonts w:hint="eastAsia"/>
                <w:sz w:val="15"/>
                <w:szCs w:val="15"/>
              </w:rPr>
              <w:t xml:space="preserve">    `is_show`     tinyint(1) unsigned   not null default 1 comment '</w:t>
            </w:r>
            <w:r w:rsidRPr="00C95232">
              <w:rPr>
                <w:rFonts w:hint="eastAsia"/>
                <w:sz w:val="15"/>
                <w:szCs w:val="15"/>
              </w:rPr>
              <w:t>是否展示</w:t>
            </w:r>
            <w:r w:rsidRPr="00C95232">
              <w:rPr>
                <w:rFonts w:hint="eastAsia"/>
                <w:sz w:val="15"/>
                <w:szCs w:val="15"/>
              </w:rPr>
              <w:t xml:space="preserve">: 1 </w:t>
            </w:r>
            <w:r w:rsidRPr="00C95232">
              <w:rPr>
                <w:rFonts w:hint="eastAsia"/>
                <w:sz w:val="15"/>
                <w:szCs w:val="15"/>
              </w:rPr>
              <w:t>展示</w:t>
            </w:r>
            <w:r w:rsidRPr="00C95232">
              <w:rPr>
                <w:rFonts w:hint="eastAsia"/>
                <w:sz w:val="15"/>
                <w:szCs w:val="15"/>
              </w:rPr>
              <w:t xml:space="preserve"> 0 </w:t>
            </w:r>
            <w:r w:rsidRPr="00C95232">
              <w:rPr>
                <w:rFonts w:hint="eastAsia"/>
                <w:sz w:val="15"/>
                <w:szCs w:val="15"/>
              </w:rPr>
              <w:t>不展示</w:t>
            </w:r>
            <w:r w:rsidRPr="00C95232">
              <w:rPr>
                <w:rFonts w:hint="eastAsia"/>
                <w:sz w:val="15"/>
                <w:szCs w:val="15"/>
              </w:rPr>
              <w:t>',</w:t>
            </w:r>
          </w:p>
          <w:p w14:paraId="236EA157" w14:textId="77777777" w:rsidR="00C95232" w:rsidRPr="00C95232" w:rsidRDefault="00C95232" w:rsidP="00C95232">
            <w:pPr>
              <w:rPr>
                <w:sz w:val="15"/>
                <w:szCs w:val="15"/>
              </w:rPr>
            </w:pPr>
            <w:r w:rsidRPr="00C95232">
              <w:rPr>
                <w:rFonts w:hint="eastAsia"/>
                <w:sz w:val="15"/>
                <w:szCs w:val="15"/>
              </w:rPr>
              <w:t xml:space="preserve">    `litpic`      varchar(100)          not null default '' comment '</w:t>
            </w:r>
            <w:r w:rsidRPr="00C95232">
              <w:rPr>
                <w:rFonts w:hint="eastAsia"/>
                <w:sz w:val="15"/>
                <w:szCs w:val="15"/>
              </w:rPr>
              <w:t>文章缩略图</w:t>
            </w:r>
            <w:r w:rsidRPr="00C95232">
              <w:rPr>
                <w:rFonts w:hint="eastAsia"/>
                <w:sz w:val="15"/>
                <w:szCs w:val="15"/>
              </w:rPr>
              <w:t>',</w:t>
            </w:r>
          </w:p>
          <w:p w14:paraId="663040D3" w14:textId="77777777" w:rsidR="00C95232" w:rsidRPr="00C95232" w:rsidRDefault="00C95232" w:rsidP="00C95232">
            <w:pPr>
              <w:rPr>
                <w:sz w:val="15"/>
                <w:szCs w:val="15"/>
              </w:rPr>
            </w:pPr>
            <w:r w:rsidRPr="00C95232">
              <w:rPr>
                <w:rFonts w:hint="eastAsia"/>
                <w:sz w:val="15"/>
                <w:szCs w:val="15"/>
              </w:rPr>
              <w:t xml:space="preserve">    `content`     text comment '</w:t>
            </w:r>
            <w:r w:rsidRPr="00C95232">
              <w:rPr>
                <w:rFonts w:hint="eastAsia"/>
                <w:sz w:val="15"/>
                <w:szCs w:val="15"/>
              </w:rPr>
              <w:t>文章正文</w:t>
            </w:r>
            <w:r w:rsidRPr="00C95232">
              <w:rPr>
                <w:rFonts w:hint="eastAsia"/>
                <w:sz w:val="15"/>
                <w:szCs w:val="15"/>
              </w:rPr>
              <w:t>',</w:t>
            </w:r>
          </w:p>
          <w:p w14:paraId="6433BDA9"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文章主键</w:t>
            </w:r>
            <w:r w:rsidRPr="00C95232">
              <w:rPr>
                <w:rFonts w:hint="eastAsia"/>
                <w:sz w:val="15"/>
                <w:szCs w:val="15"/>
              </w:rPr>
              <w:t>'</w:t>
            </w:r>
          </w:p>
          <w:p w14:paraId="2FFFE286" w14:textId="77777777" w:rsidR="00C95232" w:rsidRPr="00C95232" w:rsidRDefault="00C95232" w:rsidP="00C95232">
            <w:pPr>
              <w:rPr>
                <w:sz w:val="15"/>
                <w:szCs w:val="15"/>
              </w:rPr>
            </w:pPr>
            <w:r w:rsidRPr="00C95232">
              <w:rPr>
                <w:sz w:val="15"/>
                <w:szCs w:val="15"/>
              </w:rPr>
              <w:t>);</w:t>
            </w:r>
          </w:p>
          <w:p w14:paraId="06A1F843" w14:textId="77777777" w:rsidR="00C95232" w:rsidRPr="00C95232" w:rsidRDefault="00C95232" w:rsidP="00C95232">
            <w:pPr>
              <w:rPr>
                <w:sz w:val="15"/>
                <w:szCs w:val="15"/>
              </w:rPr>
            </w:pPr>
          </w:p>
          <w:p w14:paraId="0EBDE40E"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tag </w:t>
            </w:r>
            <w:r w:rsidRPr="00C95232">
              <w:rPr>
                <w:rFonts w:hint="eastAsia"/>
                <w:sz w:val="15"/>
                <w:szCs w:val="15"/>
              </w:rPr>
              <w:t>表结构</w:t>
            </w:r>
          </w:p>
          <w:p w14:paraId="25E2AC07" w14:textId="77777777" w:rsidR="00C95232" w:rsidRPr="00C95232" w:rsidRDefault="00C95232" w:rsidP="00C95232">
            <w:pPr>
              <w:rPr>
                <w:sz w:val="15"/>
                <w:szCs w:val="15"/>
              </w:rPr>
            </w:pPr>
            <w:r w:rsidRPr="00C95232">
              <w:rPr>
                <w:sz w:val="15"/>
                <w:szCs w:val="15"/>
              </w:rPr>
              <w:t>drop table if exists `tag`;</w:t>
            </w:r>
          </w:p>
          <w:p w14:paraId="03EE5234" w14:textId="77777777" w:rsidR="00C95232" w:rsidRPr="00C95232" w:rsidRDefault="00C95232" w:rsidP="00C95232">
            <w:pPr>
              <w:rPr>
                <w:sz w:val="15"/>
                <w:szCs w:val="15"/>
              </w:rPr>
            </w:pPr>
            <w:r w:rsidRPr="00C95232">
              <w:rPr>
                <w:sz w:val="15"/>
                <w:szCs w:val="15"/>
              </w:rPr>
              <w:t>create table `tag`</w:t>
            </w:r>
          </w:p>
          <w:p w14:paraId="68D43735" w14:textId="77777777" w:rsidR="00C95232" w:rsidRPr="00C95232" w:rsidRDefault="00C95232" w:rsidP="00C95232">
            <w:pPr>
              <w:rPr>
                <w:sz w:val="15"/>
                <w:szCs w:val="15"/>
              </w:rPr>
            </w:pPr>
            <w:r w:rsidRPr="00C95232">
              <w:rPr>
                <w:sz w:val="15"/>
                <w:szCs w:val="15"/>
              </w:rPr>
              <w:t>(</w:t>
            </w:r>
          </w:p>
          <w:p w14:paraId="3056CD70" w14:textId="77777777" w:rsidR="00C95232" w:rsidRPr="00C95232" w:rsidRDefault="00C95232" w:rsidP="00C95232">
            <w:pPr>
              <w:rPr>
                <w:sz w:val="15"/>
                <w:szCs w:val="15"/>
              </w:rPr>
            </w:pPr>
            <w:r w:rsidRPr="00C95232">
              <w:rPr>
                <w:rFonts w:hint="eastAsia"/>
                <w:sz w:val="15"/>
                <w:szCs w:val="15"/>
              </w:rPr>
              <w:t xml:space="preserve">    `id`           int(10) unsigned not null auto_increment comment '</w:t>
            </w:r>
            <w:r w:rsidRPr="00C95232">
              <w:rPr>
                <w:rFonts w:hint="eastAsia"/>
                <w:sz w:val="15"/>
                <w:szCs w:val="15"/>
              </w:rPr>
              <w:t>标签</w:t>
            </w:r>
            <w:r w:rsidRPr="00C95232">
              <w:rPr>
                <w:rFonts w:hint="eastAsia"/>
                <w:sz w:val="15"/>
                <w:szCs w:val="15"/>
              </w:rPr>
              <w:t>ID',</w:t>
            </w:r>
          </w:p>
          <w:p w14:paraId="0D140BB8" w14:textId="77777777" w:rsidR="00C95232" w:rsidRPr="00C95232" w:rsidRDefault="00C95232" w:rsidP="00C95232">
            <w:pPr>
              <w:rPr>
                <w:sz w:val="15"/>
                <w:szCs w:val="15"/>
              </w:rPr>
            </w:pPr>
            <w:r w:rsidRPr="00C95232">
              <w:rPr>
                <w:rFonts w:hint="eastAsia"/>
                <w:sz w:val="15"/>
                <w:szCs w:val="15"/>
              </w:rPr>
              <w:t xml:space="preserve">    `name`         varchar(250)     not null default '' comment '</w:t>
            </w:r>
            <w:r w:rsidRPr="00C95232">
              <w:rPr>
                <w:rFonts w:hint="eastAsia"/>
                <w:sz w:val="15"/>
                <w:szCs w:val="15"/>
              </w:rPr>
              <w:t>标签名称</w:t>
            </w:r>
            <w:r w:rsidRPr="00C95232">
              <w:rPr>
                <w:rFonts w:hint="eastAsia"/>
                <w:sz w:val="15"/>
                <w:szCs w:val="15"/>
              </w:rPr>
              <w:t>',</w:t>
            </w:r>
          </w:p>
          <w:p w14:paraId="55125700" w14:textId="77777777" w:rsidR="00C95232" w:rsidRPr="00C95232" w:rsidRDefault="00C95232" w:rsidP="00C95232">
            <w:pPr>
              <w:rPr>
                <w:sz w:val="15"/>
                <w:szCs w:val="15"/>
              </w:rPr>
            </w:pPr>
            <w:r w:rsidRPr="00C95232">
              <w:rPr>
                <w:rFonts w:hint="eastAsia"/>
                <w:sz w:val="15"/>
                <w:szCs w:val="15"/>
              </w:rPr>
              <w:t xml:space="preserve">    `pinyin`       varchar(250)     not null default '' comment '</w:t>
            </w:r>
            <w:r w:rsidRPr="00C95232">
              <w:rPr>
                <w:rFonts w:hint="eastAsia"/>
                <w:sz w:val="15"/>
                <w:szCs w:val="15"/>
              </w:rPr>
              <w:t>标签拼音</w:t>
            </w:r>
            <w:r w:rsidRPr="00C95232">
              <w:rPr>
                <w:rFonts w:hint="eastAsia"/>
                <w:sz w:val="15"/>
                <w:szCs w:val="15"/>
              </w:rPr>
              <w:t>',</w:t>
            </w:r>
          </w:p>
          <w:p w14:paraId="3BA08DF1" w14:textId="77777777" w:rsidR="00C95232" w:rsidRPr="00C95232" w:rsidRDefault="00C95232" w:rsidP="00C95232">
            <w:pPr>
              <w:rPr>
                <w:sz w:val="15"/>
                <w:szCs w:val="15"/>
              </w:rPr>
            </w:pPr>
            <w:r w:rsidRPr="00C95232">
              <w:rPr>
                <w:rFonts w:hint="eastAsia"/>
                <w:sz w:val="15"/>
                <w:szCs w:val="15"/>
              </w:rPr>
              <w:t xml:space="preserve">    `title`        varchar(250)     not null default '' comment '</w:t>
            </w:r>
            <w:r w:rsidRPr="00C95232">
              <w:rPr>
                <w:rFonts w:hint="eastAsia"/>
                <w:sz w:val="15"/>
                <w:szCs w:val="15"/>
              </w:rPr>
              <w:t>标签标题</w:t>
            </w:r>
            <w:r w:rsidRPr="00C95232">
              <w:rPr>
                <w:rFonts w:hint="eastAsia"/>
                <w:sz w:val="15"/>
                <w:szCs w:val="15"/>
              </w:rPr>
              <w:t>',</w:t>
            </w:r>
          </w:p>
          <w:p w14:paraId="19722275" w14:textId="77777777" w:rsidR="00C95232" w:rsidRPr="00C95232" w:rsidRDefault="00C95232" w:rsidP="00C95232">
            <w:pPr>
              <w:rPr>
                <w:sz w:val="15"/>
                <w:szCs w:val="15"/>
              </w:rPr>
            </w:pPr>
            <w:r w:rsidRPr="00C95232">
              <w:rPr>
                <w:rFonts w:hint="eastAsia"/>
                <w:sz w:val="15"/>
                <w:szCs w:val="15"/>
              </w:rPr>
              <w:t xml:space="preserve">    `keywords`     varchar(250)     not null default '' comment '</w:t>
            </w:r>
            <w:r w:rsidRPr="00C95232">
              <w:rPr>
                <w:rFonts w:hint="eastAsia"/>
                <w:sz w:val="15"/>
                <w:szCs w:val="15"/>
              </w:rPr>
              <w:t>标签关键词</w:t>
            </w:r>
            <w:r w:rsidRPr="00C95232">
              <w:rPr>
                <w:rFonts w:hint="eastAsia"/>
                <w:sz w:val="15"/>
                <w:szCs w:val="15"/>
              </w:rPr>
              <w:t>',</w:t>
            </w:r>
          </w:p>
          <w:p w14:paraId="4AA0960E" w14:textId="77777777" w:rsidR="00C95232" w:rsidRPr="00C95232" w:rsidRDefault="00C95232" w:rsidP="00C95232">
            <w:pPr>
              <w:rPr>
                <w:sz w:val="15"/>
                <w:szCs w:val="15"/>
              </w:rPr>
            </w:pPr>
            <w:r w:rsidRPr="00C95232">
              <w:rPr>
                <w:rFonts w:hint="eastAsia"/>
                <w:sz w:val="15"/>
                <w:szCs w:val="15"/>
              </w:rPr>
              <w:t xml:space="preserve">    `description`  varchar(250)     not null default '' comment '</w:t>
            </w:r>
            <w:r w:rsidRPr="00C95232">
              <w:rPr>
                <w:rFonts w:hint="eastAsia"/>
                <w:sz w:val="15"/>
                <w:szCs w:val="15"/>
              </w:rPr>
              <w:t>标签描述</w:t>
            </w:r>
            <w:r w:rsidRPr="00C95232">
              <w:rPr>
                <w:rFonts w:hint="eastAsia"/>
                <w:sz w:val="15"/>
                <w:szCs w:val="15"/>
              </w:rPr>
              <w:t>',</w:t>
            </w:r>
          </w:p>
          <w:p w14:paraId="0DA96FBB" w14:textId="77777777" w:rsidR="00C95232" w:rsidRPr="00C95232" w:rsidRDefault="00C95232" w:rsidP="00C95232">
            <w:pPr>
              <w:rPr>
                <w:sz w:val="15"/>
                <w:szCs w:val="15"/>
              </w:rPr>
            </w:pPr>
            <w:r w:rsidRPr="00C95232">
              <w:rPr>
                <w:rFonts w:hint="eastAsia"/>
                <w:sz w:val="15"/>
                <w:szCs w:val="15"/>
              </w:rPr>
              <w:t xml:space="preserve">    `introduction` varchar(250)     not null default '' comment '</w:t>
            </w:r>
            <w:r w:rsidRPr="00C95232">
              <w:rPr>
                <w:rFonts w:hint="eastAsia"/>
                <w:sz w:val="15"/>
                <w:szCs w:val="15"/>
              </w:rPr>
              <w:t>标签简介</w:t>
            </w:r>
            <w:r w:rsidRPr="00C95232">
              <w:rPr>
                <w:rFonts w:hint="eastAsia"/>
                <w:sz w:val="15"/>
                <w:szCs w:val="15"/>
              </w:rPr>
              <w:t>',</w:t>
            </w:r>
          </w:p>
          <w:p w14:paraId="383007D7" w14:textId="77777777" w:rsidR="00C95232" w:rsidRPr="00C95232" w:rsidRDefault="00C95232" w:rsidP="00C95232">
            <w:pPr>
              <w:rPr>
                <w:sz w:val="15"/>
                <w:szCs w:val="15"/>
              </w:rPr>
            </w:pPr>
            <w:r w:rsidRPr="00C95232">
              <w:rPr>
                <w:rFonts w:hint="eastAsia"/>
                <w:sz w:val="15"/>
                <w:szCs w:val="15"/>
              </w:rPr>
              <w:t xml:space="preserve">    `pubdate`      int(10) unsigned not null default 0 comment '</w:t>
            </w:r>
            <w:r w:rsidRPr="00C95232">
              <w:rPr>
                <w:rFonts w:hint="eastAsia"/>
                <w:sz w:val="15"/>
                <w:szCs w:val="15"/>
              </w:rPr>
              <w:t>标签发布时间戳</w:t>
            </w:r>
            <w:r w:rsidRPr="00C95232">
              <w:rPr>
                <w:rFonts w:hint="eastAsia"/>
                <w:sz w:val="15"/>
                <w:szCs w:val="15"/>
              </w:rPr>
              <w:t>',</w:t>
            </w:r>
          </w:p>
          <w:p w14:paraId="25A991B5" w14:textId="77777777" w:rsidR="00C95232" w:rsidRPr="00C95232" w:rsidRDefault="00C95232" w:rsidP="00C95232">
            <w:pPr>
              <w:rPr>
                <w:sz w:val="15"/>
                <w:szCs w:val="15"/>
              </w:rPr>
            </w:pPr>
            <w:r w:rsidRPr="00C95232">
              <w:rPr>
                <w:rFonts w:hint="eastAsia"/>
                <w:sz w:val="15"/>
                <w:szCs w:val="15"/>
              </w:rPr>
              <w:t xml:space="preserve">    `jump_url`     varchar(50)      not null default '' comment '</w:t>
            </w:r>
            <w:r w:rsidRPr="00C95232">
              <w:rPr>
                <w:rFonts w:hint="eastAsia"/>
                <w:sz w:val="15"/>
                <w:szCs w:val="15"/>
              </w:rPr>
              <w:t>标签跳转地址</w:t>
            </w:r>
            <w:r w:rsidRPr="00C95232">
              <w:rPr>
                <w:rFonts w:hint="eastAsia"/>
                <w:sz w:val="15"/>
                <w:szCs w:val="15"/>
              </w:rPr>
              <w:t>',</w:t>
            </w:r>
          </w:p>
          <w:p w14:paraId="754794FB"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标签主键</w:t>
            </w:r>
            <w:r w:rsidRPr="00C95232">
              <w:rPr>
                <w:rFonts w:hint="eastAsia"/>
                <w:sz w:val="15"/>
                <w:szCs w:val="15"/>
              </w:rPr>
              <w:t>',</w:t>
            </w:r>
          </w:p>
          <w:p w14:paraId="562B6548" w14:textId="77777777" w:rsidR="00C95232" w:rsidRPr="00C95232" w:rsidRDefault="00C95232" w:rsidP="00C95232">
            <w:pPr>
              <w:rPr>
                <w:sz w:val="15"/>
                <w:szCs w:val="15"/>
              </w:rPr>
            </w:pPr>
            <w:r w:rsidRPr="00C95232">
              <w:rPr>
                <w:rFonts w:hint="eastAsia"/>
                <w:sz w:val="15"/>
                <w:szCs w:val="15"/>
              </w:rPr>
              <w:t xml:space="preserve">    key `pinyin` (`pinyin`) comment '</w:t>
            </w:r>
            <w:r w:rsidRPr="00C95232">
              <w:rPr>
                <w:rFonts w:hint="eastAsia"/>
                <w:sz w:val="15"/>
                <w:szCs w:val="15"/>
              </w:rPr>
              <w:t>标签索引键</w:t>
            </w:r>
            <w:r w:rsidRPr="00C95232">
              <w:rPr>
                <w:rFonts w:hint="eastAsia"/>
                <w:sz w:val="15"/>
                <w:szCs w:val="15"/>
              </w:rPr>
              <w:t>'</w:t>
            </w:r>
          </w:p>
          <w:p w14:paraId="59D95DFC" w14:textId="77777777" w:rsidR="00C95232" w:rsidRPr="00C95232" w:rsidRDefault="00C95232" w:rsidP="00C95232">
            <w:pPr>
              <w:rPr>
                <w:sz w:val="15"/>
                <w:szCs w:val="15"/>
              </w:rPr>
            </w:pPr>
            <w:r w:rsidRPr="00C95232">
              <w:rPr>
                <w:sz w:val="15"/>
                <w:szCs w:val="15"/>
              </w:rPr>
              <w:t>);</w:t>
            </w:r>
          </w:p>
          <w:p w14:paraId="02F77CCB" w14:textId="77777777" w:rsidR="00C95232" w:rsidRPr="00C95232" w:rsidRDefault="00C95232" w:rsidP="00C95232">
            <w:pPr>
              <w:rPr>
                <w:sz w:val="15"/>
                <w:szCs w:val="15"/>
              </w:rPr>
            </w:pPr>
          </w:p>
          <w:p w14:paraId="6B7B2EF7"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article </w:t>
            </w:r>
            <w:r w:rsidRPr="00C95232">
              <w:rPr>
                <w:rFonts w:hint="eastAsia"/>
                <w:sz w:val="15"/>
                <w:szCs w:val="15"/>
              </w:rPr>
              <w:t>和</w:t>
            </w:r>
            <w:r w:rsidRPr="00C95232">
              <w:rPr>
                <w:rFonts w:hint="eastAsia"/>
                <w:sz w:val="15"/>
                <w:szCs w:val="15"/>
              </w:rPr>
              <w:t xml:space="preserve"> category</w:t>
            </w:r>
            <w:r w:rsidRPr="00C95232">
              <w:rPr>
                <w:rFonts w:hint="eastAsia"/>
                <w:sz w:val="15"/>
                <w:szCs w:val="15"/>
              </w:rPr>
              <w:t>、</w:t>
            </w:r>
            <w:r w:rsidRPr="00C95232">
              <w:rPr>
                <w:rFonts w:hint="eastAsia"/>
                <w:sz w:val="15"/>
                <w:szCs w:val="15"/>
              </w:rPr>
              <w:t xml:space="preserve">tag </w:t>
            </w:r>
            <w:r w:rsidRPr="00C95232">
              <w:rPr>
                <w:rFonts w:hint="eastAsia"/>
                <w:sz w:val="15"/>
                <w:szCs w:val="15"/>
              </w:rPr>
              <w:t>的中间表</w:t>
            </w:r>
          </w:p>
          <w:p w14:paraId="6FC5B4EA" w14:textId="77777777" w:rsidR="00C95232" w:rsidRPr="00C95232" w:rsidRDefault="00C95232" w:rsidP="00C95232">
            <w:pPr>
              <w:rPr>
                <w:sz w:val="15"/>
                <w:szCs w:val="15"/>
              </w:rPr>
            </w:pPr>
            <w:r w:rsidRPr="00C95232">
              <w:rPr>
                <w:sz w:val="15"/>
                <w:szCs w:val="15"/>
              </w:rPr>
              <w:t>drop table if exists `article_tag_category`;</w:t>
            </w:r>
          </w:p>
          <w:p w14:paraId="0EBA573E" w14:textId="77777777" w:rsidR="00C95232" w:rsidRPr="00C95232" w:rsidRDefault="00C95232" w:rsidP="00C95232">
            <w:pPr>
              <w:rPr>
                <w:sz w:val="15"/>
                <w:szCs w:val="15"/>
              </w:rPr>
            </w:pPr>
            <w:r w:rsidRPr="00C95232">
              <w:rPr>
                <w:sz w:val="15"/>
                <w:szCs w:val="15"/>
              </w:rPr>
              <w:t>create table `article_tag_category`</w:t>
            </w:r>
          </w:p>
          <w:p w14:paraId="1DB19E19" w14:textId="77777777" w:rsidR="00C95232" w:rsidRPr="00C95232" w:rsidRDefault="00C95232" w:rsidP="00C95232">
            <w:pPr>
              <w:rPr>
                <w:sz w:val="15"/>
                <w:szCs w:val="15"/>
              </w:rPr>
            </w:pPr>
            <w:r w:rsidRPr="00C95232">
              <w:rPr>
                <w:sz w:val="15"/>
                <w:szCs w:val="15"/>
              </w:rPr>
              <w:t>(</w:t>
            </w:r>
          </w:p>
          <w:p w14:paraId="420ADDE1" w14:textId="77777777" w:rsidR="00C95232" w:rsidRPr="00C95232" w:rsidRDefault="00C95232" w:rsidP="00C95232">
            <w:pPr>
              <w:rPr>
                <w:sz w:val="15"/>
                <w:szCs w:val="15"/>
              </w:rPr>
            </w:pPr>
            <w:r w:rsidRPr="00C95232">
              <w:rPr>
                <w:rFonts w:hint="eastAsia"/>
                <w:sz w:val="15"/>
                <w:szCs w:val="15"/>
              </w:rPr>
              <w:t xml:space="preserve">    `article_id` int(10) unsigned     not null default 0 comment '</w:t>
            </w:r>
            <w:r w:rsidRPr="00C95232">
              <w:rPr>
                <w:rFonts w:hint="eastAsia"/>
                <w:sz w:val="15"/>
                <w:szCs w:val="15"/>
              </w:rPr>
              <w:t>文章</w:t>
            </w:r>
            <w:r w:rsidRPr="00C95232">
              <w:rPr>
                <w:rFonts w:hint="eastAsia"/>
                <w:sz w:val="15"/>
                <w:szCs w:val="15"/>
              </w:rPr>
              <w:t>ID',</w:t>
            </w:r>
          </w:p>
          <w:p w14:paraId="35EECE71" w14:textId="77777777" w:rsidR="00C95232" w:rsidRPr="00C95232" w:rsidRDefault="00C95232" w:rsidP="00C95232">
            <w:pPr>
              <w:rPr>
                <w:sz w:val="15"/>
                <w:szCs w:val="15"/>
              </w:rPr>
            </w:pPr>
            <w:r w:rsidRPr="00C95232">
              <w:rPr>
                <w:rFonts w:hint="eastAsia"/>
                <w:sz w:val="15"/>
                <w:szCs w:val="15"/>
              </w:rPr>
              <w:t xml:space="preserve">    `cate_id`    smallint(5) unsigned not null default 0 comment '</w:t>
            </w:r>
            <w:r w:rsidRPr="00C95232">
              <w:rPr>
                <w:rFonts w:hint="eastAsia"/>
                <w:sz w:val="15"/>
                <w:szCs w:val="15"/>
              </w:rPr>
              <w:t>分类</w:t>
            </w:r>
            <w:r w:rsidRPr="00C95232">
              <w:rPr>
                <w:rFonts w:hint="eastAsia"/>
                <w:sz w:val="15"/>
                <w:szCs w:val="15"/>
              </w:rPr>
              <w:t>ID',</w:t>
            </w:r>
          </w:p>
          <w:p w14:paraId="25728664" w14:textId="77777777" w:rsidR="00C95232" w:rsidRPr="00C95232" w:rsidRDefault="00C95232" w:rsidP="00C95232">
            <w:pPr>
              <w:rPr>
                <w:sz w:val="15"/>
                <w:szCs w:val="15"/>
              </w:rPr>
            </w:pPr>
            <w:r w:rsidRPr="00C95232">
              <w:rPr>
                <w:rFonts w:hint="eastAsia"/>
                <w:sz w:val="15"/>
                <w:szCs w:val="15"/>
              </w:rPr>
              <w:t xml:space="preserve">    `tag_id`     int(10) unsigned     not null default 0 comment '</w:t>
            </w:r>
            <w:r w:rsidRPr="00C95232">
              <w:rPr>
                <w:rFonts w:hint="eastAsia"/>
                <w:sz w:val="15"/>
                <w:szCs w:val="15"/>
              </w:rPr>
              <w:t>标签</w:t>
            </w:r>
            <w:r w:rsidRPr="00C95232">
              <w:rPr>
                <w:rFonts w:hint="eastAsia"/>
                <w:sz w:val="15"/>
                <w:szCs w:val="15"/>
              </w:rPr>
              <w:t>ID'</w:t>
            </w:r>
          </w:p>
          <w:p w14:paraId="359A6CCA" w14:textId="77777777" w:rsidR="00C95232" w:rsidRPr="00C95232" w:rsidRDefault="00C95232" w:rsidP="00C95232">
            <w:pPr>
              <w:rPr>
                <w:sz w:val="15"/>
                <w:szCs w:val="15"/>
              </w:rPr>
            </w:pPr>
            <w:r w:rsidRPr="00C95232">
              <w:rPr>
                <w:sz w:val="15"/>
                <w:szCs w:val="15"/>
              </w:rPr>
              <w:t>);</w:t>
            </w:r>
          </w:p>
          <w:p w14:paraId="004C5FA6" w14:textId="77777777" w:rsidR="00C95232" w:rsidRPr="00C95232" w:rsidRDefault="00C95232" w:rsidP="00C95232">
            <w:pPr>
              <w:rPr>
                <w:sz w:val="15"/>
                <w:szCs w:val="15"/>
              </w:rPr>
            </w:pPr>
          </w:p>
          <w:p w14:paraId="0CFE03C1"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topic </w:t>
            </w:r>
            <w:r w:rsidRPr="00C95232">
              <w:rPr>
                <w:rFonts w:hint="eastAsia"/>
                <w:sz w:val="15"/>
                <w:szCs w:val="15"/>
              </w:rPr>
              <w:t>表结构</w:t>
            </w:r>
          </w:p>
          <w:p w14:paraId="07E2A92F" w14:textId="77777777" w:rsidR="00C95232" w:rsidRPr="00C95232" w:rsidRDefault="00C95232" w:rsidP="00C95232">
            <w:pPr>
              <w:rPr>
                <w:sz w:val="15"/>
                <w:szCs w:val="15"/>
              </w:rPr>
            </w:pPr>
            <w:r w:rsidRPr="00C95232">
              <w:rPr>
                <w:sz w:val="15"/>
                <w:szCs w:val="15"/>
              </w:rPr>
              <w:t>drop table if exists `topic`;</w:t>
            </w:r>
          </w:p>
          <w:p w14:paraId="1D81160E" w14:textId="77777777" w:rsidR="00C95232" w:rsidRPr="00C95232" w:rsidRDefault="00C95232" w:rsidP="00C95232">
            <w:pPr>
              <w:rPr>
                <w:sz w:val="15"/>
                <w:szCs w:val="15"/>
              </w:rPr>
            </w:pPr>
            <w:r w:rsidRPr="00C95232">
              <w:rPr>
                <w:sz w:val="15"/>
                <w:szCs w:val="15"/>
              </w:rPr>
              <w:t>create table `topic`</w:t>
            </w:r>
          </w:p>
          <w:p w14:paraId="7C37E530" w14:textId="77777777" w:rsidR="00C95232" w:rsidRPr="00C95232" w:rsidRDefault="00C95232" w:rsidP="00C95232">
            <w:pPr>
              <w:rPr>
                <w:sz w:val="15"/>
                <w:szCs w:val="15"/>
              </w:rPr>
            </w:pPr>
            <w:r w:rsidRPr="00C95232">
              <w:rPr>
                <w:sz w:val="15"/>
                <w:szCs w:val="15"/>
              </w:rPr>
              <w:t>(</w:t>
            </w:r>
          </w:p>
          <w:p w14:paraId="07604E0A" w14:textId="77777777" w:rsidR="00C95232" w:rsidRPr="00C95232" w:rsidRDefault="00C95232" w:rsidP="00C95232">
            <w:pPr>
              <w:rPr>
                <w:sz w:val="15"/>
                <w:szCs w:val="15"/>
              </w:rPr>
            </w:pPr>
            <w:r w:rsidRPr="00C95232">
              <w:rPr>
                <w:rFonts w:hint="eastAsia"/>
                <w:sz w:val="15"/>
                <w:szCs w:val="15"/>
              </w:rPr>
              <w:t xml:space="preserve">    `id`           int(10) unsigned      not null auto_increment comment '</w:t>
            </w:r>
            <w:r w:rsidRPr="00C95232">
              <w:rPr>
                <w:rFonts w:hint="eastAsia"/>
                <w:sz w:val="15"/>
                <w:szCs w:val="15"/>
              </w:rPr>
              <w:t>专题</w:t>
            </w:r>
            <w:r w:rsidRPr="00C95232">
              <w:rPr>
                <w:rFonts w:hint="eastAsia"/>
                <w:sz w:val="15"/>
                <w:szCs w:val="15"/>
              </w:rPr>
              <w:t>ID',</w:t>
            </w:r>
          </w:p>
          <w:p w14:paraId="149E82D1" w14:textId="77777777" w:rsidR="00C95232" w:rsidRPr="00C95232" w:rsidRDefault="00C95232" w:rsidP="00C95232">
            <w:pPr>
              <w:rPr>
                <w:sz w:val="15"/>
                <w:szCs w:val="15"/>
              </w:rPr>
            </w:pPr>
            <w:r w:rsidRPr="00C95232">
              <w:rPr>
                <w:rFonts w:hint="eastAsia"/>
                <w:sz w:val="15"/>
                <w:szCs w:val="15"/>
              </w:rPr>
              <w:t xml:space="preserve">    `aids`         varchar(250)          not null default '' comment '</w:t>
            </w:r>
            <w:r w:rsidRPr="00C95232">
              <w:rPr>
                <w:rFonts w:hint="eastAsia"/>
                <w:sz w:val="15"/>
                <w:szCs w:val="15"/>
              </w:rPr>
              <w:t>专题相关联的文章</w:t>
            </w:r>
            <w:r w:rsidRPr="00C95232">
              <w:rPr>
                <w:rFonts w:hint="eastAsia"/>
                <w:sz w:val="15"/>
                <w:szCs w:val="15"/>
              </w:rPr>
              <w:t>ID',</w:t>
            </w:r>
          </w:p>
          <w:p w14:paraId="200D53B6" w14:textId="77777777" w:rsidR="00C95232" w:rsidRPr="00C95232" w:rsidRDefault="00C95232" w:rsidP="00C95232">
            <w:pPr>
              <w:rPr>
                <w:sz w:val="15"/>
                <w:szCs w:val="15"/>
              </w:rPr>
            </w:pPr>
            <w:r w:rsidRPr="00C95232">
              <w:rPr>
                <w:rFonts w:hint="eastAsia"/>
                <w:sz w:val="15"/>
                <w:szCs w:val="15"/>
              </w:rPr>
              <w:t xml:space="preserve">    `name`         varchar(250)          not null default '' comment '</w:t>
            </w:r>
            <w:r w:rsidRPr="00C95232">
              <w:rPr>
                <w:rFonts w:hint="eastAsia"/>
                <w:sz w:val="15"/>
                <w:szCs w:val="15"/>
              </w:rPr>
              <w:t>专题名称</w:t>
            </w:r>
            <w:r w:rsidRPr="00C95232">
              <w:rPr>
                <w:rFonts w:hint="eastAsia"/>
                <w:sz w:val="15"/>
                <w:szCs w:val="15"/>
              </w:rPr>
              <w:t>',</w:t>
            </w:r>
          </w:p>
          <w:p w14:paraId="3A51210B" w14:textId="77777777" w:rsidR="00C95232" w:rsidRPr="00C95232" w:rsidRDefault="00C95232" w:rsidP="00C95232">
            <w:pPr>
              <w:rPr>
                <w:sz w:val="15"/>
                <w:szCs w:val="15"/>
              </w:rPr>
            </w:pPr>
            <w:r w:rsidRPr="00C95232">
              <w:rPr>
                <w:rFonts w:hint="eastAsia"/>
                <w:sz w:val="15"/>
                <w:szCs w:val="15"/>
              </w:rPr>
              <w:t xml:space="preserve">    `pinyin`       varchar(250)          not null default '' comment '</w:t>
            </w:r>
            <w:r w:rsidRPr="00C95232">
              <w:rPr>
                <w:rFonts w:hint="eastAsia"/>
                <w:sz w:val="15"/>
                <w:szCs w:val="15"/>
              </w:rPr>
              <w:t>专题拼音</w:t>
            </w:r>
            <w:r w:rsidRPr="00C95232">
              <w:rPr>
                <w:rFonts w:hint="eastAsia"/>
                <w:sz w:val="15"/>
                <w:szCs w:val="15"/>
              </w:rPr>
              <w:t>',</w:t>
            </w:r>
          </w:p>
          <w:p w14:paraId="556D781D" w14:textId="77777777" w:rsidR="00C95232" w:rsidRPr="00C95232" w:rsidRDefault="00C95232" w:rsidP="00C95232">
            <w:pPr>
              <w:rPr>
                <w:sz w:val="15"/>
                <w:szCs w:val="15"/>
              </w:rPr>
            </w:pPr>
            <w:r w:rsidRPr="00C95232">
              <w:rPr>
                <w:rFonts w:hint="eastAsia"/>
                <w:sz w:val="15"/>
                <w:szCs w:val="15"/>
              </w:rPr>
              <w:lastRenderedPageBreak/>
              <w:t xml:space="preserve">    `title`        varchar(250)          not null default '' comment '</w:t>
            </w:r>
            <w:r w:rsidRPr="00C95232">
              <w:rPr>
                <w:rFonts w:hint="eastAsia"/>
                <w:sz w:val="15"/>
                <w:szCs w:val="15"/>
              </w:rPr>
              <w:t>专题标题</w:t>
            </w:r>
            <w:r w:rsidRPr="00C95232">
              <w:rPr>
                <w:rFonts w:hint="eastAsia"/>
                <w:sz w:val="15"/>
                <w:szCs w:val="15"/>
              </w:rPr>
              <w:t>',</w:t>
            </w:r>
          </w:p>
          <w:p w14:paraId="63A5D78F" w14:textId="77777777" w:rsidR="00C95232" w:rsidRPr="00C95232" w:rsidRDefault="00C95232" w:rsidP="00C95232">
            <w:pPr>
              <w:rPr>
                <w:sz w:val="15"/>
                <w:szCs w:val="15"/>
              </w:rPr>
            </w:pPr>
            <w:r w:rsidRPr="00C95232">
              <w:rPr>
                <w:rFonts w:hint="eastAsia"/>
                <w:sz w:val="15"/>
                <w:szCs w:val="15"/>
              </w:rPr>
              <w:t xml:space="preserve">    `keywords`     varchar(250)          not null default '' comment '</w:t>
            </w:r>
            <w:r w:rsidRPr="00C95232">
              <w:rPr>
                <w:rFonts w:hint="eastAsia"/>
                <w:sz w:val="15"/>
                <w:szCs w:val="15"/>
              </w:rPr>
              <w:t>专题关键词</w:t>
            </w:r>
            <w:r w:rsidRPr="00C95232">
              <w:rPr>
                <w:rFonts w:hint="eastAsia"/>
                <w:sz w:val="15"/>
                <w:szCs w:val="15"/>
              </w:rPr>
              <w:t>',</w:t>
            </w:r>
          </w:p>
          <w:p w14:paraId="6C4B7FC8" w14:textId="77777777" w:rsidR="00C95232" w:rsidRPr="00C95232" w:rsidRDefault="00C95232" w:rsidP="00C95232">
            <w:pPr>
              <w:rPr>
                <w:sz w:val="15"/>
                <w:szCs w:val="15"/>
              </w:rPr>
            </w:pPr>
            <w:r w:rsidRPr="00C95232">
              <w:rPr>
                <w:rFonts w:hint="eastAsia"/>
                <w:sz w:val="15"/>
                <w:szCs w:val="15"/>
              </w:rPr>
              <w:t xml:space="preserve">    `description`  varchar(250)          not null default '' comment '</w:t>
            </w:r>
            <w:r w:rsidRPr="00C95232">
              <w:rPr>
                <w:rFonts w:hint="eastAsia"/>
                <w:sz w:val="15"/>
                <w:szCs w:val="15"/>
              </w:rPr>
              <w:t>专题描述</w:t>
            </w:r>
            <w:r w:rsidRPr="00C95232">
              <w:rPr>
                <w:rFonts w:hint="eastAsia"/>
                <w:sz w:val="15"/>
                <w:szCs w:val="15"/>
              </w:rPr>
              <w:t>',</w:t>
            </w:r>
          </w:p>
          <w:p w14:paraId="27721F02" w14:textId="77777777" w:rsidR="00C95232" w:rsidRPr="00C95232" w:rsidRDefault="00C95232" w:rsidP="00C95232">
            <w:pPr>
              <w:rPr>
                <w:sz w:val="15"/>
                <w:szCs w:val="15"/>
              </w:rPr>
            </w:pPr>
            <w:r w:rsidRPr="00C95232">
              <w:rPr>
                <w:rFonts w:hint="eastAsia"/>
                <w:sz w:val="15"/>
                <w:szCs w:val="15"/>
              </w:rPr>
              <w:t xml:space="preserve">    `introduction` varchar(250)          not null default '' comment '</w:t>
            </w:r>
            <w:r w:rsidRPr="00C95232">
              <w:rPr>
                <w:rFonts w:hint="eastAsia"/>
                <w:sz w:val="15"/>
                <w:szCs w:val="15"/>
              </w:rPr>
              <w:t>专题简介</w:t>
            </w:r>
            <w:r w:rsidRPr="00C95232">
              <w:rPr>
                <w:rFonts w:hint="eastAsia"/>
                <w:sz w:val="15"/>
                <w:szCs w:val="15"/>
              </w:rPr>
              <w:t>',</w:t>
            </w:r>
          </w:p>
          <w:p w14:paraId="601C533C" w14:textId="77777777" w:rsidR="00C95232" w:rsidRPr="00C95232" w:rsidRDefault="00C95232" w:rsidP="00C95232">
            <w:pPr>
              <w:rPr>
                <w:sz w:val="15"/>
                <w:szCs w:val="15"/>
              </w:rPr>
            </w:pPr>
            <w:r w:rsidRPr="00C95232">
              <w:rPr>
                <w:rFonts w:hint="eastAsia"/>
                <w:sz w:val="15"/>
                <w:szCs w:val="15"/>
              </w:rPr>
              <w:t xml:space="preserve">    `pubdate`      int(10) unsigned      not null default 0 comment '</w:t>
            </w:r>
            <w:r w:rsidRPr="00C95232">
              <w:rPr>
                <w:rFonts w:hint="eastAsia"/>
                <w:sz w:val="15"/>
                <w:szCs w:val="15"/>
              </w:rPr>
              <w:t>专题发布时间戳</w:t>
            </w:r>
            <w:r w:rsidRPr="00C95232">
              <w:rPr>
                <w:rFonts w:hint="eastAsia"/>
                <w:sz w:val="15"/>
                <w:szCs w:val="15"/>
              </w:rPr>
              <w:t>',</w:t>
            </w:r>
          </w:p>
          <w:p w14:paraId="39B217E3" w14:textId="77777777" w:rsidR="00C95232" w:rsidRPr="00C95232" w:rsidRDefault="00C95232" w:rsidP="00C95232">
            <w:pPr>
              <w:rPr>
                <w:sz w:val="15"/>
                <w:szCs w:val="15"/>
              </w:rPr>
            </w:pPr>
            <w:r w:rsidRPr="00C95232">
              <w:rPr>
                <w:rFonts w:hint="eastAsia"/>
                <w:sz w:val="15"/>
                <w:szCs w:val="15"/>
              </w:rPr>
              <w:t xml:space="preserve">    `jump_url`     varchar(50)           not null default '' comment '</w:t>
            </w:r>
            <w:r w:rsidRPr="00C95232">
              <w:rPr>
                <w:rFonts w:hint="eastAsia"/>
                <w:sz w:val="15"/>
                <w:szCs w:val="15"/>
              </w:rPr>
              <w:t>专题跳转地址</w:t>
            </w:r>
            <w:r w:rsidRPr="00C95232">
              <w:rPr>
                <w:rFonts w:hint="eastAsia"/>
                <w:sz w:val="15"/>
                <w:szCs w:val="15"/>
              </w:rPr>
              <w:t>',</w:t>
            </w:r>
          </w:p>
          <w:p w14:paraId="004B394F" w14:textId="77777777" w:rsidR="00C95232" w:rsidRPr="00C95232" w:rsidRDefault="00C95232" w:rsidP="00C95232">
            <w:pPr>
              <w:rPr>
                <w:sz w:val="15"/>
                <w:szCs w:val="15"/>
              </w:rPr>
            </w:pPr>
            <w:r w:rsidRPr="00C95232">
              <w:rPr>
                <w:rFonts w:hint="eastAsia"/>
                <w:sz w:val="15"/>
                <w:szCs w:val="15"/>
              </w:rPr>
              <w:t xml:space="preserve">    `writer`       varchar(50)           not null default '' comment '</w:t>
            </w:r>
            <w:r w:rsidRPr="00C95232">
              <w:rPr>
                <w:rFonts w:hint="eastAsia"/>
                <w:sz w:val="15"/>
                <w:szCs w:val="15"/>
              </w:rPr>
              <w:t>专题作者</w:t>
            </w:r>
            <w:r w:rsidRPr="00C95232">
              <w:rPr>
                <w:rFonts w:hint="eastAsia"/>
                <w:sz w:val="15"/>
                <w:szCs w:val="15"/>
              </w:rPr>
              <w:t>',</w:t>
            </w:r>
          </w:p>
          <w:p w14:paraId="60E23702" w14:textId="77777777" w:rsidR="00C95232" w:rsidRPr="00C95232" w:rsidRDefault="00C95232" w:rsidP="00C95232">
            <w:pPr>
              <w:rPr>
                <w:sz w:val="15"/>
                <w:szCs w:val="15"/>
              </w:rPr>
            </w:pPr>
            <w:r w:rsidRPr="00C95232">
              <w:rPr>
                <w:rFonts w:hint="eastAsia"/>
                <w:sz w:val="15"/>
                <w:szCs w:val="15"/>
              </w:rPr>
              <w:t xml:space="preserve">    `source`       varchar(50)           not null default '' comment '</w:t>
            </w:r>
            <w:r w:rsidRPr="00C95232">
              <w:rPr>
                <w:rFonts w:hint="eastAsia"/>
                <w:sz w:val="15"/>
                <w:szCs w:val="15"/>
              </w:rPr>
              <w:t>专题来源</w:t>
            </w:r>
            <w:r w:rsidRPr="00C95232">
              <w:rPr>
                <w:rFonts w:hint="eastAsia"/>
                <w:sz w:val="15"/>
                <w:szCs w:val="15"/>
              </w:rPr>
              <w:t>',</w:t>
            </w:r>
          </w:p>
          <w:p w14:paraId="6165211E" w14:textId="77777777" w:rsidR="00C95232" w:rsidRPr="00C95232" w:rsidRDefault="00C95232" w:rsidP="00C95232">
            <w:pPr>
              <w:rPr>
                <w:sz w:val="15"/>
                <w:szCs w:val="15"/>
              </w:rPr>
            </w:pPr>
            <w:r w:rsidRPr="00C95232">
              <w:rPr>
                <w:rFonts w:hint="eastAsia"/>
                <w:sz w:val="15"/>
                <w:szCs w:val="15"/>
              </w:rPr>
              <w:t xml:space="preserve">    `is_show`      tinyint(1) unsigned   not null default 1 comment '</w:t>
            </w:r>
            <w:r w:rsidRPr="00C95232">
              <w:rPr>
                <w:rFonts w:hint="eastAsia"/>
                <w:sz w:val="15"/>
                <w:szCs w:val="15"/>
              </w:rPr>
              <w:t>是否展示</w:t>
            </w:r>
            <w:r w:rsidRPr="00C95232">
              <w:rPr>
                <w:rFonts w:hint="eastAsia"/>
                <w:sz w:val="15"/>
                <w:szCs w:val="15"/>
              </w:rPr>
              <w:t xml:space="preserve">: 1 </w:t>
            </w:r>
            <w:r w:rsidRPr="00C95232">
              <w:rPr>
                <w:rFonts w:hint="eastAsia"/>
                <w:sz w:val="15"/>
                <w:szCs w:val="15"/>
              </w:rPr>
              <w:t>展示</w:t>
            </w:r>
            <w:r w:rsidRPr="00C95232">
              <w:rPr>
                <w:rFonts w:hint="eastAsia"/>
                <w:sz w:val="15"/>
                <w:szCs w:val="15"/>
              </w:rPr>
              <w:t xml:space="preserve"> 0 </w:t>
            </w:r>
            <w:r w:rsidRPr="00C95232">
              <w:rPr>
                <w:rFonts w:hint="eastAsia"/>
                <w:sz w:val="15"/>
                <w:szCs w:val="15"/>
              </w:rPr>
              <w:t>不展示</w:t>
            </w:r>
            <w:r w:rsidRPr="00C95232">
              <w:rPr>
                <w:rFonts w:hint="eastAsia"/>
                <w:sz w:val="15"/>
                <w:szCs w:val="15"/>
              </w:rPr>
              <w:t>',</w:t>
            </w:r>
          </w:p>
          <w:p w14:paraId="7FB45882" w14:textId="77777777" w:rsidR="00C95232" w:rsidRPr="00C95232" w:rsidRDefault="00C95232" w:rsidP="00C95232">
            <w:pPr>
              <w:rPr>
                <w:sz w:val="15"/>
                <w:szCs w:val="15"/>
              </w:rPr>
            </w:pPr>
            <w:r w:rsidRPr="00C95232">
              <w:rPr>
                <w:rFonts w:hint="eastAsia"/>
                <w:sz w:val="15"/>
                <w:szCs w:val="15"/>
              </w:rPr>
              <w:t xml:space="preserve">    `click`        mediumint(8) unsigned not null default 0 comment '</w:t>
            </w:r>
            <w:r w:rsidRPr="00C95232">
              <w:rPr>
                <w:rFonts w:hint="eastAsia"/>
                <w:sz w:val="15"/>
                <w:szCs w:val="15"/>
              </w:rPr>
              <w:t>专题点击量</w:t>
            </w:r>
            <w:r w:rsidRPr="00C95232">
              <w:rPr>
                <w:rFonts w:hint="eastAsia"/>
                <w:sz w:val="15"/>
                <w:szCs w:val="15"/>
              </w:rPr>
              <w:t>',</w:t>
            </w:r>
          </w:p>
          <w:p w14:paraId="44B4608C" w14:textId="77777777" w:rsidR="00C95232" w:rsidRPr="00C95232" w:rsidRDefault="00C95232" w:rsidP="00C95232">
            <w:pPr>
              <w:rPr>
                <w:sz w:val="15"/>
                <w:szCs w:val="15"/>
              </w:rPr>
            </w:pPr>
            <w:r w:rsidRPr="00C95232">
              <w:rPr>
                <w:rFonts w:hint="eastAsia"/>
                <w:sz w:val="15"/>
                <w:szCs w:val="15"/>
              </w:rPr>
              <w:t xml:space="preserve">    `litpic`       varchar(100)          not null default '' comment '</w:t>
            </w:r>
            <w:r w:rsidRPr="00C95232">
              <w:rPr>
                <w:rFonts w:hint="eastAsia"/>
                <w:sz w:val="15"/>
                <w:szCs w:val="15"/>
              </w:rPr>
              <w:t>专题缩略图</w:t>
            </w:r>
            <w:r w:rsidRPr="00C95232">
              <w:rPr>
                <w:rFonts w:hint="eastAsia"/>
                <w:sz w:val="15"/>
                <w:szCs w:val="15"/>
              </w:rPr>
              <w:t>',</w:t>
            </w:r>
          </w:p>
          <w:p w14:paraId="56E8B54C" w14:textId="77777777" w:rsidR="00C95232" w:rsidRPr="00C95232" w:rsidRDefault="00C95232" w:rsidP="00C95232">
            <w:pPr>
              <w:rPr>
                <w:sz w:val="15"/>
                <w:szCs w:val="15"/>
              </w:rPr>
            </w:pPr>
            <w:r w:rsidRPr="00C95232">
              <w:rPr>
                <w:rFonts w:hint="eastAsia"/>
                <w:sz w:val="15"/>
                <w:szCs w:val="15"/>
              </w:rPr>
              <w:t xml:space="preserve">    `content`      text comment '</w:t>
            </w:r>
            <w:r w:rsidRPr="00C95232">
              <w:rPr>
                <w:rFonts w:hint="eastAsia"/>
                <w:sz w:val="15"/>
                <w:szCs w:val="15"/>
              </w:rPr>
              <w:t>专题正文</w:t>
            </w:r>
            <w:r w:rsidRPr="00C95232">
              <w:rPr>
                <w:rFonts w:hint="eastAsia"/>
                <w:sz w:val="15"/>
                <w:szCs w:val="15"/>
              </w:rPr>
              <w:t>',</w:t>
            </w:r>
          </w:p>
          <w:p w14:paraId="388007AA"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专题主键</w:t>
            </w:r>
            <w:r w:rsidRPr="00C95232">
              <w:rPr>
                <w:rFonts w:hint="eastAsia"/>
                <w:sz w:val="15"/>
                <w:szCs w:val="15"/>
              </w:rPr>
              <w:t>',</w:t>
            </w:r>
          </w:p>
          <w:p w14:paraId="22B2E38B" w14:textId="77777777" w:rsidR="00C95232" w:rsidRPr="00C95232" w:rsidRDefault="00C95232" w:rsidP="00C95232">
            <w:pPr>
              <w:rPr>
                <w:sz w:val="15"/>
                <w:szCs w:val="15"/>
              </w:rPr>
            </w:pPr>
            <w:r w:rsidRPr="00C95232">
              <w:rPr>
                <w:rFonts w:hint="eastAsia"/>
                <w:sz w:val="15"/>
                <w:szCs w:val="15"/>
              </w:rPr>
              <w:t xml:space="preserve">    key `pinyin` (`pinyin`) comment '</w:t>
            </w:r>
            <w:r w:rsidRPr="00C95232">
              <w:rPr>
                <w:rFonts w:hint="eastAsia"/>
                <w:sz w:val="15"/>
                <w:szCs w:val="15"/>
              </w:rPr>
              <w:t>专题索引建</w:t>
            </w:r>
            <w:r w:rsidRPr="00C95232">
              <w:rPr>
                <w:rFonts w:hint="eastAsia"/>
                <w:sz w:val="15"/>
                <w:szCs w:val="15"/>
              </w:rPr>
              <w:t>'</w:t>
            </w:r>
          </w:p>
          <w:p w14:paraId="43D01CB8" w14:textId="77777777" w:rsidR="00C95232" w:rsidRPr="00C95232" w:rsidRDefault="00C95232" w:rsidP="00C95232">
            <w:pPr>
              <w:rPr>
                <w:sz w:val="15"/>
                <w:szCs w:val="15"/>
              </w:rPr>
            </w:pPr>
            <w:r w:rsidRPr="00C95232">
              <w:rPr>
                <w:sz w:val="15"/>
                <w:szCs w:val="15"/>
              </w:rPr>
              <w:t>);</w:t>
            </w:r>
          </w:p>
          <w:p w14:paraId="21EA94CA" w14:textId="77777777" w:rsidR="00C95232" w:rsidRPr="00C95232" w:rsidRDefault="00C95232" w:rsidP="00C95232">
            <w:pPr>
              <w:rPr>
                <w:sz w:val="15"/>
                <w:szCs w:val="15"/>
              </w:rPr>
            </w:pPr>
          </w:p>
          <w:p w14:paraId="3F5AC9F9"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search </w:t>
            </w:r>
            <w:r w:rsidRPr="00C95232">
              <w:rPr>
                <w:rFonts w:hint="eastAsia"/>
                <w:sz w:val="15"/>
                <w:szCs w:val="15"/>
              </w:rPr>
              <w:t>表结构</w:t>
            </w:r>
          </w:p>
          <w:p w14:paraId="19031EF7" w14:textId="77777777" w:rsidR="00C95232" w:rsidRPr="00C95232" w:rsidRDefault="00C95232" w:rsidP="00C95232">
            <w:pPr>
              <w:rPr>
                <w:sz w:val="15"/>
                <w:szCs w:val="15"/>
              </w:rPr>
            </w:pPr>
            <w:r w:rsidRPr="00C95232">
              <w:rPr>
                <w:sz w:val="15"/>
                <w:szCs w:val="15"/>
              </w:rPr>
              <w:t>drop table if exists `search`;</w:t>
            </w:r>
          </w:p>
          <w:p w14:paraId="27C7A47A" w14:textId="77777777" w:rsidR="00C95232" w:rsidRPr="00C95232" w:rsidRDefault="00C95232" w:rsidP="00C95232">
            <w:pPr>
              <w:rPr>
                <w:sz w:val="15"/>
                <w:szCs w:val="15"/>
              </w:rPr>
            </w:pPr>
            <w:r w:rsidRPr="00C95232">
              <w:rPr>
                <w:sz w:val="15"/>
                <w:szCs w:val="15"/>
              </w:rPr>
              <w:t>create table `search`</w:t>
            </w:r>
          </w:p>
          <w:p w14:paraId="30FD9F62" w14:textId="77777777" w:rsidR="00C95232" w:rsidRPr="00C95232" w:rsidRDefault="00C95232" w:rsidP="00C95232">
            <w:pPr>
              <w:rPr>
                <w:sz w:val="15"/>
                <w:szCs w:val="15"/>
              </w:rPr>
            </w:pPr>
            <w:r w:rsidRPr="00C95232">
              <w:rPr>
                <w:sz w:val="15"/>
                <w:szCs w:val="15"/>
              </w:rPr>
              <w:t>(</w:t>
            </w:r>
          </w:p>
          <w:p w14:paraId="0CD83BE3" w14:textId="77777777" w:rsidR="00C95232" w:rsidRPr="00C95232" w:rsidRDefault="00C95232" w:rsidP="00C95232">
            <w:pPr>
              <w:rPr>
                <w:sz w:val="15"/>
                <w:szCs w:val="15"/>
              </w:rPr>
            </w:pPr>
            <w:r w:rsidRPr="00C95232">
              <w:rPr>
                <w:rFonts w:hint="eastAsia"/>
                <w:sz w:val="15"/>
                <w:szCs w:val="15"/>
              </w:rPr>
              <w:t xml:space="preserve">    `id`           int(10) unsigned not null auto_increment comment '</w:t>
            </w:r>
            <w:r w:rsidRPr="00C95232">
              <w:rPr>
                <w:rFonts w:hint="eastAsia"/>
                <w:sz w:val="15"/>
                <w:szCs w:val="15"/>
              </w:rPr>
              <w:t>搜索</w:t>
            </w:r>
            <w:r w:rsidRPr="00C95232">
              <w:rPr>
                <w:rFonts w:hint="eastAsia"/>
                <w:sz w:val="15"/>
                <w:szCs w:val="15"/>
              </w:rPr>
              <w:t>ID',</w:t>
            </w:r>
          </w:p>
          <w:p w14:paraId="5E7E194D" w14:textId="77777777" w:rsidR="00C95232" w:rsidRPr="00C95232" w:rsidRDefault="00C95232" w:rsidP="00C95232">
            <w:pPr>
              <w:rPr>
                <w:sz w:val="15"/>
                <w:szCs w:val="15"/>
              </w:rPr>
            </w:pPr>
            <w:r w:rsidRPr="00C95232">
              <w:rPr>
                <w:rFonts w:hint="eastAsia"/>
                <w:sz w:val="15"/>
                <w:szCs w:val="15"/>
              </w:rPr>
              <w:t xml:space="preserve">    `name`         varchar(250)     not null default '' comment '</w:t>
            </w:r>
            <w:r w:rsidRPr="00C95232">
              <w:rPr>
                <w:rFonts w:hint="eastAsia"/>
                <w:sz w:val="15"/>
                <w:szCs w:val="15"/>
              </w:rPr>
              <w:t>搜索名称</w:t>
            </w:r>
            <w:r w:rsidRPr="00C95232">
              <w:rPr>
                <w:rFonts w:hint="eastAsia"/>
                <w:sz w:val="15"/>
                <w:szCs w:val="15"/>
              </w:rPr>
              <w:t>',</w:t>
            </w:r>
          </w:p>
          <w:p w14:paraId="269D94C3" w14:textId="77777777" w:rsidR="00C95232" w:rsidRPr="00C95232" w:rsidRDefault="00C95232" w:rsidP="00C95232">
            <w:pPr>
              <w:rPr>
                <w:sz w:val="15"/>
                <w:szCs w:val="15"/>
              </w:rPr>
            </w:pPr>
            <w:r w:rsidRPr="00C95232">
              <w:rPr>
                <w:rFonts w:hint="eastAsia"/>
                <w:sz w:val="15"/>
                <w:szCs w:val="15"/>
              </w:rPr>
              <w:t xml:space="preserve">    `pinyin`       varchar(250)     not null default '' comment '</w:t>
            </w:r>
            <w:r w:rsidRPr="00C95232">
              <w:rPr>
                <w:rFonts w:hint="eastAsia"/>
                <w:sz w:val="15"/>
                <w:szCs w:val="15"/>
              </w:rPr>
              <w:t>搜索拼音</w:t>
            </w:r>
            <w:r w:rsidRPr="00C95232">
              <w:rPr>
                <w:rFonts w:hint="eastAsia"/>
                <w:sz w:val="15"/>
                <w:szCs w:val="15"/>
              </w:rPr>
              <w:t>',</w:t>
            </w:r>
          </w:p>
          <w:p w14:paraId="0660C500" w14:textId="77777777" w:rsidR="00C95232" w:rsidRPr="00C95232" w:rsidRDefault="00C95232" w:rsidP="00C95232">
            <w:pPr>
              <w:rPr>
                <w:sz w:val="15"/>
                <w:szCs w:val="15"/>
              </w:rPr>
            </w:pPr>
            <w:r w:rsidRPr="00C95232">
              <w:rPr>
                <w:rFonts w:hint="eastAsia"/>
                <w:sz w:val="15"/>
                <w:szCs w:val="15"/>
              </w:rPr>
              <w:t xml:space="preserve">    `title`        varchar(250)     not null default '' comment '</w:t>
            </w:r>
            <w:r w:rsidRPr="00C95232">
              <w:rPr>
                <w:rFonts w:hint="eastAsia"/>
                <w:sz w:val="15"/>
                <w:szCs w:val="15"/>
              </w:rPr>
              <w:t>搜索标题</w:t>
            </w:r>
            <w:r w:rsidRPr="00C95232">
              <w:rPr>
                <w:rFonts w:hint="eastAsia"/>
                <w:sz w:val="15"/>
                <w:szCs w:val="15"/>
              </w:rPr>
              <w:t>',</w:t>
            </w:r>
          </w:p>
          <w:p w14:paraId="49724167" w14:textId="77777777" w:rsidR="00C95232" w:rsidRPr="00C95232" w:rsidRDefault="00C95232" w:rsidP="00C95232">
            <w:pPr>
              <w:rPr>
                <w:sz w:val="15"/>
                <w:szCs w:val="15"/>
              </w:rPr>
            </w:pPr>
            <w:r w:rsidRPr="00C95232">
              <w:rPr>
                <w:rFonts w:hint="eastAsia"/>
                <w:sz w:val="15"/>
                <w:szCs w:val="15"/>
              </w:rPr>
              <w:t xml:space="preserve">    `keywords`     varchar(250)     not null default '' comment '</w:t>
            </w:r>
            <w:r w:rsidRPr="00C95232">
              <w:rPr>
                <w:rFonts w:hint="eastAsia"/>
                <w:sz w:val="15"/>
                <w:szCs w:val="15"/>
              </w:rPr>
              <w:t>搜索关键词</w:t>
            </w:r>
            <w:r w:rsidRPr="00C95232">
              <w:rPr>
                <w:rFonts w:hint="eastAsia"/>
                <w:sz w:val="15"/>
                <w:szCs w:val="15"/>
              </w:rPr>
              <w:t>',</w:t>
            </w:r>
          </w:p>
          <w:p w14:paraId="3F43F34B" w14:textId="77777777" w:rsidR="00C95232" w:rsidRPr="00C95232" w:rsidRDefault="00C95232" w:rsidP="00C95232">
            <w:pPr>
              <w:rPr>
                <w:sz w:val="15"/>
                <w:szCs w:val="15"/>
              </w:rPr>
            </w:pPr>
            <w:r w:rsidRPr="00C95232">
              <w:rPr>
                <w:rFonts w:hint="eastAsia"/>
                <w:sz w:val="15"/>
                <w:szCs w:val="15"/>
              </w:rPr>
              <w:t xml:space="preserve">    `description`  varchar(250)     not null default '' comment '</w:t>
            </w:r>
            <w:r w:rsidRPr="00C95232">
              <w:rPr>
                <w:rFonts w:hint="eastAsia"/>
                <w:sz w:val="15"/>
                <w:szCs w:val="15"/>
              </w:rPr>
              <w:t>搜索描述</w:t>
            </w:r>
            <w:r w:rsidRPr="00C95232">
              <w:rPr>
                <w:rFonts w:hint="eastAsia"/>
                <w:sz w:val="15"/>
                <w:szCs w:val="15"/>
              </w:rPr>
              <w:t>',</w:t>
            </w:r>
          </w:p>
          <w:p w14:paraId="2CD96D26" w14:textId="77777777" w:rsidR="00C95232" w:rsidRPr="00C95232" w:rsidRDefault="00C95232" w:rsidP="00C95232">
            <w:pPr>
              <w:rPr>
                <w:sz w:val="15"/>
                <w:szCs w:val="15"/>
              </w:rPr>
            </w:pPr>
            <w:r w:rsidRPr="00C95232">
              <w:rPr>
                <w:rFonts w:hint="eastAsia"/>
                <w:sz w:val="15"/>
                <w:szCs w:val="15"/>
              </w:rPr>
              <w:t xml:space="preserve">    `introduction` varchar(250)     not null default '' comment '</w:t>
            </w:r>
            <w:r w:rsidRPr="00C95232">
              <w:rPr>
                <w:rFonts w:hint="eastAsia"/>
                <w:sz w:val="15"/>
                <w:szCs w:val="15"/>
              </w:rPr>
              <w:t>搜索简介</w:t>
            </w:r>
            <w:r w:rsidRPr="00C95232">
              <w:rPr>
                <w:rFonts w:hint="eastAsia"/>
                <w:sz w:val="15"/>
                <w:szCs w:val="15"/>
              </w:rPr>
              <w:t>',</w:t>
            </w:r>
          </w:p>
          <w:p w14:paraId="2C3D09AC" w14:textId="77777777" w:rsidR="00C95232" w:rsidRPr="00C95232" w:rsidRDefault="00C95232" w:rsidP="00C95232">
            <w:pPr>
              <w:rPr>
                <w:sz w:val="15"/>
                <w:szCs w:val="15"/>
              </w:rPr>
            </w:pPr>
            <w:r w:rsidRPr="00C95232">
              <w:rPr>
                <w:rFonts w:hint="eastAsia"/>
                <w:sz w:val="15"/>
                <w:szCs w:val="15"/>
              </w:rPr>
              <w:t xml:space="preserve">    `pubdate`      int(10) unsigned not null default 0 comment '</w:t>
            </w:r>
            <w:r w:rsidRPr="00C95232">
              <w:rPr>
                <w:rFonts w:hint="eastAsia"/>
                <w:sz w:val="15"/>
                <w:szCs w:val="15"/>
              </w:rPr>
              <w:t>搜索发布时间戳</w:t>
            </w:r>
            <w:r w:rsidRPr="00C95232">
              <w:rPr>
                <w:rFonts w:hint="eastAsia"/>
                <w:sz w:val="15"/>
                <w:szCs w:val="15"/>
              </w:rPr>
              <w:t>',</w:t>
            </w:r>
          </w:p>
          <w:p w14:paraId="3CA8CE2C" w14:textId="77777777" w:rsidR="00C95232" w:rsidRPr="00C95232" w:rsidRDefault="00C95232" w:rsidP="00C95232">
            <w:pPr>
              <w:rPr>
                <w:sz w:val="15"/>
                <w:szCs w:val="15"/>
              </w:rPr>
            </w:pPr>
            <w:r w:rsidRPr="00C95232">
              <w:rPr>
                <w:rFonts w:hint="eastAsia"/>
                <w:sz w:val="15"/>
                <w:szCs w:val="15"/>
              </w:rPr>
              <w:t xml:space="preserve">    `jump_url`     varchar(50)      not null default '' comment '</w:t>
            </w:r>
            <w:r w:rsidRPr="00C95232">
              <w:rPr>
                <w:rFonts w:hint="eastAsia"/>
                <w:sz w:val="15"/>
                <w:szCs w:val="15"/>
              </w:rPr>
              <w:t>搜索跳转地址</w:t>
            </w:r>
            <w:r w:rsidRPr="00C95232">
              <w:rPr>
                <w:rFonts w:hint="eastAsia"/>
                <w:sz w:val="15"/>
                <w:szCs w:val="15"/>
              </w:rPr>
              <w:t>',</w:t>
            </w:r>
          </w:p>
          <w:p w14:paraId="32FA3AC9"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搜索主键</w:t>
            </w:r>
            <w:r w:rsidRPr="00C95232">
              <w:rPr>
                <w:rFonts w:hint="eastAsia"/>
                <w:sz w:val="15"/>
                <w:szCs w:val="15"/>
              </w:rPr>
              <w:t>',</w:t>
            </w:r>
          </w:p>
          <w:p w14:paraId="44AE11D4" w14:textId="77777777" w:rsidR="00C95232" w:rsidRPr="00C95232" w:rsidRDefault="00C95232" w:rsidP="00C95232">
            <w:pPr>
              <w:rPr>
                <w:sz w:val="15"/>
                <w:szCs w:val="15"/>
              </w:rPr>
            </w:pPr>
            <w:r w:rsidRPr="00C95232">
              <w:rPr>
                <w:rFonts w:hint="eastAsia"/>
                <w:sz w:val="15"/>
                <w:szCs w:val="15"/>
              </w:rPr>
              <w:t xml:space="preserve">    key `pinyin` (`pinyin`) comment '</w:t>
            </w:r>
            <w:r w:rsidRPr="00C95232">
              <w:rPr>
                <w:rFonts w:hint="eastAsia"/>
                <w:sz w:val="15"/>
                <w:szCs w:val="15"/>
              </w:rPr>
              <w:t>搜索索引键</w:t>
            </w:r>
            <w:r w:rsidRPr="00C95232">
              <w:rPr>
                <w:rFonts w:hint="eastAsia"/>
                <w:sz w:val="15"/>
                <w:szCs w:val="15"/>
              </w:rPr>
              <w:t>'</w:t>
            </w:r>
          </w:p>
          <w:p w14:paraId="64EEBF91" w14:textId="77777777" w:rsidR="00C95232" w:rsidRPr="00C95232" w:rsidRDefault="00C95232" w:rsidP="00C95232">
            <w:pPr>
              <w:rPr>
                <w:sz w:val="15"/>
                <w:szCs w:val="15"/>
              </w:rPr>
            </w:pPr>
            <w:r w:rsidRPr="00C95232">
              <w:rPr>
                <w:sz w:val="15"/>
                <w:szCs w:val="15"/>
              </w:rPr>
              <w:t>);</w:t>
            </w:r>
          </w:p>
          <w:p w14:paraId="3637F771" w14:textId="77777777" w:rsidR="00C95232" w:rsidRPr="00C95232" w:rsidRDefault="00C95232" w:rsidP="00C95232">
            <w:pPr>
              <w:rPr>
                <w:sz w:val="15"/>
                <w:szCs w:val="15"/>
              </w:rPr>
            </w:pPr>
          </w:p>
          <w:p w14:paraId="1C1C74C2" w14:textId="77777777" w:rsidR="00C95232" w:rsidRPr="00C95232" w:rsidRDefault="00C95232" w:rsidP="00C95232">
            <w:pPr>
              <w:rPr>
                <w:sz w:val="15"/>
                <w:szCs w:val="15"/>
              </w:rPr>
            </w:pPr>
            <w:r w:rsidRPr="00C95232">
              <w:rPr>
                <w:rFonts w:hint="eastAsia"/>
                <w:sz w:val="15"/>
                <w:szCs w:val="15"/>
              </w:rPr>
              <w:t xml:space="preserve"># </w:t>
            </w:r>
            <w:r w:rsidRPr="00C95232">
              <w:rPr>
                <w:rFonts w:hint="eastAsia"/>
                <w:sz w:val="15"/>
                <w:szCs w:val="15"/>
              </w:rPr>
              <w:t>创建</w:t>
            </w:r>
            <w:r w:rsidRPr="00C95232">
              <w:rPr>
                <w:rFonts w:hint="eastAsia"/>
                <w:sz w:val="15"/>
                <w:szCs w:val="15"/>
              </w:rPr>
              <w:t xml:space="preserve"> sysconf </w:t>
            </w:r>
            <w:r w:rsidRPr="00C95232">
              <w:rPr>
                <w:rFonts w:hint="eastAsia"/>
                <w:sz w:val="15"/>
                <w:szCs w:val="15"/>
              </w:rPr>
              <w:t>表结构</w:t>
            </w:r>
          </w:p>
          <w:p w14:paraId="0AB7EDA1" w14:textId="77777777" w:rsidR="00C95232" w:rsidRPr="00C95232" w:rsidRDefault="00C95232" w:rsidP="00C95232">
            <w:pPr>
              <w:rPr>
                <w:sz w:val="15"/>
                <w:szCs w:val="15"/>
              </w:rPr>
            </w:pPr>
            <w:r w:rsidRPr="00C95232">
              <w:rPr>
                <w:sz w:val="15"/>
                <w:szCs w:val="15"/>
              </w:rPr>
              <w:t>drop table if exists `sysconf`;</w:t>
            </w:r>
          </w:p>
          <w:p w14:paraId="4D23E0FA" w14:textId="77777777" w:rsidR="00C95232" w:rsidRPr="00C95232" w:rsidRDefault="00C95232" w:rsidP="00C95232">
            <w:pPr>
              <w:rPr>
                <w:sz w:val="15"/>
                <w:szCs w:val="15"/>
              </w:rPr>
            </w:pPr>
            <w:r w:rsidRPr="00C95232">
              <w:rPr>
                <w:sz w:val="15"/>
                <w:szCs w:val="15"/>
              </w:rPr>
              <w:t>create table `sysconf`</w:t>
            </w:r>
          </w:p>
          <w:p w14:paraId="747AA617" w14:textId="77777777" w:rsidR="00C95232" w:rsidRPr="00C95232" w:rsidRDefault="00C95232" w:rsidP="00C95232">
            <w:pPr>
              <w:rPr>
                <w:sz w:val="15"/>
                <w:szCs w:val="15"/>
              </w:rPr>
            </w:pPr>
            <w:r w:rsidRPr="00C95232">
              <w:rPr>
                <w:sz w:val="15"/>
                <w:szCs w:val="15"/>
              </w:rPr>
              <w:t>(</w:t>
            </w:r>
          </w:p>
          <w:p w14:paraId="2042C74E" w14:textId="77777777" w:rsidR="00C95232" w:rsidRPr="00C95232" w:rsidRDefault="00C95232" w:rsidP="00C95232">
            <w:pPr>
              <w:rPr>
                <w:sz w:val="15"/>
                <w:szCs w:val="15"/>
              </w:rPr>
            </w:pPr>
            <w:r w:rsidRPr="00C95232">
              <w:rPr>
                <w:rFonts w:hint="eastAsia"/>
                <w:sz w:val="15"/>
                <w:szCs w:val="15"/>
              </w:rPr>
              <w:t xml:space="preserve">    `id`      int(10) unsigned not null auto_increment comment '</w:t>
            </w:r>
            <w:r w:rsidRPr="00C95232">
              <w:rPr>
                <w:rFonts w:hint="eastAsia"/>
                <w:sz w:val="15"/>
                <w:szCs w:val="15"/>
              </w:rPr>
              <w:t>配置项</w:t>
            </w:r>
            <w:r w:rsidRPr="00C95232">
              <w:rPr>
                <w:rFonts w:hint="eastAsia"/>
                <w:sz w:val="15"/>
                <w:szCs w:val="15"/>
              </w:rPr>
              <w:t>ID',</w:t>
            </w:r>
          </w:p>
          <w:p w14:paraId="3CE4B40F" w14:textId="77777777" w:rsidR="00C95232" w:rsidRPr="00C95232" w:rsidRDefault="00C95232" w:rsidP="00C95232">
            <w:pPr>
              <w:rPr>
                <w:sz w:val="15"/>
                <w:szCs w:val="15"/>
              </w:rPr>
            </w:pPr>
            <w:r w:rsidRPr="00C95232">
              <w:rPr>
                <w:rFonts w:hint="eastAsia"/>
                <w:sz w:val="15"/>
                <w:szCs w:val="15"/>
              </w:rPr>
              <w:t xml:space="preserve">    `varname` varchar(50)      not null default '' comment '</w:t>
            </w:r>
            <w:r w:rsidRPr="00C95232">
              <w:rPr>
                <w:rFonts w:hint="eastAsia"/>
                <w:sz w:val="15"/>
                <w:szCs w:val="15"/>
              </w:rPr>
              <w:t>配置项变量名</w:t>
            </w:r>
            <w:r w:rsidRPr="00C95232">
              <w:rPr>
                <w:rFonts w:hint="eastAsia"/>
                <w:sz w:val="15"/>
                <w:szCs w:val="15"/>
              </w:rPr>
              <w:t>',</w:t>
            </w:r>
          </w:p>
          <w:p w14:paraId="2CDC6A2F" w14:textId="77777777" w:rsidR="00C95232" w:rsidRPr="00C95232" w:rsidRDefault="00C95232" w:rsidP="00C95232">
            <w:pPr>
              <w:rPr>
                <w:sz w:val="15"/>
                <w:szCs w:val="15"/>
              </w:rPr>
            </w:pPr>
            <w:r w:rsidRPr="00C95232">
              <w:rPr>
                <w:rFonts w:hint="eastAsia"/>
                <w:sz w:val="15"/>
                <w:szCs w:val="15"/>
              </w:rPr>
              <w:t xml:space="preserve">    `value`   varchar(50)      not null default '' comment '</w:t>
            </w:r>
            <w:r w:rsidRPr="00C95232">
              <w:rPr>
                <w:rFonts w:hint="eastAsia"/>
                <w:sz w:val="15"/>
                <w:szCs w:val="15"/>
              </w:rPr>
              <w:t>配置项变量值</w:t>
            </w:r>
            <w:r w:rsidRPr="00C95232">
              <w:rPr>
                <w:rFonts w:hint="eastAsia"/>
                <w:sz w:val="15"/>
                <w:szCs w:val="15"/>
              </w:rPr>
              <w:t>',</w:t>
            </w:r>
          </w:p>
          <w:p w14:paraId="1EE25289" w14:textId="77777777" w:rsidR="00C95232" w:rsidRPr="00C95232" w:rsidRDefault="00C95232" w:rsidP="00C95232">
            <w:pPr>
              <w:rPr>
                <w:sz w:val="15"/>
                <w:szCs w:val="15"/>
              </w:rPr>
            </w:pPr>
            <w:r w:rsidRPr="00C95232">
              <w:rPr>
                <w:rFonts w:hint="eastAsia"/>
                <w:sz w:val="15"/>
                <w:szCs w:val="15"/>
              </w:rPr>
              <w:t xml:space="preserve">    `info`    varchar(100)     not null default '' comment '</w:t>
            </w:r>
            <w:r w:rsidRPr="00C95232">
              <w:rPr>
                <w:rFonts w:hint="eastAsia"/>
                <w:sz w:val="15"/>
                <w:szCs w:val="15"/>
              </w:rPr>
              <w:t>配置项文字说明</w:t>
            </w:r>
            <w:r w:rsidRPr="00C95232">
              <w:rPr>
                <w:rFonts w:hint="eastAsia"/>
                <w:sz w:val="15"/>
                <w:szCs w:val="15"/>
              </w:rPr>
              <w:t>',</w:t>
            </w:r>
          </w:p>
          <w:p w14:paraId="6B8513DB" w14:textId="77777777" w:rsidR="00C95232" w:rsidRPr="00C95232" w:rsidRDefault="00C95232" w:rsidP="00C95232">
            <w:pPr>
              <w:rPr>
                <w:sz w:val="15"/>
                <w:szCs w:val="15"/>
              </w:rPr>
            </w:pPr>
            <w:r w:rsidRPr="00C95232">
              <w:rPr>
                <w:rFonts w:hint="eastAsia"/>
                <w:sz w:val="15"/>
                <w:szCs w:val="15"/>
              </w:rPr>
              <w:t xml:space="preserve">    primary key (id) comment '</w:t>
            </w:r>
            <w:r w:rsidRPr="00C95232">
              <w:rPr>
                <w:rFonts w:hint="eastAsia"/>
                <w:sz w:val="15"/>
                <w:szCs w:val="15"/>
              </w:rPr>
              <w:t>配置项主键</w:t>
            </w:r>
            <w:r w:rsidRPr="00C95232">
              <w:rPr>
                <w:rFonts w:hint="eastAsia"/>
                <w:sz w:val="15"/>
                <w:szCs w:val="15"/>
              </w:rPr>
              <w:t>'</w:t>
            </w:r>
          </w:p>
          <w:p w14:paraId="3DF82508" w14:textId="6B579A56" w:rsidR="00946C88" w:rsidRPr="00C95232" w:rsidRDefault="00C95232" w:rsidP="00C95232">
            <w:pPr>
              <w:rPr>
                <w:sz w:val="15"/>
                <w:szCs w:val="15"/>
              </w:rPr>
            </w:pPr>
            <w:r w:rsidRPr="00C95232">
              <w:rPr>
                <w:sz w:val="15"/>
                <w:szCs w:val="15"/>
              </w:rPr>
              <w:t>);</w:t>
            </w:r>
          </w:p>
        </w:tc>
      </w:tr>
    </w:tbl>
    <w:p w14:paraId="6D453804" w14:textId="1619748E" w:rsidR="003310B2" w:rsidRDefault="00C95232" w:rsidP="00590069">
      <w:r>
        <w:rPr>
          <w:rFonts w:hint="eastAsia"/>
        </w:rPr>
        <w:lastRenderedPageBreak/>
        <w:t>附件：</w:t>
      </w:r>
    </w:p>
    <w:p w14:paraId="699924AE" w14:textId="77777777" w:rsidR="00C95232" w:rsidRDefault="00C95232" w:rsidP="00590069"/>
    <w:p w14:paraId="385FEB4E" w14:textId="3A70FE71" w:rsidR="00CC498C" w:rsidRDefault="00690250" w:rsidP="00590069">
      <w:r>
        <w:object w:dxaOrig="1539" w:dyaOrig="1118" w14:anchorId="672F59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5.5pt" o:ole="">
            <v:imagedata r:id="rId24" o:title=""/>
          </v:shape>
          <o:OLEObject Type="Embed" ProgID="Package" ShapeID="_x0000_i1025" DrawAspect="Icon" ObjectID="_1657636584" r:id="rId25"/>
        </w:object>
      </w:r>
    </w:p>
    <w:p w14:paraId="7CF27B6D" w14:textId="77777777" w:rsidR="00CC498C" w:rsidRDefault="00CC498C" w:rsidP="00590069"/>
    <w:p w14:paraId="7B4BA692" w14:textId="77777777" w:rsidR="00CC498C" w:rsidRDefault="00CC498C" w:rsidP="00590069"/>
    <w:p w14:paraId="734B7CD9" w14:textId="7BBE0201" w:rsidR="00CC2FF1" w:rsidRDefault="00DA7918" w:rsidP="00DA7918">
      <w:pPr>
        <w:pStyle w:val="3"/>
      </w:pPr>
      <w:r>
        <w:rPr>
          <w:rFonts w:hint="eastAsia"/>
        </w:rPr>
        <w:t>网站示例</w:t>
      </w:r>
    </w:p>
    <w:p w14:paraId="435FCC56" w14:textId="4B6BC94F" w:rsidR="00DA7918" w:rsidRDefault="00DA7918" w:rsidP="00DA7918">
      <w:r>
        <w:rPr>
          <w:rFonts w:hint="eastAsia"/>
        </w:rPr>
        <w:t>Laravel</w:t>
      </w:r>
      <w:r>
        <w:rPr>
          <w:rFonts w:hint="eastAsia"/>
        </w:rPr>
        <w:t>安装完成之后，</w:t>
      </w:r>
      <w:r w:rsidRPr="00DA7918">
        <w:rPr>
          <w:rFonts w:hint="eastAsia"/>
        </w:rPr>
        <w:t>打开</w:t>
      </w:r>
      <w:r w:rsidRPr="00DA7918">
        <w:rPr>
          <w:rFonts w:hint="eastAsia"/>
        </w:rPr>
        <w:t xml:space="preserve"> hosts </w:t>
      </w:r>
      <w:r w:rsidRPr="00DA7918">
        <w:rPr>
          <w:rFonts w:hint="eastAsia"/>
        </w:rPr>
        <w:t>文件，增加如下域名解析代码：</w:t>
      </w:r>
    </w:p>
    <w:tbl>
      <w:tblPr>
        <w:tblStyle w:val="a6"/>
        <w:tblW w:w="0" w:type="auto"/>
        <w:tblLook w:val="04A0" w:firstRow="1" w:lastRow="0" w:firstColumn="1" w:lastColumn="0" w:noHBand="0" w:noVBand="1"/>
      </w:tblPr>
      <w:tblGrid>
        <w:gridCol w:w="8296"/>
      </w:tblGrid>
      <w:tr w:rsidR="00DA7918" w14:paraId="1D4AA951" w14:textId="77777777" w:rsidTr="00DA7918">
        <w:tc>
          <w:tcPr>
            <w:tcW w:w="8296" w:type="dxa"/>
          </w:tcPr>
          <w:p w14:paraId="615BE41A" w14:textId="4C47E5E5" w:rsidR="00DA7918" w:rsidRDefault="00DA7918" w:rsidP="00DA7918">
            <w:r w:rsidRPr="00DA7918">
              <w:t>127.0.0.1</w:t>
            </w:r>
            <w:r w:rsidRPr="00DA7918">
              <w:tab/>
              <w:t>www.mycms.flow</w:t>
            </w:r>
          </w:p>
        </w:tc>
      </w:tr>
    </w:tbl>
    <w:p w14:paraId="0116C92C" w14:textId="7061131C" w:rsidR="00DA7918" w:rsidRDefault="00DA7918" w:rsidP="00DA7918">
      <w:r>
        <w:rPr>
          <w:rFonts w:hint="eastAsia"/>
        </w:rPr>
        <w:t>然后打开</w:t>
      </w:r>
      <w:r w:rsidR="00136CC1">
        <w:rPr>
          <w:rFonts w:hint="eastAsia"/>
        </w:rPr>
        <w:t>Apache</w:t>
      </w:r>
      <w:r w:rsidR="00136CC1">
        <w:rPr>
          <w:rFonts w:hint="eastAsia"/>
        </w:rPr>
        <w:t>配置文件，增加如下域名绑定文件：</w:t>
      </w:r>
    </w:p>
    <w:tbl>
      <w:tblPr>
        <w:tblStyle w:val="a6"/>
        <w:tblW w:w="0" w:type="auto"/>
        <w:tblLook w:val="04A0" w:firstRow="1" w:lastRow="0" w:firstColumn="1" w:lastColumn="0" w:noHBand="0" w:noVBand="1"/>
      </w:tblPr>
      <w:tblGrid>
        <w:gridCol w:w="8296"/>
      </w:tblGrid>
      <w:tr w:rsidR="003F1EB8" w14:paraId="08490419" w14:textId="77777777" w:rsidTr="003F1EB8">
        <w:tc>
          <w:tcPr>
            <w:tcW w:w="8296" w:type="dxa"/>
          </w:tcPr>
          <w:p w14:paraId="12F6EAAA" w14:textId="77777777" w:rsidR="003F1EB8" w:rsidRDefault="003F1EB8" w:rsidP="003F1EB8">
            <w:r>
              <w:t>&lt;VirtualHost *:80&gt;</w:t>
            </w:r>
          </w:p>
          <w:p w14:paraId="2595390D" w14:textId="77777777" w:rsidR="003F1EB8" w:rsidRDefault="003F1EB8" w:rsidP="003F1EB8">
            <w:r>
              <w:tab/>
              <w:t>DocumentRoot "D:/WorkSpace/PHP/MyCMS/public"</w:t>
            </w:r>
          </w:p>
          <w:p w14:paraId="68BA7186" w14:textId="77777777" w:rsidR="003F1EB8" w:rsidRDefault="003F1EB8" w:rsidP="003F1EB8">
            <w:r>
              <w:tab/>
              <w:t>ServerName www.mycms.flow</w:t>
            </w:r>
          </w:p>
          <w:p w14:paraId="53A21EA9" w14:textId="77777777" w:rsidR="003F1EB8" w:rsidRDefault="003F1EB8" w:rsidP="003F1EB8">
            <w:r>
              <w:tab/>
              <w:t>&lt;Directory "D:/WorkSpace/PHP/MyCMS/public"&gt;</w:t>
            </w:r>
          </w:p>
          <w:p w14:paraId="0D7F1256" w14:textId="77777777" w:rsidR="003F1EB8" w:rsidRDefault="003F1EB8" w:rsidP="003F1EB8">
            <w:r>
              <w:tab/>
            </w:r>
            <w:r>
              <w:tab/>
              <w:t>AllowOverride all</w:t>
            </w:r>
          </w:p>
          <w:p w14:paraId="5EEF3805" w14:textId="77777777" w:rsidR="003F1EB8" w:rsidRDefault="003F1EB8" w:rsidP="003F1EB8">
            <w:r>
              <w:tab/>
            </w:r>
            <w:r>
              <w:tab/>
              <w:t>Order allow,deny</w:t>
            </w:r>
          </w:p>
          <w:p w14:paraId="1A44FC4C" w14:textId="77777777" w:rsidR="003F1EB8" w:rsidRDefault="003F1EB8" w:rsidP="003F1EB8">
            <w:r>
              <w:tab/>
            </w:r>
            <w:r>
              <w:tab/>
              <w:t>Allow from all</w:t>
            </w:r>
          </w:p>
          <w:p w14:paraId="638FB956" w14:textId="77777777" w:rsidR="003F1EB8" w:rsidRDefault="003F1EB8" w:rsidP="003F1EB8">
            <w:r>
              <w:tab/>
              <w:t>&lt;/Directory&gt;</w:t>
            </w:r>
          </w:p>
          <w:p w14:paraId="570F7D5C" w14:textId="1BC60E42" w:rsidR="003F1EB8" w:rsidRDefault="003F1EB8" w:rsidP="003F1EB8">
            <w:r>
              <w:t>&lt;/VirtualHost&gt;</w:t>
            </w:r>
          </w:p>
        </w:tc>
      </w:tr>
    </w:tbl>
    <w:p w14:paraId="572700CC" w14:textId="3D34C234" w:rsidR="00136CC1" w:rsidRDefault="001D58B1" w:rsidP="00DA7918">
      <w:r>
        <w:rPr>
          <w:rFonts w:hint="eastAsia"/>
        </w:rPr>
        <w:t>注意，在配置文件中文档地址要指向到</w:t>
      </w:r>
      <w:r>
        <w:rPr>
          <w:rFonts w:hint="eastAsia"/>
        </w:rPr>
        <w:t>Laravel</w:t>
      </w:r>
      <w:r>
        <w:rPr>
          <w:rFonts w:hint="eastAsia"/>
        </w:rPr>
        <w:t>程序的</w:t>
      </w:r>
      <w:r>
        <w:rPr>
          <w:rFonts w:hint="eastAsia"/>
        </w:rPr>
        <w:t>public</w:t>
      </w:r>
      <w:r>
        <w:rPr>
          <w:rFonts w:hint="eastAsia"/>
        </w:rPr>
        <w:t>目录</w:t>
      </w:r>
      <w:r w:rsidR="00D22D9B">
        <w:rPr>
          <w:rFonts w:hint="eastAsia"/>
        </w:rPr>
        <w:t>中</w:t>
      </w:r>
      <w:r>
        <w:rPr>
          <w:rFonts w:hint="eastAsia"/>
        </w:rPr>
        <w:t>才</w:t>
      </w:r>
      <w:r w:rsidR="009871C2">
        <w:rPr>
          <w:rFonts w:hint="eastAsia"/>
        </w:rPr>
        <w:t>正确</w:t>
      </w:r>
      <w:r>
        <w:rPr>
          <w:rFonts w:hint="eastAsia"/>
        </w:rPr>
        <w:t>。</w:t>
      </w:r>
    </w:p>
    <w:p w14:paraId="39BD5949" w14:textId="4A8250D3" w:rsidR="001D58B1" w:rsidRDefault="00B36AF6" w:rsidP="00DA7918">
      <w:r w:rsidRPr="00B36AF6">
        <w:rPr>
          <w:rFonts w:hint="eastAsia"/>
        </w:rPr>
        <w:t>重启</w:t>
      </w:r>
      <w:r w:rsidRPr="00B36AF6">
        <w:rPr>
          <w:rFonts w:hint="eastAsia"/>
        </w:rPr>
        <w:t xml:space="preserve"> Apache </w:t>
      </w:r>
      <w:r w:rsidRPr="00B36AF6">
        <w:rPr>
          <w:rFonts w:hint="eastAsia"/>
        </w:rPr>
        <w:t>服务器，在浏览器输入</w:t>
      </w:r>
      <w:hyperlink r:id="rId26" w:history="1">
        <w:r>
          <w:rPr>
            <w:rStyle w:val="af5"/>
          </w:rPr>
          <w:t>http://www.mycms.flow/</w:t>
        </w:r>
      </w:hyperlink>
      <w:r>
        <w:t xml:space="preserve"> </w:t>
      </w:r>
      <w:r w:rsidRPr="00B36AF6">
        <w:rPr>
          <w:rFonts w:hint="eastAsia"/>
        </w:rPr>
        <w:t>出现如下信息：</w:t>
      </w:r>
    </w:p>
    <w:p w14:paraId="046381FA" w14:textId="0E306C34" w:rsidR="00B36AF6" w:rsidRDefault="00C64CB1" w:rsidP="00C64CB1">
      <w:pPr>
        <w:jc w:val="center"/>
      </w:pPr>
      <w:r>
        <w:rPr>
          <w:noProof/>
        </w:rPr>
        <w:drawing>
          <wp:inline distT="0" distB="0" distL="0" distR="0" wp14:anchorId="720FA691" wp14:editId="5D75EE6D">
            <wp:extent cx="4962525" cy="2238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2525" cy="2238375"/>
                    </a:xfrm>
                    <a:prstGeom prst="rect">
                      <a:avLst/>
                    </a:prstGeom>
                  </pic:spPr>
                </pic:pic>
              </a:graphicData>
            </a:graphic>
          </wp:inline>
        </w:drawing>
      </w:r>
    </w:p>
    <w:p w14:paraId="72B3BC89" w14:textId="1D0C1167" w:rsidR="00C64CB1" w:rsidRDefault="00C64CB1" w:rsidP="00DA7918">
      <w:r w:rsidRPr="00C64CB1">
        <w:rPr>
          <w:rFonts w:hint="eastAsia"/>
        </w:rPr>
        <w:t>说明</w:t>
      </w:r>
      <w:r w:rsidRPr="00C64CB1">
        <w:rPr>
          <w:rFonts w:hint="eastAsia"/>
        </w:rPr>
        <w:t xml:space="preserve"> Laravel </w:t>
      </w:r>
      <w:r w:rsidRPr="00C64CB1">
        <w:rPr>
          <w:rFonts w:hint="eastAsia"/>
        </w:rPr>
        <w:t>安装成功。</w:t>
      </w:r>
    </w:p>
    <w:p w14:paraId="730460C0" w14:textId="6F821090" w:rsidR="00CA4E9D" w:rsidRDefault="00CA4E9D" w:rsidP="00CA4E9D">
      <w:pPr>
        <w:pStyle w:val="3"/>
      </w:pPr>
      <w:r>
        <w:rPr>
          <w:rFonts w:hint="eastAsia"/>
        </w:rPr>
        <w:t>查看版本</w:t>
      </w:r>
    </w:p>
    <w:p w14:paraId="6BC25F91" w14:textId="73FBFFF7" w:rsidR="00CA4E9D" w:rsidRDefault="00957921" w:rsidP="00CA4E9D">
      <w:r>
        <w:rPr>
          <w:rFonts w:hint="eastAsia"/>
        </w:rPr>
        <w:t>方法一：</w:t>
      </w:r>
      <w:r w:rsidR="008E265A" w:rsidRPr="008E265A">
        <w:rPr>
          <w:rFonts w:hint="eastAsia"/>
        </w:rPr>
        <w:t>查看</w:t>
      </w:r>
      <w:r w:rsidR="008E265A" w:rsidRPr="008E265A">
        <w:rPr>
          <w:rFonts w:hint="eastAsia"/>
        </w:rPr>
        <w:t xml:space="preserve"> Laravel </w:t>
      </w:r>
      <w:r w:rsidR="008E265A" w:rsidRPr="008E265A">
        <w:rPr>
          <w:rFonts w:hint="eastAsia"/>
        </w:rPr>
        <w:t>版本：进入</w:t>
      </w:r>
      <w:r w:rsidR="008E265A" w:rsidRPr="008E265A">
        <w:rPr>
          <w:rFonts w:hint="eastAsia"/>
        </w:rPr>
        <w:t xml:space="preserve"> D:\WorkSpace\PHP\M</w:t>
      </w:r>
      <w:r w:rsidR="00B83706">
        <w:rPr>
          <w:rFonts w:hint="eastAsia"/>
        </w:rPr>
        <w:t>y</w:t>
      </w:r>
      <w:r w:rsidR="00B83706">
        <w:t>CMS</w:t>
      </w:r>
      <w:r w:rsidR="008E265A" w:rsidRPr="008E265A">
        <w:rPr>
          <w:rFonts w:hint="eastAsia"/>
        </w:rPr>
        <w:t>目录，在该目录下有一个</w:t>
      </w:r>
      <w:r w:rsidR="008E265A" w:rsidRPr="008E265A">
        <w:rPr>
          <w:rFonts w:hint="eastAsia"/>
        </w:rPr>
        <w:t xml:space="preserve"> artisan </w:t>
      </w:r>
      <w:r w:rsidR="008E265A" w:rsidRPr="008E265A">
        <w:rPr>
          <w:rFonts w:hint="eastAsia"/>
        </w:rPr>
        <w:t>文件，打开终端，在终端输入如下代码：</w:t>
      </w:r>
    </w:p>
    <w:tbl>
      <w:tblPr>
        <w:tblStyle w:val="a6"/>
        <w:tblW w:w="0" w:type="auto"/>
        <w:tblLook w:val="04A0" w:firstRow="1" w:lastRow="0" w:firstColumn="1" w:lastColumn="0" w:noHBand="0" w:noVBand="1"/>
      </w:tblPr>
      <w:tblGrid>
        <w:gridCol w:w="8296"/>
      </w:tblGrid>
      <w:tr w:rsidR="00B9613D" w14:paraId="55172D91" w14:textId="77777777" w:rsidTr="00B9613D">
        <w:tc>
          <w:tcPr>
            <w:tcW w:w="8296" w:type="dxa"/>
          </w:tcPr>
          <w:p w14:paraId="1DD246B9" w14:textId="56AB8C2E" w:rsidR="00B9613D" w:rsidRDefault="00B9613D" w:rsidP="00B9613D">
            <w:r>
              <w:t>D:\WorkSpace\PHP\MyCMS</w:t>
            </w:r>
          </w:p>
          <w:p w14:paraId="26EFE540" w14:textId="77777777" w:rsidR="00B9613D" w:rsidRDefault="00B9613D" w:rsidP="00B9613D">
            <w:r>
              <w:rPr>
                <w:rFonts w:hint="eastAsia"/>
              </w:rPr>
              <w:t>λ</w:t>
            </w:r>
            <w:r>
              <w:t xml:space="preserve"> php artisan --version</w:t>
            </w:r>
          </w:p>
          <w:p w14:paraId="5054824A" w14:textId="5C3A8B02" w:rsidR="00B9613D" w:rsidRDefault="00B9613D" w:rsidP="00B9613D">
            <w:r>
              <w:lastRenderedPageBreak/>
              <w:t>Laravel Framework 6.3.0</w:t>
            </w:r>
          </w:p>
        </w:tc>
      </w:tr>
    </w:tbl>
    <w:p w14:paraId="376217BB" w14:textId="08EA30A7" w:rsidR="008E265A" w:rsidRDefault="008E265A" w:rsidP="00CA4E9D"/>
    <w:p w14:paraId="47FFC92E" w14:textId="77777777" w:rsidR="005924FB" w:rsidRDefault="00957921" w:rsidP="00CA4E9D">
      <w:r>
        <w:rPr>
          <w:rFonts w:hint="eastAsia"/>
        </w:rPr>
        <w:t>方法二：</w:t>
      </w:r>
      <w:r w:rsidR="005924FB" w:rsidRPr="005924FB">
        <w:rPr>
          <w:rFonts w:hint="eastAsia"/>
        </w:rPr>
        <w:t>打开</w:t>
      </w:r>
      <w:r w:rsidR="005924FB" w:rsidRPr="005924FB">
        <w:rPr>
          <w:rFonts w:hint="eastAsia"/>
        </w:rPr>
        <w:t xml:space="preserve"> vendor/laravel/framework/src/Illuminate/Foundation/</w:t>
      </w:r>
    </w:p>
    <w:p w14:paraId="004E32F5" w14:textId="3AD5B803" w:rsidR="005924FB" w:rsidRDefault="005924FB" w:rsidP="00CA4E9D">
      <w:r w:rsidRPr="005924FB">
        <w:rPr>
          <w:rFonts w:hint="eastAsia"/>
        </w:rPr>
        <w:t xml:space="preserve">Application.php </w:t>
      </w:r>
      <w:r w:rsidRPr="005924FB">
        <w:rPr>
          <w:rFonts w:hint="eastAsia"/>
        </w:rPr>
        <w:t>文件进行查看，如下代码所示：</w:t>
      </w:r>
    </w:p>
    <w:tbl>
      <w:tblPr>
        <w:tblStyle w:val="a6"/>
        <w:tblW w:w="0" w:type="auto"/>
        <w:tblLook w:val="04A0" w:firstRow="1" w:lastRow="0" w:firstColumn="1" w:lastColumn="0" w:noHBand="0" w:noVBand="1"/>
      </w:tblPr>
      <w:tblGrid>
        <w:gridCol w:w="8296"/>
      </w:tblGrid>
      <w:tr w:rsidR="00BA2360" w14:paraId="430D156E" w14:textId="77777777" w:rsidTr="00BA2360">
        <w:tc>
          <w:tcPr>
            <w:tcW w:w="8296" w:type="dxa"/>
          </w:tcPr>
          <w:p w14:paraId="7A296348" w14:textId="77777777" w:rsidR="00BA2360" w:rsidRDefault="00BA2360" w:rsidP="00BA2360">
            <w:r>
              <w:t>class Application extends Container implements ApplicationContract, HttpKernelInterface</w:t>
            </w:r>
          </w:p>
          <w:p w14:paraId="20D2B526" w14:textId="77777777" w:rsidR="00BA2360" w:rsidRDefault="00BA2360" w:rsidP="00BA2360">
            <w:r>
              <w:t>{</w:t>
            </w:r>
          </w:p>
          <w:p w14:paraId="4E7C38B6" w14:textId="77777777" w:rsidR="00BA2360" w:rsidRDefault="00BA2360" w:rsidP="00BA2360">
            <w:r>
              <w:t xml:space="preserve">    /**</w:t>
            </w:r>
          </w:p>
          <w:p w14:paraId="0E988A04" w14:textId="77777777" w:rsidR="00BA2360" w:rsidRDefault="00BA2360" w:rsidP="00BA2360">
            <w:r>
              <w:t xml:space="preserve">     * The Laravel framework version.</w:t>
            </w:r>
          </w:p>
          <w:p w14:paraId="0CF38483" w14:textId="77777777" w:rsidR="00BA2360" w:rsidRDefault="00BA2360" w:rsidP="00BA2360">
            <w:r>
              <w:t xml:space="preserve">     *</w:t>
            </w:r>
          </w:p>
          <w:p w14:paraId="752F4CE2" w14:textId="77777777" w:rsidR="00BA2360" w:rsidRDefault="00BA2360" w:rsidP="00BA2360">
            <w:r>
              <w:t xml:space="preserve">     * @var string</w:t>
            </w:r>
          </w:p>
          <w:p w14:paraId="32A57C41" w14:textId="77777777" w:rsidR="00BA2360" w:rsidRDefault="00BA2360" w:rsidP="00BA2360">
            <w:r>
              <w:t xml:space="preserve">     */</w:t>
            </w:r>
          </w:p>
          <w:p w14:paraId="2A81725D" w14:textId="119C90B9" w:rsidR="00BA2360" w:rsidRDefault="00BA2360" w:rsidP="00BA2360">
            <w:r>
              <w:t xml:space="preserve">    const VERSION = '5.8.36';</w:t>
            </w:r>
          </w:p>
        </w:tc>
      </w:tr>
    </w:tbl>
    <w:p w14:paraId="34011DD0" w14:textId="77BD0414" w:rsidR="005924FB" w:rsidRDefault="005924FB" w:rsidP="00CA4E9D"/>
    <w:p w14:paraId="295269CE" w14:textId="696D2CEE" w:rsidR="00BA2360" w:rsidRDefault="002304A1" w:rsidP="00CA4E9D">
      <w:r>
        <w:rPr>
          <w:rFonts w:hint="eastAsia"/>
        </w:rPr>
        <w:t>方法三：</w:t>
      </w:r>
      <w:r w:rsidR="006B7E16" w:rsidRPr="006B7E16">
        <w:rPr>
          <w:rFonts w:hint="eastAsia"/>
        </w:rPr>
        <w:t>通过路由显示版本信息：在</w:t>
      </w:r>
      <w:r w:rsidR="006B7E16" w:rsidRPr="006B7E16">
        <w:rPr>
          <w:rFonts w:hint="eastAsia"/>
        </w:rPr>
        <w:t xml:space="preserve"> routes/web.php </w:t>
      </w:r>
      <w:r w:rsidR="006B7E16" w:rsidRPr="006B7E16">
        <w:rPr>
          <w:rFonts w:hint="eastAsia"/>
        </w:rPr>
        <w:t>文件中，增加如下代码：</w:t>
      </w:r>
    </w:p>
    <w:tbl>
      <w:tblPr>
        <w:tblStyle w:val="a6"/>
        <w:tblW w:w="0" w:type="auto"/>
        <w:tblLook w:val="04A0" w:firstRow="1" w:lastRow="0" w:firstColumn="1" w:lastColumn="0" w:noHBand="0" w:noVBand="1"/>
      </w:tblPr>
      <w:tblGrid>
        <w:gridCol w:w="8296"/>
      </w:tblGrid>
      <w:tr w:rsidR="008A3736" w14:paraId="1659C4C1" w14:textId="77777777" w:rsidTr="008A3736">
        <w:tc>
          <w:tcPr>
            <w:tcW w:w="8296" w:type="dxa"/>
          </w:tcPr>
          <w:p w14:paraId="5D07CBEC" w14:textId="77777777" w:rsidR="008A3736" w:rsidRDefault="008A3736" w:rsidP="008A3736">
            <w:r>
              <w:rPr>
                <w:rFonts w:hint="eastAsia"/>
              </w:rPr>
              <w:t xml:space="preserve">// </w:t>
            </w:r>
            <w:r>
              <w:rPr>
                <w:rFonts w:hint="eastAsia"/>
              </w:rPr>
              <w:t>打印</w:t>
            </w:r>
            <w:r>
              <w:rPr>
                <w:rFonts w:hint="eastAsia"/>
              </w:rPr>
              <w:t xml:space="preserve"> Laravel </w:t>
            </w:r>
            <w:r>
              <w:rPr>
                <w:rFonts w:hint="eastAsia"/>
              </w:rPr>
              <w:t>版本信息</w:t>
            </w:r>
          </w:p>
          <w:p w14:paraId="0F26F467" w14:textId="77777777" w:rsidR="008A3736" w:rsidRDefault="008A3736" w:rsidP="008A3736">
            <w:r>
              <w:t>Route::get('/laravel-version', function () {</w:t>
            </w:r>
          </w:p>
          <w:p w14:paraId="647ADAD3" w14:textId="77777777" w:rsidR="008A3736" w:rsidRDefault="008A3736" w:rsidP="008A3736">
            <w:r>
              <w:t xml:space="preserve">    $lara_ver = app();</w:t>
            </w:r>
          </w:p>
          <w:p w14:paraId="5829AE76" w14:textId="77777777" w:rsidR="008A3736" w:rsidRDefault="008A3736" w:rsidP="008A3736">
            <w:r>
              <w:rPr>
                <w:rFonts w:hint="eastAsia"/>
              </w:rPr>
              <w:t xml:space="preserve">    return "</w:t>
            </w:r>
            <w:r>
              <w:rPr>
                <w:rFonts w:hint="eastAsia"/>
              </w:rPr>
              <w:t>你当前使用的</w:t>
            </w:r>
            <w:r>
              <w:rPr>
                <w:rFonts w:hint="eastAsia"/>
              </w:rPr>
              <w:t xml:space="preserve"> Laravel </w:t>
            </w:r>
            <w:r>
              <w:rPr>
                <w:rFonts w:hint="eastAsia"/>
              </w:rPr>
              <w:t>版本为：</w:t>
            </w:r>
            <w:r>
              <w:rPr>
                <w:rFonts w:hint="eastAsia"/>
              </w:rPr>
              <w:t>" . $lara_ver::VERSION;</w:t>
            </w:r>
          </w:p>
          <w:p w14:paraId="4C9F4D00" w14:textId="5216CE97" w:rsidR="008A3736" w:rsidRDefault="008A3736" w:rsidP="008A3736">
            <w:r>
              <w:t>});</w:t>
            </w:r>
          </w:p>
        </w:tc>
      </w:tr>
    </w:tbl>
    <w:p w14:paraId="1C6184A6" w14:textId="6C53AB27" w:rsidR="006B7E16" w:rsidRDefault="008A3736" w:rsidP="00CA4E9D">
      <w:r w:rsidRPr="008A3736">
        <w:rPr>
          <w:rFonts w:hint="eastAsia"/>
        </w:rPr>
        <w:t>然后打开浏览器，输</w:t>
      </w:r>
      <w:r w:rsidR="00AA02C6">
        <w:rPr>
          <w:rFonts w:hint="eastAsia"/>
        </w:rPr>
        <w:t>入</w:t>
      </w:r>
      <w:hyperlink r:id="rId28" w:history="1">
        <w:r w:rsidR="00AA02C6">
          <w:rPr>
            <w:rStyle w:val="af5"/>
          </w:rPr>
          <w:t>http://www.mycms.flow/laravel-version</w:t>
        </w:r>
      </w:hyperlink>
      <w:r w:rsidRPr="008A3736">
        <w:rPr>
          <w:rFonts w:hint="eastAsia"/>
        </w:rPr>
        <w:t>显示结果如下图所示：</w:t>
      </w:r>
    </w:p>
    <w:p w14:paraId="56865D5B" w14:textId="391CEAFE" w:rsidR="008A3736" w:rsidRDefault="00783BC4" w:rsidP="00783BC4">
      <w:pPr>
        <w:jc w:val="center"/>
      </w:pPr>
      <w:r>
        <w:rPr>
          <w:noProof/>
        </w:rPr>
        <w:drawing>
          <wp:inline distT="0" distB="0" distL="0" distR="0" wp14:anchorId="3437DE2A" wp14:editId="5E52CFD1">
            <wp:extent cx="4695825" cy="13239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5825" cy="1323975"/>
                    </a:xfrm>
                    <a:prstGeom prst="rect">
                      <a:avLst/>
                    </a:prstGeom>
                  </pic:spPr>
                </pic:pic>
              </a:graphicData>
            </a:graphic>
          </wp:inline>
        </w:drawing>
      </w:r>
    </w:p>
    <w:p w14:paraId="69D99DA5" w14:textId="6A6B0F56" w:rsidR="008A3736" w:rsidRDefault="008A3736" w:rsidP="00CA4E9D">
      <w:r w:rsidRPr="008A3736">
        <w:rPr>
          <w:rFonts w:hint="eastAsia"/>
        </w:rPr>
        <w:t>以上就是查看</w:t>
      </w:r>
      <w:r w:rsidRPr="008A3736">
        <w:rPr>
          <w:rFonts w:hint="eastAsia"/>
        </w:rPr>
        <w:t xml:space="preserve"> Laravel </w:t>
      </w:r>
      <w:r w:rsidRPr="008A3736">
        <w:rPr>
          <w:rFonts w:hint="eastAsia"/>
        </w:rPr>
        <w:t>版本的三种方法了。</w:t>
      </w:r>
    </w:p>
    <w:p w14:paraId="13E331F1" w14:textId="0103B0F1" w:rsidR="00BA2360" w:rsidRDefault="00BA2360" w:rsidP="00CA4E9D"/>
    <w:p w14:paraId="05A7BA5D" w14:textId="0EA526BB" w:rsidR="00C43F91" w:rsidRPr="00C43F91" w:rsidRDefault="00C43F91" w:rsidP="00EE7090">
      <w:pPr>
        <w:pStyle w:val="3"/>
      </w:pPr>
      <w:r>
        <w:rPr>
          <w:rFonts w:hint="eastAsia"/>
        </w:rPr>
        <w:t>LaraDock</w:t>
      </w:r>
    </w:p>
    <w:p w14:paraId="675EFF17" w14:textId="78B3098D" w:rsidR="00957921" w:rsidRDefault="00D277C4" w:rsidP="00CA4E9D">
      <w:r>
        <w:rPr>
          <w:rFonts w:hint="eastAsia"/>
        </w:rPr>
        <w:t>在线文档：</w:t>
      </w:r>
      <w:hyperlink r:id="rId30" w:history="1">
        <w:r>
          <w:rPr>
            <w:rStyle w:val="af5"/>
          </w:rPr>
          <w:t>https://laradock-docs.linganmin.cn/</w:t>
        </w:r>
      </w:hyperlink>
    </w:p>
    <w:p w14:paraId="07824E74" w14:textId="14BCDB95" w:rsidR="009A6081" w:rsidRDefault="009A6081" w:rsidP="009A6081">
      <w:r>
        <w:rPr>
          <w:rFonts w:hint="eastAsia"/>
        </w:rPr>
        <w:t>一套完整的基于</w:t>
      </w:r>
      <w:r>
        <w:rPr>
          <w:rFonts w:hint="eastAsia"/>
        </w:rPr>
        <w:t>Docker</w:t>
      </w:r>
      <w:r>
        <w:rPr>
          <w:rFonts w:hint="eastAsia"/>
        </w:rPr>
        <w:t>的</w:t>
      </w:r>
      <w:r>
        <w:rPr>
          <w:rFonts w:hint="eastAsia"/>
        </w:rPr>
        <w:t>PHP</w:t>
      </w:r>
      <w:r>
        <w:rPr>
          <w:rFonts w:hint="eastAsia"/>
        </w:rPr>
        <w:t>开发环境。包含了预先打包的</w:t>
      </w:r>
      <w:r>
        <w:rPr>
          <w:rFonts w:hint="eastAsia"/>
        </w:rPr>
        <w:t>Docker</w:t>
      </w:r>
      <w:r>
        <w:rPr>
          <w:rFonts w:hint="eastAsia"/>
        </w:rPr>
        <w:t>镜像，所有预先配置都是为了提供一个完美的</w:t>
      </w:r>
      <w:r>
        <w:rPr>
          <w:rFonts w:hint="eastAsia"/>
        </w:rPr>
        <w:t>PHP</w:t>
      </w:r>
      <w:r>
        <w:rPr>
          <w:rFonts w:hint="eastAsia"/>
        </w:rPr>
        <w:t>开发环境。</w:t>
      </w:r>
    </w:p>
    <w:p w14:paraId="02139A22" w14:textId="4D23DD6D" w:rsidR="00D277C4" w:rsidRDefault="002F6C4C" w:rsidP="00CA4E9D">
      <w:r w:rsidRPr="002F6C4C">
        <w:rPr>
          <w:rFonts w:hint="eastAsia"/>
        </w:rPr>
        <w:t>Laradock</w:t>
      </w:r>
      <w:r w:rsidRPr="002F6C4C">
        <w:rPr>
          <w:rFonts w:hint="eastAsia"/>
        </w:rPr>
        <w:t>是在</w:t>
      </w:r>
      <w:r>
        <w:rPr>
          <w:rFonts w:hint="eastAsia"/>
        </w:rPr>
        <w:t>L</w:t>
      </w:r>
      <w:r w:rsidRPr="002F6C4C">
        <w:rPr>
          <w:rFonts w:hint="eastAsia"/>
        </w:rPr>
        <w:t>aravel</w:t>
      </w:r>
      <w:r w:rsidRPr="002F6C4C">
        <w:rPr>
          <w:rFonts w:hint="eastAsia"/>
        </w:rPr>
        <w:t>社区众所周知的，因为这个项目最开始只关注在</w:t>
      </w:r>
      <w:r w:rsidRPr="002F6C4C">
        <w:rPr>
          <w:rFonts w:hint="eastAsia"/>
        </w:rPr>
        <w:t>Docker</w:t>
      </w:r>
      <w:r w:rsidRPr="002F6C4C">
        <w:rPr>
          <w:rFonts w:hint="eastAsia"/>
        </w:rPr>
        <w:t>上运行的</w:t>
      </w:r>
      <w:r>
        <w:rPr>
          <w:rFonts w:hint="eastAsia"/>
        </w:rPr>
        <w:t>L</w:t>
      </w:r>
      <w:r w:rsidRPr="002F6C4C">
        <w:rPr>
          <w:rFonts w:hint="eastAsia"/>
        </w:rPr>
        <w:t>aravel</w:t>
      </w:r>
      <w:r w:rsidRPr="002F6C4C">
        <w:rPr>
          <w:rFonts w:hint="eastAsia"/>
        </w:rPr>
        <w:t>项目。后来，由于</w:t>
      </w:r>
      <w:r w:rsidRPr="002F6C4C">
        <w:rPr>
          <w:rFonts w:hint="eastAsia"/>
        </w:rPr>
        <w:t>PHP</w:t>
      </w:r>
      <w:r w:rsidRPr="002F6C4C">
        <w:rPr>
          <w:rFonts w:hint="eastAsia"/>
        </w:rPr>
        <w:t>社区的大量使用，它开始支持比如</w:t>
      </w:r>
      <w:r w:rsidRPr="002F6C4C">
        <w:rPr>
          <w:rFonts w:hint="eastAsia"/>
        </w:rPr>
        <w:t>Symfony</w:t>
      </w:r>
      <w:r w:rsidRPr="002F6C4C">
        <w:rPr>
          <w:rFonts w:hint="eastAsia"/>
        </w:rPr>
        <w:t>、</w:t>
      </w:r>
      <w:r w:rsidRPr="002F6C4C">
        <w:rPr>
          <w:rFonts w:hint="eastAsia"/>
        </w:rPr>
        <w:t>CodeIgniter</w:t>
      </w:r>
      <w:r w:rsidRPr="002F6C4C">
        <w:rPr>
          <w:rFonts w:hint="eastAsia"/>
        </w:rPr>
        <w:t>、</w:t>
      </w:r>
      <w:r w:rsidRPr="002F6C4C">
        <w:rPr>
          <w:rFonts w:hint="eastAsia"/>
        </w:rPr>
        <w:t>WordPress</w:t>
      </w:r>
      <w:r w:rsidRPr="002F6C4C">
        <w:rPr>
          <w:rFonts w:hint="eastAsia"/>
        </w:rPr>
        <w:t>、</w:t>
      </w:r>
      <w:r w:rsidRPr="002F6C4C">
        <w:rPr>
          <w:rFonts w:hint="eastAsia"/>
        </w:rPr>
        <w:t>Drupal</w:t>
      </w:r>
      <w:r w:rsidRPr="002F6C4C">
        <w:rPr>
          <w:rFonts w:hint="eastAsia"/>
        </w:rPr>
        <w:t>等其他的</w:t>
      </w:r>
      <w:r w:rsidRPr="002F6C4C">
        <w:rPr>
          <w:rFonts w:hint="eastAsia"/>
        </w:rPr>
        <w:t>PHP</w:t>
      </w:r>
      <w:r w:rsidRPr="002F6C4C">
        <w:rPr>
          <w:rFonts w:hint="eastAsia"/>
        </w:rPr>
        <w:t>项目。</w:t>
      </w:r>
    </w:p>
    <w:p w14:paraId="73F27A15" w14:textId="38426F84" w:rsidR="00EA4BA4" w:rsidRDefault="00EA4BA4" w:rsidP="00CA4E9D"/>
    <w:p w14:paraId="67BCE667" w14:textId="6E961011" w:rsidR="00EA4BA4" w:rsidRDefault="00447867" w:rsidP="00447867">
      <w:pPr>
        <w:pStyle w:val="4"/>
      </w:pPr>
      <w:r w:rsidRPr="00447867">
        <w:rPr>
          <w:rFonts w:hint="eastAsia"/>
        </w:rPr>
        <w:t>Lara</w:t>
      </w:r>
      <w:r>
        <w:rPr>
          <w:rFonts w:hint="eastAsia"/>
        </w:rPr>
        <w:t>D</w:t>
      </w:r>
      <w:r w:rsidRPr="00447867">
        <w:rPr>
          <w:rFonts w:hint="eastAsia"/>
        </w:rPr>
        <w:t>ock</w:t>
      </w:r>
      <w:r w:rsidRPr="00447867">
        <w:rPr>
          <w:rFonts w:hint="eastAsia"/>
        </w:rPr>
        <w:t>入门配置</w:t>
      </w:r>
    </w:p>
    <w:p w14:paraId="0DF343CE" w14:textId="70A9DC5D" w:rsidR="00D278F0" w:rsidRDefault="00D71CD6" w:rsidP="00D278F0">
      <w:r>
        <w:rPr>
          <w:rFonts w:hint="eastAsia"/>
        </w:rPr>
        <w:t>文档介绍：</w:t>
      </w:r>
    </w:p>
    <w:p w14:paraId="3F77CDE7" w14:textId="14213584" w:rsidR="00D71CD6" w:rsidRDefault="00E645E8" w:rsidP="00D278F0">
      <w:hyperlink r:id="rId31" w:history="1">
        <w:r w:rsidR="00D71CD6">
          <w:rPr>
            <w:rStyle w:val="af5"/>
          </w:rPr>
          <w:t>https://learnku.com/articles/15197/laradock-portal-configuration</w:t>
        </w:r>
      </w:hyperlink>
    </w:p>
    <w:p w14:paraId="590ED6A7" w14:textId="294DAC5F" w:rsidR="00D71CD6" w:rsidRDefault="00D71CD6" w:rsidP="00D278F0"/>
    <w:p w14:paraId="23DA7AFA" w14:textId="77777777" w:rsidR="00D71CD6" w:rsidRPr="00D278F0" w:rsidRDefault="00D71CD6" w:rsidP="00D278F0"/>
    <w:p w14:paraId="0113408E" w14:textId="070ED430" w:rsidR="00EE7090" w:rsidRDefault="00EE7090" w:rsidP="00CA4E9D"/>
    <w:p w14:paraId="5EEEF832" w14:textId="328508F0" w:rsidR="002F6C4C" w:rsidRDefault="002F6C4C" w:rsidP="00CA4E9D"/>
    <w:p w14:paraId="14EE8A6C" w14:textId="6625A38D" w:rsidR="006809D6" w:rsidRDefault="006809D6">
      <w:pPr>
        <w:pStyle w:val="3"/>
      </w:pPr>
      <w:r>
        <w:rPr>
          <w:rFonts w:hint="eastAsia"/>
        </w:rPr>
        <w:t>目录结构</w:t>
      </w:r>
    </w:p>
    <w:p w14:paraId="4D003669" w14:textId="77777777" w:rsidR="00A1002D" w:rsidRPr="00A1002D" w:rsidRDefault="00A1002D" w:rsidP="00A1002D"/>
    <w:tbl>
      <w:tblPr>
        <w:tblStyle w:val="a6"/>
        <w:tblW w:w="0" w:type="auto"/>
        <w:tblLook w:val="04A0" w:firstRow="1" w:lastRow="0" w:firstColumn="1" w:lastColumn="0" w:noHBand="0" w:noVBand="1"/>
      </w:tblPr>
      <w:tblGrid>
        <w:gridCol w:w="8296"/>
      </w:tblGrid>
      <w:tr w:rsidR="002336F5" w14:paraId="22258B58" w14:textId="77777777" w:rsidTr="002336F5">
        <w:tc>
          <w:tcPr>
            <w:tcW w:w="8296" w:type="dxa"/>
          </w:tcPr>
          <w:p w14:paraId="3BEA2F4E" w14:textId="3C5CA343" w:rsidR="002336F5" w:rsidRDefault="002336F5" w:rsidP="00AE40FB">
            <w:r>
              <w:rPr>
                <w:rFonts w:hint="eastAsia"/>
              </w:rPr>
              <w:t>这里以</w:t>
            </w:r>
            <w:r>
              <w:rPr>
                <w:rFonts w:hint="eastAsia"/>
              </w:rPr>
              <w:t>Laravel</w:t>
            </w:r>
            <w:r w:rsidR="00E53429" w:rsidRPr="00E53429">
              <w:t>7.14.1</w:t>
            </w:r>
            <w:r w:rsidR="00E53429">
              <w:rPr>
                <w:rFonts w:hint="eastAsia"/>
              </w:rPr>
              <w:t>为例说明</w:t>
            </w:r>
          </w:p>
        </w:tc>
      </w:tr>
      <w:tr w:rsidR="002336F5" w14:paraId="0A83BC3B" w14:textId="77777777" w:rsidTr="002336F5">
        <w:tc>
          <w:tcPr>
            <w:tcW w:w="8296" w:type="dxa"/>
          </w:tcPr>
          <w:p w14:paraId="6FD8D8C9" w14:textId="77777777" w:rsidR="0090530A" w:rsidRDefault="0090530A" w:rsidP="0090530A">
            <w:r>
              <w:rPr>
                <w:rFonts w:hint="eastAsia"/>
              </w:rPr>
              <w:t>├─</w:t>
            </w:r>
            <w:r>
              <w:rPr>
                <w:rFonts w:hint="eastAsia"/>
              </w:rPr>
              <w:t>app</w:t>
            </w:r>
          </w:p>
          <w:p w14:paraId="6D019665" w14:textId="77777777" w:rsidR="0090530A" w:rsidRDefault="0090530A" w:rsidP="0090530A">
            <w:r>
              <w:rPr>
                <w:rFonts w:hint="eastAsia"/>
              </w:rPr>
              <w:t>│</w:t>
            </w:r>
            <w:r>
              <w:rPr>
                <w:rFonts w:hint="eastAsia"/>
              </w:rPr>
              <w:t xml:space="preserve">  </w:t>
            </w:r>
            <w:r>
              <w:rPr>
                <w:rFonts w:hint="eastAsia"/>
              </w:rPr>
              <w:t>├─</w:t>
            </w:r>
            <w:r>
              <w:rPr>
                <w:rFonts w:hint="eastAsia"/>
              </w:rPr>
              <w:t>Console</w:t>
            </w:r>
          </w:p>
          <w:p w14:paraId="70F398CC" w14:textId="77777777" w:rsidR="0090530A" w:rsidRDefault="0090530A" w:rsidP="0090530A">
            <w:r>
              <w:rPr>
                <w:rFonts w:hint="eastAsia"/>
              </w:rPr>
              <w:t>│</w:t>
            </w:r>
            <w:r>
              <w:rPr>
                <w:rFonts w:hint="eastAsia"/>
              </w:rPr>
              <w:t xml:space="preserve">  </w:t>
            </w:r>
            <w:r>
              <w:rPr>
                <w:rFonts w:hint="eastAsia"/>
              </w:rPr>
              <w:t>├─</w:t>
            </w:r>
            <w:r>
              <w:rPr>
                <w:rFonts w:hint="eastAsia"/>
              </w:rPr>
              <w:t xml:space="preserve">Exceptions   </w:t>
            </w:r>
            <w:r>
              <w:rPr>
                <w:rFonts w:hint="eastAsia"/>
              </w:rPr>
              <w:t>异常处理</w:t>
            </w:r>
          </w:p>
          <w:p w14:paraId="4C39D0E8" w14:textId="77777777" w:rsidR="0090530A" w:rsidRDefault="0090530A" w:rsidP="0090530A">
            <w:r>
              <w:rPr>
                <w:rFonts w:hint="eastAsia"/>
              </w:rPr>
              <w:t>│</w:t>
            </w:r>
            <w:r>
              <w:rPr>
                <w:rFonts w:hint="eastAsia"/>
              </w:rPr>
              <w:t xml:space="preserve">  </w:t>
            </w:r>
            <w:r>
              <w:rPr>
                <w:rFonts w:hint="eastAsia"/>
              </w:rPr>
              <w:t>├─</w:t>
            </w:r>
            <w:r>
              <w:rPr>
                <w:rFonts w:hint="eastAsia"/>
              </w:rPr>
              <w:t>Http   Http</w:t>
            </w:r>
            <w:r>
              <w:rPr>
                <w:rFonts w:hint="eastAsia"/>
              </w:rPr>
              <w:t>请求</w:t>
            </w:r>
          </w:p>
          <w:p w14:paraId="6110256D" w14:textId="77777777"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Controllers   </w:t>
            </w:r>
            <w:r>
              <w:rPr>
                <w:rFonts w:hint="eastAsia"/>
              </w:rPr>
              <w:t>控制器目录</w:t>
            </w:r>
          </w:p>
          <w:p w14:paraId="4378BBEF" w14:textId="2522529A"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Middleware   </w:t>
            </w:r>
            <w:r>
              <w:rPr>
                <w:rFonts w:hint="eastAsia"/>
              </w:rPr>
              <w:t>中间件目录</w:t>
            </w:r>
          </w:p>
          <w:p w14:paraId="30C7B0BE" w14:textId="1B4FDB92" w:rsidR="009E5DFD" w:rsidRDefault="009E5DFD" w:rsidP="0090530A">
            <w:r>
              <w:rPr>
                <w:rFonts w:hint="eastAsia"/>
              </w:rPr>
              <w:t>│</w:t>
            </w:r>
            <w:r>
              <w:rPr>
                <w:rFonts w:hint="eastAsia"/>
              </w:rPr>
              <w:t xml:space="preserve">  </w:t>
            </w:r>
            <w:r>
              <w:rPr>
                <w:rFonts w:hint="eastAsia"/>
              </w:rPr>
              <w:t>├─</w:t>
            </w:r>
            <w:r w:rsidR="00852027">
              <w:rPr>
                <w:rFonts w:hint="eastAsia"/>
              </w:rPr>
              <w:t>Providers</w:t>
            </w:r>
          </w:p>
          <w:p w14:paraId="09CEAAE6" w14:textId="420F37EB" w:rsidR="0090530A" w:rsidRDefault="0090530A" w:rsidP="0090530A">
            <w:r>
              <w:rPr>
                <w:rFonts w:hint="eastAsia"/>
              </w:rPr>
              <w:t>│</w:t>
            </w:r>
            <w:r>
              <w:rPr>
                <w:rFonts w:hint="eastAsia"/>
              </w:rPr>
              <w:t xml:space="preserve">  </w:t>
            </w:r>
            <w:r>
              <w:rPr>
                <w:rFonts w:hint="eastAsia"/>
              </w:rPr>
              <w:t>└─</w:t>
            </w:r>
            <w:r w:rsidR="00852027">
              <w:rPr>
                <w:rFonts w:hint="eastAsia"/>
              </w:rPr>
              <w:t>U</w:t>
            </w:r>
            <w:r w:rsidR="00852027">
              <w:t xml:space="preserve">ser.php   </w:t>
            </w:r>
            <w:r w:rsidR="00852027">
              <w:rPr>
                <w:rFonts w:hint="eastAsia"/>
              </w:rPr>
              <w:t>User</w:t>
            </w:r>
            <w:r w:rsidR="00852027">
              <w:rPr>
                <w:rFonts w:hint="eastAsia"/>
              </w:rPr>
              <w:t>模型文件</w:t>
            </w:r>
          </w:p>
          <w:p w14:paraId="587F02AF" w14:textId="77777777" w:rsidR="0090530A" w:rsidRDefault="0090530A" w:rsidP="0090530A">
            <w:r>
              <w:rPr>
                <w:rFonts w:hint="eastAsia"/>
              </w:rPr>
              <w:t>├─</w:t>
            </w:r>
            <w:r>
              <w:rPr>
                <w:rFonts w:hint="eastAsia"/>
              </w:rPr>
              <w:t>bootstrap</w:t>
            </w:r>
          </w:p>
          <w:p w14:paraId="1B96D835" w14:textId="77777777" w:rsidR="0090530A" w:rsidRDefault="0090530A" w:rsidP="0090530A">
            <w:r>
              <w:rPr>
                <w:rFonts w:hint="eastAsia"/>
              </w:rPr>
              <w:t>│</w:t>
            </w:r>
            <w:r>
              <w:rPr>
                <w:rFonts w:hint="eastAsia"/>
              </w:rPr>
              <w:t xml:space="preserve">  </w:t>
            </w:r>
            <w:r>
              <w:rPr>
                <w:rFonts w:hint="eastAsia"/>
              </w:rPr>
              <w:t>└─</w:t>
            </w:r>
            <w:r>
              <w:rPr>
                <w:rFonts w:hint="eastAsia"/>
              </w:rPr>
              <w:t>cache</w:t>
            </w:r>
          </w:p>
          <w:p w14:paraId="04F11A90" w14:textId="77777777" w:rsidR="0090530A" w:rsidRDefault="0090530A" w:rsidP="0090530A">
            <w:r>
              <w:rPr>
                <w:rFonts w:hint="eastAsia"/>
              </w:rPr>
              <w:t>├─</w:t>
            </w:r>
            <w:r>
              <w:rPr>
                <w:rFonts w:hint="eastAsia"/>
              </w:rPr>
              <w:t xml:space="preserve">config   </w:t>
            </w:r>
            <w:r>
              <w:rPr>
                <w:rFonts w:hint="eastAsia"/>
              </w:rPr>
              <w:t>项目配置文件目录</w:t>
            </w:r>
          </w:p>
          <w:p w14:paraId="3094A75B" w14:textId="77777777" w:rsidR="0090530A" w:rsidRDefault="0090530A" w:rsidP="0090530A">
            <w:r>
              <w:rPr>
                <w:rFonts w:hint="eastAsia"/>
              </w:rPr>
              <w:t>├─</w:t>
            </w:r>
            <w:r>
              <w:rPr>
                <w:rFonts w:hint="eastAsia"/>
              </w:rPr>
              <w:t xml:space="preserve">database   </w:t>
            </w:r>
            <w:r>
              <w:rPr>
                <w:rFonts w:hint="eastAsia"/>
              </w:rPr>
              <w:t>数据库配置目录</w:t>
            </w:r>
          </w:p>
          <w:p w14:paraId="51E52BDE" w14:textId="0278DA87" w:rsidR="0090530A" w:rsidRDefault="0090530A" w:rsidP="0090530A">
            <w:r>
              <w:rPr>
                <w:rFonts w:hint="eastAsia"/>
              </w:rPr>
              <w:t>│</w:t>
            </w:r>
            <w:r>
              <w:rPr>
                <w:rFonts w:hint="eastAsia"/>
              </w:rPr>
              <w:t xml:space="preserve">  </w:t>
            </w:r>
            <w:r>
              <w:rPr>
                <w:rFonts w:hint="eastAsia"/>
              </w:rPr>
              <w:t>├─</w:t>
            </w:r>
            <w:r>
              <w:rPr>
                <w:rFonts w:hint="eastAsia"/>
              </w:rPr>
              <w:t>factories</w:t>
            </w:r>
            <w:r w:rsidR="004E0D86">
              <w:t xml:space="preserve">   </w:t>
            </w:r>
            <w:r w:rsidR="004E0D86">
              <w:rPr>
                <w:rFonts w:hint="eastAsia"/>
              </w:rPr>
              <w:t>工厂类相关操作</w:t>
            </w:r>
          </w:p>
          <w:p w14:paraId="5FD0CD5F" w14:textId="295269CB" w:rsidR="0090530A" w:rsidRDefault="0090530A" w:rsidP="0090530A">
            <w:r>
              <w:rPr>
                <w:rFonts w:hint="eastAsia"/>
              </w:rPr>
              <w:t>│</w:t>
            </w:r>
            <w:r>
              <w:rPr>
                <w:rFonts w:hint="eastAsia"/>
              </w:rPr>
              <w:t xml:space="preserve">  </w:t>
            </w:r>
            <w:r>
              <w:rPr>
                <w:rFonts w:hint="eastAsia"/>
              </w:rPr>
              <w:t>├─</w:t>
            </w:r>
            <w:r>
              <w:rPr>
                <w:rFonts w:hint="eastAsia"/>
              </w:rPr>
              <w:t>migrations</w:t>
            </w:r>
            <w:r w:rsidR="004E0D86">
              <w:t xml:space="preserve">   </w:t>
            </w:r>
            <w:r w:rsidR="004E0D86">
              <w:rPr>
                <w:rFonts w:hint="eastAsia"/>
              </w:rPr>
              <w:t>迁移相关操作</w:t>
            </w:r>
          </w:p>
          <w:p w14:paraId="68639AAA" w14:textId="0F1DBE64" w:rsidR="0090530A" w:rsidRDefault="0090530A" w:rsidP="0090530A">
            <w:r>
              <w:rPr>
                <w:rFonts w:hint="eastAsia"/>
              </w:rPr>
              <w:t>│</w:t>
            </w:r>
            <w:r>
              <w:rPr>
                <w:rFonts w:hint="eastAsia"/>
              </w:rPr>
              <w:t xml:space="preserve">  </w:t>
            </w:r>
            <w:r>
              <w:rPr>
                <w:rFonts w:hint="eastAsia"/>
              </w:rPr>
              <w:t>└─</w:t>
            </w:r>
            <w:r>
              <w:rPr>
                <w:rFonts w:hint="eastAsia"/>
              </w:rPr>
              <w:t>seeds</w:t>
            </w:r>
            <w:r w:rsidR="004E0D86">
              <w:t xml:space="preserve">   </w:t>
            </w:r>
            <w:r w:rsidR="004E0D86">
              <w:rPr>
                <w:rFonts w:hint="eastAsia"/>
              </w:rPr>
              <w:t>数据填充相关种子</w:t>
            </w:r>
          </w:p>
          <w:p w14:paraId="50314DD7" w14:textId="77777777" w:rsidR="0090530A" w:rsidRDefault="0090530A" w:rsidP="0090530A">
            <w:r>
              <w:rPr>
                <w:rFonts w:hint="eastAsia"/>
              </w:rPr>
              <w:t>├─</w:t>
            </w:r>
            <w:r>
              <w:rPr>
                <w:rFonts w:hint="eastAsia"/>
              </w:rPr>
              <w:t xml:space="preserve">public   </w:t>
            </w:r>
            <w:r>
              <w:rPr>
                <w:rFonts w:hint="eastAsia"/>
              </w:rPr>
              <w:t>网站访问绑定目录</w:t>
            </w:r>
          </w:p>
          <w:p w14:paraId="0E840208" w14:textId="77777777" w:rsidR="0090530A" w:rsidRDefault="0090530A" w:rsidP="0090530A">
            <w:r>
              <w:rPr>
                <w:rFonts w:hint="eastAsia"/>
              </w:rPr>
              <w:t>├─</w:t>
            </w:r>
            <w:r>
              <w:rPr>
                <w:rFonts w:hint="eastAsia"/>
              </w:rPr>
              <w:t>resources</w:t>
            </w:r>
          </w:p>
          <w:p w14:paraId="794EA6F9" w14:textId="02E99BC2" w:rsidR="0090530A" w:rsidRDefault="0090530A" w:rsidP="0090530A">
            <w:r>
              <w:rPr>
                <w:rFonts w:hint="eastAsia"/>
              </w:rPr>
              <w:t>│</w:t>
            </w:r>
            <w:r>
              <w:rPr>
                <w:rFonts w:hint="eastAsia"/>
              </w:rPr>
              <w:t xml:space="preserve">  </w:t>
            </w:r>
            <w:r>
              <w:rPr>
                <w:rFonts w:hint="eastAsia"/>
              </w:rPr>
              <w:t>├─</w:t>
            </w:r>
            <w:r>
              <w:rPr>
                <w:rFonts w:hint="eastAsia"/>
              </w:rPr>
              <w:t>js</w:t>
            </w:r>
            <w:r w:rsidR="00EF2253">
              <w:t xml:space="preserve">   </w:t>
            </w:r>
            <w:r w:rsidR="00EF2253">
              <w:rPr>
                <w:rFonts w:hint="eastAsia"/>
              </w:rPr>
              <w:t>存放</w:t>
            </w:r>
            <w:r w:rsidR="00EF2253">
              <w:rPr>
                <w:rFonts w:hint="eastAsia"/>
              </w:rPr>
              <w:t>js</w:t>
            </w:r>
            <w:r w:rsidR="00EF2253">
              <w:rPr>
                <w:rFonts w:hint="eastAsia"/>
              </w:rPr>
              <w:t>文件的目录</w:t>
            </w:r>
          </w:p>
          <w:p w14:paraId="596895E4" w14:textId="77777777" w:rsidR="0090530A" w:rsidRDefault="0090530A" w:rsidP="0090530A">
            <w:r>
              <w:rPr>
                <w:rFonts w:hint="eastAsia"/>
              </w:rPr>
              <w:t>│</w:t>
            </w:r>
            <w:r>
              <w:rPr>
                <w:rFonts w:hint="eastAsia"/>
              </w:rPr>
              <w:t xml:space="preserve">  </w:t>
            </w:r>
            <w:r>
              <w:rPr>
                <w:rFonts w:hint="eastAsia"/>
              </w:rPr>
              <w:t>├─</w:t>
            </w:r>
            <w:r>
              <w:rPr>
                <w:rFonts w:hint="eastAsia"/>
              </w:rPr>
              <w:t xml:space="preserve">lang   </w:t>
            </w:r>
            <w:r>
              <w:rPr>
                <w:rFonts w:hint="eastAsia"/>
              </w:rPr>
              <w:t>语言包目录</w:t>
            </w:r>
          </w:p>
          <w:p w14:paraId="1C4B3A5A" w14:textId="77777777" w:rsidR="0090530A" w:rsidRDefault="0090530A" w:rsidP="0090530A">
            <w:r>
              <w:rPr>
                <w:rFonts w:hint="eastAsia"/>
              </w:rPr>
              <w:t>│</w:t>
            </w:r>
            <w:r>
              <w:rPr>
                <w:rFonts w:hint="eastAsia"/>
              </w:rPr>
              <w:t xml:space="preserve">  </w:t>
            </w:r>
            <w:r>
              <w:rPr>
                <w:rFonts w:hint="eastAsia"/>
              </w:rPr>
              <w:t>├─</w:t>
            </w:r>
            <w:r>
              <w:rPr>
                <w:rFonts w:hint="eastAsia"/>
              </w:rPr>
              <w:t>sass</w:t>
            </w:r>
          </w:p>
          <w:p w14:paraId="0D0A3F1A" w14:textId="77777777" w:rsidR="0090530A" w:rsidRDefault="0090530A" w:rsidP="0090530A">
            <w:r>
              <w:rPr>
                <w:rFonts w:hint="eastAsia"/>
              </w:rPr>
              <w:t>│</w:t>
            </w:r>
            <w:r>
              <w:rPr>
                <w:rFonts w:hint="eastAsia"/>
              </w:rPr>
              <w:t xml:space="preserve">  </w:t>
            </w:r>
            <w:r>
              <w:rPr>
                <w:rFonts w:hint="eastAsia"/>
              </w:rPr>
              <w:t>└─</w:t>
            </w:r>
            <w:r>
              <w:rPr>
                <w:rFonts w:hint="eastAsia"/>
              </w:rPr>
              <w:t xml:space="preserve">views   </w:t>
            </w:r>
            <w:r>
              <w:rPr>
                <w:rFonts w:hint="eastAsia"/>
              </w:rPr>
              <w:t>视图文件存放目录</w:t>
            </w:r>
          </w:p>
          <w:p w14:paraId="5D2388F5" w14:textId="27B98F33" w:rsidR="0090530A" w:rsidRDefault="0090530A" w:rsidP="0090530A">
            <w:r>
              <w:rPr>
                <w:rFonts w:hint="eastAsia"/>
              </w:rPr>
              <w:t>│</w:t>
            </w:r>
            <w:r>
              <w:rPr>
                <w:rFonts w:hint="eastAsia"/>
              </w:rPr>
              <w:t xml:space="preserve">      </w:t>
            </w:r>
            <w:r>
              <w:rPr>
                <w:rFonts w:hint="eastAsia"/>
              </w:rPr>
              <w:t>└─</w:t>
            </w:r>
            <w:r>
              <w:rPr>
                <w:rFonts w:hint="eastAsia"/>
              </w:rPr>
              <w:t>user</w:t>
            </w:r>
            <w:r w:rsidR="0015671E">
              <w:t xml:space="preserve">   user</w:t>
            </w:r>
            <w:r w:rsidR="0015671E">
              <w:rPr>
                <w:rFonts w:hint="eastAsia"/>
              </w:rPr>
              <w:t>相关的视图文件夹</w:t>
            </w:r>
          </w:p>
          <w:p w14:paraId="374A07E8" w14:textId="5D6A97BC" w:rsidR="0090530A" w:rsidRDefault="0090530A" w:rsidP="0090530A">
            <w:r>
              <w:rPr>
                <w:rFonts w:hint="eastAsia"/>
              </w:rPr>
              <w:t>├─</w:t>
            </w:r>
            <w:r>
              <w:rPr>
                <w:rFonts w:hint="eastAsia"/>
              </w:rPr>
              <w:t xml:space="preserve">routes   </w:t>
            </w:r>
            <w:r>
              <w:rPr>
                <w:rFonts w:hint="eastAsia"/>
              </w:rPr>
              <w:t>路由</w:t>
            </w:r>
            <w:r w:rsidR="00F3718A">
              <w:rPr>
                <w:rFonts w:hint="eastAsia"/>
              </w:rPr>
              <w:t>文件夹</w:t>
            </w:r>
          </w:p>
          <w:p w14:paraId="2E1E0E26" w14:textId="77777777" w:rsidR="0090530A" w:rsidRDefault="0090530A" w:rsidP="0090530A">
            <w:r>
              <w:rPr>
                <w:rFonts w:hint="eastAsia"/>
              </w:rPr>
              <w:t>├─</w:t>
            </w:r>
            <w:r>
              <w:rPr>
                <w:rFonts w:hint="eastAsia"/>
              </w:rPr>
              <w:t xml:space="preserve">storage   </w:t>
            </w:r>
            <w:r>
              <w:rPr>
                <w:rFonts w:hint="eastAsia"/>
              </w:rPr>
              <w:t>存储目录</w:t>
            </w:r>
          </w:p>
          <w:p w14:paraId="52118A7D" w14:textId="77777777" w:rsidR="0090530A" w:rsidRDefault="0090530A" w:rsidP="0090530A">
            <w:r>
              <w:rPr>
                <w:rFonts w:hint="eastAsia"/>
              </w:rPr>
              <w:t>│</w:t>
            </w:r>
            <w:r>
              <w:rPr>
                <w:rFonts w:hint="eastAsia"/>
              </w:rPr>
              <w:t xml:space="preserve">  </w:t>
            </w:r>
            <w:r>
              <w:rPr>
                <w:rFonts w:hint="eastAsia"/>
              </w:rPr>
              <w:t>├─</w:t>
            </w:r>
            <w:r>
              <w:rPr>
                <w:rFonts w:hint="eastAsia"/>
              </w:rPr>
              <w:t>app</w:t>
            </w:r>
          </w:p>
          <w:p w14:paraId="05FAD094" w14:textId="77777777" w:rsidR="0090530A" w:rsidRDefault="0090530A" w:rsidP="0090530A">
            <w:r>
              <w:rPr>
                <w:rFonts w:hint="eastAsia"/>
              </w:rPr>
              <w:t>│</w:t>
            </w:r>
            <w:r>
              <w:rPr>
                <w:rFonts w:hint="eastAsia"/>
              </w:rPr>
              <w:t xml:space="preserve">  </w:t>
            </w:r>
            <w:r>
              <w:rPr>
                <w:rFonts w:hint="eastAsia"/>
              </w:rPr>
              <w:t>├─</w:t>
            </w:r>
            <w:r>
              <w:rPr>
                <w:rFonts w:hint="eastAsia"/>
              </w:rPr>
              <w:t>debugbar</w:t>
            </w:r>
          </w:p>
          <w:p w14:paraId="02207837" w14:textId="77777777" w:rsidR="0090530A" w:rsidRDefault="0090530A" w:rsidP="0090530A">
            <w:r>
              <w:rPr>
                <w:rFonts w:hint="eastAsia"/>
              </w:rPr>
              <w:t>│</w:t>
            </w:r>
            <w:r>
              <w:rPr>
                <w:rFonts w:hint="eastAsia"/>
              </w:rPr>
              <w:t xml:space="preserve">  </w:t>
            </w:r>
            <w:r>
              <w:rPr>
                <w:rFonts w:hint="eastAsia"/>
              </w:rPr>
              <w:t>├─</w:t>
            </w:r>
            <w:r>
              <w:rPr>
                <w:rFonts w:hint="eastAsia"/>
              </w:rPr>
              <w:t>framework</w:t>
            </w:r>
          </w:p>
          <w:p w14:paraId="32B07D2B" w14:textId="77777777"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cache</w:t>
            </w:r>
          </w:p>
          <w:p w14:paraId="2A1B1BAC" w14:textId="77777777"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sessions</w:t>
            </w:r>
          </w:p>
          <w:p w14:paraId="6D0169ED" w14:textId="77777777"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testing</w:t>
            </w:r>
          </w:p>
          <w:p w14:paraId="4E25715D" w14:textId="77777777" w:rsidR="0090530A" w:rsidRDefault="0090530A" w:rsidP="0090530A">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views</w:t>
            </w:r>
          </w:p>
          <w:p w14:paraId="0D7AD7AD" w14:textId="77777777" w:rsidR="0090530A" w:rsidRDefault="0090530A" w:rsidP="0090530A">
            <w:r>
              <w:rPr>
                <w:rFonts w:hint="eastAsia"/>
              </w:rPr>
              <w:t>│</w:t>
            </w:r>
            <w:r>
              <w:rPr>
                <w:rFonts w:hint="eastAsia"/>
              </w:rPr>
              <w:t xml:space="preserve">  </w:t>
            </w:r>
            <w:r>
              <w:rPr>
                <w:rFonts w:hint="eastAsia"/>
              </w:rPr>
              <w:t>└─</w:t>
            </w:r>
            <w:r>
              <w:rPr>
                <w:rFonts w:hint="eastAsia"/>
              </w:rPr>
              <w:t>logs</w:t>
            </w:r>
          </w:p>
          <w:p w14:paraId="3CB0C7FD" w14:textId="77777777" w:rsidR="0090530A" w:rsidRDefault="0090530A" w:rsidP="0090530A">
            <w:r>
              <w:rPr>
                <w:rFonts w:hint="eastAsia"/>
              </w:rPr>
              <w:t>├─</w:t>
            </w:r>
            <w:r>
              <w:rPr>
                <w:rFonts w:hint="eastAsia"/>
              </w:rPr>
              <w:t xml:space="preserve">tests   </w:t>
            </w:r>
            <w:r>
              <w:rPr>
                <w:rFonts w:hint="eastAsia"/>
              </w:rPr>
              <w:t>测试存放目录</w:t>
            </w:r>
          </w:p>
          <w:p w14:paraId="64F4FAF7" w14:textId="77777777" w:rsidR="0090530A" w:rsidRDefault="0090530A" w:rsidP="0090530A">
            <w:r>
              <w:rPr>
                <w:rFonts w:hint="eastAsia"/>
              </w:rPr>
              <w:t>│</w:t>
            </w:r>
            <w:r>
              <w:rPr>
                <w:rFonts w:hint="eastAsia"/>
              </w:rPr>
              <w:t xml:space="preserve">  </w:t>
            </w:r>
            <w:r>
              <w:rPr>
                <w:rFonts w:hint="eastAsia"/>
              </w:rPr>
              <w:t>├─</w:t>
            </w:r>
            <w:r>
              <w:rPr>
                <w:rFonts w:hint="eastAsia"/>
              </w:rPr>
              <w:t>Feature</w:t>
            </w:r>
          </w:p>
          <w:p w14:paraId="254CCF91" w14:textId="77777777" w:rsidR="0090530A" w:rsidRDefault="0090530A" w:rsidP="0090530A">
            <w:r>
              <w:rPr>
                <w:rFonts w:hint="eastAsia"/>
              </w:rPr>
              <w:lastRenderedPageBreak/>
              <w:t>│</w:t>
            </w:r>
            <w:r>
              <w:rPr>
                <w:rFonts w:hint="eastAsia"/>
              </w:rPr>
              <w:t xml:space="preserve">  </w:t>
            </w:r>
            <w:r>
              <w:rPr>
                <w:rFonts w:hint="eastAsia"/>
              </w:rPr>
              <w:t>└─</w:t>
            </w:r>
            <w:r>
              <w:rPr>
                <w:rFonts w:hint="eastAsia"/>
              </w:rPr>
              <w:t>Unit</w:t>
            </w:r>
          </w:p>
          <w:p w14:paraId="215F031B" w14:textId="451548ED" w:rsidR="00C37F1F" w:rsidRDefault="00352194" w:rsidP="0090530A">
            <w:r>
              <w:rPr>
                <w:rFonts w:hint="eastAsia"/>
              </w:rPr>
              <w:t>├─</w:t>
            </w:r>
            <w:r w:rsidR="0090530A">
              <w:rPr>
                <w:rFonts w:hint="eastAsia"/>
              </w:rPr>
              <w:t xml:space="preserve">vendor   </w:t>
            </w:r>
            <w:r w:rsidR="0090530A">
              <w:rPr>
                <w:rFonts w:hint="eastAsia"/>
              </w:rPr>
              <w:t>框架核心库存放目录</w:t>
            </w:r>
          </w:p>
          <w:p w14:paraId="41AE1F28" w14:textId="5E5129A7" w:rsidR="00A9732D" w:rsidRDefault="00352194" w:rsidP="00352194">
            <w:r>
              <w:rPr>
                <w:rFonts w:hint="eastAsia"/>
              </w:rPr>
              <w:t>├─</w:t>
            </w:r>
            <w:r w:rsidR="00A9732D">
              <w:rPr>
                <w:rFonts w:hint="eastAsia"/>
              </w:rPr>
              <w:t>.</w:t>
            </w:r>
            <w:r w:rsidR="00A9732D">
              <w:t>env</w:t>
            </w:r>
            <w:r w:rsidR="00CE7177">
              <w:t xml:space="preserve">   </w:t>
            </w:r>
            <w:r w:rsidR="00CE7177">
              <w:rPr>
                <w:rFonts w:hint="eastAsia"/>
              </w:rPr>
              <w:t>运行环境配置文件</w:t>
            </w:r>
          </w:p>
          <w:p w14:paraId="252F8272" w14:textId="6847B059" w:rsidR="00A9732D" w:rsidRDefault="00A9732D" w:rsidP="00352194">
            <w:r>
              <w:rPr>
                <w:rFonts w:hint="eastAsia"/>
              </w:rPr>
              <w:t>├─</w:t>
            </w:r>
            <w:r w:rsidR="00A228F1" w:rsidRPr="00A228F1">
              <w:t>artisan</w:t>
            </w:r>
            <w:r w:rsidR="00CE7177">
              <w:t xml:space="preserve">   PHP</w:t>
            </w:r>
            <w:r w:rsidR="00CE7177">
              <w:rPr>
                <w:rFonts w:hint="eastAsia"/>
              </w:rPr>
              <w:t>命令行工具</w:t>
            </w:r>
          </w:p>
          <w:p w14:paraId="33BD41C6" w14:textId="63925AFE" w:rsidR="00A9732D" w:rsidRDefault="00A9732D" w:rsidP="00352194">
            <w:r>
              <w:rPr>
                <w:rFonts w:hint="eastAsia"/>
              </w:rPr>
              <w:t>├─</w:t>
            </w:r>
            <w:r w:rsidR="00901DFB" w:rsidRPr="00901DFB">
              <w:t>composer.json</w:t>
            </w:r>
            <w:r w:rsidR="003306AB">
              <w:t xml:space="preserve">   </w:t>
            </w:r>
            <w:r w:rsidR="003306AB">
              <w:rPr>
                <w:rFonts w:hint="eastAsia"/>
              </w:rPr>
              <w:t>配置</w:t>
            </w:r>
            <w:r w:rsidR="003306AB">
              <w:rPr>
                <w:rFonts w:hint="eastAsia"/>
              </w:rPr>
              <w:t>P</w:t>
            </w:r>
            <w:r w:rsidR="003306AB">
              <w:t>HP</w:t>
            </w:r>
            <w:r w:rsidR="003306AB">
              <w:rPr>
                <w:rFonts w:hint="eastAsia"/>
              </w:rPr>
              <w:t>依赖包</w:t>
            </w:r>
          </w:p>
          <w:p w14:paraId="12784734" w14:textId="64C163F5" w:rsidR="003306AB" w:rsidRDefault="003306AB" w:rsidP="00352194">
            <w:r>
              <w:rPr>
                <w:rFonts w:hint="eastAsia"/>
              </w:rPr>
              <w:t>├─</w:t>
            </w:r>
            <w:r>
              <w:rPr>
                <w:rFonts w:hint="eastAsia"/>
              </w:rPr>
              <w:t>package</w:t>
            </w:r>
            <w:r w:rsidRPr="00901DFB">
              <w:t>.json</w:t>
            </w:r>
            <w:r>
              <w:t xml:space="preserve">   </w:t>
            </w:r>
            <w:r>
              <w:rPr>
                <w:rFonts w:hint="eastAsia"/>
              </w:rPr>
              <w:t>配置</w:t>
            </w:r>
            <w:r>
              <w:rPr>
                <w:rFonts w:hint="eastAsia"/>
              </w:rPr>
              <w:t>Node.js</w:t>
            </w:r>
            <w:r>
              <w:rPr>
                <w:rFonts w:hint="eastAsia"/>
              </w:rPr>
              <w:t>依赖包</w:t>
            </w:r>
          </w:p>
          <w:p w14:paraId="155F77CD" w14:textId="0741114C" w:rsidR="00352194" w:rsidRDefault="00A9732D" w:rsidP="00A9732D">
            <w:r>
              <w:rPr>
                <w:rFonts w:hint="eastAsia"/>
              </w:rPr>
              <w:t>└─</w:t>
            </w:r>
            <w:r w:rsidR="00F963FA" w:rsidRPr="00F963FA">
              <w:t>phpunit.xml</w:t>
            </w:r>
            <w:r w:rsidR="00CE7177">
              <w:t xml:space="preserve">   </w:t>
            </w:r>
            <w:r w:rsidR="00F963FA">
              <w:t>PHP</w:t>
            </w:r>
            <w:r w:rsidR="00F963FA">
              <w:rPr>
                <w:rFonts w:hint="eastAsia"/>
              </w:rPr>
              <w:t>测试相关</w:t>
            </w:r>
          </w:p>
        </w:tc>
      </w:tr>
    </w:tbl>
    <w:p w14:paraId="64BFB649" w14:textId="68CADF3A" w:rsidR="00AE40FB" w:rsidRDefault="00AE40FB" w:rsidP="00281F0F">
      <w:pPr>
        <w:pStyle w:val="a"/>
        <w:numPr>
          <w:ilvl w:val="0"/>
          <w:numId w:val="0"/>
        </w:numPr>
        <w:ind w:left="360" w:hanging="360"/>
      </w:pPr>
    </w:p>
    <w:p w14:paraId="49E2A5E3" w14:textId="1B8EC1E0" w:rsidR="003333CC" w:rsidRPr="003A4F38" w:rsidRDefault="003333CC" w:rsidP="00281F0F">
      <w:pPr>
        <w:pStyle w:val="a"/>
        <w:numPr>
          <w:ilvl w:val="0"/>
          <w:numId w:val="0"/>
        </w:numPr>
        <w:ind w:left="360" w:hanging="360"/>
      </w:pPr>
      <w:r>
        <w:rPr>
          <w:rFonts w:hint="eastAsia"/>
        </w:rPr>
        <w:t>如果资源是放在</w:t>
      </w:r>
      <w:r>
        <w:rPr>
          <w:rFonts w:hint="eastAsia"/>
        </w:rPr>
        <w:t>storage</w:t>
      </w:r>
      <w:r>
        <w:rPr>
          <w:rFonts w:hint="eastAsia"/>
        </w:rPr>
        <w:t>目录下，则必须执行：</w:t>
      </w:r>
      <w:r w:rsidRPr="003333CC">
        <w:t>php artisan storage:link</w:t>
      </w:r>
      <w:r>
        <w:rPr>
          <w:rFonts w:hint="eastAsia"/>
        </w:rPr>
        <w:t>，创建快捷方式</w:t>
      </w:r>
      <w:r w:rsidR="003E736B">
        <w:rPr>
          <w:rFonts w:hint="eastAsia"/>
        </w:rPr>
        <w:t>，然后通过快捷方式来访问。</w:t>
      </w:r>
    </w:p>
    <w:p w14:paraId="6C229A9D" w14:textId="47A8BE77" w:rsidR="00AE40FB" w:rsidRDefault="00AE40FB" w:rsidP="00AE40FB"/>
    <w:p w14:paraId="2F9FC781" w14:textId="77777777" w:rsidR="006921F9" w:rsidRDefault="006921F9" w:rsidP="00AE40FB"/>
    <w:p w14:paraId="389BB503" w14:textId="77777777" w:rsidR="00AE40FB" w:rsidRPr="00AE40FB" w:rsidRDefault="00AE40FB" w:rsidP="00AE40FB"/>
    <w:p w14:paraId="25782A20" w14:textId="1179E7DD" w:rsidR="006809D6" w:rsidRDefault="006809D6" w:rsidP="006809D6"/>
    <w:p w14:paraId="0CC0C5D5" w14:textId="77777777" w:rsidR="006809D6" w:rsidRDefault="006809D6" w:rsidP="006809D6"/>
    <w:p w14:paraId="048C327F" w14:textId="77777777" w:rsidR="006809D6" w:rsidRPr="006809D6" w:rsidRDefault="006809D6" w:rsidP="006809D6"/>
    <w:p w14:paraId="57D2A2EC" w14:textId="5B85E899" w:rsidR="00437A50" w:rsidRDefault="00437A50" w:rsidP="00437A50">
      <w:pPr>
        <w:pStyle w:val="2"/>
      </w:pPr>
      <w:r>
        <w:rPr>
          <w:rFonts w:hint="eastAsia"/>
        </w:rPr>
        <w:t>Laravel</w:t>
      </w:r>
      <w:r>
        <w:rPr>
          <w:rFonts w:hint="eastAsia"/>
        </w:rPr>
        <w:t>开发环境</w:t>
      </w:r>
    </w:p>
    <w:p w14:paraId="3B3912F2" w14:textId="65A6DDD2" w:rsidR="008F01A9" w:rsidRDefault="008F01A9" w:rsidP="008F01A9">
      <w:pPr>
        <w:pStyle w:val="3"/>
      </w:pPr>
      <w:r>
        <w:rPr>
          <w:rFonts w:hint="eastAsia"/>
        </w:rPr>
        <w:t>PHPStorm</w:t>
      </w:r>
      <w:r>
        <w:t xml:space="preserve"> </w:t>
      </w:r>
      <w:r>
        <w:rPr>
          <w:rFonts w:hint="eastAsia"/>
        </w:rPr>
        <w:t>开发工具</w:t>
      </w:r>
    </w:p>
    <w:p w14:paraId="2AA85C49" w14:textId="4DAD4A01" w:rsidR="008F01A9" w:rsidRDefault="00DE57BB" w:rsidP="008F01A9">
      <w:r>
        <w:rPr>
          <w:rFonts w:hint="eastAsia"/>
        </w:rPr>
        <w:t>我们使用</w:t>
      </w:r>
      <w:r>
        <w:rPr>
          <w:rFonts w:hint="eastAsia"/>
        </w:rPr>
        <w:t>PHPStorm</w:t>
      </w:r>
      <w:r>
        <w:rPr>
          <w:rFonts w:hint="eastAsia"/>
        </w:rPr>
        <w:t>作为</w:t>
      </w:r>
      <w:r>
        <w:rPr>
          <w:rFonts w:hint="eastAsia"/>
        </w:rPr>
        <w:t>Laravel</w:t>
      </w:r>
      <w:r>
        <w:rPr>
          <w:rFonts w:hint="eastAsia"/>
        </w:rPr>
        <w:t>框架的开发工具。</w:t>
      </w:r>
    </w:p>
    <w:p w14:paraId="0BFCD59E" w14:textId="47BFFBB1" w:rsidR="00170C9E" w:rsidRDefault="00170C9E" w:rsidP="00170C9E">
      <w:pPr>
        <w:pStyle w:val="3"/>
      </w:pPr>
      <w:r>
        <w:rPr>
          <w:rFonts w:hint="eastAsia"/>
        </w:rPr>
        <w:t>P</w:t>
      </w:r>
      <w:r>
        <w:t>HPS</w:t>
      </w:r>
      <w:r>
        <w:rPr>
          <w:rFonts w:hint="eastAsia"/>
        </w:rPr>
        <w:t>torm</w:t>
      </w:r>
      <w:r w:rsidR="00454207">
        <w:t xml:space="preserve"> </w:t>
      </w:r>
      <w:r>
        <w:rPr>
          <w:rFonts w:hint="eastAsia"/>
        </w:rPr>
        <w:t>安装插件</w:t>
      </w:r>
    </w:p>
    <w:p w14:paraId="06F818BD" w14:textId="22F2D6B8" w:rsidR="00170C9E" w:rsidRDefault="00B40DA6" w:rsidP="00170C9E">
      <w:r>
        <w:rPr>
          <w:rFonts w:hint="eastAsia"/>
        </w:rPr>
        <w:t>在使用</w:t>
      </w:r>
      <w:r>
        <w:rPr>
          <w:rFonts w:hint="eastAsia"/>
        </w:rPr>
        <w:t>P</w:t>
      </w:r>
      <w:r>
        <w:t>HPS</w:t>
      </w:r>
      <w:r>
        <w:rPr>
          <w:rFonts w:hint="eastAsia"/>
        </w:rPr>
        <w:t>torm</w:t>
      </w:r>
      <w:r>
        <w:rPr>
          <w:rFonts w:hint="eastAsia"/>
        </w:rPr>
        <w:t>时，为了更好的开发</w:t>
      </w:r>
      <w:r>
        <w:rPr>
          <w:rFonts w:hint="eastAsia"/>
        </w:rPr>
        <w:t>Laravel</w:t>
      </w:r>
      <w:r>
        <w:rPr>
          <w:rFonts w:hint="eastAsia"/>
        </w:rPr>
        <w:t>，</w:t>
      </w:r>
      <w:r w:rsidR="001D38FE">
        <w:rPr>
          <w:rFonts w:hint="eastAsia"/>
        </w:rPr>
        <w:t>推荐</w:t>
      </w:r>
      <w:r w:rsidR="005D6E7B">
        <w:rPr>
          <w:rFonts w:hint="eastAsia"/>
        </w:rPr>
        <w:t>安装以下插件：</w:t>
      </w:r>
    </w:p>
    <w:tbl>
      <w:tblPr>
        <w:tblStyle w:val="a6"/>
        <w:tblW w:w="0" w:type="auto"/>
        <w:tblLook w:val="04A0" w:firstRow="1" w:lastRow="0" w:firstColumn="1" w:lastColumn="0" w:noHBand="0" w:noVBand="1"/>
      </w:tblPr>
      <w:tblGrid>
        <w:gridCol w:w="4148"/>
        <w:gridCol w:w="4148"/>
      </w:tblGrid>
      <w:tr w:rsidR="005C6CF4" w14:paraId="2E916382" w14:textId="77777777" w:rsidTr="005C6CF4">
        <w:tc>
          <w:tcPr>
            <w:tcW w:w="4148" w:type="dxa"/>
          </w:tcPr>
          <w:p w14:paraId="2475D603" w14:textId="6491B185" w:rsidR="005C6CF4" w:rsidRDefault="005C6CF4" w:rsidP="00170C9E">
            <w:r>
              <w:rPr>
                <w:rFonts w:hint="eastAsia"/>
              </w:rPr>
              <w:t>Laravel</w:t>
            </w:r>
          </w:p>
        </w:tc>
        <w:tc>
          <w:tcPr>
            <w:tcW w:w="4148" w:type="dxa"/>
          </w:tcPr>
          <w:p w14:paraId="579FF546" w14:textId="23A104FB" w:rsidR="005C6CF4" w:rsidRDefault="005C6CF4" w:rsidP="00170C9E">
            <w:r>
              <w:rPr>
                <w:rFonts w:hint="eastAsia"/>
              </w:rPr>
              <w:t>Daniel</w:t>
            </w:r>
            <w:r>
              <w:t xml:space="preserve"> </w:t>
            </w:r>
            <w:r>
              <w:rPr>
                <w:rFonts w:hint="eastAsia"/>
              </w:rPr>
              <w:t>Espendiller</w:t>
            </w:r>
          </w:p>
        </w:tc>
      </w:tr>
      <w:tr w:rsidR="005C6CF4" w14:paraId="378FDB5D" w14:textId="77777777" w:rsidTr="005C6CF4">
        <w:tc>
          <w:tcPr>
            <w:tcW w:w="4148" w:type="dxa"/>
          </w:tcPr>
          <w:p w14:paraId="1AA34D58" w14:textId="01AB77DD" w:rsidR="005C6CF4" w:rsidRDefault="00876CDA" w:rsidP="00170C9E">
            <w:r>
              <w:rPr>
                <w:rFonts w:hint="eastAsia"/>
              </w:rPr>
              <w:t>LaravelStorm</w:t>
            </w:r>
          </w:p>
        </w:tc>
        <w:tc>
          <w:tcPr>
            <w:tcW w:w="4148" w:type="dxa"/>
          </w:tcPr>
          <w:p w14:paraId="05DAD7A7" w14:textId="4ACD2378" w:rsidR="005C6CF4" w:rsidRDefault="00876CDA" w:rsidP="00170C9E">
            <w:r>
              <w:rPr>
                <w:rFonts w:hint="eastAsia"/>
              </w:rPr>
              <w:t>SmartBit</w:t>
            </w:r>
            <w:r>
              <w:t>8</w:t>
            </w:r>
          </w:p>
        </w:tc>
      </w:tr>
      <w:tr w:rsidR="005C6CF4" w14:paraId="45BE4E27" w14:textId="77777777" w:rsidTr="005C6CF4">
        <w:tc>
          <w:tcPr>
            <w:tcW w:w="4148" w:type="dxa"/>
          </w:tcPr>
          <w:p w14:paraId="24DF5362" w14:textId="48FE0C28" w:rsidR="005C6CF4" w:rsidRDefault="000856A2" w:rsidP="00170C9E">
            <w:r>
              <w:rPr>
                <w:rFonts w:hint="eastAsia"/>
              </w:rPr>
              <w:t>Laravel</w:t>
            </w:r>
            <w:r>
              <w:t xml:space="preserve"> </w:t>
            </w:r>
            <w:r>
              <w:rPr>
                <w:rFonts w:hint="eastAsia"/>
              </w:rPr>
              <w:t>Snippets</w:t>
            </w:r>
          </w:p>
        </w:tc>
        <w:tc>
          <w:tcPr>
            <w:tcW w:w="4148" w:type="dxa"/>
          </w:tcPr>
          <w:p w14:paraId="268E8CDA" w14:textId="55252F33" w:rsidR="005C6CF4" w:rsidRDefault="000856A2" w:rsidP="00170C9E">
            <w:r>
              <w:rPr>
                <w:rFonts w:hint="eastAsia"/>
              </w:rPr>
              <w:t>Alicannklc</w:t>
            </w:r>
          </w:p>
        </w:tc>
      </w:tr>
      <w:tr w:rsidR="005C6CF4" w14:paraId="160035AF" w14:textId="77777777" w:rsidTr="005C6CF4">
        <w:tc>
          <w:tcPr>
            <w:tcW w:w="4148" w:type="dxa"/>
          </w:tcPr>
          <w:p w14:paraId="30C90888" w14:textId="15281DB3" w:rsidR="005C6CF4" w:rsidRDefault="00FE7BDD" w:rsidP="00170C9E">
            <w:r>
              <w:rPr>
                <w:rFonts w:hint="eastAsia"/>
              </w:rPr>
              <w:t>Blade</w:t>
            </w:r>
          </w:p>
        </w:tc>
        <w:tc>
          <w:tcPr>
            <w:tcW w:w="4148" w:type="dxa"/>
          </w:tcPr>
          <w:p w14:paraId="2B59257F" w14:textId="3F0817BF" w:rsidR="005C6CF4" w:rsidRDefault="00FE7BDD" w:rsidP="00170C9E">
            <w:r>
              <w:rPr>
                <w:rFonts w:hint="eastAsia"/>
              </w:rPr>
              <w:t>JetBrains</w:t>
            </w:r>
          </w:p>
        </w:tc>
      </w:tr>
    </w:tbl>
    <w:p w14:paraId="1426C49C" w14:textId="77777777" w:rsidR="005D6E7B" w:rsidRDefault="005D6E7B" w:rsidP="00170C9E"/>
    <w:p w14:paraId="098A0234" w14:textId="77777777" w:rsidR="00240A13" w:rsidRPr="00170C9E" w:rsidRDefault="00240A13" w:rsidP="00170C9E"/>
    <w:p w14:paraId="64BD4A45" w14:textId="3E97E892" w:rsidR="00686877" w:rsidRDefault="00686877" w:rsidP="00BD3B19">
      <w:pPr>
        <w:pStyle w:val="3"/>
      </w:pPr>
      <w:r>
        <w:rPr>
          <w:rFonts w:hint="eastAsia"/>
        </w:rPr>
        <w:t>PHPStorm</w:t>
      </w:r>
      <w:r w:rsidR="00D571CB">
        <w:t xml:space="preserve"> </w:t>
      </w:r>
      <w:r>
        <w:rPr>
          <w:rFonts w:hint="eastAsia"/>
        </w:rPr>
        <w:t>导入</w:t>
      </w:r>
      <w:r>
        <w:rPr>
          <w:rFonts w:hint="eastAsia"/>
        </w:rPr>
        <w:t>Laravel</w:t>
      </w:r>
      <w:r>
        <w:rPr>
          <w:rFonts w:hint="eastAsia"/>
        </w:rPr>
        <w:t>项目</w:t>
      </w:r>
    </w:p>
    <w:p w14:paraId="0E3C73A5" w14:textId="7B8D07DC" w:rsidR="00686877" w:rsidRPr="00686877" w:rsidRDefault="00BD3B19" w:rsidP="00686877">
      <w:r w:rsidRPr="00BD3B19">
        <w:rPr>
          <w:rFonts w:hint="eastAsia"/>
        </w:rPr>
        <w:t>启动</w:t>
      </w:r>
      <w:r w:rsidRPr="00BD3B19">
        <w:rPr>
          <w:rFonts w:hint="eastAsia"/>
        </w:rPr>
        <w:t xml:space="preserve"> PHPStorm IDE </w:t>
      </w:r>
      <w:r w:rsidRPr="00BD3B19">
        <w:rPr>
          <w:rFonts w:hint="eastAsia"/>
        </w:rPr>
        <w:t>→</w:t>
      </w:r>
      <w:r w:rsidRPr="00BD3B19">
        <w:rPr>
          <w:rFonts w:hint="eastAsia"/>
        </w:rPr>
        <w:t xml:space="preserve"> File </w:t>
      </w:r>
      <w:r w:rsidRPr="00BD3B19">
        <w:rPr>
          <w:rFonts w:hint="eastAsia"/>
        </w:rPr>
        <w:t>→</w:t>
      </w:r>
      <w:r w:rsidRPr="00BD3B19">
        <w:rPr>
          <w:rFonts w:hint="eastAsia"/>
        </w:rPr>
        <w:t xml:space="preserve"> Open... </w:t>
      </w:r>
      <w:r w:rsidRPr="00BD3B19">
        <w:rPr>
          <w:rFonts w:hint="eastAsia"/>
        </w:rPr>
        <w:t>→</w:t>
      </w:r>
      <w:r w:rsidRPr="00BD3B19">
        <w:rPr>
          <w:rFonts w:hint="eastAsia"/>
        </w:rPr>
        <w:t xml:space="preserve"> My</w:t>
      </w:r>
      <w:r>
        <w:t>CMS</w:t>
      </w:r>
      <w:r w:rsidRPr="00BD3B19">
        <w:rPr>
          <w:rFonts w:hint="eastAsia"/>
        </w:rPr>
        <w:t xml:space="preserve"> </w:t>
      </w:r>
      <w:r w:rsidRPr="00BD3B19">
        <w:rPr>
          <w:rFonts w:hint="eastAsia"/>
        </w:rPr>
        <w:t>→</w:t>
      </w:r>
      <w:r w:rsidRPr="00BD3B19">
        <w:rPr>
          <w:rFonts w:hint="eastAsia"/>
        </w:rPr>
        <w:t xml:space="preserve"> Attach </w:t>
      </w:r>
      <w:r w:rsidRPr="00BD3B19">
        <w:rPr>
          <w:rFonts w:hint="eastAsia"/>
        </w:rPr>
        <w:t>进行开发。</w:t>
      </w:r>
    </w:p>
    <w:p w14:paraId="5997E928" w14:textId="134BD337" w:rsidR="00437A50" w:rsidRDefault="00437A50" w:rsidP="00437A50">
      <w:pPr>
        <w:pStyle w:val="3"/>
      </w:pPr>
      <w:bookmarkStart w:id="0" w:name="_安装laravel-ide-helper代码提示库"/>
      <w:bookmarkEnd w:id="0"/>
      <w:r w:rsidRPr="00437A50">
        <w:rPr>
          <w:rFonts w:hint="eastAsia"/>
        </w:rPr>
        <w:t>安装</w:t>
      </w:r>
      <w:r w:rsidR="008C0337" w:rsidRPr="008C0337">
        <w:t>laravel-ide-helper</w:t>
      </w:r>
      <w:r w:rsidRPr="00437A50">
        <w:rPr>
          <w:rFonts w:hint="eastAsia"/>
        </w:rPr>
        <w:t>代码提示</w:t>
      </w:r>
      <w:r w:rsidR="00C73F32">
        <w:rPr>
          <w:rFonts w:hint="eastAsia"/>
        </w:rPr>
        <w:t>库</w:t>
      </w:r>
    </w:p>
    <w:p w14:paraId="65C9CD66" w14:textId="77777777" w:rsidR="00D64366" w:rsidRDefault="00D64366" w:rsidP="00D64366">
      <w:r>
        <w:rPr>
          <w:rFonts w:hint="eastAsia"/>
        </w:rPr>
        <w:t>库文件地址：</w:t>
      </w:r>
    </w:p>
    <w:p w14:paraId="30520EE6" w14:textId="682A60DC" w:rsidR="00E446E0" w:rsidRPr="00E36680" w:rsidRDefault="00E645E8" w:rsidP="00E36680">
      <w:hyperlink r:id="rId32" w:history="1">
        <w:r w:rsidR="00E446E0">
          <w:rPr>
            <w:rStyle w:val="af5"/>
          </w:rPr>
          <w:t>https://packagist.org/packages/barryvdh/laravel-ide-helper</w:t>
        </w:r>
      </w:hyperlink>
    </w:p>
    <w:p w14:paraId="1F0196FF" w14:textId="77777777" w:rsidR="00E36680" w:rsidRPr="00D64366" w:rsidRDefault="00E36680" w:rsidP="00E36680"/>
    <w:p w14:paraId="0B94D0FC" w14:textId="02C6AD52" w:rsidR="00F34A39" w:rsidRDefault="00F34A39" w:rsidP="00437A50">
      <w:r>
        <w:rPr>
          <w:rFonts w:hint="eastAsia"/>
        </w:rPr>
        <w:t>步骤一：打开项目目录下的</w:t>
      </w:r>
      <w:r w:rsidRPr="00F34A39">
        <w:rPr>
          <w:rFonts w:hint="eastAsia"/>
        </w:rPr>
        <w:t>composer.json</w:t>
      </w:r>
      <w:r w:rsidRPr="00F34A39">
        <w:rPr>
          <w:rFonts w:hint="eastAsia"/>
        </w:rPr>
        <w:t>文件，给</w:t>
      </w:r>
      <w:r w:rsidRPr="00F34A39">
        <w:rPr>
          <w:rFonts w:hint="eastAsia"/>
        </w:rPr>
        <w:t>require</w:t>
      </w:r>
      <w:r w:rsidRPr="00F34A39">
        <w:rPr>
          <w:rFonts w:hint="eastAsia"/>
        </w:rPr>
        <w:t>变量增加行：</w:t>
      </w:r>
    </w:p>
    <w:tbl>
      <w:tblPr>
        <w:tblStyle w:val="a6"/>
        <w:tblW w:w="0" w:type="auto"/>
        <w:tblLook w:val="04A0" w:firstRow="1" w:lastRow="0" w:firstColumn="1" w:lastColumn="0" w:noHBand="0" w:noVBand="1"/>
      </w:tblPr>
      <w:tblGrid>
        <w:gridCol w:w="8296"/>
      </w:tblGrid>
      <w:tr w:rsidR="00BD76B2" w14:paraId="2DC2CEFB" w14:textId="77777777" w:rsidTr="00BD76B2">
        <w:tc>
          <w:tcPr>
            <w:tcW w:w="8296" w:type="dxa"/>
          </w:tcPr>
          <w:p w14:paraId="4C0D1A9D" w14:textId="141324AD" w:rsidR="00BD76B2" w:rsidRDefault="00BD76B2" w:rsidP="00437A50">
            <w:r w:rsidRPr="00BD76B2">
              <w:t>"barryvdh/laravel-ide-helper": "dev-master"</w:t>
            </w:r>
          </w:p>
        </w:tc>
      </w:tr>
    </w:tbl>
    <w:p w14:paraId="4EDA9441" w14:textId="77777777" w:rsidR="00BD76B2" w:rsidRDefault="00BD76B2" w:rsidP="00437A50"/>
    <w:p w14:paraId="54007FC2" w14:textId="055450DB" w:rsidR="00DA0C34" w:rsidRDefault="0004463C" w:rsidP="00590069">
      <w:r>
        <w:rPr>
          <w:rFonts w:hint="eastAsia"/>
        </w:rPr>
        <w:t>步骤二：</w:t>
      </w:r>
      <w:r w:rsidR="00866E43" w:rsidRPr="00866E43">
        <w:rPr>
          <w:rFonts w:hint="eastAsia"/>
        </w:rPr>
        <w:t>打开</w:t>
      </w:r>
      <w:r w:rsidR="00866E43" w:rsidRPr="00866E43">
        <w:rPr>
          <w:rFonts w:hint="eastAsia"/>
        </w:rPr>
        <w:t>\config\app.php</w:t>
      </w:r>
      <w:r w:rsidR="00866E43" w:rsidRPr="00866E43">
        <w:rPr>
          <w:rFonts w:hint="eastAsia"/>
        </w:rPr>
        <w:t>文件，给</w:t>
      </w:r>
      <w:r w:rsidR="00866E43" w:rsidRPr="00866E43">
        <w:rPr>
          <w:rFonts w:hint="eastAsia"/>
        </w:rPr>
        <w:t>providers</w:t>
      </w:r>
      <w:r w:rsidR="00866E43" w:rsidRPr="00866E43">
        <w:rPr>
          <w:rFonts w:hint="eastAsia"/>
        </w:rPr>
        <w:t>变量增加行：</w:t>
      </w:r>
    </w:p>
    <w:tbl>
      <w:tblPr>
        <w:tblStyle w:val="a6"/>
        <w:tblW w:w="0" w:type="auto"/>
        <w:tblLook w:val="04A0" w:firstRow="1" w:lastRow="0" w:firstColumn="1" w:lastColumn="0" w:noHBand="0" w:noVBand="1"/>
      </w:tblPr>
      <w:tblGrid>
        <w:gridCol w:w="8296"/>
      </w:tblGrid>
      <w:tr w:rsidR="00BD76B2" w14:paraId="64DE6E0B" w14:textId="77777777" w:rsidTr="00BD76B2">
        <w:tc>
          <w:tcPr>
            <w:tcW w:w="8296" w:type="dxa"/>
          </w:tcPr>
          <w:p w14:paraId="5036E43A" w14:textId="6D47601E" w:rsidR="00BD76B2" w:rsidRDefault="00BD76B2" w:rsidP="00590069">
            <w:r w:rsidRPr="00BD76B2">
              <w:t>Barryvdh\LaravelIdeHelper\IdeHelperServiceProvider::class,</w:t>
            </w:r>
          </w:p>
        </w:tc>
      </w:tr>
    </w:tbl>
    <w:p w14:paraId="0EAE8202" w14:textId="67C909F8" w:rsidR="00866E43" w:rsidRDefault="00866E43" w:rsidP="00590069"/>
    <w:p w14:paraId="26905CDE" w14:textId="723C71B9" w:rsidR="00086816" w:rsidRDefault="00086816" w:rsidP="00590069">
      <w:r>
        <w:rPr>
          <w:rFonts w:hint="eastAsia"/>
        </w:rPr>
        <w:t>步骤三：</w:t>
      </w:r>
      <w:r w:rsidRPr="00086816">
        <w:rPr>
          <w:rFonts w:hint="eastAsia"/>
        </w:rPr>
        <w:t>在项目目录下执行如下代码进行依赖包更新：</w:t>
      </w:r>
    </w:p>
    <w:tbl>
      <w:tblPr>
        <w:tblStyle w:val="a6"/>
        <w:tblW w:w="0" w:type="auto"/>
        <w:tblLook w:val="04A0" w:firstRow="1" w:lastRow="0" w:firstColumn="1" w:lastColumn="0" w:noHBand="0" w:noVBand="1"/>
      </w:tblPr>
      <w:tblGrid>
        <w:gridCol w:w="8296"/>
      </w:tblGrid>
      <w:tr w:rsidR="00086816" w14:paraId="070D0C71" w14:textId="77777777" w:rsidTr="00086816">
        <w:tc>
          <w:tcPr>
            <w:tcW w:w="8296" w:type="dxa"/>
          </w:tcPr>
          <w:p w14:paraId="3FDC71F8" w14:textId="7F142DBF" w:rsidR="00086816" w:rsidRDefault="00086816" w:rsidP="00590069">
            <w:r w:rsidRPr="00086816">
              <w:t>D:\WorkSpace\</w:t>
            </w:r>
            <w:r>
              <w:t>PHP\</w:t>
            </w:r>
            <w:r>
              <w:rPr>
                <w:rFonts w:hint="eastAsia"/>
              </w:rPr>
              <w:t>MyCMS</w:t>
            </w:r>
            <w:r w:rsidRPr="00086816">
              <w:t>&gt;composer update</w:t>
            </w:r>
          </w:p>
        </w:tc>
      </w:tr>
    </w:tbl>
    <w:p w14:paraId="13E3C3A4" w14:textId="7EED4177" w:rsidR="00086816" w:rsidRDefault="00086816" w:rsidP="00590069"/>
    <w:p w14:paraId="6EF57BB9" w14:textId="60D3DAFC" w:rsidR="00086816" w:rsidRDefault="00086816" w:rsidP="00590069">
      <w:r>
        <w:rPr>
          <w:rFonts w:hint="eastAsia"/>
        </w:rPr>
        <w:t>步骤四：</w:t>
      </w:r>
      <w:r w:rsidRPr="00086816">
        <w:rPr>
          <w:rFonts w:hint="eastAsia"/>
        </w:rPr>
        <w:t>生成配置文件，在</w:t>
      </w:r>
      <w:r w:rsidRPr="00086816">
        <w:rPr>
          <w:rFonts w:hint="eastAsia"/>
        </w:rPr>
        <w:t>artisan</w:t>
      </w:r>
      <w:r w:rsidRPr="00086816">
        <w:rPr>
          <w:rFonts w:hint="eastAsia"/>
        </w:rPr>
        <w:t>所在目录执行如下命令：</w:t>
      </w:r>
    </w:p>
    <w:tbl>
      <w:tblPr>
        <w:tblStyle w:val="a6"/>
        <w:tblW w:w="0" w:type="auto"/>
        <w:tblLook w:val="04A0" w:firstRow="1" w:lastRow="0" w:firstColumn="1" w:lastColumn="0" w:noHBand="0" w:noVBand="1"/>
      </w:tblPr>
      <w:tblGrid>
        <w:gridCol w:w="8296"/>
      </w:tblGrid>
      <w:tr w:rsidR="002D32F8" w14:paraId="1837608C" w14:textId="77777777" w:rsidTr="002D32F8">
        <w:tc>
          <w:tcPr>
            <w:tcW w:w="8296" w:type="dxa"/>
          </w:tcPr>
          <w:p w14:paraId="67829913" w14:textId="1F96D41F" w:rsidR="002D32F8" w:rsidRDefault="002D32F8" w:rsidP="00590069">
            <w:r w:rsidRPr="00086816">
              <w:t>D:\WorkSpace\</w:t>
            </w:r>
            <w:r>
              <w:t>PHP\</w:t>
            </w:r>
            <w:r>
              <w:rPr>
                <w:rFonts w:hint="eastAsia"/>
              </w:rPr>
              <w:t>MyCMS</w:t>
            </w:r>
            <w:r w:rsidRPr="00086816">
              <w:t>&gt;</w:t>
            </w:r>
            <w:r w:rsidRPr="002D32F8">
              <w:t>php artisan ide-helper:generate</w:t>
            </w:r>
          </w:p>
        </w:tc>
      </w:tr>
    </w:tbl>
    <w:p w14:paraId="3A84CF50" w14:textId="0CB2C9BE" w:rsidR="00086816" w:rsidRDefault="00073604" w:rsidP="00590069">
      <w:r w:rsidRPr="00073604">
        <w:rPr>
          <w:rFonts w:hint="eastAsia"/>
        </w:rPr>
        <w:t>此时，在项目根目录下多了一个</w:t>
      </w:r>
      <w:r w:rsidRPr="00073604">
        <w:rPr>
          <w:rFonts w:hint="eastAsia"/>
        </w:rPr>
        <w:t>_ide_helper.php</w:t>
      </w:r>
      <w:r w:rsidRPr="00073604">
        <w:rPr>
          <w:rFonts w:hint="eastAsia"/>
        </w:rPr>
        <w:t>文件。</w:t>
      </w:r>
    </w:p>
    <w:p w14:paraId="41F22643" w14:textId="01B2A093" w:rsidR="00073604" w:rsidRDefault="00073604" w:rsidP="00590069"/>
    <w:p w14:paraId="3CC6DEC6" w14:textId="580B5772" w:rsidR="00073604" w:rsidRDefault="00073604" w:rsidP="00590069">
      <w:r>
        <w:rPr>
          <w:rFonts w:hint="eastAsia"/>
        </w:rPr>
        <w:t>步骤五：</w:t>
      </w:r>
      <w:r w:rsidR="00063F82" w:rsidRPr="00063F82">
        <w:rPr>
          <w:rFonts w:hint="eastAsia"/>
        </w:rPr>
        <w:t>测试代码提示，打开</w:t>
      </w:r>
      <w:r w:rsidR="00063F82" w:rsidRPr="00063F82">
        <w:rPr>
          <w:rFonts w:hint="eastAsia"/>
        </w:rPr>
        <w:t>\routes\web.php</w:t>
      </w:r>
      <w:r w:rsidR="00063F82" w:rsidRPr="00063F82">
        <w:rPr>
          <w:rFonts w:hint="eastAsia"/>
        </w:rPr>
        <w:t>文件，输入</w:t>
      </w:r>
      <w:r w:rsidR="00063F82" w:rsidRPr="00063F82">
        <w:rPr>
          <w:rFonts w:hint="eastAsia"/>
        </w:rPr>
        <w:t>Route::get</w:t>
      </w:r>
      <w:r w:rsidR="00063F82" w:rsidRPr="00063F82">
        <w:rPr>
          <w:rFonts w:hint="eastAsia"/>
        </w:rPr>
        <w:t>时，出现了代码提示，之前是没有的</w:t>
      </w:r>
      <w:r w:rsidR="00063F82">
        <w:rPr>
          <w:rFonts w:hint="eastAsia"/>
        </w:rPr>
        <w:t>，如下图所示：</w:t>
      </w:r>
    </w:p>
    <w:p w14:paraId="46269724" w14:textId="033ED043" w:rsidR="00C412FF" w:rsidRDefault="00C412FF" w:rsidP="00C412FF">
      <w:pPr>
        <w:jc w:val="center"/>
      </w:pPr>
      <w:r>
        <w:rPr>
          <w:noProof/>
        </w:rPr>
        <w:drawing>
          <wp:inline distT="0" distB="0" distL="0" distR="0" wp14:anchorId="1BC85F6D" wp14:editId="0D6C6C84">
            <wp:extent cx="5274310" cy="31870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87065"/>
                    </a:xfrm>
                    <a:prstGeom prst="rect">
                      <a:avLst/>
                    </a:prstGeom>
                  </pic:spPr>
                </pic:pic>
              </a:graphicData>
            </a:graphic>
          </wp:inline>
        </w:drawing>
      </w:r>
    </w:p>
    <w:p w14:paraId="63E74D00" w14:textId="3055C2E4" w:rsidR="00063F82" w:rsidRDefault="00C412FF" w:rsidP="00590069">
      <w:r w:rsidRPr="00C412FF">
        <w:rPr>
          <w:rFonts w:hint="eastAsia"/>
        </w:rPr>
        <w:t>以上就是给</w:t>
      </w:r>
      <w:r w:rsidRPr="00C412FF">
        <w:rPr>
          <w:rFonts w:hint="eastAsia"/>
        </w:rPr>
        <w:t xml:space="preserve"> PHPStorm </w:t>
      </w:r>
      <w:r w:rsidRPr="00C412FF">
        <w:rPr>
          <w:rFonts w:hint="eastAsia"/>
        </w:rPr>
        <w:t>安装</w:t>
      </w:r>
      <w:r w:rsidRPr="00C412FF">
        <w:rPr>
          <w:rFonts w:hint="eastAsia"/>
        </w:rPr>
        <w:t xml:space="preserve"> Laravel </w:t>
      </w:r>
      <w:r w:rsidRPr="00C412FF">
        <w:rPr>
          <w:rFonts w:hint="eastAsia"/>
        </w:rPr>
        <w:t>代码提示的完整步骤了。</w:t>
      </w:r>
    </w:p>
    <w:p w14:paraId="65226E08" w14:textId="0C195F31" w:rsidR="00C412FF" w:rsidRDefault="00C412FF" w:rsidP="00590069">
      <w:r w:rsidRPr="00C412FF">
        <w:rPr>
          <w:rFonts w:hint="eastAsia"/>
        </w:rPr>
        <w:t>代码参考：</w:t>
      </w:r>
      <w:hyperlink r:id="rId34" w:history="1">
        <w:r w:rsidRPr="00C412FF">
          <w:rPr>
            <w:rStyle w:val="af5"/>
            <w:rFonts w:hint="eastAsia"/>
          </w:rPr>
          <w:t xml:space="preserve">Laravel </w:t>
        </w:r>
        <w:r w:rsidRPr="00C412FF">
          <w:rPr>
            <w:rStyle w:val="af5"/>
            <w:rFonts w:hint="eastAsia"/>
          </w:rPr>
          <w:t>超好用代码提示工具</w:t>
        </w:r>
        <w:r w:rsidRPr="00C412FF">
          <w:rPr>
            <w:rStyle w:val="af5"/>
            <w:rFonts w:hint="eastAsia"/>
          </w:rPr>
          <w:t xml:space="preserve"> Laravel IDE Helper</w:t>
        </w:r>
      </w:hyperlink>
    </w:p>
    <w:p w14:paraId="6EA7C03E" w14:textId="32C316D1" w:rsidR="002E30F0" w:rsidRDefault="00C412FF" w:rsidP="00590069">
      <w:r w:rsidRPr="00C412FF">
        <w:rPr>
          <w:rFonts w:hint="eastAsia"/>
        </w:rPr>
        <w:t>原文地址：</w:t>
      </w:r>
      <w:hyperlink r:id="rId35" w:history="1">
        <w:r w:rsidRPr="004F4827">
          <w:rPr>
            <w:rStyle w:val="af5"/>
            <w:rFonts w:hint="eastAsia"/>
          </w:rPr>
          <w:t>https://github.com/barryvdh/laravel-ide-helper</w:t>
        </w:r>
      </w:hyperlink>
    </w:p>
    <w:p w14:paraId="3C74AD61" w14:textId="77777777" w:rsidR="00C412FF" w:rsidRPr="00C412FF" w:rsidRDefault="00C412FF" w:rsidP="00590069"/>
    <w:p w14:paraId="4E0B9DE1" w14:textId="433CE04C" w:rsidR="0004463C" w:rsidRDefault="0004463C" w:rsidP="00590069"/>
    <w:p w14:paraId="1175A16C" w14:textId="0C28FE9B" w:rsidR="00E814CA" w:rsidRDefault="00E814CA" w:rsidP="00E814CA">
      <w:pPr>
        <w:pStyle w:val="3"/>
      </w:pPr>
      <w:bookmarkStart w:id="1" w:name="_安装laravel-debugbar调试工具库"/>
      <w:bookmarkStart w:id="2" w:name="_Hlk43366282"/>
      <w:bookmarkEnd w:id="1"/>
      <w:r>
        <w:rPr>
          <w:rFonts w:hint="eastAsia"/>
        </w:rPr>
        <w:t>安装</w:t>
      </w:r>
      <w:r w:rsidR="005164CC" w:rsidRPr="005164CC">
        <w:t>laravel-debugbar</w:t>
      </w:r>
      <w:r>
        <w:rPr>
          <w:rFonts w:hint="eastAsia"/>
        </w:rPr>
        <w:t>调试工具</w:t>
      </w:r>
      <w:r w:rsidR="00C73F32">
        <w:rPr>
          <w:rFonts w:hint="eastAsia"/>
        </w:rPr>
        <w:t>库</w:t>
      </w:r>
      <w:bookmarkEnd w:id="2"/>
    </w:p>
    <w:p w14:paraId="1BBC2B65" w14:textId="05A05594" w:rsidR="00B76118" w:rsidRDefault="00B76118" w:rsidP="00B76118">
      <w:r>
        <w:rPr>
          <w:rFonts w:hint="eastAsia"/>
        </w:rPr>
        <w:t>官网地址：</w:t>
      </w:r>
    </w:p>
    <w:p w14:paraId="72FFCC81" w14:textId="1B21F807" w:rsidR="00B76118" w:rsidRPr="00B76118" w:rsidRDefault="00E645E8" w:rsidP="00B76118">
      <w:hyperlink r:id="rId36" w:history="1">
        <w:r w:rsidR="00B76118">
          <w:rPr>
            <w:rStyle w:val="af5"/>
          </w:rPr>
          <w:t>https://laravel-news.com/laravel-debugbar</w:t>
        </w:r>
      </w:hyperlink>
    </w:p>
    <w:p w14:paraId="0557D244" w14:textId="55735F1E" w:rsidR="005164CC" w:rsidRDefault="006F7D0A" w:rsidP="005164CC">
      <w:r>
        <w:rPr>
          <w:rFonts w:hint="eastAsia"/>
        </w:rPr>
        <w:t>库文件</w:t>
      </w:r>
      <w:r w:rsidR="005164CC">
        <w:rPr>
          <w:rFonts w:hint="eastAsia"/>
        </w:rPr>
        <w:t>地址：</w:t>
      </w:r>
    </w:p>
    <w:p w14:paraId="434691E5" w14:textId="632F6604" w:rsidR="005164CC" w:rsidRPr="005164CC" w:rsidRDefault="00E645E8" w:rsidP="005164CC">
      <w:hyperlink r:id="rId37" w:history="1">
        <w:r w:rsidR="003B788F">
          <w:rPr>
            <w:rStyle w:val="af5"/>
          </w:rPr>
          <w:t>https://packagist.org/packages/barryvdh/laravel-debugbar</w:t>
        </w:r>
      </w:hyperlink>
    </w:p>
    <w:p w14:paraId="6649B39B" w14:textId="347C27E3" w:rsidR="005E1A14" w:rsidRDefault="005E1A14" w:rsidP="005E1A14"/>
    <w:p w14:paraId="656D3D1F" w14:textId="77777777" w:rsidR="005E1A14" w:rsidRDefault="005E1A14" w:rsidP="005E1A14">
      <w:r>
        <w:rPr>
          <w:rFonts w:hint="eastAsia"/>
        </w:rPr>
        <w:t>步骤一：打开项目目录下的</w:t>
      </w:r>
      <w:r w:rsidRPr="00F34A39">
        <w:rPr>
          <w:rFonts w:hint="eastAsia"/>
        </w:rPr>
        <w:t>composer.json</w:t>
      </w:r>
      <w:r w:rsidRPr="00F34A39">
        <w:rPr>
          <w:rFonts w:hint="eastAsia"/>
        </w:rPr>
        <w:t>文件，给</w:t>
      </w:r>
      <w:r w:rsidRPr="00F34A39">
        <w:rPr>
          <w:rFonts w:hint="eastAsia"/>
        </w:rPr>
        <w:t>require</w:t>
      </w:r>
      <w:r w:rsidRPr="00F34A39">
        <w:rPr>
          <w:rFonts w:hint="eastAsia"/>
        </w:rPr>
        <w:t>变量增加行：</w:t>
      </w:r>
    </w:p>
    <w:tbl>
      <w:tblPr>
        <w:tblStyle w:val="a6"/>
        <w:tblW w:w="0" w:type="auto"/>
        <w:tblLook w:val="04A0" w:firstRow="1" w:lastRow="0" w:firstColumn="1" w:lastColumn="0" w:noHBand="0" w:noVBand="1"/>
      </w:tblPr>
      <w:tblGrid>
        <w:gridCol w:w="8296"/>
      </w:tblGrid>
      <w:tr w:rsidR="005E1A14" w14:paraId="5721C773" w14:textId="77777777" w:rsidTr="00917954">
        <w:tc>
          <w:tcPr>
            <w:tcW w:w="8296" w:type="dxa"/>
          </w:tcPr>
          <w:p w14:paraId="2ACEB5D0" w14:textId="148FE01C" w:rsidR="005E1A14" w:rsidRDefault="005E1A14" w:rsidP="00917954">
            <w:r w:rsidRPr="005E1A14">
              <w:lastRenderedPageBreak/>
              <w:t>"barryvdh/laravel-debugbar": "dev-master"</w:t>
            </w:r>
          </w:p>
        </w:tc>
      </w:tr>
    </w:tbl>
    <w:p w14:paraId="45ED6D47" w14:textId="77777777" w:rsidR="005E1A14" w:rsidRDefault="005E1A14" w:rsidP="005E1A14"/>
    <w:p w14:paraId="40862937" w14:textId="77777777" w:rsidR="005E1A14" w:rsidRDefault="005E1A14" w:rsidP="005E1A14">
      <w:r>
        <w:rPr>
          <w:rFonts w:hint="eastAsia"/>
        </w:rPr>
        <w:t>步骤二：</w:t>
      </w:r>
      <w:r w:rsidRPr="00866E43">
        <w:rPr>
          <w:rFonts w:hint="eastAsia"/>
        </w:rPr>
        <w:t>打开</w:t>
      </w:r>
      <w:r w:rsidRPr="00866E43">
        <w:rPr>
          <w:rFonts w:hint="eastAsia"/>
        </w:rPr>
        <w:t>\config\app.php</w:t>
      </w:r>
      <w:r w:rsidRPr="00866E43">
        <w:rPr>
          <w:rFonts w:hint="eastAsia"/>
        </w:rPr>
        <w:t>文件，给</w:t>
      </w:r>
      <w:r w:rsidRPr="00866E43">
        <w:rPr>
          <w:rFonts w:hint="eastAsia"/>
        </w:rPr>
        <w:t>providers</w:t>
      </w:r>
      <w:r w:rsidRPr="00866E43">
        <w:rPr>
          <w:rFonts w:hint="eastAsia"/>
        </w:rPr>
        <w:t>变量增加行：</w:t>
      </w:r>
    </w:p>
    <w:tbl>
      <w:tblPr>
        <w:tblStyle w:val="a6"/>
        <w:tblW w:w="0" w:type="auto"/>
        <w:tblLook w:val="04A0" w:firstRow="1" w:lastRow="0" w:firstColumn="1" w:lastColumn="0" w:noHBand="0" w:noVBand="1"/>
      </w:tblPr>
      <w:tblGrid>
        <w:gridCol w:w="8296"/>
      </w:tblGrid>
      <w:tr w:rsidR="005E1A14" w14:paraId="5EE680F4" w14:textId="77777777" w:rsidTr="00917954">
        <w:tc>
          <w:tcPr>
            <w:tcW w:w="8296" w:type="dxa"/>
          </w:tcPr>
          <w:p w14:paraId="75E7F673" w14:textId="18EFBA9C" w:rsidR="005E1A14" w:rsidRDefault="00917954" w:rsidP="00917954">
            <w:r w:rsidRPr="00917954">
              <w:t>Barryvdh\Debugbar\ServiceProvider::class,</w:t>
            </w:r>
          </w:p>
        </w:tc>
      </w:tr>
    </w:tbl>
    <w:p w14:paraId="4BEDEF20" w14:textId="388E320A" w:rsidR="005E1A14" w:rsidRDefault="00917954" w:rsidP="005E1A14">
      <w:r>
        <w:rPr>
          <w:rFonts w:hint="eastAsia"/>
        </w:rPr>
        <w:t>然后给</w:t>
      </w:r>
      <w:r w:rsidRPr="00D2479E">
        <w:rPr>
          <w:b/>
          <w:bCs/>
        </w:rPr>
        <w:t>aliases</w:t>
      </w:r>
      <w:r>
        <w:rPr>
          <w:rFonts w:hint="eastAsia"/>
        </w:rPr>
        <w:t>变量增加行：</w:t>
      </w:r>
    </w:p>
    <w:tbl>
      <w:tblPr>
        <w:tblStyle w:val="a6"/>
        <w:tblW w:w="0" w:type="auto"/>
        <w:tblLook w:val="04A0" w:firstRow="1" w:lastRow="0" w:firstColumn="1" w:lastColumn="0" w:noHBand="0" w:noVBand="1"/>
      </w:tblPr>
      <w:tblGrid>
        <w:gridCol w:w="8296"/>
      </w:tblGrid>
      <w:tr w:rsidR="00917954" w14:paraId="7CA2FC19" w14:textId="77777777" w:rsidTr="00917954">
        <w:tc>
          <w:tcPr>
            <w:tcW w:w="8296" w:type="dxa"/>
          </w:tcPr>
          <w:p w14:paraId="16F62981" w14:textId="0F940678" w:rsidR="00917954" w:rsidRDefault="00917954" w:rsidP="005E1A14">
            <w:r w:rsidRPr="00917954">
              <w:t>'Debugbar' =&gt; Barryvdh\Debugbar\Facade::class,</w:t>
            </w:r>
          </w:p>
        </w:tc>
      </w:tr>
    </w:tbl>
    <w:p w14:paraId="422280C6" w14:textId="77777777" w:rsidR="00917954" w:rsidRDefault="00917954" w:rsidP="005E1A14"/>
    <w:p w14:paraId="01FB7A57" w14:textId="77777777" w:rsidR="005E1A14" w:rsidRDefault="005E1A14" w:rsidP="005E1A14">
      <w:r>
        <w:rPr>
          <w:rFonts w:hint="eastAsia"/>
        </w:rPr>
        <w:t>步骤三：</w:t>
      </w:r>
      <w:r w:rsidRPr="00086816">
        <w:rPr>
          <w:rFonts w:hint="eastAsia"/>
        </w:rPr>
        <w:t>在项目目录下执行如下代码进行依赖包更新：</w:t>
      </w:r>
    </w:p>
    <w:tbl>
      <w:tblPr>
        <w:tblStyle w:val="a6"/>
        <w:tblW w:w="0" w:type="auto"/>
        <w:tblLook w:val="04A0" w:firstRow="1" w:lastRow="0" w:firstColumn="1" w:lastColumn="0" w:noHBand="0" w:noVBand="1"/>
      </w:tblPr>
      <w:tblGrid>
        <w:gridCol w:w="8296"/>
      </w:tblGrid>
      <w:tr w:rsidR="005E1A14" w14:paraId="04DF5495" w14:textId="77777777" w:rsidTr="00917954">
        <w:tc>
          <w:tcPr>
            <w:tcW w:w="8296" w:type="dxa"/>
          </w:tcPr>
          <w:p w14:paraId="27911BAC" w14:textId="77777777" w:rsidR="005E1A14" w:rsidRDefault="005E1A14" w:rsidP="00917954">
            <w:r w:rsidRPr="00086816">
              <w:t>D:\WorkSpace\</w:t>
            </w:r>
            <w:r>
              <w:t>PHP\</w:t>
            </w:r>
            <w:r>
              <w:rPr>
                <w:rFonts w:hint="eastAsia"/>
              </w:rPr>
              <w:t>MyCMS</w:t>
            </w:r>
            <w:r w:rsidRPr="00086816">
              <w:t>&gt;composer update</w:t>
            </w:r>
          </w:p>
        </w:tc>
      </w:tr>
    </w:tbl>
    <w:p w14:paraId="58E99C7C" w14:textId="77777777" w:rsidR="005E1A14" w:rsidRDefault="005E1A14" w:rsidP="005E1A14"/>
    <w:p w14:paraId="7CABBE36" w14:textId="68920AF4" w:rsidR="00A323C6" w:rsidRDefault="005E1A14" w:rsidP="005E1A14">
      <w:r>
        <w:rPr>
          <w:rFonts w:hint="eastAsia"/>
        </w:rPr>
        <w:t>步骤</w:t>
      </w:r>
      <w:r w:rsidR="00A323C6">
        <w:rPr>
          <w:rFonts w:hint="eastAsia"/>
        </w:rPr>
        <w:t>四</w:t>
      </w:r>
      <w:r>
        <w:rPr>
          <w:rFonts w:hint="eastAsia"/>
        </w:rPr>
        <w:t>：</w:t>
      </w:r>
      <w:r w:rsidR="00A323C6">
        <w:rPr>
          <w:rFonts w:hint="eastAsia"/>
        </w:rPr>
        <w:t>在浏览器输入网站访问网址，在浏览器的状态栏显示相关信息：</w:t>
      </w:r>
    </w:p>
    <w:p w14:paraId="45BB18B1" w14:textId="4775C304" w:rsidR="00A323C6" w:rsidRDefault="00BA27E3" w:rsidP="00BA27E3">
      <w:pPr>
        <w:jc w:val="center"/>
      </w:pPr>
      <w:r>
        <w:rPr>
          <w:noProof/>
        </w:rPr>
        <w:drawing>
          <wp:inline distT="0" distB="0" distL="0" distR="0" wp14:anchorId="0BC74679" wp14:editId="0F7D6B86">
            <wp:extent cx="3919993" cy="279015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5318" cy="2808178"/>
                    </a:xfrm>
                    <a:prstGeom prst="rect">
                      <a:avLst/>
                    </a:prstGeom>
                  </pic:spPr>
                </pic:pic>
              </a:graphicData>
            </a:graphic>
          </wp:inline>
        </w:drawing>
      </w:r>
    </w:p>
    <w:p w14:paraId="742E9C86" w14:textId="2D0EB639" w:rsidR="00BA27E3" w:rsidRPr="00A323C6" w:rsidRDefault="00BA27E3" w:rsidP="005E1A14">
      <w:r>
        <w:rPr>
          <w:rFonts w:hint="eastAsia"/>
        </w:rPr>
        <w:t>说明</w:t>
      </w:r>
      <w:r w:rsidRPr="00BA27E3">
        <w:t>Laravel Debugbar</w:t>
      </w:r>
      <w:r>
        <w:rPr>
          <w:rFonts w:hint="eastAsia"/>
        </w:rPr>
        <w:t>安装没有问题，可以正常使用。</w:t>
      </w:r>
    </w:p>
    <w:p w14:paraId="1A12FC7E" w14:textId="07EDA38C" w:rsidR="005E1A14" w:rsidRDefault="005E1A14" w:rsidP="005E1A14"/>
    <w:p w14:paraId="42A7D5FA" w14:textId="00C054BB" w:rsidR="006E242A" w:rsidRPr="00A323C6" w:rsidRDefault="006E242A" w:rsidP="005E1A14">
      <w:r>
        <w:rPr>
          <w:rFonts w:hint="eastAsia"/>
        </w:rPr>
        <w:t>如果要关闭</w:t>
      </w:r>
      <w:r>
        <w:rPr>
          <w:rFonts w:hint="eastAsia"/>
        </w:rPr>
        <w:t>Debug</w:t>
      </w:r>
      <w:r>
        <w:rPr>
          <w:rFonts w:hint="eastAsia"/>
        </w:rPr>
        <w:t>的话，可以打开</w:t>
      </w:r>
      <w:r>
        <w:rPr>
          <w:rFonts w:hint="eastAsia"/>
        </w:rPr>
        <w:t>.</w:t>
      </w:r>
      <w:r>
        <w:t xml:space="preserve">env </w:t>
      </w:r>
      <w:r>
        <w:rPr>
          <w:rFonts w:hint="eastAsia"/>
        </w:rPr>
        <w:t>把</w:t>
      </w:r>
      <w:r w:rsidRPr="006E242A">
        <w:t>APP_DEBUG</w:t>
      </w:r>
      <w:r>
        <w:rPr>
          <w:rFonts w:hint="eastAsia"/>
        </w:rPr>
        <w:t>设置为</w:t>
      </w:r>
      <w:r>
        <w:rPr>
          <w:rFonts w:hint="eastAsia"/>
        </w:rPr>
        <w:t>false</w:t>
      </w:r>
      <w:r>
        <w:rPr>
          <w:rFonts w:hint="eastAsia"/>
        </w:rPr>
        <w:t>即可。</w:t>
      </w:r>
    </w:p>
    <w:p w14:paraId="47E8A633" w14:textId="77777777" w:rsidR="00E814CA" w:rsidRPr="00E814CA" w:rsidRDefault="00E814CA" w:rsidP="00590069"/>
    <w:p w14:paraId="22176168" w14:textId="2BA9F7EF" w:rsidR="00C23C29" w:rsidRDefault="00C23C29">
      <w:pPr>
        <w:pStyle w:val="3"/>
      </w:pPr>
      <w:bookmarkStart w:id="3" w:name="_安装汉字转拼音插件"/>
      <w:bookmarkEnd w:id="3"/>
      <w:r>
        <w:rPr>
          <w:rFonts w:hint="eastAsia"/>
        </w:rPr>
        <w:t>安装汉字转拼音插件</w:t>
      </w:r>
    </w:p>
    <w:p w14:paraId="32994EE3" w14:textId="6015FDE5" w:rsidR="00C23C29" w:rsidRDefault="00C23C29" w:rsidP="00C23C29">
      <w:r>
        <w:rPr>
          <w:rFonts w:hint="eastAsia"/>
        </w:rPr>
        <w:t>插件地址：</w:t>
      </w:r>
    </w:p>
    <w:p w14:paraId="46BA1A06" w14:textId="017FB106" w:rsidR="00C23C29" w:rsidRDefault="00E645E8" w:rsidP="00C23C29">
      <w:hyperlink r:id="rId39" w:history="1">
        <w:r w:rsidR="00C23C29">
          <w:rPr>
            <w:rStyle w:val="af5"/>
          </w:rPr>
          <w:t>https://github.com/overtrue/laravel-pinyin</w:t>
        </w:r>
      </w:hyperlink>
    </w:p>
    <w:p w14:paraId="1AB6DDF7" w14:textId="55A8D177" w:rsidR="00C23C29" w:rsidRDefault="00C23C29" w:rsidP="00C23C29"/>
    <w:p w14:paraId="58E24F5C" w14:textId="77777777" w:rsidR="00D377CB" w:rsidRDefault="00D377CB" w:rsidP="00D377CB">
      <w:r>
        <w:rPr>
          <w:rFonts w:hint="eastAsia"/>
        </w:rPr>
        <w:t>步骤一：打开项目目录下的</w:t>
      </w:r>
      <w:r w:rsidRPr="00F34A39">
        <w:rPr>
          <w:rFonts w:hint="eastAsia"/>
        </w:rPr>
        <w:t>composer.json</w:t>
      </w:r>
      <w:r w:rsidRPr="00F34A39">
        <w:rPr>
          <w:rFonts w:hint="eastAsia"/>
        </w:rPr>
        <w:t>文件，给</w:t>
      </w:r>
      <w:r w:rsidRPr="00F34A39">
        <w:rPr>
          <w:rFonts w:hint="eastAsia"/>
        </w:rPr>
        <w:t>require</w:t>
      </w:r>
      <w:r w:rsidRPr="00F34A39">
        <w:rPr>
          <w:rFonts w:hint="eastAsia"/>
        </w:rPr>
        <w:t>变量增加行：</w:t>
      </w:r>
    </w:p>
    <w:tbl>
      <w:tblPr>
        <w:tblStyle w:val="a6"/>
        <w:tblW w:w="0" w:type="auto"/>
        <w:tblLook w:val="04A0" w:firstRow="1" w:lastRow="0" w:firstColumn="1" w:lastColumn="0" w:noHBand="0" w:noVBand="1"/>
      </w:tblPr>
      <w:tblGrid>
        <w:gridCol w:w="8296"/>
      </w:tblGrid>
      <w:tr w:rsidR="007726CC" w14:paraId="1E04C73D" w14:textId="77777777" w:rsidTr="007726CC">
        <w:tc>
          <w:tcPr>
            <w:tcW w:w="8296" w:type="dxa"/>
          </w:tcPr>
          <w:p w14:paraId="20A2BBA1" w14:textId="7117FFDA" w:rsidR="007726CC" w:rsidRDefault="007726CC" w:rsidP="00C23C29">
            <w:r w:rsidRPr="007726CC">
              <w:t>"overtrue/laravel-pinyin": "^4.0"</w:t>
            </w:r>
          </w:p>
        </w:tc>
      </w:tr>
    </w:tbl>
    <w:p w14:paraId="4878AF1A" w14:textId="77777777" w:rsidR="00D377CB" w:rsidRDefault="00D377CB" w:rsidP="00C23C29"/>
    <w:p w14:paraId="471B556C" w14:textId="77777777" w:rsidR="002178B3" w:rsidRDefault="002178B3" w:rsidP="002178B3">
      <w:r>
        <w:rPr>
          <w:rFonts w:hint="eastAsia"/>
        </w:rPr>
        <w:t>步骤二：</w:t>
      </w:r>
      <w:r w:rsidRPr="00866E43">
        <w:rPr>
          <w:rFonts w:hint="eastAsia"/>
        </w:rPr>
        <w:t>打开</w:t>
      </w:r>
      <w:r w:rsidRPr="00866E43">
        <w:rPr>
          <w:rFonts w:hint="eastAsia"/>
        </w:rPr>
        <w:t>\config\app.php</w:t>
      </w:r>
      <w:r w:rsidRPr="00866E43">
        <w:rPr>
          <w:rFonts w:hint="eastAsia"/>
        </w:rPr>
        <w:t>文件，给</w:t>
      </w:r>
      <w:r w:rsidRPr="00866E43">
        <w:rPr>
          <w:rFonts w:hint="eastAsia"/>
        </w:rPr>
        <w:t>providers</w:t>
      </w:r>
      <w:r w:rsidRPr="00866E43">
        <w:rPr>
          <w:rFonts w:hint="eastAsia"/>
        </w:rPr>
        <w:t>变量增加行：</w:t>
      </w:r>
    </w:p>
    <w:tbl>
      <w:tblPr>
        <w:tblStyle w:val="a6"/>
        <w:tblW w:w="0" w:type="auto"/>
        <w:tblLook w:val="04A0" w:firstRow="1" w:lastRow="0" w:firstColumn="1" w:lastColumn="0" w:noHBand="0" w:noVBand="1"/>
      </w:tblPr>
      <w:tblGrid>
        <w:gridCol w:w="8296"/>
      </w:tblGrid>
      <w:tr w:rsidR="002178B3" w14:paraId="33F74C3E" w14:textId="77777777" w:rsidTr="00EA4A79">
        <w:tc>
          <w:tcPr>
            <w:tcW w:w="8296" w:type="dxa"/>
          </w:tcPr>
          <w:p w14:paraId="7EA8FCCD" w14:textId="270DDD21" w:rsidR="002178B3" w:rsidRDefault="006B2FEA" w:rsidP="00EA4A79">
            <w:r w:rsidRPr="006B2FEA">
              <w:t>Overtrue\LaravelPinyin\ServiceProvider::class,</w:t>
            </w:r>
          </w:p>
        </w:tc>
      </w:tr>
    </w:tbl>
    <w:p w14:paraId="3134C575" w14:textId="77777777" w:rsidR="002178B3" w:rsidRDefault="002178B3" w:rsidP="002178B3">
      <w:r>
        <w:rPr>
          <w:rFonts w:hint="eastAsia"/>
        </w:rPr>
        <w:t>然后给</w:t>
      </w:r>
      <w:r w:rsidRPr="00D2479E">
        <w:rPr>
          <w:b/>
          <w:bCs/>
        </w:rPr>
        <w:t>aliases</w:t>
      </w:r>
      <w:r>
        <w:rPr>
          <w:rFonts w:hint="eastAsia"/>
        </w:rPr>
        <w:t>变量增加行：</w:t>
      </w:r>
    </w:p>
    <w:tbl>
      <w:tblPr>
        <w:tblStyle w:val="a6"/>
        <w:tblW w:w="0" w:type="auto"/>
        <w:tblLook w:val="04A0" w:firstRow="1" w:lastRow="0" w:firstColumn="1" w:lastColumn="0" w:noHBand="0" w:noVBand="1"/>
      </w:tblPr>
      <w:tblGrid>
        <w:gridCol w:w="8296"/>
      </w:tblGrid>
      <w:tr w:rsidR="002178B3" w14:paraId="0B5B5F76" w14:textId="77777777" w:rsidTr="00EA4A79">
        <w:tc>
          <w:tcPr>
            <w:tcW w:w="8296" w:type="dxa"/>
          </w:tcPr>
          <w:p w14:paraId="5087F8AA" w14:textId="083CD3BA" w:rsidR="002178B3" w:rsidRDefault="006B2FEA" w:rsidP="00EA4A79">
            <w:r w:rsidRPr="006B2FEA">
              <w:t>'Pinyin' =&gt; Overtrue\LaravelPinyin\Facades\Pinyin::class,</w:t>
            </w:r>
          </w:p>
        </w:tc>
      </w:tr>
    </w:tbl>
    <w:p w14:paraId="4B69F334" w14:textId="77777777" w:rsidR="002178B3" w:rsidRDefault="002178B3" w:rsidP="002178B3"/>
    <w:p w14:paraId="3AA3FAB7" w14:textId="77777777" w:rsidR="002178B3" w:rsidRDefault="002178B3" w:rsidP="002178B3">
      <w:r>
        <w:rPr>
          <w:rFonts w:hint="eastAsia"/>
        </w:rPr>
        <w:lastRenderedPageBreak/>
        <w:t>步骤三：</w:t>
      </w:r>
      <w:r w:rsidRPr="00086816">
        <w:rPr>
          <w:rFonts w:hint="eastAsia"/>
        </w:rPr>
        <w:t>在项目目录下执行如下代码进行依赖包更新：</w:t>
      </w:r>
    </w:p>
    <w:tbl>
      <w:tblPr>
        <w:tblStyle w:val="a6"/>
        <w:tblW w:w="0" w:type="auto"/>
        <w:tblLook w:val="04A0" w:firstRow="1" w:lastRow="0" w:firstColumn="1" w:lastColumn="0" w:noHBand="0" w:noVBand="1"/>
      </w:tblPr>
      <w:tblGrid>
        <w:gridCol w:w="8296"/>
      </w:tblGrid>
      <w:tr w:rsidR="002178B3" w14:paraId="14196BD5" w14:textId="77777777" w:rsidTr="00EA4A79">
        <w:tc>
          <w:tcPr>
            <w:tcW w:w="8296" w:type="dxa"/>
          </w:tcPr>
          <w:p w14:paraId="3FD61CBE" w14:textId="77777777" w:rsidR="002178B3" w:rsidRDefault="002178B3" w:rsidP="00EA4A79">
            <w:r w:rsidRPr="00086816">
              <w:t>D:\WorkSpace\</w:t>
            </w:r>
            <w:r>
              <w:t>PHP\</w:t>
            </w:r>
            <w:r>
              <w:rPr>
                <w:rFonts w:hint="eastAsia"/>
              </w:rPr>
              <w:t>MyCMS</w:t>
            </w:r>
            <w:r w:rsidRPr="00086816">
              <w:t>&gt;composer update</w:t>
            </w:r>
          </w:p>
        </w:tc>
      </w:tr>
    </w:tbl>
    <w:p w14:paraId="2E4A96CF" w14:textId="77777777" w:rsidR="002178B3" w:rsidRDefault="002178B3" w:rsidP="002178B3"/>
    <w:p w14:paraId="3F29BEF7" w14:textId="6DF1A463" w:rsidR="00C23C29" w:rsidRPr="002178B3" w:rsidRDefault="00010786" w:rsidP="00C23C29">
      <w:r>
        <w:rPr>
          <w:rFonts w:hint="eastAsia"/>
        </w:rPr>
        <w:t>在</w:t>
      </w:r>
      <w:hyperlink w:anchor="_编写数据填充代码" w:history="1">
        <w:r w:rsidRPr="002358BC">
          <w:rPr>
            <w:rStyle w:val="af5"/>
            <w:rFonts w:hint="eastAsia"/>
          </w:rPr>
          <w:t>MyCMS</w:t>
        </w:r>
      </w:hyperlink>
      <w:r>
        <w:rPr>
          <w:rFonts w:hint="eastAsia"/>
        </w:rPr>
        <w:t>项目的</w:t>
      </w:r>
      <w:r w:rsidRPr="00010786">
        <w:t>database/factories/CategoryFactory.php</w:t>
      </w:r>
      <w:r>
        <w:rPr>
          <w:rFonts w:hint="eastAsia"/>
        </w:rPr>
        <w:t>有使用到转拼音功能。</w:t>
      </w:r>
    </w:p>
    <w:p w14:paraId="0E15B68E" w14:textId="019B8742" w:rsidR="00AC7576" w:rsidRDefault="00AC7576">
      <w:pPr>
        <w:pStyle w:val="3"/>
      </w:pPr>
      <w:bookmarkStart w:id="4" w:name="_安装图片验证码"/>
      <w:bookmarkEnd w:id="4"/>
      <w:r>
        <w:rPr>
          <w:rFonts w:hint="eastAsia"/>
        </w:rPr>
        <w:t>安装图片验证码</w:t>
      </w:r>
    </w:p>
    <w:p w14:paraId="46A09B1C" w14:textId="3D774CE2" w:rsidR="00AC7576" w:rsidRDefault="00AC7576" w:rsidP="00AC7576">
      <w:r>
        <w:rPr>
          <w:rFonts w:hint="eastAsia"/>
        </w:rPr>
        <w:t>图片验证码的地址：</w:t>
      </w:r>
    </w:p>
    <w:p w14:paraId="24CD3DC4" w14:textId="6D873A9F" w:rsidR="00AC7576" w:rsidRDefault="00E645E8" w:rsidP="00AC7576">
      <w:hyperlink r:id="rId40" w:history="1">
        <w:r w:rsidR="00583BDF">
          <w:rPr>
            <w:rStyle w:val="af5"/>
          </w:rPr>
          <w:t>https://packagist.org/packages/gregwar/captcha</w:t>
        </w:r>
      </w:hyperlink>
    </w:p>
    <w:p w14:paraId="77E0DFD1" w14:textId="77777777" w:rsidR="00583BDF" w:rsidRDefault="00583BDF" w:rsidP="00AC7576"/>
    <w:p w14:paraId="42ACF121" w14:textId="77777777" w:rsidR="000C3754" w:rsidRDefault="000C3754" w:rsidP="000C3754">
      <w:r>
        <w:rPr>
          <w:rFonts w:hint="eastAsia"/>
        </w:rPr>
        <w:t>步骤一：打开项目目录下的</w:t>
      </w:r>
      <w:r w:rsidRPr="00F34A39">
        <w:rPr>
          <w:rFonts w:hint="eastAsia"/>
        </w:rPr>
        <w:t>composer.json</w:t>
      </w:r>
      <w:r w:rsidRPr="00F34A39">
        <w:rPr>
          <w:rFonts w:hint="eastAsia"/>
        </w:rPr>
        <w:t>文件，给</w:t>
      </w:r>
      <w:r w:rsidRPr="00F34A39">
        <w:rPr>
          <w:rFonts w:hint="eastAsia"/>
        </w:rPr>
        <w:t>require</w:t>
      </w:r>
      <w:r w:rsidRPr="00F34A39">
        <w:rPr>
          <w:rFonts w:hint="eastAsia"/>
        </w:rPr>
        <w:t>变量增加行：</w:t>
      </w:r>
    </w:p>
    <w:tbl>
      <w:tblPr>
        <w:tblStyle w:val="a6"/>
        <w:tblW w:w="0" w:type="auto"/>
        <w:tblLook w:val="04A0" w:firstRow="1" w:lastRow="0" w:firstColumn="1" w:lastColumn="0" w:noHBand="0" w:noVBand="1"/>
      </w:tblPr>
      <w:tblGrid>
        <w:gridCol w:w="8296"/>
      </w:tblGrid>
      <w:tr w:rsidR="000C3754" w14:paraId="695C4721" w14:textId="77777777" w:rsidTr="00EA4A79">
        <w:tc>
          <w:tcPr>
            <w:tcW w:w="8296" w:type="dxa"/>
          </w:tcPr>
          <w:p w14:paraId="7FAB4AAA" w14:textId="3EC67FE8" w:rsidR="000C3754" w:rsidRDefault="00F64CDF" w:rsidP="00EA4A79">
            <w:r w:rsidRPr="00F64CDF">
              <w:t>"gregwar/captcha": "^1.1.8"</w:t>
            </w:r>
          </w:p>
        </w:tc>
      </w:tr>
    </w:tbl>
    <w:p w14:paraId="237B4022" w14:textId="56616057" w:rsidR="00AC7576" w:rsidRDefault="00AC7576" w:rsidP="00AC7576"/>
    <w:p w14:paraId="6C2E0BBB" w14:textId="4738E18F" w:rsidR="00C16073" w:rsidRDefault="00C16073" w:rsidP="00C16073">
      <w:r>
        <w:rPr>
          <w:rFonts w:hint="eastAsia"/>
        </w:rPr>
        <w:t>步骤二：</w:t>
      </w:r>
      <w:r w:rsidRPr="00086816">
        <w:rPr>
          <w:rFonts w:hint="eastAsia"/>
        </w:rPr>
        <w:t>在项目目录下执行如下代码进行依赖包更新：</w:t>
      </w:r>
    </w:p>
    <w:tbl>
      <w:tblPr>
        <w:tblStyle w:val="a6"/>
        <w:tblW w:w="0" w:type="auto"/>
        <w:tblLook w:val="04A0" w:firstRow="1" w:lastRow="0" w:firstColumn="1" w:lastColumn="0" w:noHBand="0" w:noVBand="1"/>
      </w:tblPr>
      <w:tblGrid>
        <w:gridCol w:w="8296"/>
      </w:tblGrid>
      <w:tr w:rsidR="00C16073" w14:paraId="307F5FC8" w14:textId="77777777" w:rsidTr="00EA4A79">
        <w:tc>
          <w:tcPr>
            <w:tcW w:w="8296" w:type="dxa"/>
          </w:tcPr>
          <w:p w14:paraId="3D84F387" w14:textId="77777777" w:rsidR="00C16073" w:rsidRDefault="00C16073" w:rsidP="00EA4A79">
            <w:r w:rsidRPr="00086816">
              <w:t>D:\WorkSpace\</w:t>
            </w:r>
            <w:r>
              <w:t>PHP\</w:t>
            </w:r>
            <w:r>
              <w:rPr>
                <w:rFonts w:hint="eastAsia"/>
              </w:rPr>
              <w:t>MyCMS</w:t>
            </w:r>
            <w:r w:rsidRPr="00086816">
              <w:t>&gt;composer update</w:t>
            </w:r>
          </w:p>
        </w:tc>
      </w:tr>
    </w:tbl>
    <w:p w14:paraId="218A380D" w14:textId="77777777" w:rsidR="00C16073" w:rsidRDefault="00C16073" w:rsidP="00C16073"/>
    <w:p w14:paraId="70B9BAD3" w14:textId="77777777" w:rsidR="00F64CDF" w:rsidRPr="00C16073" w:rsidRDefault="00F64CDF" w:rsidP="00AC7576"/>
    <w:p w14:paraId="238592E7" w14:textId="77777777" w:rsidR="00F64CDF" w:rsidRPr="00AC7576" w:rsidRDefault="00F64CDF" w:rsidP="00AC7576"/>
    <w:p w14:paraId="78853142" w14:textId="3356C02E" w:rsidR="004108F9" w:rsidRDefault="004108F9">
      <w:pPr>
        <w:pStyle w:val="3"/>
      </w:pPr>
      <w:r>
        <w:rPr>
          <w:rFonts w:hint="eastAsia"/>
        </w:rPr>
        <w:t>PHPUnit</w:t>
      </w:r>
      <w:r>
        <w:rPr>
          <w:rFonts w:hint="eastAsia"/>
        </w:rPr>
        <w:t>测试工具</w:t>
      </w:r>
    </w:p>
    <w:p w14:paraId="492A7C79" w14:textId="1FA9A6DF" w:rsidR="00282F27" w:rsidRDefault="00E645E8" w:rsidP="00282F27">
      <w:hyperlink r:id="rId41" w:history="1">
        <w:r w:rsidR="00282F27">
          <w:rPr>
            <w:rStyle w:val="af5"/>
          </w:rPr>
          <w:t>https://baijunyao.com/article/222</w:t>
        </w:r>
      </w:hyperlink>
    </w:p>
    <w:p w14:paraId="4A7371A8" w14:textId="77777777" w:rsidR="0096325F" w:rsidRPr="0096325F" w:rsidRDefault="0096325F" w:rsidP="00282F27"/>
    <w:p w14:paraId="73E19D96" w14:textId="77777777" w:rsidR="004108F9" w:rsidRPr="004108F9" w:rsidRDefault="004108F9" w:rsidP="004108F9"/>
    <w:p w14:paraId="6E2745DE" w14:textId="4CE625C4" w:rsidR="0089064F" w:rsidRDefault="0089064F">
      <w:pPr>
        <w:pStyle w:val="3"/>
      </w:pPr>
      <w:r>
        <w:rPr>
          <w:rFonts w:hint="eastAsia"/>
        </w:rPr>
        <w:t>添加自定义工具类</w:t>
      </w:r>
    </w:p>
    <w:p w14:paraId="34439E94" w14:textId="688FC9B5" w:rsidR="00A307A1" w:rsidRPr="00A307A1" w:rsidRDefault="00A307A1" w:rsidP="00A307A1">
      <w:r>
        <w:rPr>
          <w:rFonts w:hint="eastAsia"/>
        </w:rPr>
        <w:t>在</w:t>
      </w:r>
      <w:r>
        <w:rPr>
          <w:rFonts w:hint="eastAsia"/>
        </w:rPr>
        <w:t>app</w:t>
      </w:r>
      <w:r>
        <w:rPr>
          <w:rFonts w:hint="eastAsia"/>
        </w:rPr>
        <w:t>目录下创建</w:t>
      </w:r>
      <w:r>
        <w:rPr>
          <w:rFonts w:hint="eastAsia"/>
        </w:rPr>
        <w:t>Util</w:t>
      </w:r>
      <w:r>
        <w:rPr>
          <w:rFonts w:hint="eastAsia"/>
        </w:rPr>
        <w:t>文件夹，然后在该文件夹下创建</w:t>
      </w:r>
      <w:r>
        <w:rPr>
          <w:rFonts w:hint="eastAsia"/>
        </w:rPr>
        <w:t>Tools</w:t>
      </w:r>
      <w:r>
        <w:rPr>
          <w:rFonts w:hint="eastAsia"/>
        </w:rPr>
        <w:t>类，如下图所示：</w:t>
      </w:r>
    </w:p>
    <w:p w14:paraId="0C9245F6" w14:textId="72C68BF7" w:rsidR="0089064F" w:rsidRDefault="00A307A1" w:rsidP="0089064F">
      <w:r>
        <w:rPr>
          <w:noProof/>
        </w:rPr>
        <w:drawing>
          <wp:inline distT="0" distB="0" distL="0" distR="0" wp14:anchorId="5E1EF31C" wp14:editId="5298D9BE">
            <wp:extent cx="5274310" cy="28790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79090"/>
                    </a:xfrm>
                    <a:prstGeom prst="rect">
                      <a:avLst/>
                    </a:prstGeom>
                  </pic:spPr>
                </pic:pic>
              </a:graphicData>
            </a:graphic>
          </wp:inline>
        </w:drawing>
      </w:r>
    </w:p>
    <w:p w14:paraId="45F481E2" w14:textId="6863D8BF" w:rsidR="00D0120F" w:rsidRDefault="00D0120F" w:rsidP="0089064F">
      <w:r>
        <w:rPr>
          <w:rFonts w:hint="eastAsia"/>
        </w:rPr>
        <w:t>在该类里面添加静态方法</w:t>
      </w:r>
      <w:r w:rsidR="00914CDF">
        <w:rPr>
          <w:rFonts w:hint="eastAsia"/>
        </w:rPr>
        <w:t>。</w:t>
      </w:r>
    </w:p>
    <w:p w14:paraId="597EFA97" w14:textId="0CF36305" w:rsidR="00914CDF" w:rsidRDefault="00914CDF" w:rsidP="0089064F">
      <w:r>
        <w:rPr>
          <w:rFonts w:hint="eastAsia"/>
        </w:rPr>
        <w:lastRenderedPageBreak/>
        <w:t>然后我们需要在</w:t>
      </w:r>
      <w:r>
        <w:rPr>
          <w:rFonts w:hint="eastAsia"/>
        </w:rPr>
        <w:t>composer</w:t>
      </w:r>
      <w:r>
        <w:t>.json</w:t>
      </w:r>
      <w:r>
        <w:rPr>
          <w:rFonts w:hint="eastAsia"/>
        </w:rPr>
        <w:t>添加配置代码：</w:t>
      </w:r>
    </w:p>
    <w:p w14:paraId="702A73E1" w14:textId="0FC78456" w:rsidR="00B13B6D" w:rsidRDefault="00B13B6D" w:rsidP="00B13B6D">
      <w:pPr>
        <w:jc w:val="center"/>
      </w:pPr>
      <w:r>
        <w:rPr>
          <w:noProof/>
        </w:rPr>
        <w:drawing>
          <wp:inline distT="0" distB="0" distL="0" distR="0" wp14:anchorId="6D42A3F5" wp14:editId="57B32CB8">
            <wp:extent cx="3760967" cy="2163484"/>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2127" cy="2192913"/>
                    </a:xfrm>
                    <a:prstGeom prst="rect">
                      <a:avLst/>
                    </a:prstGeom>
                  </pic:spPr>
                </pic:pic>
              </a:graphicData>
            </a:graphic>
          </wp:inline>
        </w:drawing>
      </w:r>
    </w:p>
    <w:p w14:paraId="742C8386" w14:textId="0B4DC8FB" w:rsidR="00B13B6D" w:rsidRDefault="00B13B6D" w:rsidP="0089064F">
      <w:r>
        <w:rPr>
          <w:rFonts w:hint="eastAsia"/>
        </w:rPr>
        <w:t>然后执行如下代码进行加载：</w:t>
      </w:r>
    </w:p>
    <w:tbl>
      <w:tblPr>
        <w:tblStyle w:val="a6"/>
        <w:tblW w:w="0" w:type="auto"/>
        <w:tblLook w:val="04A0" w:firstRow="1" w:lastRow="0" w:firstColumn="1" w:lastColumn="0" w:noHBand="0" w:noVBand="1"/>
      </w:tblPr>
      <w:tblGrid>
        <w:gridCol w:w="8296"/>
      </w:tblGrid>
      <w:tr w:rsidR="007473EE" w14:paraId="48713D57" w14:textId="77777777" w:rsidTr="007473EE">
        <w:tc>
          <w:tcPr>
            <w:tcW w:w="8296" w:type="dxa"/>
          </w:tcPr>
          <w:p w14:paraId="5A4FF4DA" w14:textId="263781F3" w:rsidR="007473EE" w:rsidRDefault="007473EE" w:rsidP="0089064F">
            <w:r w:rsidRPr="007473EE">
              <w:t>compo</w:t>
            </w:r>
            <w:r>
              <w:rPr>
                <w:rFonts w:hint="eastAsia"/>
              </w:rPr>
              <w:t>s</w:t>
            </w:r>
            <w:r w:rsidRPr="007473EE">
              <w:t>er</w:t>
            </w:r>
            <w:r w:rsidR="001F17CC">
              <w:t xml:space="preserve"> </w:t>
            </w:r>
            <w:r w:rsidRPr="007473EE">
              <w:t>dump-autoload</w:t>
            </w:r>
          </w:p>
        </w:tc>
      </w:tr>
    </w:tbl>
    <w:p w14:paraId="422403AD" w14:textId="77777777" w:rsidR="00B13B6D" w:rsidRDefault="00B13B6D" w:rsidP="0089064F"/>
    <w:p w14:paraId="75C1FB59" w14:textId="77777777" w:rsidR="00914CDF" w:rsidRPr="0089064F" w:rsidRDefault="00914CDF" w:rsidP="0089064F"/>
    <w:p w14:paraId="18058BAB" w14:textId="01FD7A8E" w:rsidR="006C6B7F" w:rsidRDefault="006C6B7F" w:rsidP="006A5FD7">
      <w:pPr>
        <w:pStyle w:val="1"/>
      </w:pPr>
      <w:r>
        <w:rPr>
          <w:rFonts w:hint="eastAsia"/>
        </w:rPr>
        <w:t>Laravel</w:t>
      </w:r>
      <w:r>
        <w:rPr>
          <w:rFonts w:hint="eastAsia"/>
        </w:rPr>
        <w:t>开发网站</w:t>
      </w:r>
    </w:p>
    <w:p w14:paraId="118E9CD0" w14:textId="770E1512" w:rsidR="00B21C2A" w:rsidRDefault="00227310" w:rsidP="00227310">
      <w:r>
        <w:rPr>
          <w:rFonts w:hint="eastAsia"/>
        </w:rPr>
        <w:t>在进行</w:t>
      </w:r>
      <w:r>
        <w:rPr>
          <w:rFonts w:hint="eastAsia"/>
        </w:rPr>
        <w:t>Laravel</w:t>
      </w:r>
      <w:r>
        <w:rPr>
          <w:rFonts w:hint="eastAsia"/>
        </w:rPr>
        <w:t>开始时，需要先手工创建数据库，然后再做数据库配置，然后才开始进入编码开发。</w:t>
      </w:r>
    </w:p>
    <w:p w14:paraId="554E3B9D" w14:textId="24BA06F2" w:rsidR="002E0E6D" w:rsidRDefault="00445F5C" w:rsidP="002E0E6D">
      <w:pPr>
        <w:pStyle w:val="2"/>
      </w:pPr>
      <w:r>
        <w:rPr>
          <w:rFonts w:hint="eastAsia"/>
        </w:rPr>
        <w:t>入手</w:t>
      </w:r>
      <w:r w:rsidR="00B21C2A">
        <w:rPr>
          <w:rFonts w:hint="eastAsia"/>
        </w:rPr>
        <w:t>增删改查</w:t>
      </w:r>
    </w:p>
    <w:p w14:paraId="1EBD54C2" w14:textId="62D73B6F" w:rsidR="002E0E6D" w:rsidRDefault="00370658" w:rsidP="004F0ACC">
      <w:pPr>
        <w:pStyle w:val="3"/>
      </w:pPr>
      <w:r>
        <w:rPr>
          <w:rFonts w:hint="eastAsia"/>
        </w:rPr>
        <w:t>创建</w:t>
      </w:r>
      <w:r w:rsidR="00ED468A">
        <w:rPr>
          <w:rFonts w:hint="eastAsia"/>
        </w:rPr>
        <w:t>用户</w:t>
      </w:r>
      <w:r>
        <w:rPr>
          <w:rFonts w:hint="eastAsia"/>
        </w:rPr>
        <w:t>表结构</w:t>
      </w:r>
    </w:p>
    <w:p w14:paraId="0FA5DA10" w14:textId="3D4D0B90" w:rsidR="00264ED8" w:rsidRDefault="00264ED8" w:rsidP="00264ED8">
      <w:r>
        <w:rPr>
          <w:rFonts w:hint="eastAsia"/>
        </w:rPr>
        <w:t>我们首先定义一个数据库，示例如下图所示：</w:t>
      </w:r>
    </w:p>
    <w:p w14:paraId="4FC16402" w14:textId="63F40841" w:rsidR="00264ED8" w:rsidRDefault="00DB36A0" w:rsidP="00DB36A0">
      <w:pPr>
        <w:jc w:val="center"/>
      </w:pPr>
      <w:r>
        <w:rPr>
          <w:noProof/>
        </w:rPr>
        <w:drawing>
          <wp:inline distT="0" distB="0" distL="0" distR="0" wp14:anchorId="23ED8DC4" wp14:editId="46FA1DD2">
            <wp:extent cx="2925303" cy="2592125"/>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1172" cy="2668214"/>
                    </a:xfrm>
                    <a:prstGeom prst="rect">
                      <a:avLst/>
                    </a:prstGeom>
                  </pic:spPr>
                </pic:pic>
              </a:graphicData>
            </a:graphic>
          </wp:inline>
        </w:drawing>
      </w:r>
    </w:p>
    <w:p w14:paraId="4E851598" w14:textId="4A1D344B" w:rsidR="004F0ACC" w:rsidRDefault="006B7062" w:rsidP="004F0ACC">
      <w:r>
        <w:rPr>
          <w:rFonts w:hint="eastAsia"/>
        </w:rPr>
        <w:t>然后，</w:t>
      </w:r>
      <w:r w:rsidR="00ED183A">
        <w:rPr>
          <w:rFonts w:hint="eastAsia"/>
        </w:rPr>
        <w:t>我们需要定义一个</w:t>
      </w:r>
      <w:r w:rsidR="003C0F35">
        <w:rPr>
          <w:rFonts w:hint="eastAsia"/>
        </w:rPr>
        <w:t>user</w:t>
      </w:r>
      <w:r w:rsidR="003C0F35">
        <w:rPr>
          <w:rFonts w:hint="eastAsia"/>
        </w:rPr>
        <w:t>的</w:t>
      </w:r>
      <w:r w:rsidR="00ED183A">
        <w:rPr>
          <w:rFonts w:hint="eastAsia"/>
        </w:rPr>
        <w:t>表结构，</w:t>
      </w:r>
      <w:r w:rsidR="00ED183A">
        <w:rPr>
          <w:rFonts w:hint="eastAsia"/>
        </w:rPr>
        <w:t>SQL</w:t>
      </w:r>
      <w:r w:rsidR="00ED183A">
        <w:rPr>
          <w:rFonts w:hint="eastAsia"/>
        </w:rPr>
        <w:t>定义语句如下所示：</w:t>
      </w:r>
    </w:p>
    <w:tbl>
      <w:tblPr>
        <w:tblStyle w:val="a6"/>
        <w:tblW w:w="0" w:type="auto"/>
        <w:tblLook w:val="04A0" w:firstRow="1" w:lastRow="0" w:firstColumn="1" w:lastColumn="0" w:noHBand="0" w:noVBand="1"/>
      </w:tblPr>
      <w:tblGrid>
        <w:gridCol w:w="8296"/>
      </w:tblGrid>
      <w:tr w:rsidR="0083059B" w14:paraId="1619B2DA" w14:textId="77777777" w:rsidTr="0083059B">
        <w:tc>
          <w:tcPr>
            <w:tcW w:w="8296" w:type="dxa"/>
          </w:tcPr>
          <w:p w14:paraId="74C9EEA0" w14:textId="77777777" w:rsidR="00B6687C" w:rsidRDefault="00B6687C" w:rsidP="00B6687C">
            <w:r>
              <w:t>DROP TABLE IF EXISTS `user`;</w:t>
            </w:r>
          </w:p>
          <w:p w14:paraId="01D453A2" w14:textId="77777777" w:rsidR="00B6687C" w:rsidRDefault="00B6687C" w:rsidP="00B6687C">
            <w:r>
              <w:lastRenderedPageBreak/>
              <w:t>CREATE TABLE `user` (</w:t>
            </w:r>
          </w:p>
          <w:p w14:paraId="499929B8" w14:textId="77777777" w:rsidR="00B6687C" w:rsidRDefault="00B6687C" w:rsidP="00B6687C">
            <w:r>
              <w:rPr>
                <w:rFonts w:hint="eastAsia"/>
              </w:rPr>
              <w:t xml:space="preserve">  `id` int(10) unsigned NOT NULL AUTO_INCREMENT COMMENT '</w:t>
            </w:r>
            <w:r>
              <w:rPr>
                <w:rFonts w:hint="eastAsia"/>
              </w:rPr>
              <w:t>主键</w:t>
            </w:r>
            <w:r>
              <w:rPr>
                <w:rFonts w:hint="eastAsia"/>
              </w:rPr>
              <w:t>',</w:t>
            </w:r>
          </w:p>
          <w:p w14:paraId="13E256B5" w14:textId="77777777" w:rsidR="00B6687C" w:rsidRDefault="00B6687C" w:rsidP="00B6687C">
            <w:r>
              <w:rPr>
                <w:rFonts w:hint="eastAsia"/>
              </w:rPr>
              <w:t xml:space="preserve">  `name` varchar(50) NOT NULL DEFAULT '' COMMENT '</w:t>
            </w:r>
            <w:r>
              <w:rPr>
                <w:rFonts w:hint="eastAsia"/>
              </w:rPr>
              <w:t>用户名</w:t>
            </w:r>
            <w:r>
              <w:rPr>
                <w:rFonts w:hint="eastAsia"/>
              </w:rPr>
              <w:t>',</w:t>
            </w:r>
          </w:p>
          <w:p w14:paraId="6D252695" w14:textId="77777777" w:rsidR="00B6687C" w:rsidRDefault="00B6687C" w:rsidP="00B6687C">
            <w:r>
              <w:rPr>
                <w:rFonts w:hint="eastAsia"/>
              </w:rPr>
              <w:t xml:space="preserve">  `passwd` char(32) NOT NULL DEFAULT '' COMMENT '</w:t>
            </w:r>
            <w:r>
              <w:rPr>
                <w:rFonts w:hint="eastAsia"/>
              </w:rPr>
              <w:t>密码</w:t>
            </w:r>
            <w:r>
              <w:rPr>
                <w:rFonts w:hint="eastAsia"/>
              </w:rPr>
              <w:t>',</w:t>
            </w:r>
          </w:p>
          <w:p w14:paraId="4546113F" w14:textId="77777777" w:rsidR="00B6687C" w:rsidRDefault="00B6687C" w:rsidP="00B6687C">
            <w:r>
              <w:t xml:space="preserve">  PRIMARY KEY (`id`)</w:t>
            </w:r>
          </w:p>
          <w:p w14:paraId="0FE9C43B" w14:textId="2C10861D" w:rsidR="0083059B" w:rsidRPr="006B7062" w:rsidRDefault="00B6687C" w:rsidP="00B6687C">
            <w:r>
              <w:t>) ENGINE=MyISAM DEFAULT CHARSET=utf8mb4;</w:t>
            </w:r>
          </w:p>
        </w:tc>
      </w:tr>
    </w:tbl>
    <w:p w14:paraId="2E877DDF" w14:textId="72A903D5" w:rsidR="00370658" w:rsidRDefault="00370658" w:rsidP="002E0E6D"/>
    <w:p w14:paraId="590504AE" w14:textId="7BD7E1E2" w:rsidR="00DB3C94" w:rsidRDefault="008E5459" w:rsidP="000E298B">
      <w:pPr>
        <w:pStyle w:val="3"/>
      </w:pPr>
      <w:r>
        <w:rPr>
          <w:rFonts w:hint="eastAsia"/>
        </w:rPr>
        <w:t>添加用户</w:t>
      </w:r>
      <w:r w:rsidR="004E4DFC">
        <w:rPr>
          <w:rFonts w:hint="eastAsia"/>
        </w:rPr>
        <w:t>信息</w:t>
      </w:r>
    </w:p>
    <w:p w14:paraId="4DFD2A12" w14:textId="41D0F555" w:rsidR="005A3804" w:rsidRDefault="005A3804" w:rsidP="005A3804">
      <w:r>
        <w:rPr>
          <w:rFonts w:hint="eastAsia"/>
        </w:rPr>
        <w:t>在</w:t>
      </w:r>
      <w:r w:rsidRPr="005A3804">
        <w:t>routes/web.php</w:t>
      </w:r>
      <w:r>
        <w:rPr>
          <w:rFonts w:hint="eastAsia"/>
        </w:rPr>
        <w:t>添加如下代码：</w:t>
      </w:r>
    </w:p>
    <w:tbl>
      <w:tblPr>
        <w:tblStyle w:val="a6"/>
        <w:tblW w:w="0" w:type="auto"/>
        <w:tblLook w:val="04A0" w:firstRow="1" w:lastRow="0" w:firstColumn="1" w:lastColumn="0" w:noHBand="0" w:noVBand="1"/>
      </w:tblPr>
      <w:tblGrid>
        <w:gridCol w:w="8296"/>
      </w:tblGrid>
      <w:tr w:rsidR="00EC2DA5" w14:paraId="25467FE3" w14:textId="77777777" w:rsidTr="00EC2DA5">
        <w:tc>
          <w:tcPr>
            <w:tcW w:w="8296" w:type="dxa"/>
          </w:tcPr>
          <w:p w14:paraId="602D2F00" w14:textId="77777777" w:rsidR="00EC2DA5" w:rsidRDefault="00EC2DA5" w:rsidP="00EC2DA5">
            <w:r>
              <w:rPr>
                <w:rFonts w:hint="eastAsia"/>
              </w:rPr>
              <w:t>//</w:t>
            </w:r>
            <w:r>
              <w:rPr>
                <w:rFonts w:hint="eastAsia"/>
              </w:rPr>
              <w:t>返回填写用户信息的界面</w:t>
            </w:r>
          </w:p>
          <w:p w14:paraId="40710441" w14:textId="77777777" w:rsidR="00EC2DA5" w:rsidRDefault="00EC2DA5" w:rsidP="00EC2DA5">
            <w:r>
              <w:t>Route::view('/user/add', 'user.add');</w:t>
            </w:r>
          </w:p>
          <w:p w14:paraId="4ABD0D53" w14:textId="77777777" w:rsidR="00EC2DA5" w:rsidRDefault="00EC2DA5" w:rsidP="00EC2DA5">
            <w:r>
              <w:rPr>
                <w:rFonts w:hint="eastAsia"/>
              </w:rPr>
              <w:t>//</w:t>
            </w:r>
            <w:r>
              <w:rPr>
                <w:rFonts w:hint="eastAsia"/>
              </w:rPr>
              <w:t>存储用户信息</w:t>
            </w:r>
          </w:p>
          <w:p w14:paraId="502B396A" w14:textId="51B50F94" w:rsidR="00EC2DA5" w:rsidRDefault="00EC2DA5" w:rsidP="00EC2DA5">
            <w:r>
              <w:t>Route::post('/user/store', 'UserController@store')-&gt;name('user.store');</w:t>
            </w:r>
          </w:p>
        </w:tc>
      </w:tr>
    </w:tbl>
    <w:p w14:paraId="1CCEDDC7" w14:textId="0CF8AA41" w:rsidR="004C35A1" w:rsidRPr="005A3804" w:rsidRDefault="004C35A1" w:rsidP="005A3804"/>
    <w:p w14:paraId="1BA2E3C8" w14:textId="61E76FE8" w:rsidR="00287BBD" w:rsidRDefault="00997AC9" w:rsidP="002E0E6D">
      <w:r>
        <w:rPr>
          <w:rFonts w:hint="eastAsia"/>
        </w:rPr>
        <w:t>创建</w:t>
      </w:r>
      <w:r w:rsidR="003A60BD" w:rsidRPr="003A60BD">
        <w:t>resources/views/user/add.blade.php</w:t>
      </w:r>
      <w:r>
        <w:rPr>
          <w:rFonts w:hint="eastAsia"/>
        </w:rPr>
        <w:t>文件并</w:t>
      </w:r>
      <w:r w:rsidR="003A60BD">
        <w:rPr>
          <w:rFonts w:hint="eastAsia"/>
        </w:rPr>
        <w:t>添加如下代码：</w:t>
      </w:r>
    </w:p>
    <w:tbl>
      <w:tblPr>
        <w:tblStyle w:val="a6"/>
        <w:tblW w:w="0" w:type="auto"/>
        <w:tblLook w:val="04A0" w:firstRow="1" w:lastRow="0" w:firstColumn="1" w:lastColumn="0" w:noHBand="0" w:noVBand="1"/>
      </w:tblPr>
      <w:tblGrid>
        <w:gridCol w:w="8296"/>
      </w:tblGrid>
      <w:tr w:rsidR="00CF52CB" w14:paraId="02D51929" w14:textId="77777777" w:rsidTr="00CF52CB">
        <w:tc>
          <w:tcPr>
            <w:tcW w:w="8296" w:type="dxa"/>
          </w:tcPr>
          <w:p w14:paraId="78112C86" w14:textId="77777777" w:rsidR="00CF52CB" w:rsidRDefault="00CF52CB" w:rsidP="00CF52CB">
            <w:r>
              <w:t>&lt;form method="post" action="{{ route('user.store') }}"&gt;</w:t>
            </w:r>
          </w:p>
          <w:p w14:paraId="45E61BBF" w14:textId="77777777" w:rsidR="00CF52CB" w:rsidRDefault="00CF52CB" w:rsidP="00CF52CB">
            <w:r>
              <w:t xml:space="preserve">    @csrf</w:t>
            </w:r>
          </w:p>
          <w:p w14:paraId="27C34D06" w14:textId="77777777" w:rsidR="00CF52CB" w:rsidRDefault="00CF52CB" w:rsidP="00CF52CB">
            <w:r>
              <w:t xml:space="preserve">    &lt;br&gt;</w:t>
            </w:r>
          </w:p>
          <w:p w14:paraId="0A6EA278" w14:textId="77777777" w:rsidR="00CF52CB" w:rsidRDefault="00CF52CB" w:rsidP="00CF52CB">
            <w:r>
              <w:rPr>
                <w:rFonts w:hint="eastAsia"/>
              </w:rPr>
              <w:t xml:space="preserve">    &lt;label for="username"&gt;</w:t>
            </w:r>
            <w:r>
              <w:rPr>
                <w:rFonts w:hint="eastAsia"/>
              </w:rPr>
              <w:t>账号</w:t>
            </w:r>
            <w:r>
              <w:rPr>
                <w:rFonts w:hint="eastAsia"/>
              </w:rPr>
              <w:t>&lt;/label&gt;</w:t>
            </w:r>
          </w:p>
          <w:p w14:paraId="515B8D6A" w14:textId="77777777" w:rsidR="00CF52CB" w:rsidRDefault="00CF52CB" w:rsidP="00CF52CB">
            <w:r>
              <w:t xml:space="preserve">    &lt;input id="username" name="username" value="orange"&gt;</w:t>
            </w:r>
          </w:p>
          <w:p w14:paraId="404D01B6" w14:textId="77777777" w:rsidR="00CF52CB" w:rsidRDefault="00CF52CB" w:rsidP="00CF52CB">
            <w:r>
              <w:t xml:space="preserve">    &lt;br&gt;</w:t>
            </w:r>
          </w:p>
          <w:p w14:paraId="654773AA" w14:textId="77777777" w:rsidR="00CF52CB" w:rsidRDefault="00CF52CB" w:rsidP="00CF52CB">
            <w:r>
              <w:rPr>
                <w:rFonts w:hint="eastAsia"/>
              </w:rPr>
              <w:t xml:space="preserve">    &lt;label for="passwd"&gt;</w:t>
            </w:r>
            <w:r>
              <w:rPr>
                <w:rFonts w:hint="eastAsia"/>
              </w:rPr>
              <w:t>密码</w:t>
            </w:r>
            <w:r>
              <w:rPr>
                <w:rFonts w:hint="eastAsia"/>
              </w:rPr>
              <w:t>&lt;/label&gt;</w:t>
            </w:r>
          </w:p>
          <w:p w14:paraId="012D24B7" w14:textId="77777777" w:rsidR="00CF52CB" w:rsidRDefault="00CF52CB" w:rsidP="00CF52CB">
            <w:r>
              <w:t xml:space="preserve">    &lt;input id="passwd" name="passwd" type="password" value="123456"&gt;</w:t>
            </w:r>
          </w:p>
          <w:p w14:paraId="3BE63FCC" w14:textId="77777777" w:rsidR="00CF52CB" w:rsidRDefault="00CF52CB" w:rsidP="00CF52CB">
            <w:r>
              <w:t xml:space="preserve">    &lt;br&gt;</w:t>
            </w:r>
          </w:p>
          <w:p w14:paraId="0B2A3B3F" w14:textId="77777777" w:rsidR="00CF52CB" w:rsidRDefault="00CF52CB" w:rsidP="00CF52CB">
            <w:r>
              <w:rPr>
                <w:rFonts w:hint="eastAsia"/>
              </w:rPr>
              <w:t xml:space="preserve">    &lt;input type="submit" value="</w:t>
            </w:r>
            <w:r>
              <w:rPr>
                <w:rFonts w:hint="eastAsia"/>
              </w:rPr>
              <w:t>提交</w:t>
            </w:r>
            <w:r>
              <w:rPr>
                <w:rFonts w:hint="eastAsia"/>
              </w:rPr>
              <w:t>"&gt;</w:t>
            </w:r>
          </w:p>
          <w:p w14:paraId="4CD7834E" w14:textId="6E2F9F6C" w:rsidR="00CF52CB" w:rsidRDefault="00CF52CB" w:rsidP="00CF52CB">
            <w:r>
              <w:t>&lt;/form&gt;</w:t>
            </w:r>
          </w:p>
        </w:tc>
      </w:tr>
    </w:tbl>
    <w:p w14:paraId="06BCF146" w14:textId="50B9431B" w:rsidR="00997AC9" w:rsidRDefault="00CF52CB" w:rsidP="002E0E6D">
      <w:r>
        <w:rPr>
          <w:rFonts w:hint="eastAsia"/>
        </w:rPr>
        <w:t>在使用</w:t>
      </w:r>
      <w:r>
        <w:rPr>
          <w:rFonts w:hint="eastAsia"/>
        </w:rPr>
        <w:t>post</w:t>
      </w:r>
      <w:r>
        <w:rPr>
          <w:rFonts w:hint="eastAsia"/>
        </w:rPr>
        <w:t>方法提交时，一定要使用</w:t>
      </w:r>
      <w:r>
        <w:rPr>
          <w:rFonts w:hint="eastAsia"/>
        </w:rPr>
        <w:t>@csrf</w:t>
      </w:r>
      <w:r>
        <w:rPr>
          <w:rFonts w:hint="eastAsia"/>
        </w:rPr>
        <w:t>字段</w:t>
      </w:r>
      <w:r w:rsidR="00245483">
        <w:rPr>
          <w:rFonts w:hint="eastAsia"/>
        </w:rPr>
        <w:t>。</w:t>
      </w:r>
      <w:r>
        <w:rPr>
          <w:rFonts w:hint="eastAsia"/>
        </w:rPr>
        <w:t>另外，在</w:t>
      </w:r>
      <w:r>
        <w:rPr>
          <w:rFonts w:hint="eastAsia"/>
        </w:rPr>
        <w:t>action</w:t>
      </w:r>
      <w:r>
        <w:rPr>
          <w:rFonts w:hint="eastAsia"/>
        </w:rPr>
        <w:t>时，使用了命名路由的方式来填写表单提交的地址。</w:t>
      </w:r>
    </w:p>
    <w:p w14:paraId="7B4E8CB2" w14:textId="77777777" w:rsidR="003A60BD" w:rsidRDefault="003A60BD" w:rsidP="002E0E6D"/>
    <w:p w14:paraId="23530178" w14:textId="3B0B29FB" w:rsidR="00287BBD" w:rsidRDefault="00237DBE" w:rsidP="002E0E6D">
      <w:r>
        <w:rPr>
          <w:rFonts w:hint="eastAsia"/>
        </w:rPr>
        <w:t>创建</w:t>
      </w:r>
      <w:r w:rsidR="00920F8D">
        <w:rPr>
          <w:rFonts w:hint="eastAsia"/>
        </w:rPr>
        <w:t>UserController</w:t>
      </w:r>
      <w:r>
        <w:rPr>
          <w:rFonts w:hint="eastAsia"/>
        </w:rPr>
        <w:t>控制器</w:t>
      </w:r>
    </w:p>
    <w:tbl>
      <w:tblPr>
        <w:tblStyle w:val="a6"/>
        <w:tblW w:w="0" w:type="auto"/>
        <w:tblLook w:val="04A0" w:firstRow="1" w:lastRow="0" w:firstColumn="1" w:lastColumn="0" w:noHBand="0" w:noVBand="1"/>
      </w:tblPr>
      <w:tblGrid>
        <w:gridCol w:w="8296"/>
      </w:tblGrid>
      <w:tr w:rsidR="009F697B" w14:paraId="393FBCE3" w14:textId="77777777" w:rsidTr="009F697B">
        <w:tc>
          <w:tcPr>
            <w:tcW w:w="8296" w:type="dxa"/>
          </w:tcPr>
          <w:p w14:paraId="0B222DB2" w14:textId="04534A56" w:rsidR="009F697B" w:rsidRDefault="0065137C" w:rsidP="002E0E6D">
            <w:r w:rsidRPr="0065137C">
              <w:t>php artisan make:controller UserController</w:t>
            </w:r>
          </w:p>
        </w:tc>
      </w:tr>
    </w:tbl>
    <w:p w14:paraId="0DC7458A" w14:textId="0B36E075" w:rsidR="00237DBE" w:rsidRDefault="009F697B" w:rsidP="002E0E6D">
      <w:r>
        <w:rPr>
          <w:rFonts w:hint="eastAsia"/>
        </w:rPr>
        <w:t>然后</w:t>
      </w:r>
      <w:r w:rsidR="00237DBE">
        <w:rPr>
          <w:rFonts w:hint="eastAsia"/>
        </w:rPr>
        <w:t>在</w:t>
      </w:r>
      <w:r w:rsidR="00237DBE" w:rsidRPr="00237DBE">
        <w:t>app/Http/Controllers/UserController.php</w:t>
      </w:r>
      <w:r w:rsidR="00237DBE">
        <w:rPr>
          <w:rFonts w:hint="eastAsia"/>
        </w:rPr>
        <w:t>文件中添加如下代码：</w:t>
      </w:r>
    </w:p>
    <w:tbl>
      <w:tblPr>
        <w:tblStyle w:val="a6"/>
        <w:tblW w:w="0" w:type="auto"/>
        <w:tblLook w:val="04A0" w:firstRow="1" w:lastRow="0" w:firstColumn="1" w:lastColumn="0" w:noHBand="0" w:noVBand="1"/>
      </w:tblPr>
      <w:tblGrid>
        <w:gridCol w:w="8296"/>
      </w:tblGrid>
      <w:tr w:rsidR="002564E5" w14:paraId="6CD084A4" w14:textId="77777777" w:rsidTr="002564E5">
        <w:tc>
          <w:tcPr>
            <w:tcW w:w="8296" w:type="dxa"/>
          </w:tcPr>
          <w:p w14:paraId="02BD49D4" w14:textId="77777777" w:rsidR="002564E5" w:rsidRDefault="002564E5" w:rsidP="002564E5">
            <w:r>
              <w:t xml:space="preserve">    function store(Request $request){</w:t>
            </w:r>
          </w:p>
          <w:p w14:paraId="32C60EF3" w14:textId="77777777" w:rsidR="002564E5" w:rsidRDefault="002564E5" w:rsidP="002564E5">
            <w:r>
              <w:t xml:space="preserve">        /**</w:t>
            </w:r>
          </w:p>
          <w:p w14:paraId="73385E50" w14:textId="77777777" w:rsidR="002564E5" w:rsidRDefault="002564E5" w:rsidP="002564E5">
            <w:r>
              <w:rPr>
                <w:rFonts w:hint="eastAsia"/>
              </w:rPr>
              <w:t xml:space="preserve">         * </w:t>
            </w:r>
            <w:r>
              <w:rPr>
                <w:rFonts w:hint="eastAsia"/>
              </w:rPr>
              <w:t>把</w:t>
            </w:r>
            <w:r>
              <w:rPr>
                <w:rFonts w:hint="eastAsia"/>
              </w:rPr>
              <w:t xml:space="preserve"> _token </w:t>
            </w:r>
            <w:r>
              <w:rPr>
                <w:rFonts w:hint="eastAsia"/>
              </w:rPr>
              <w:t>之外的其它字段都取出来存放到</w:t>
            </w:r>
            <w:r>
              <w:rPr>
                <w:rFonts w:hint="eastAsia"/>
              </w:rPr>
              <w:t xml:space="preserve"> $input </w:t>
            </w:r>
            <w:r>
              <w:rPr>
                <w:rFonts w:hint="eastAsia"/>
              </w:rPr>
              <w:t>变量中，结构如下所示：</w:t>
            </w:r>
          </w:p>
          <w:p w14:paraId="54871255" w14:textId="77777777" w:rsidR="002564E5" w:rsidRDefault="002564E5" w:rsidP="002564E5">
            <w:r>
              <w:t xml:space="preserve">         * array:2 [</w:t>
            </w:r>
          </w:p>
          <w:p w14:paraId="5CD716AD" w14:textId="77777777" w:rsidR="002564E5" w:rsidRDefault="002564E5" w:rsidP="002564E5">
            <w:r>
              <w:t xml:space="preserve">         *  "username" =&gt; "orange"</w:t>
            </w:r>
          </w:p>
          <w:p w14:paraId="428DD5D8" w14:textId="77777777" w:rsidR="002564E5" w:rsidRDefault="002564E5" w:rsidP="002564E5">
            <w:r>
              <w:t xml:space="preserve">         *  "passwd" =&gt; "a5s7sh4u"</w:t>
            </w:r>
          </w:p>
          <w:p w14:paraId="5651A7FE" w14:textId="77777777" w:rsidR="002564E5" w:rsidRDefault="002564E5" w:rsidP="002564E5">
            <w:r>
              <w:t xml:space="preserve">         * ]</w:t>
            </w:r>
          </w:p>
          <w:p w14:paraId="15A6A407" w14:textId="77777777" w:rsidR="002564E5" w:rsidRDefault="002564E5" w:rsidP="002564E5">
            <w:r>
              <w:t xml:space="preserve">         */</w:t>
            </w:r>
          </w:p>
          <w:p w14:paraId="34EF5179" w14:textId="77777777" w:rsidR="002564E5" w:rsidRDefault="002564E5" w:rsidP="002564E5">
            <w:r>
              <w:t xml:space="preserve">        $input = $request-&gt;except('_token');</w:t>
            </w:r>
          </w:p>
          <w:p w14:paraId="5C1559E2" w14:textId="77777777" w:rsidR="002564E5" w:rsidRDefault="002564E5" w:rsidP="002564E5">
            <w:r>
              <w:lastRenderedPageBreak/>
              <w:t xml:space="preserve">        dd($input);</w:t>
            </w:r>
          </w:p>
          <w:p w14:paraId="5A5E402A" w14:textId="3A262585" w:rsidR="002564E5" w:rsidRDefault="002564E5" w:rsidP="002564E5">
            <w:r>
              <w:t xml:space="preserve">    }</w:t>
            </w:r>
          </w:p>
        </w:tc>
      </w:tr>
    </w:tbl>
    <w:p w14:paraId="6219BDBD" w14:textId="2B07B524" w:rsidR="00237DBE" w:rsidRDefault="00685191" w:rsidP="002E0E6D">
      <w:r>
        <w:rPr>
          <w:rFonts w:hint="eastAsia"/>
        </w:rPr>
        <w:lastRenderedPageBreak/>
        <w:t>这里还没有做好保存。</w:t>
      </w:r>
      <w:r w:rsidR="00F253E3">
        <w:rPr>
          <w:rFonts w:hint="eastAsia"/>
        </w:rPr>
        <w:t>我们需要先把</w:t>
      </w:r>
      <w:r w:rsidR="00F253E3">
        <w:rPr>
          <w:rFonts w:hint="eastAsia"/>
        </w:rPr>
        <w:t>User</w:t>
      </w:r>
      <w:r w:rsidR="00F253E3">
        <w:rPr>
          <w:rFonts w:hint="eastAsia"/>
        </w:rPr>
        <w:t>模型和数据库的表结构做好映射，然后再使用模型的相关方法来保存数据会更方便点。</w:t>
      </w:r>
    </w:p>
    <w:p w14:paraId="61BCED8F" w14:textId="27F26BBB" w:rsidR="00F253E3" w:rsidRDefault="00F253E3" w:rsidP="002E0E6D"/>
    <w:p w14:paraId="1A1BA42D" w14:textId="7AA112BF" w:rsidR="00F253E3" w:rsidRDefault="00F253E3" w:rsidP="002E0E6D">
      <w:r>
        <w:rPr>
          <w:rFonts w:hint="eastAsia"/>
        </w:rPr>
        <w:t>User</w:t>
      </w:r>
      <w:r>
        <w:rPr>
          <w:rFonts w:hint="eastAsia"/>
        </w:rPr>
        <w:t>模型映射</w:t>
      </w:r>
      <w:r>
        <w:rPr>
          <w:rFonts w:hint="eastAsia"/>
        </w:rPr>
        <w:t>user</w:t>
      </w:r>
      <w:r>
        <w:rPr>
          <w:rFonts w:hint="eastAsia"/>
        </w:rPr>
        <w:t>表结构</w:t>
      </w:r>
    </w:p>
    <w:p w14:paraId="10592219" w14:textId="3D80B323" w:rsidR="00F253E3" w:rsidRDefault="00F253E3" w:rsidP="002E0E6D"/>
    <w:p w14:paraId="7BFC964E" w14:textId="49B7B75C" w:rsidR="003F268B" w:rsidRDefault="003F268B" w:rsidP="003F268B">
      <w:r>
        <w:rPr>
          <w:rFonts w:hint="eastAsia"/>
        </w:rPr>
        <w:t>在</w:t>
      </w:r>
      <w:r w:rsidRPr="00237DBE">
        <w:t>app/Http/Controllers/UserController.php</w:t>
      </w:r>
      <w:r>
        <w:rPr>
          <w:rFonts w:hint="eastAsia"/>
        </w:rPr>
        <w:t>文件中的</w:t>
      </w:r>
      <w:r>
        <w:rPr>
          <w:rFonts w:hint="eastAsia"/>
        </w:rPr>
        <w:t>store</w:t>
      </w:r>
      <w:r>
        <w:rPr>
          <w:rFonts w:hint="eastAsia"/>
        </w:rPr>
        <w:t>方法修改成如下代码：</w:t>
      </w:r>
    </w:p>
    <w:p w14:paraId="280223F5" w14:textId="752A382E" w:rsidR="00F564F5" w:rsidRDefault="00F564F5" w:rsidP="003F268B"/>
    <w:p w14:paraId="6FBA362B" w14:textId="6FA981DC" w:rsidR="00F564F5" w:rsidRDefault="00F564F5" w:rsidP="003F268B">
      <w:r>
        <w:rPr>
          <w:rFonts w:hint="eastAsia"/>
        </w:rPr>
        <w:t>现在可以正常存储用户信息了，但是一直手工输入用户信息实在太慢了，怎么办呢？</w:t>
      </w:r>
    </w:p>
    <w:p w14:paraId="54E7D7BF" w14:textId="6AD48291" w:rsidR="00F564F5" w:rsidRDefault="00F564F5" w:rsidP="003F268B">
      <w:r>
        <w:rPr>
          <w:rFonts w:hint="eastAsia"/>
        </w:rPr>
        <w:t>我们可以使用</w:t>
      </w:r>
      <w:r>
        <w:rPr>
          <w:rFonts w:hint="eastAsia"/>
        </w:rPr>
        <w:t>Laravel</w:t>
      </w:r>
      <w:r>
        <w:rPr>
          <w:rFonts w:hint="eastAsia"/>
        </w:rPr>
        <w:t>的数据填充操作来填充</w:t>
      </w:r>
      <w:r>
        <w:rPr>
          <w:rFonts w:hint="eastAsia"/>
        </w:rPr>
        <w:t>user</w:t>
      </w:r>
      <w:r>
        <w:rPr>
          <w:rFonts w:hint="eastAsia"/>
        </w:rPr>
        <w:t>表，方便我们进行查询、分页、删除、修改等相关操作。</w:t>
      </w:r>
    </w:p>
    <w:p w14:paraId="75A1F0D4" w14:textId="60A0F478" w:rsidR="00F564F5" w:rsidRDefault="00F564F5" w:rsidP="003F268B"/>
    <w:p w14:paraId="19CF7863" w14:textId="0631FB17" w:rsidR="00F564F5" w:rsidRDefault="00864E3A" w:rsidP="00A3254F">
      <w:pPr>
        <w:pStyle w:val="3"/>
      </w:pPr>
      <w:r>
        <w:rPr>
          <w:rFonts w:hint="eastAsia"/>
        </w:rPr>
        <w:t>填充用户信息</w:t>
      </w:r>
    </w:p>
    <w:p w14:paraId="467A6038" w14:textId="158563F4" w:rsidR="000B175D" w:rsidRDefault="000B175D" w:rsidP="000B175D"/>
    <w:p w14:paraId="3958350C" w14:textId="77777777" w:rsidR="008F13C8" w:rsidRDefault="008F13C8" w:rsidP="000B175D"/>
    <w:p w14:paraId="6A3C487E" w14:textId="164970AC" w:rsidR="000B175D" w:rsidRDefault="000B175D" w:rsidP="000B175D"/>
    <w:p w14:paraId="1FC78F23" w14:textId="4515A778" w:rsidR="00946974" w:rsidRDefault="0077652F" w:rsidP="00946974">
      <w:pPr>
        <w:pStyle w:val="3"/>
      </w:pPr>
      <w:r>
        <w:rPr>
          <w:rFonts w:hint="eastAsia"/>
        </w:rPr>
        <w:t>查询用户信息</w:t>
      </w:r>
    </w:p>
    <w:p w14:paraId="6AC68381" w14:textId="5CAFCEB1" w:rsidR="000B08F1" w:rsidRDefault="000B08F1" w:rsidP="000B08F1"/>
    <w:p w14:paraId="5F994C9E" w14:textId="77777777" w:rsidR="000B08F1" w:rsidRPr="000B08F1" w:rsidRDefault="000B08F1" w:rsidP="000B08F1"/>
    <w:p w14:paraId="0915EA69" w14:textId="4BF05510" w:rsidR="00B653B4" w:rsidRDefault="00461ED7" w:rsidP="00B653B4">
      <w:pPr>
        <w:pStyle w:val="4"/>
      </w:pPr>
      <w:r>
        <w:rPr>
          <w:rFonts w:hint="eastAsia"/>
        </w:rPr>
        <w:t>处理</w:t>
      </w:r>
      <w:r w:rsidR="00B653B4">
        <w:rPr>
          <w:rFonts w:hint="eastAsia"/>
        </w:rPr>
        <w:t>分页伪静态</w:t>
      </w:r>
    </w:p>
    <w:p w14:paraId="16F4D5E0" w14:textId="77777777" w:rsidR="00946974" w:rsidRPr="00946974" w:rsidRDefault="00946974" w:rsidP="00946974"/>
    <w:p w14:paraId="6341C10B" w14:textId="4AE02E37" w:rsidR="00F95AFA" w:rsidRDefault="00EF3907" w:rsidP="00946974">
      <w:pPr>
        <w:pStyle w:val="3"/>
      </w:pPr>
      <w:r>
        <w:rPr>
          <w:rFonts w:hint="eastAsia"/>
        </w:rPr>
        <w:t>修改用户信息</w:t>
      </w:r>
    </w:p>
    <w:p w14:paraId="1559D29E" w14:textId="280AAA96" w:rsidR="00EF3907" w:rsidRDefault="00EF3907" w:rsidP="00F95AFA"/>
    <w:p w14:paraId="3C3F12F6" w14:textId="77777777" w:rsidR="003A3B78" w:rsidRDefault="003A3B78" w:rsidP="00F95AFA"/>
    <w:p w14:paraId="2193A9C3" w14:textId="64F2726E" w:rsidR="00EF3907" w:rsidRPr="00F95AFA" w:rsidRDefault="00EF3907" w:rsidP="00946974">
      <w:pPr>
        <w:pStyle w:val="3"/>
      </w:pPr>
      <w:r>
        <w:rPr>
          <w:rFonts w:hint="eastAsia"/>
        </w:rPr>
        <w:t>删除用户信息</w:t>
      </w:r>
    </w:p>
    <w:p w14:paraId="5DFCF803" w14:textId="4CC366CD" w:rsidR="0077652F" w:rsidRDefault="0077652F" w:rsidP="000B175D"/>
    <w:p w14:paraId="7F4BACE5" w14:textId="77777777" w:rsidR="0077652F" w:rsidRPr="000B175D" w:rsidRDefault="0077652F" w:rsidP="000B175D"/>
    <w:p w14:paraId="204F3625" w14:textId="77777777" w:rsidR="00A3254F" w:rsidRPr="00A3254F" w:rsidRDefault="00A3254F" w:rsidP="00A3254F"/>
    <w:p w14:paraId="0D652301" w14:textId="77777777" w:rsidR="003F268B" w:rsidRDefault="003F268B" w:rsidP="002E0E6D"/>
    <w:p w14:paraId="519BEB80" w14:textId="77777777" w:rsidR="003F268B" w:rsidRDefault="003F268B" w:rsidP="002E0E6D"/>
    <w:p w14:paraId="75299774" w14:textId="77777777" w:rsidR="00286295" w:rsidRDefault="00286295" w:rsidP="002E0E6D"/>
    <w:p w14:paraId="2A4DACD3" w14:textId="77777777" w:rsidR="00DF16B6" w:rsidRPr="002E0E6D" w:rsidRDefault="00DF16B6" w:rsidP="002E0E6D"/>
    <w:p w14:paraId="2C5257E7" w14:textId="77777777" w:rsidR="00B21C2A" w:rsidRPr="00B21C2A" w:rsidRDefault="00B21C2A" w:rsidP="00227310"/>
    <w:p w14:paraId="6B1A1BA7" w14:textId="4DC722BE" w:rsidR="00227310" w:rsidRDefault="00227310" w:rsidP="00C36272">
      <w:pPr>
        <w:pStyle w:val="2"/>
      </w:pPr>
      <w:r>
        <w:rPr>
          <w:rFonts w:hint="eastAsia"/>
        </w:rPr>
        <w:lastRenderedPageBreak/>
        <w:t>数据库操作</w:t>
      </w:r>
    </w:p>
    <w:p w14:paraId="6B8CB64D" w14:textId="0040E1DE" w:rsidR="00227310" w:rsidRDefault="00227310" w:rsidP="00C36272">
      <w:pPr>
        <w:pStyle w:val="3"/>
      </w:pPr>
      <w:r>
        <w:rPr>
          <w:rFonts w:hint="eastAsia"/>
        </w:rPr>
        <w:t>创建数据库</w:t>
      </w:r>
    </w:p>
    <w:p w14:paraId="224B3878" w14:textId="287FBFA5" w:rsidR="00F464AD" w:rsidRDefault="00F464AD" w:rsidP="00227310">
      <w:r>
        <w:rPr>
          <w:rFonts w:hint="eastAsia"/>
        </w:rPr>
        <w:t>比如</w:t>
      </w:r>
      <w:r w:rsidRPr="00F464AD">
        <w:rPr>
          <w:rFonts w:hint="eastAsia"/>
        </w:rPr>
        <w:t>创建名为</w:t>
      </w:r>
      <w:r w:rsidRPr="00F464AD">
        <w:rPr>
          <w:rFonts w:hint="eastAsia"/>
        </w:rPr>
        <w:t xml:space="preserve"> laravel </w:t>
      </w:r>
      <w:r w:rsidRPr="00F464AD">
        <w:rPr>
          <w:rFonts w:hint="eastAsia"/>
        </w:rPr>
        <w:t>的数据库</w:t>
      </w:r>
      <w:r>
        <w:rPr>
          <w:rFonts w:hint="eastAsia"/>
        </w:rPr>
        <w:t>：</w:t>
      </w:r>
    </w:p>
    <w:p w14:paraId="47E7ECAA" w14:textId="234A607F" w:rsidR="00431881" w:rsidRDefault="00431881" w:rsidP="00431881">
      <w:pPr>
        <w:jc w:val="center"/>
      </w:pPr>
      <w:r>
        <w:rPr>
          <w:noProof/>
        </w:rPr>
        <w:drawing>
          <wp:inline distT="0" distB="0" distL="0" distR="0" wp14:anchorId="163A29FE" wp14:editId="5069B20A">
            <wp:extent cx="4105275" cy="36099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5275" cy="3609975"/>
                    </a:xfrm>
                    <a:prstGeom prst="rect">
                      <a:avLst/>
                    </a:prstGeom>
                  </pic:spPr>
                </pic:pic>
              </a:graphicData>
            </a:graphic>
          </wp:inline>
        </w:drawing>
      </w:r>
    </w:p>
    <w:p w14:paraId="7764BC32" w14:textId="02D87BA6" w:rsidR="00431881" w:rsidRDefault="00431881" w:rsidP="00431881">
      <w:r>
        <w:rPr>
          <w:rFonts w:hint="eastAsia"/>
        </w:rPr>
        <w:t>一定要选择</w:t>
      </w:r>
      <w:r>
        <w:rPr>
          <w:rFonts w:hint="eastAsia"/>
        </w:rPr>
        <w:t>utf8mb4</w:t>
      </w:r>
      <w:r>
        <w:rPr>
          <w:rFonts w:hint="eastAsia"/>
        </w:rPr>
        <w:t>编码。</w:t>
      </w:r>
    </w:p>
    <w:p w14:paraId="460C3E36" w14:textId="254CF408" w:rsidR="00431881" w:rsidRDefault="00431881" w:rsidP="00431881"/>
    <w:p w14:paraId="143A9121" w14:textId="77777777" w:rsidR="00B84E5C" w:rsidRPr="00227310" w:rsidRDefault="00B84E5C" w:rsidP="00431881"/>
    <w:p w14:paraId="00D76C22" w14:textId="1CEEEDE3" w:rsidR="006C6B7F" w:rsidRDefault="001721F1" w:rsidP="00C36272">
      <w:pPr>
        <w:pStyle w:val="3"/>
      </w:pPr>
      <w:r>
        <w:rPr>
          <w:rFonts w:hint="eastAsia"/>
        </w:rPr>
        <w:t>配置数据库</w:t>
      </w:r>
    </w:p>
    <w:p w14:paraId="1536A78E" w14:textId="081038AE" w:rsidR="001721F1" w:rsidRDefault="00227310" w:rsidP="001721F1">
      <w:r>
        <w:rPr>
          <w:rFonts w:hint="eastAsia"/>
        </w:rPr>
        <w:t>我们以</w:t>
      </w:r>
      <w:r>
        <w:rPr>
          <w:rFonts w:hint="eastAsia"/>
        </w:rPr>
        <w:t>MySQL</w:t>
      </w:r>
      <w:r>
        <w:rPr>
          <w:rFonts w:hint="eastAsia"/>
        </w:rPr>
        <w:t>数据库配置为例子，</w:t>
      </w:r>
      <w:r w:rsidR="00F54F75" w:rsidRPr="00F54F75">
        <w:rPr>
          <w:rFonts w:hint="eastAsia"/>
        </w:rPr>
        <w:t>编辑</w:t>
      </w:r>
      <w:r w:rsidR="00F54F75" w:rsidRPr="00F54F75">
        <w:rPr>
          <w:rFonts w:hint="eastAsia"/>
        </w:rPr>
        <w:t xml:space="preserve"> .env </w:t>
      </w:r>
      <w:r w:rsidR="00F54F75" w:rsidRPr="00F54F75">
        <w:rPr>
          <w:rFonts w:hint="eastAsia"/>
        </w:rPr>
        <w:t>文件，配置</w:t>
      </w:r>
      <w:r w:rsidR="00F54F75" w:rsidRPr="00F54F75">
        <w:rPr>
          <w:rFonts w:hint="eastAsia"/>
        </w:rPr>
        <w:t xml:space="preserve"> MySQL </w:t>
      </w:r>
      <w:r w:rsidR="00F54F75" w:rsidRPr="00F54F75">
        <w:rPr>
          <w:rFonts w:hint="eastAsia"/>
        </w:rPr>
        <w:t>如下：</w:t>
      </w:r>
    </w:p>
    <w:tbl>
      <w:tblPr>
        <w:tblStyle w:val="a6"/>
        <w:tblW w:w="0" w:type="auto"/>
        <w:tblLook w:val="04A0" w:firstRow="1" w:lastRow="0" w:firstColumn="1" w:lastColumn="0" w:noHBand="0" w:noVBand="1"/>
      </w:tblPr>
      <w:tblGrid>
        <w:gridCol w:w="8296"/>
      </w:tblGrid>
      <w:tr w:rsidR="00F54F75" w14:paraId="7A72B2A8" w14:textId="77777777" w:rsidTr="00F54F75">
        <w:tc>
          <w:tcPr>
            <w:tcW w:w="8296" w:type="dxa"/>
          </w:tcPr>
          <w:p w14:paraId="499422F6" w14:textId="77777777" w:rsidR="00F54F75" w:rsidRDefault="00F54F75" w:rsidP="00F54F75">
            <w:r>
              <w:t>DB_CONNECTION=mysql</w:t>
            </w:r>
          </w:p>
          <w:p w14:paraId="530E0AFC" w14:textId="77777777" w:rsidR="00F54F75" w:rsidRDefault="00F54F75" w:rsidP="00F54F75">
            <w:r>
              <w:t>DB_HOST=127.0.0.1</w:t>
            </w:r>
          </w:p>
          <w:p w14:paraId="5CC85AA9" w14:textId="77777777" w:rsidR="00F54F75" w:rsidRDefault="00F54F75" w:rsidP="00F54F75">
            <w:r>
              <w:t>DB_PORT=3306</w:t>
            </w:r>
          </w:p>
          <w:p w14:paraId="0D4ADB91" w14:textId="77777777" w:rsidR="00F54F75" w:rsidRDefault="00F54F75" w:rsidP="00F54F75">
            <w:r>
              <w:t>DB_DATABASE=laravel</w:t>
            </w:r>
          </w:p>
          <w:p w14:paraId="0BD5F8CF" w14:textId="77777777" w:rsidR="00F54F75" w:rsidRDefault="00F54F75" w:rsidP="00F54F75">
            <w:r>
              <w:t>DB_USERNAME=root</w:t>
            </w:r>
          </w:p>
          <w:p w14:paraId="4702A26E" w14:textId="77777777" w:rsidR="00F54F75" w:rsidRDefault="00F54F75" w:rsidP="00F54F75">
            <w:r>
              <w:t>DB_PASSWORD=root</w:t>
            </w:r>
          </w:p>
          <w:p w14:paraId="6BDF8EB5" w14:textId="6E710C39" w:rsidR="00DF3FAE" w:rsidRDefault="00DF3FAE" w:rsidP="00F54F75">
            <w:r w:rsidRPr="00DF3FAE">
              <w:t>DB_CHARSET = utf8mb4</w:t>
            </w:r>
          </w:p>
        </w:tc>
      </w:tr>
    </w:tbl>
    <w:p w14:paraId="2F4E6A73" w14:textId="60FC579B" w:rsidR="00F54F75" w:rsidRDefault="00F54F75" w:rsidP="001721F1"/>
    <w:p w14:paraId="4BB9B01F" w14:textId="77777777" w:rsidR="00B84E5C" w:rsidRDefault="00B84E5C" w:rsidP="001721F1"/>
    <w:p w14:paraId="0432B5CE" w14:textId="1A8B1950" w:rsidR="00837DDA" w:rsidRDefault="00837DDA" w:rsidP="00C36272">
      <w:pPr>
        <w:pStyle w:val="3"/>
      </w:pPr>
      <w:r>
        <w:rPr>
          <w:rFonts w:hint="eastAsia"/>
        </w:rPr>
        <w:t>创建表结构</w:t>
      </w:r>
    </w:p>
    <w:p w14:paraId="6556D74B" w14:textId="6622D4F2" w:rsidR="00837DDA" w:rsidRDefault="000714D2" w:rsidP="00837DDA">
      <w:r>
        <w:rPr>
          <w:rFonts w:hint="eastAsia"/>
        </w:rPr>
        <w:t>1</w:t>
      </w:r>
      <w:r>
        <w:t xml:space="preserve"> </w:t>
      </w:r>
      <w:r w:rsidRPr="000714D2">
        <w:rPr>
          <w:rFonts w:hint="eastAsia"/>
        </w:rPr>
        <w:t>创建表结构的迁移文件</w:t>
      </w:r>
    </w:p>
    <w:tbl>
      <w:tblPr>
        <w:tblStyle w:val="a6"/>
        <w:tblW w:w="0" w:type="auto"/>
        <w:tblLook w:val="04A0" w:firstRow="1" w:lastRow="0" w:firstColumn="1" w:lastColumn="0" w:noHBand="0" w:noVBand="1"/>
      </w:tblPr>
      <w:tblGrid>
        <w:gridCol w:w="8296"/>
      </w:tblGrid>
      <w:tr w:rsidR="000714D2" w14:paraId="5E4FCF43" w14:textId="77777777" w:rsidTr="000714D2">
        <w:tc>
          <w:tcPr>
            <w:tcW w:w="8296" w:type="dxa"/>
          </w:tcPr>
          <w:p w14:paraId="5D74A0F5" w14:textId="41CBAE30" w:rsidR="000714D2" w:rsidRDefault="000714D2" w:rsidP="00837DDA">
            <w:r w:rsidRPr="000714D2">
              <w:lastRenderedPageBreak/>
              <w:t>php artisan make:migration create_users_table</w:t>
            </w:r>
          </w:p>
        </w:tc>
      </w:tr>
    </w:tbl>
    <w:p w14:paraId="71769686" w14:textId="04B2DB05" w:rsidR="000714D2" w:rsidRDefault="000714D2" w:rsidP="000714D2">
      <w:r>
        <w:rPr>
          <w:rFonts w:hint="eastAsia"/>
        </w:rPr>
        <w:t>新的迁移位于</w:t>
      </w:r>
      <w:r>
        <w:rPr>
          <w:rFonts w:hint="eastAsia"/>
        </w:rPr>
        <w:t>database/migrations</w:t>
      </w:r>
      <w:r>
        <w:rPr>
          <w:rFonts w:hint="eastAsia"/>
        </w:rPr>
        <w:t>目录下，每个迁移文件名都包含</w:t>
      </w:r>
      <w:r w:rsidRPr="000714D2">
        <w:rPr>
          <w:rFonts w:hint="eastAsia"/>
          <w:b/>
          <w:bCs/>
        </w:rPr>
        <w:t>时间戳</w:t>
      </w:r>
      <w:r>
        <w:rPr>
          <w:rFonts w:hint="eastAsia"/>
        </w:rPr>
        <w:t>从而允许</w:t>
      </w:r>
      <w:r>
        <w:rPr>
          <w:rFonts w:hint="eastAsia"/>
        </w:rPr>
        <w:t xml:space="preserve"> Laravel </w:t>
      </w:r>
      <w:r>
        <w:rPr>
          <w:rFonts w:hint="eastAsia"/>
        </w:rPr>
        <w:t>判断其顺序。</w:t>
      </w:r>
    </w:p>
    <w:p w14:paraId="67AC4BD2" w14:textId="5C8910AD" w:rsidR="000714D2" w:rsidRDefault="000714D2" w:rsidP="000714D2">
      <w:r w:rsidRPr="000714D2">
        <w:rPr>
          <w:rFonts w:hint="eastAsia"/>
          <w:b/>
          <w:bCs/>
        </w:rPr>
        <w:t>-table</w:t>
      </w:r>
      <w:r>
        <w:rPr>
          <w:rFonts w:hint="eastAsia"/>
        </w:rPr>
        <w:t>和</w:t>
      </w:r>
      <w:r w:rsidRPr="000714D2">
        <w:rPr>
          <w:rFonts w:hint="eastAsia"/>
          <w:b/>
          <w:bCs/>
        </w:rPr>
        <w:t>-create</w:t>
      </w:r>
      <w:r>
        <w:rPr>
          <w:rFonts w:hint="eastAsia"/>
        </w:rPr>
        <w:t>选项可以用于指定表名以及该迁移是否要创建一个新的数据表。</w:t>
      </w:r>
    </w:p>
    <w:p w14:paraId="615035AF" w14:textId="1151B017" w:rsidR="000714D2" w:rsidRDefault="000714D2" w:rsidP="000714D2">
      <w:r>
        <w:rPr>
          <w:rFonts w:hint="eastAsia"/>
        </w:rPr>
        <w:t>这些选项只需要简单放在上述迁移命令后面并指定表名：</w:t>
      </w:r>
    </w:p>
    <w:tbl>
      <w:tblPr>
        <w:tblStyle w:val="a6"/>
        <w:tblW w:w="0" w:type="auto"/>
        <w:tblLook w:val="04A0" w:firstRow="1" w:lastRow="0" w:firstColumn="1" w:lastColumn="0" w:noHBand="0" w:noVBand="1"/>
      </w:tblPr>
      <w:tblGrid>
        <w:gridCol w:w="8296"/>
      </w:tblGrid>
      <w:tr w:rsidR="000714D2" w14:paraId="1FB35694" w14:textId="77777777" w:rsidTr="000714D2">
        <w:tc>
          <w:tcPr>
            <w:tcW w:w="8296" w:type="dxa"/>
          </w:tcPr>
          <w:p w14:paraId="4D2E994A" w14:textId="77777777" w:rsidR="000714D2" w:rsidRDefault="000714D2" w:rsidP="000714D2">
            <w:r>
              <w:t>php artisan make:migration create_users_table –create=users</w:t>
            </w:r>
          </w:p>
          <w:p w14:paraId="60E3D6C6" w14:textId="0FBB81C1" w:rsidR="000714D2" w:rsidRDefault="000714D2" w:rsidP="000714D2">
            <w:r>
              <w:t>php artisan make:migration add_votes_to_users_table –table=users</w:t>
            </w:r>
          </w:p>
        </w:tc>
      </w:tr>
    </w:tbl>
    <w:p w14:paraId="05DD23C6" w14:textId="73745C6B" w:rsidR="000714D2" w:rsidRDefault="000714D2" w:rsidP="000714D2">
      <w:r w:rsidRPr="000714D2">
        <w:rPr>
          <w:rFonts w:hint="eastAsia"/>
        </w:rPr>
        <w:t>如果你想要指定生成迁移的自定义输出路径，在执行</w:t>
      </w:r>
      <w:r w:rsidRPr="000714D2">
        <w:rPr>
          <w:rFonts w:hint="eastAsia"/>
        </w:rPr>
        <w:t xml:space="preserve"> make:migration </w:t>
      </w:r>
      <w:r w:rsidRPr="000714D2">
        <w:rPr>
          <w:rFonts w:hint="eastAsia"/>
        </w:rPr>
        <w:t>命令时可以使用</w:t>
      </w:r>
      <w:r w:rsidRPr="000714D2">
        <w:rPr>
          <w:rFonts w:hint="eastAsia"/>
          <w:b/>
          <w:bCs/>
        </w:rPr>
        <w:t>-path</w:t>
      </w:r>
      <w:r w:rsidRPr="000714D2">
        <w:rPr>
          <w:rFonts w:hint="eastAsia"/>
        </w:rPr>
        <w:t>选项，提供的路径应该是相对于应用根目录的。</w:t>
      </w:r>
    </w:p>
    <w:p w14:paraId="21F29051" w14:textId="35D713C0" w:rsidR="00837DDA" w:rsidRDefault="00837DDA" w:rsidP="00837DDA"/>
    <w:p w14:paraId="171D8D1C" w14:textId="30B4CCD4" w:rsidR="0039146C" w:rsidRDefault="0039146C" w:rsidP="00837DDA">
      <w:r>
        <w:rPr>
          <w:rFonts w:hint="eastAsia"/>
        </w:rPr>
        <w:t>2</w:t>
      </w:r>
      <w:r>
        <w:t xml:space="preserve"> </w:t>
      </w:r>
      <w:r w:rsidRPr="0039146C">
        <w:rPr>
          <w:rFonts w:hint="eastAsia"/>
        </w:rPr>
        <w:t>在迁移文件里面定义相关字段</w:t>
      </w:r>
    </w:p>
    <w:p w14:paraId="695D1224" w14:textId="5657C3FE" w:rsidR="00A64E00" w:rsidRDefault="00A64E00" w:rsidP="00A64E00">
      <w:r>
        <w:rPr>
          <w:rFonts w:hint="eastAsia"/>
        </w:rPr>
        <w:t>迁移类包含了两个方法：</w:t>
      </w:r>
      <w:r>
        <w:rPr>
          <w:rFonts w:hint="eastAsia"/>
        </w:rPr>
        <w:t xml:space="preserve">up </w:t>
      </w:r>
      <w:r>
        <w:rPr>
          <w:rFonts w:hint="eastAsia"/>
        </w:rPr>
        <w:t>和</w:t>
      </w:r>
      <w:r>
        <w:rPr>
          <w:rFonts w:hint="eastAsia"/>
        </w:rPr>
        <w:t xml:space="preserve"> down</w:t>
      </w:r>
      <w:r>
        <w:rPr>
          <w:rFonts w:hint="eastAsia"/>
        </w:rPr>
        <w:t>。</w:t>
      </w:r>
    </w:p>
    <w:p w14:paraId="07920C51" w14:textId="0006C311" w:rsidR="00A64E00" w:rsidRDefault="00A64E00" w:rsidP="00A64E00">
      <w:r>
        <w:rPr>
          <w:rFonts w:hint="eastAsia"/>
        </w:rPr>
        <w:t xml:space="preserve">up </w:t>
      </w:r>
      <w:r>
        <w:rPr>
          <w:rFonts w:hint="eastAsia"/>
        </w:rPr>
        <w:t>方法用于新增表，列或者索引到数据库，而</w:t>
      </w:r>
      <w:r>
        <w:rPr>
          <w:rFonts w:hint="eastAsia"/>
        </w:rPr>
        <w:t xml:space="preserve"> down </w:t>
      </w:r>
      <w:r>
        <w:rPr>
          <w:rFonts w:hint="eastAsia"/>
        </w:rPr>
        <w:t>方法就是</w:t>
      </w:r>
      <w:r>
        <w:rPr>
          <w:rFonts w:hint="eastAsia"/>
        </w:rPr>
        <w:t xml:space="preserve"> up </w:t>
      </w:r>
      <w:r>
        <w:rPr>
          <w:rFonts w:hint="eastAsia"/>
        </w:rPr>
        <w:t>方法的反操作，和</w:t>
      </w:r>
      <w:r>
        <w:rPr>
          <w:rFonts w:hint="eastAsia"/>
        </w:rPr>
        <w:t xml:space="preserve"> up </w:t>
      </w:r>
      <w:r>
        <w:rPr>
          <w:rFonts w:hint="eastAsia"/>
        </w:rPr>
        <w:t>里的操作相反。</w:t>
      </w:r>
    </w:p>
    <w:p w14:paraId="5E43B9C6" w14:textId="1E7603D9" w:rsidR="00A64E00" w:rsidRDefault="00A64E00" w:rsidP="00A64E00">
      <w:r>
        <w:rPr>
          <w:rFonts w:hint="eastAsia"/>
        </w:rPr>
        <w:t>在这两个方法中你都要用到</w:t>
      </w:r>
      <w:r>
        <w:rPr>
          <w:rFonts w:hint="eastAsia"/>
        </w:rPr>
        <w:t xml:space="preserve"> Laravel </w:t>
      </w:r>
      <w:r>
        <w:rPr>
          <w:rFonts w:hint="eastAsia"/>
        </w:rPr>
        <w:t>的</w:t>
      </w:r>
      <w:r>
        <w:rPr>
          <w:rFonts w:hint="eastAsia"/>
        </w:rPr>
        <w:t xml:space="preserve"> schema </w:t>
      </w:r>
      <w:r>
        <w:rPr>
          <w:rFonts w:hint="eastAsia"/>
        </w:rPr>
        <w:t>构建器来创建和修改表，要了解更多</w:t>
      </w:r>
      <w:r>
        <w:rPr>
          <w:rFonts w:hint="eastAsia"/>
        </w:rPr>
        <w:t xml:space="preserve"> Schema </w:t>
      </w:r>
      <w:r>
        <w:rPr>
          <w:rFonts w:hint="eastAsia"/>
        </w:rPr>
        <w:t>构建器提供的方法，参考其文档。</w:t>
      </w:r>
    </w:p>
    <w:p w14:paraId="2322ADE5" w14:textId="307E56CE" w:rsidR="0039146C" w:rsidRDefault="00A64E00" w:rsidP="00A64E00">
      <w:r>
        <w:rPr>
          <w:rFonts w:hint="eastAsia"/>
        </w:rPr>
        <w:t>下面让我们先看看创建</w:t>
      </w:r>
      <w:r>
        <w:rPr>
          <w:rFonts w:hint="eastAsia"/>
        </w:rPr>
        <w:t xml:space="preserve"> flights </w:t>
      </w:r>
      <w:r>
        <w:rPr>
          <w:rFonts w:hint="eastAsia"/>
        </w:rPr>
        <w:t>表的简单示例：</w:t>
      </w:r>
    </w:p>
    <w:tbl>
      <w:tblPr>
        <w:tblStyle w:val="a6"/>
        <w:tblW w:w="0" w:type="auto"/>
        <w:tblLook w:val="04A0" w:firstRow="1" w:lastRow="0" w:firstColumn="1" w:lastColumn="0" w:noHBand="0" w:noVBand="1"/>
      </w:tblPr>
      <w:tblGrid>
        <w:gridCol w:w="8296"/>
      </w:tblGrid>
      <w:tr w:rsidR="00B8476B" w14:paraId="6D72B8D8" w14:textId="77777777" w:rsidTr="00B8476B">
        <w:tc>
          <w:tcPr>
            <w:tcW w:w="8296" w:type="dxa"/>
          </w:tcPr>
          <w:p w14:paraId="4B90DEE6" w14:textId="77777777" w:rsidR="00B8476B" w:rsidRDefault="00B8476B" w:rsidP="00B8476B">
            <w:r>
              <w:t>&lt;?php</w:t>
            </w:r>
          </w:p>
          <w:p w14:paraId="0FC3F4A0" w14:textId="77777777" w:rsidR="00B8476B" w:rsidRDefault="00B8476B" w:rsidP="00B8476B"/>
          <w:p w14:paraId="6B8C5425" w14:textId="77777777" w:rsidR="00B8476B" w:rsidRDefault="00B8476B" w:rsidP="00B8476B">
            <w:r>
              <w:t>use Illuminate\Database\Schema\Blueprint;</w:t>
            </w:r>
          </w:p>
          <w:p w14:paraId="01850E39" w14:textId="77777777" w:rsidR="00B8476B" w:rsidRDefault="00B8476B" w:rsidP="00B8476B">
            <w:r>
              <w:t>use Illuminate\Database\Migrations\Migration;</w:t>
            </w:r>
          </w:p>
          <w:p w14:paraId="687F6111" w14:textId="77777777" w:rsidR="00B8476B" w:rsidRDefault="00B8476B" w:rsidP="00B8476B"/>
          <w:p w14:paraId="79BBCA80" w14:textId="77777777" w:rsidR="00B8476B" w:rsidRDefault="00B8476B" w:rsidP="00B8476B">
            <w:r>
              <w:t>class CreateFlightsTable extends Migration{</w:t>
            </w:r>
          </w:p>
          <w:p w14:paraId="3454896F" w14:textId="77777777" w:rsidR="00B8476B" w:rsidRDefault="00B8476B" w:rsidP="00B8476B">
            <w:r>
              <w:t xml:space="preserve">     /**</w:t>
            </w:r>
          </w:p>
          <w:p w14:paraId="2A2947C2" w14:textId="77777777" w:rsidR="00B8476B" w:rsidRDefault="00B8476B" w:rsidP="00B8476B">
            <w:r>
              <w:rPr>
                <w:rFonts w:hint="eastAsia"/>
              </w:rPr>
              <w:t xml:space="preserve">      * </w:t>
            </w:r>
            <w:r>
              <w:rPr>
                <w:rFonts w:hint="eastAsia"/>
              </w:rPr>
              <w:t>运行迁移</w:t>
            </w:r>
          </w:p>
          <w:p w14:paraId="0CB2AE8D" w14:textId="77777777" w:rsidR="00B8476B" w:rsidRDefault="00B8476B" w:rsidP="00B8476B">
            <w:r>
              <w:t xml:space="preserve">      *</w:t>
            </w:r>
          </w:p>
          <w:p w14:paraId="3DDF1F3B" w14:textId="77777777" w:rsidR="00B8476B" w:rsidRDefault="00B8476B" w:rsidP="00B8476B">
            <w:r>
              <w:t xml:space="preserve">      * @return void</w:t>
            </w:r>
          </w:p>
          <w:p w14:paraId="33BDE344" w14:textId="77777777" w:rsidR="00B8476B" w:rsidRDefault="00B8476B" w:rsidP="00B8476B">
            <w:r>
              <w:t xml:space="preserve">      */</w:t>
            </w:r>
          </w:p>
          <w:p w14:paraId="16C47076" w14:textId="77777777" w:rsidR="00B8476B" w:rsidRDefault="00B8476B" w:rsidP="00B8476B">
            <w:r>
              <w:t xml:space="preserve">     public function up()</w:t>
            </w:r>
          </w:p>
          <w:p w14:paraId="091B20A8" w14:textId="77777777" w:rsidR="00B8476B" w:rsidRDefault="00B8476B" w:rsidP="00B8476B">
            <w:r>
              <w:t xml:space="preserve">     {</w:t>
            </w:r>
          </w:p>
          <w:p w14:paraId="70C092F0" w14:textId="77777777" w:rsidR="00B8476B" w:rsidRDefault="00B8476B" w:rsidP="00B8476B">
            <w:r>
              <w:t xml:space="preserve">      Schema::create('flights', function (Blueprint $table) {</w:t>
            </w:r>
          </w:p>
          <w:p w14:paraId="26D1ED16" w14:textId="77777777" w:rsidR="00B8476B" w:rsidRDefault="00B8476B" w:rsidP="00B8476B">
            <w:r>
              <w:t xml:space="preserve">       $table-&gt;increments('id');</w:t>
            </w:r>
          </w:p>
          <w:p w14:paraId="5E812E0C" w14:textId="77777777" w:rsidR="00B8476B" w:rsidRDefault="00B8476B" w:rsidP="00B8476B">
            <w:r>
              <w:t xml:space="preserve">       $table-&gt;string('name');</w:t>
            </w:r>
          </w:p>
          <w:p w14:paraId="1CD06006" w14:textId="77777777" w:rsidR="00B8476B" w:rsidRDefault="00B8476B" w:rsidP="00B8476B">
            <w:r>
              <w:t xml:space="preserve">       $table-&gt;string('airline');</w:t>
            </w:r>
          </w:p>
          <w:p w14:paraId="01007B9C" w14:textId="77777777" w:rsidR="00B8476B" w:rsidRDefault="00B8476B" w:rsidP="00B8476B">
            <w:r>
              <w:t xml:space="preserve">       $table-&gt;timestamps();</w:t>
            </w:r>
          </w:p>
          <w:p w14:paraId="0A92B058" w14:textId="77777777" w:rsidR="00B8476B" w:rsidRDefault="00B8476B" w:rsidP="00B8476B">
            <w:r>
              <w:t xml:space="preserve">      });</w:t>
            </w:r>
          </w:p>
          <w:p w14:paraId="3883DAF0" w14:textId="77777777" w:rsidR="00B8476B" w:rsidRDefault="00B8476B" w:rsidP="00B8476B">
            <w:r>
              <w:t xml:space="preserve">     }</w:t>
            </w:r>
          </w:p>
          <w:p w14:paraId="35730CA8" w14:textId="77777777" w:rsidR="00B8476B" w:rsidRDefault="00B8476B" w:rsidP="00B8476B"/>
          <w:p w14:paraId="19B95490" w14:textId="77777777" w:rsidR="00B8476B" w:rsidRDefault="00B8476B" w:rsidP="00B8476B">
            <w:r>
              <w:t xml:space="preserve">      /**</w:t>
            </w:r>
          </w:p>
          <w:p w14:paraId="75EDCF62" w14:textId="77777777" w:rsidR="00B8476B" w:rsidRDefault="00B8476B" w:rsidP="00B8476B">
            <w:r>
              <w:rPr>
                <w:rFonts w:hint="eastAsia"/>
              </w:rPr>
              <w:t xml:space="preserve">      * </w:t>
            </w:r>
            <w:r>
              <w:rPr>
                <w:rFonts w:hint="eastAsia"/>
              </w:rPr>
              <w:t>撤销迁移</w:t>
            </w:r>
          </w:p>
          <w:p w14:paraId="3F39CFD9" w14:textId="77777777" w:rsidR="00B8476B" w:rsidRDefault="00B8476B" w:rsidP="00B8476B">
            <w:r>
              <w:t xml:space="preserve">      *</w:t>
            </w:r>
          </w:p>
          <w:p w14:paraId="27E78B61" w14:textId="77777777" w:rsidR="00B8476B" w:rsidRDefault="00B8476B" w:rsidP="00B8476B">
            <w:r>
              <w:t xml:space="preserve">      * @return void</w:t>
            </w:r>
          </w:p>
          <w:p w14:paraId="78DAD004" w14:textId="77777777" w:rsidR="00B8476B" w:rsidRDefault="00B8476B" w:rsidP="00B8476B">
            <w:r>
              <w:t xml:space="preserve">      */</w:t>
            </w:r>
          </w:p>
          <w:p w14:paraId="7D6B2A1A" w14:textId="77777777" w:rsidR="00B8476B" w:rsidRDefault="00B8476B" w:rsidP="00B8476B">
            <w:r>
              <w:t xml:space="preserve">     public function down()</w:t>
            </w:r>
          </w:p>
          <w:p w14:paraId="133B2301" w14:textId="77777777" w:rsidR="00B8476B" w:rsidRDefault="00B8476B" w:rsidP="00B8476B">
            <w:r>
              <w:lastRenderedPageBreak/>
              <w:t xml:space="preserve">     {</w:t>
            </w:r>
          </w:p>
          <w:p w14:paraId="5EBAA511" w14:textId="77777777" w:rsidR="00B8476B" w:rsidRDefault="00B8476B" w:rsidP="00B8476B">
            <w:r>
              <w:t xml:space="preserve">      Schema::drop('flights');</w:t>
            </w:r>
          </w:p>
          <w:p w14:paraId="395B76DC" w14:textId="77777777" w:rsidR="00B8476B" w:rsidRDefault="00B8476B" w:rsidP="00B8476B">
            <w:r>
              <w:t xml:space="preserve">     }</w:t>
            </w:r>
          </w:p>
          <w:p w14:paraId="04EBAF2A" w14:textId="77777777" w:rsidR="00B8476B" w:rsidRDefault="00B8476B" w:rsidP="00B8476B"/>
          <w:p w14:paraId="60AB9E8B" w14:textId="77777777" w:rsidR="00B8476B" w:rsidRDefault="00B8476B" w:rsidP="00B8476B">
            <w:r>
              <w:t xml:space="preserve">    if (Schema::hasTable('users')) {</w:t>
            </w:r>
          </w:p>
          <w:p w14:paraId="32EE34DB" w14:textId="77777777" w:rsidR="00B8476B" w:rsidRDefault="00B8476B" w:rsidP="00B8476B">
            <w:r>
              <w:rPr>
                <w:rFonts w:hint="eastAsia"/>
              </w:rPr>
              <w:t xml:space="preserve">      // </w:t>
            </w:r>
            <w:r>
              <w:rPr>
                <w:rFonts w:hint="eastAsia"/>
              </w:rPr>
              <w:t>检测表是否存在</w:t>
            </w:r>
          </w:p>
          <w:p w14:paraId="776E80C9" w14:textId="77777777" w:rsidR="00B8476B" w:rsidRDefault="00B8476B" w:rsidP="00B8476B">
            <w:r>
              <w:t xml:space="preserve">    }</w:t>
            </w:r>
          </w:p>
          <w:p w14:paraId="654F86F1" w14:textId="77777777" w:rsidR="00B8476B" w:rsidRDefault="00B8476B" w:rsidP="00B8476B"/>
          <w:p w14:paraId="36F8C95B" w14:textId="77777777" w:rsidR="00B8476B" w:rsidRDefault="00B8476B" w:rsidP="00B8476B">
            <w:r>
              <w:t xml:space="preserve">    if (Schema::hasColumn('users', 'email')) {</w:t>
            </w:r>
          </w:p>
          <w:p w14:paraId="015180ED" w14:textId="77777777" w:rsidR="00B8476B" w:rsidRDefault="00B8476B" w:rsidP="00B8476B">
            <w:r>
              <w:rPr>
                <w:rFonts w:hint="eastAsia"/>
              </w:rPr>
              <w:t xml:space="preserve">      // </w:t>
            </w:r>
            <w:r>
              <w:rPr>
                <w:rFonts w:hint="eastAsia"/>
              </w:rPr>
              <w:t>检测列是否存在</w:t>
            </w:r>
          </w:p>
          <w:p w14:paraId="2ECBC7E9" w14:textId="77777777" w:rsidR="00B8476B" w:rsidRDefault="00B8476B" w:rsidP="00B8476B">
            <w:r>
              <w:t xml:space="preserve">    }</w:t>
            </w:r>
          </w:p>
          <w:p w14:paraId="6E59287A" w14:textId="5AC0F7E2" w:rsidR="00B8476B" w:rsidRDefault="00B8476B" w:rsidP="00B8476B">
            <w:r>
              <w:t>}</w:t>
            </w:r>
          </w:p>
        </w:tc>
      </w:tr>
    </w:tbl>
    <w:p w14:paraId="79D4DC12" w14:textId="2E3CDA16" w:rsidR="00A64E00" w:rsidRDefault="00A64E00" w:rsidP="00A64E00"/>
    <w:p w14:paraId="6F87501C" w14:textId="6AE25901" w:rsidR="00B8476B" w:rsidRDefault="00B8476B" w:rsidP="00A64E00">
      <w:r>
        <w:rPr>
          <w:rFonts w:hint="eastAsia"/>
        </w:rPr>
        <w:t>3</w:t>
      </w:r>
      <w:r>
        <w:t xml:space="preserve"> </w:t>
      </w:r>
      <w:r w:rsidRPr="00B8476B">
        <w:rPr>
          <w:rFonts w:hint="eastAsia"/>
        </w:rPr>
        <w:t>执行迁移文件创建表结构</w:t>
      </w:r>
    </w:p>
    <w:tbl>
      <w:tblPr>
        <w:tblStyle w:val="a6"/>
        <w:tblW w:w="0" w:type="auto"/>
        <w:tblLook w:val="04A0" w:firstRow="1" w:lastRow="0" w:firstColumn="1" w:lastColumn="0" w:noHBand="0" w:noVBand="1"/>
      </w:tblPr>
      <w:tblGrid>
        <w:gridCol w:w="8296"/>
      </w:tblGrid>
      <w:tr w:rsidR="00B8476B" w14:paraId="63C57153" w14:textId="77777777" w:rsidTr="00B8476B">
        <w:tc>
          <w:tcPr>
            <w:tcW w:w="8296" w:type="dxa"/>
          </w:tcPr>
          <w:p w14:paraId="799BA993" w14:textId="5CB5C103" w:rsidR="00B8476B" w:rsidRDefault="00B8476B" w:rsidP="00A64E00">
            <w:r w:rsidRPr="00B8476B">
              <w:t>php artisan migrate</w:t>
            </w:r>
          </w:p>
        </w:tc>
      </w:tr>
    </w:tbl>
    <w:p w14:paraId="087D78CC" w14:textId="392F4A68" w:rsidR="00B8476B" w:rsidRDefault="00B8476B" w:rsidP="00A64E00">
      <w:r w:rsidRPr="00B8476B">
        <w:rPr>
          <w:rFonts w:hint="eastAsia"/>
        </w:rPr>
        <w:t>强制运行迁移文件：</w:t>
      </w:r>
    </w:p>
    <w:tbl>
      <w:tblPr>
        <w:tblStyle w:val="a6"/>
        <w:tblW w:w="0" w:type="auto"/>
        <w:tblLook w:val="04A0" w:firstRow="1" w:lastRow="0" w:firstColumn="1" w:lastColumn="0" w:noHBand="0" w:noVBand="1"/>
      </w:tblPr>
      <w:tblGrid>
        <w:gridCol w:w="8296"/>
      </w:tblGrid>
      <w:tr w:rsidR="00B8476B" w14:paraId="76052E8B" w14:textId="77777777" w:rsidTr="00B8476B">
        <w:tc>
          <w:tcPr>
            <w:tcW w:w="8296" w:type="dxa"/>
          </w:tcPr>
          <w:p w14:paraId="1E59CC74" w14:textId="029A8B71" w:rsidR="00B8476B" w:rsidRDefault="00B8476B" w:rsidP="00A64E00">
            <w:r w:rsidRPr="00B8476B">
              <w:t>php artisan migrate --force</w:t>
            </w:r>
          </w:p>
        </w:tc>
      </w:tr>
    </w:tbl>
    <w:p w14:paraId="66464AA6" w14:textId="2003FA20" w:rsidR="00B8476B" w:rsidRDefault="00B8476B" w:rsidP="00A64E00">
      <w:pPr>
        <w:rPr>
          <w:rFonts w:ascii="Helvetica" w:hAnsi="Helvetica" w:cs="Helvetica"/>
          <w:color w:val="333333"/>
          <w:shd w:val="clear" w:color="auto" w:fill="FFFFFF"/>
        </w:rPr>
      </w:pPr>
      <w:r>
        <w:rPr>
          <w:rFonts w:ascii="Helvetica" w:hAnsi="Helvetica" w:cs="Helvetica"/>
          <w:color w:val="333333"/>
          <w:shd w:val="clear" w:color="auto" w:fill="FFFFFF"/>
        </w:rPr>
        <w:t>回滚迁移</w:t>
      </w:r>
      <w:r>
        <w:rPr>
          <w:rFonts w:ascii="Helvetica" w:hAnsi="Helvetica" w:cs="Helvetica" w:hint="eastAsia"/>
          <w:color w:val="333333"/>
          <w:shd w:val="clear" w:color="auto" w:fill="FFFFFF"/>
        </w:rPr>
        <w:t>操作</w:t>
      </w:r>
      <w:r>
        <w:rPr>
          <w:rFonts w:ascii="Helvetica" w:hAnsi="Helvetica" w:cs="Helvetica"/>
          <w:color w:val="333333"/>
          <w:shd w:val="clear" w:color="auto" w:fill="FFFFFF"/>
        </w:rPr>
        <w:t>：</w:t>
      </w:r>
    </w:p>
    <w:tbl>
      <w:tblPr>
        <w:tblStyle w:val="a6"/>
        <w:tblW w:w="0" w:type="auto"/>
        <w:tblLook w:val="04A0" w:firstRow="1" w:lastRow="0" w:firstColumn="1" w:lastColumn="0" w:noHBand="0" w:noVBand="1"/>
      </w:tblPr>
      <w:tblGrid>
        <w:gridCol w:w="8296"/>
      </w:tblGrid>
      <w:tr w:rsidR="0040219E" w14:paraId="266EFA1B" w14:textId="77777777" w:rsidTr="0040219E">
        <w:tc>
          <w:tcPr>
            <w:tcW w:w="8296" w:type="dxa"/>
          </w:tcPr>
          <w:p w14:paraId="4D3286EC" w14:textId="5C06227A" w:rsidR="0040219E" w:rsidRDefault="0040219E" w:rsidP="00A64E00">
            <w:r w:rsidRPr="0040219E">
              <w:t>php artisan migrate:rollback</w:t>
            </w:r>
          </w:p>
        </w:tc>
      </w:tr>
    </w:tbl>
    <w:p w14:paraId="539F6BA0" w14:textId="77777777" w:rsidR="00B8476B" w:rsidRDefault="00B8476B" w:rsidP="00A64E00"/>
    <w:p w14:paraId="448144E5" w14:textId="77777777" w:rsidR="00B8476B" w:rsidRPr="000714D2" w:rsidRDefault="00B8476B" w:rsidP="00A64E00"/>
    <w:p w14:paraId="4ECD7CD0" w14:textId="77777777" w:rsidR="00837DDA" w:rsidRPr="00837DDA" w:rsidRDefault="00837DDA" w:rsidP="00837DDA"/>
    <w:p w14:paraId="7534D943" w14:textId="6F17EED8" w:rsidR="00B84E5C" w:rsidRDefault="00B84E5C" w:rsidP="00C36272">
      <w:pPr>
        <w:pStyle w:val="3"/>
      </w:pPr>
      <w:bookmarkStart w:id="5" w:name="_数据库迁移"/>
      <w:bookmarkEnd w:id="5"/>
      <w:r>
        <w:rPr>
          <w:rFonts w:hint="eastAsia"/>
        </w:rPr>
        <w:t>数据库迁移</w:t>
      </w:r>
    </w:p>
    <w:p w14:paraId="4F8D2ACB" w14:textId="2C5B2235" w:rsidR="00B84E5C" w:rsidRDefault="007666A5" w:rsidP="001721F1">
      <w:r w:rsidRPr="007666A5">
        <w:rPr>
          <w:rFonts w:hint="eastAsia"/>
        </w:rPr>
        <w:t>在执行数据库迁移操作时出现如下错误：</w:t>
      </w:r>
    </w:p>
    <w:tbl>
      <w:tblPr>
        <w:tblStyle w:val="a6"/>
        <w:tblW w:w="0" w:type="auto"/>
        <w:tblLook w:val="04A0" w:firstRow="1" w:lastRow="0" w:firstColumn="1" w:lastColumn="0" w:noHBand="0" w:noVBand="1"/>
      </w:tblPr>
      <w:tblGrid>
        <w:gridCol w:w="8296"/>
      </w:tblGrid>
      <w:tr w:rsidR="001E74EF" w14:paraId="41947F71" w14:textId="77777777" w:rsidTr="001E74EF">
        <w:tc>
          <w:tcPr>
            <w:tcW w:w="8296" w:type="dxa"/>
          </w:tcPr>
          <w:p w14:paraId="3E39B958" w14:textId="77777777" w:rsidR="001E74EF" w:rsidRDefault="001E74EF" w:rsidP="001E74EF">
            <w:r>
              <w:rPr>
                <w:rFonts w:hint="eastAsia"/>
              </w:rPr>
              <w:t>λ</w:t>
            </w:r>
            <w:r>
              <w:t xml:space="preserve"> php artisan migrate</w:t>
            </w:r>
          </w:p>
          <w:p w14:paraId="478841E1" w14:textId="77777777" w:rsidR="001E74EF" w:rsidRDefault="001E74EF" w:rsidP="001E74EF">
            <w:r>
              <w:t>Migration table created successfully.</w:t>
            </w:r>
          </w:p>
          <w:p w14:paraId="51543791" w14:textId="77777777" w:rsidR="001E74EF" w:rsidRDefault="001E74EF" w:rsidP="001E74EF">
            <w:r>
              <w:t>Migrating: 2014_10_12_000000_create_users_table</w:t>
            </w:r>
          </w:p>
          <w:p w14:paraId="26E4A5EC" w14:textId="77777777" w:rsidR="001E74EF" w:rsidRDefault="001E74EF" w:rsidP="001E74EF"/>
          <w:p w14:paraId="7CB0D5CD" w14:textId="77777777" w:rsidR="001E74EF" w:rsidRDefault="001E74EF" w:rsidP="001E74EF">
            <w:r>
              <w:t xml:space="preserve">   Illuminate\Database\QueryException  : SQLSTATE[42000]: Syntax error or access violation: </w:t>
            </w:r>
            <w:r w:rsidRPr="008B3D54">
              <w:rPr>
                <w:b/>
                <w:bCs/>
                <w:color w:val="FF0000"/>
              </w:rPr>
              <w:t>1071 Specified key was too long; max key length is 1000 bytes</w:t>
            </w:r>
            <w:r>
              <w:t xml:space="preserve"> (SQL: alter table `users` add unique `users_email_unique`(`email`))</w:t>
            </w:r>
          </w:p>
          <w:p w14:paraId="04DA30F3" w14:textId="2D967A10" w:rsidR="001E74EF" w:rsidRDefault="001E74EF" w:rsidP="001E74EF">
            <w:r>
              <w:rPr>
                <w:rFonts w:hint="eastAsia"/>
              </w:rPr>
              <w:t>……</w:t>
            </w:r>
          </w:p>
        </w:tc>
      </w:tr>
    </w:tbl>
    <w:p w14:paraId="43DCCA68" w14:textId="77777777" w:rsidR="00550C0A" w:rsidRDefault="00550C0A" w:rsidP="001721F1"/>
    <w:p w14:paraId="3F3C0F97" w14:textId="1D864A4A" w:rsidR="007666A5" w:rsidRDefault="001E74EF" w:rsidP="001721F1">
      <w:r>
        <w:rPr>
          <w:rFonts w:hint="eastAsia"/>
        </w:rPr>
        <w:t>解决方法</w:t>
      </w:r>
      <w:r w:rsidR="00E512A0">
        <w:rPr>
          <w:rFonts w:hint="eastAsia"/>
        </w:rPr>
        <w:t>一</w:t>
      </w:r>
      <w:r>
        <w:rPr>
          <w:rFonts w:hint="eastAsia"/>
        </w:rPr>
        <w:t>：</w:t>
      </w:r>
    </w:p>
    <w:p w14:paraId="4A39C492" w14:textId="5C5F021B" w:rsidR="001E74EF" w:rsidRDefault="00931844" w:rsidP="001721F1">
      <w:r w:rsidRPr="00931844">
        <w:rPr>
          <w:rFonts w:hint="eastAsia"/>
        </w:rPr>
        <w:t>修改</w:t>
      </w:r>
      <w:r w:rsidRPr="00931844">
        <w:rPr>
          <w:rFonts w:hint="eastAsia"/>
        </w:rPr>
        <w:t>\config\database.php</w:t>
      </w:r>
      <w:r w:rsidRPr="00931844">
        <w:rPr>
          <w:rFonts w:hint="eastAsia"/>
        </w:rPr>
        <w:t>的如下代码：</w:t>
      </w:r>
    </w:p>
    <w:p w14:paraId="43E0B47A" w14:textId="1F2F4ECA" w:rsidR="00931844" w:rsidRDefault="00931844" w:rsidP="001721F1">
      <w:r w:rsidRPr="00931844">
        <w:rPr>
          <w:rFonts w:hint="eastAsia"/>
        </w:rPr>
        <w:t>把代码：</w:t>
      </w:r>
    </w:p>
    <w:tbl>
      <w:tblPr>
        <w:tblStyle w:val="a6"/>
        <w:tblW w:w="0" w:type="auto"/>
        <w:tblLook w:val="04A0" w:firstRow="1" w:lastRow="0" w:firstColumn="1" w:lastColumn="0" w:noHBand="0" w:noVBand="1"/>
      </w:tblPr>
      <w:tblGrid>
        <w:gridCol w:w="8296"/>
      </w:tblGrid>
      <w:tr w:rsidR="00931844" w14:paraId="44A56BBB" w14:textId="77777777" w:rsidTr="00931844">
        <w:tc>
          <w:tcPr>
            <w:tcW w:w="8296" w:type="dxa"/>
          </w:tcPr>
          <w:p w14:paraId="7A447D99" w14:textId="77777777" w:rsidR="00931844" w:rsidRDefault="00931844" w:rsidP="00931844">
            <w:r>
              <w:t xml:space="preserve">        'mysql' =&gt; [</w:t>
            </w:r>
          </w:p>
          <w:p w14:paraId="30933D16" w14:textId="77777777" w:rsidR="00931844" w:rsidRDefault="00931844" w:rsidP="00931844">
            <w:r>
              <w:t xml:space="preserve">            ......</w:t>
            </w:r>
          </w:p>
          <w:p w14:paraId="1B9B3B0D" w14:textId="77777777" w:rsidR="00931844" w:rsidRDefault="00931844" w:rsidP="00931844">
            <w:r>
              <w:t xml:space="preserve">            'charset' =&gt; 'utf8mb4',</w:t>
            </w:r>
          </w:p>
          <w:p w14:paraId="4972654F" w14:textId="2D353532" w:rsidR="00931844" w:rsidRDefault="00931844" w:rsidP="00931844">
            <w:r>
              <w:t xml:space="preserve">            'collation' =&gt; 'utf8mb4_unicode_ci',</w:t>
            </w:r>
          </w:p>
        </w:tc>
      </w:tr>
    </w:tbl>
    <w:p w14:paraId="74EE4FD4" w14:textId="0C4F845B" w:rsidR="00931844" w:rsidRDefault="00931844" w:rsidP="001721F1">
      <w:r>
        <w:rPr>
          <w:rFonts w:hint="eastAsia"/>
        </w:rPr>
        <w:t>修改为：</w:t>
      </w:r>
    </w:p>
    <w:tbl>
      <w:tblPr>
        <w:tblStyle w:val="a6"/>
        <w:tblW w:w="0" w:type="auto"/>
        <w:tblLook w:val="04A0" w:firstRow="1" w:lastRow="0" w:firstColumn="1" w:lastColumn="0" w:noHBand="0" w:noVBand="1"/>
      </w:tblPr>
      <w:tblGrid>
        <w:gridCol w:w="8296"/>
      </w:tblGrid>
      <w:tr w:rsidR="001E442B" w14:paraId="2527B8F2" w14:textId="77777777" w:rsidTr="001E442B">
        <w:tc>
          <w:tcPr>
            <w:tcW w:w="8296" w:type="dxa"/>
          </w:tcPr>
          <w:p w14:paraId="781CC6DD" w14:textId="77777777" w:rsidR="001E442B" w:rsidRDefault="001E442B" w:rsidP="001E442B">
            <w:r>
              <w:lastRenderedPageBreak/>
              <w:t xml:space="preserve">        'mysql' =&gt; [</w:t>
            </w:r>
          </w:p>
          <w:p w14:paraId="030604C6" w14:textId="77777777" w:rsidR="001E442B" w:rsidRDefault="001E442B" w:rsidP="001E442B">
            <w:r>
              <w:t xml:space="preserve">            ......</w:t>
            </w:r>
          </w:p>
          <w:p w14:paraId="18F1D668" w14:textId="77777777" w:rsidR="001E442B" w:rsidRDefault="001E442B" w:rsidP="001E442B">
            <w:r>
              <w:t xml:space="preserve">            'charset' =&gt; 'utf8',</w:t>
            </w:r>
          </w:p>
          <w:p w14:paraId="6D02F2C1" w14:textId="10BB0949" w:rsidR="001E442B" w:rsidRDefault="001E442B" w:rsidP="001E442B">
            <w:r>
              <w:t xml:space="preserve">            'collation' =&gt; 'utf8_unicode_ci',</w:t>
            </w:r>
          </w:p>
        </w:tc>
      </w:tr>
    </w:tbl>
    <w:p w14:paraId="619554A6" w14:textId="7EE40233" w:rsidR="00931844" w:rsidRDefault="001E442B" w:rsidP="001721F1">
      <w:r>
        <w:rPr>
          <w:rFonts w:hint="eastAsia"/>
        </w:rPr>
        <w:t>然后执行数据库迁移</w:t>
      </w:r>
      <w:r w:rsidR="006C1BAF">
        <w:rPr>
          <w:rFonts w:hint="eastAsia"/>
        </w:rPr>
        <w:t>操作</w:t>
      </w:r>
      <w:r>
        <w:rPr>
          <w:rFonts w:hint="eastAsia"/>
        </w:rPr>
        <w:t>：</w:t>
      </w:r>
    </w:p>
    <w:tbl>
      <w:tblPr>
        <w:tblStyle w:val="a6"/>
        <w:tblW w:w="0" w:type="auto"/>
        <w:tblLook w:val="04A0" w:firstRow="1" w:lastRow="0" w:firstColumn="1" w:lastColumn="0" w:noHBand="0" w:noVBand="1"/>
      </w:tblPr>
      <w:tblGrid>
        <w:gridCol w:w="8296"/>
      </w:tblGrid>
      <w:tr w:rsidR="006C1BAF" w14:paraId="4BC85CEE" w14:textId="77777777" w:rsidTr="006C1BAF">
        <w:tc>
          <w:tcPr>
            <w:tcW w:w="8296" w:type="dxa"/>
          </w:tcPr>
          <w:p w14:paraId="63105274" w14:textId="77777777" w:rsidR="000F07CC" w:rsidRDefault="000F07CC" w:rsidP="000F07CC">
            <w:r>
              <w:t>D:\WorkSpace\LaravelBlog&gt;php artisan migrate</w:t>
            </w:r>
          </w:p>
          <w:p w14:paraId="043825D4" w14:textId="77777777" w:rsidR="000F07CC" w:rsidRDefault="000F07CC" w:rsidP="000F07CC">
            <w:r>
              <w:t>Migration table created successfully.</w:t>
            </w:r>
          </w:p>
          <w:p w14:paraId="790FE8E4" w14:textId="77777777" w:rsidR="000F07CC" w:rsidRDefault="000F07CC" w:rsidP="000F07CC">
            <w:r>
              <w:t>Migrating: 2014_10_12_000000_create_users_table</w:t>
            </w:r>
          </w:p>
          <w:p w14:paraId="7266597A" w14:textId="77777777" w:rsidR="000F07CC" w:rsidRDefault="000F07CC" w:rsidP="000F07CC">
            <w:r>
              <w:t>Migrated:  2014_10_12_000000_create_users_table (0.08 seconds)</w:t>
            </w:r>
          </w:p>
          <w:p w14:paraId="5B8397D4" w14:textId="77777777" w:rsidR="000F07CC" w:rsidRDefault="000F07CC" w:rsidP="000F07CC">
            <w:r>
              <w:t>Migrating: 2014_10_12_100000_create_password_resets_table</w:t>
            </w:r>
          </w:p>
          <w:p w14:paraId="62647941" w14:textId="77777777" w:rsidR="000F07CC" w:rsidRDefault="000F07CC" w:rsidP="000F07CC">
            <w:r>
              <w:t>Migrated:  2014_10_12_100000_create_password_resets_table (0.18 seconds)</w:t>
            </w:r>
          </w:p>
          <w:p w14:paraId="438C9944" w14:textId="77777777" w:rsidR="000F07CC" w:rsidRDefault="000F07CC" w:rsidP="000F07CC">
            <w:r>
              <w:t>Migrating: 2019_08_19_000000_create_failed_jobs_table</w:t>
            </w:r>
          </w:p>
          <w:p w14:paraId="03E099B4" w14:textId="77777777" w:rsidR="000F07CC" w:rsidRDefault="000F07CC" w:rsidP="000F07CC">
            <w:r>
              <w:t>Migrated:  2019_08_19_000000_create_failed_jobs_table (0.13 seconds)</w:t>
            </w:r>
          </w:p>
          <w:p w14:paraId="5A753341" w14:textId="77777777" w:rsidR="000F07CC" w:rsidRDefault="000F07CC" w:rsidP="000F07CC">
            <w:r>
              <w:t>Migrating: 2020_01_16_072625_create_posts_table</w:t>
            </w:r>
          </w:p>
          <w:p w14:paraId="5D3C2C8A" w14:textId="77777777" w:rsidR="000F07CC" w:rsidRDefault="000F07CC" w:rsidP="000F07CC">
            <w:r>
              <w:t>Migrated:  2020_01_16_072625_create_posts_table (0.08 seconds)</w:t>
            </w:r>
          </w:p>
          <w:p w14:paraId="6885817F" w14:textId="77777777" w:rsidR="000F07CC" w:rsidRDefault="000F07CC" w:rsidP="000F07CC"/>
          <w:p w14:paraId="5E06F3EB" w14:textId="64C5DD65" w:rsidR="006C1BAF" w:rsidRPr="000F07CC" w:rsidRDefault="000F07CC" w:rsidP="000F07CC">
            <w:r>
              <w:t>D:\WorkSpace\LaravelBlog&gt;</w:t>
            </w:r>
          </w:p>
        </w:tc>
      </w:tr>
    </w:tbl>
    <w:p w14:paraId="22297077" w14:textId="6D8E9EA8" w:rsidR="001E442B" w:rsidRDefault="000F07CC" w:rsidP="001721F1">
      <w:r>
        <w:rPr>
          <w:rFonts w:hint="eastAsia"/>
        </w:rPr>
        <w:t>然后再</w:t>
      </w:r>
      <w:r w:rsidRPr="000F07CC">
        <w:rPr>
          <w:rFonts w:hint="eastAsia"/>
        </w:rPr>
        <w:t>把</w:t>
      </w:r>
      <w:r w:rsidRPr="000F07CC">
        <w:rPr>
          <w:rFonts w:hint="eastAsia"/>
        </w:rPr>
        <w:t>\config\database.php</w:t>
      </w:r>
      <w:r w:rsidRPr="000F07CC">
        <w:rPr>
          <w:rFonts w:hint="eastAsia"/>
        </w:rPr>
        <w:t>修改的</w:t>
      </w:r>
      <w:r w:rsidRPr="000F07CC">
        <w:rPr>
          <w:rFonts w:hint="eastAsia"/>
        </w:rPr>
        <w:t>utf8</w:t>
      </w:r>
      <w:r w:rsidRPr="000F07CC">
        <w:rPr>
          <w:rFonts w:hint="eastAsia"/>
        </w:rPr>
        <w:t>编码还原为</w:t>
      </w:r>
      <w:r w:rsidRPr="000F07CC">
        <w:rPr>
          <w:rFonts w:hint="eastAsia"/>
        </w:rPr>
        <w:t>utf8mb4</w:t>
      </w:r>
      <w:r w:rsidRPr="000F07CC">
        <w:rPr>
          <w:rFonts w:hint="eastAsia"/>
        </w:rPr>
        <w:t>编码。</w:t>
      </w:r>
    </w:p>
    <w:p w14:paraId="13699808" w14:textId="4781995C" w:rsidR="000F07CC" w:rsidRDefault="000F07CC" w:rsidP="001721F1"/>
    <w:p w14:paraId="51E52740" w14:textId="3F2142B4" w:rsidR="00E512A0" w:rsidRDefault="00E512A0" w:rsidP="001721F1">
      <w:r>
        <w:rPr>
          <w:rFonts w:hint="eastAsia"/>
        </w:rPr>
        <w:t>解决方法二：</w:t>
      </w:r>
    </w:p>
    <w:p w14:paraId="7A08BB2B" w14:textId="0021875E" w:rsidR="00E512A0" w:rsidRDefault="008E0B46" w:rsidP="001721F1">
      <w:r w:rsidRPr="008E0B46">
        <w:rPr>
          <w:rFonts w:hint="eastAsia"/>
        </w:rPr>
        <w:t>打开</w:t>
      </w:r>
      <w:r w:rsidRPr="008E0B46">
        <w:rPr>
          <w:rFonts w:hint="eastAsia"/>
        </w:rPr>
        <w:t xml:space="preserve"> 2014_10_12_000000_create_users_table.php </w:t>
      </w:r>
      <w:r w:rsidRPr="008E0B46">
        <w:rPr>
          <w:rFonts w:hint="eastAsia"/>
        </w:rPr>
        <w:t>文件，修改如下代码：</w:t>
      </w:r>
    </w:p>
    <w:tbl>
      <w:tblPr>
        <w:tblStyle w:val="a6"/>
        <w:tblW w:w="0" w:type="auto"/>
        <w:tblLook w:val="04A0" w:firstRow="1" w:lastRow="0" w:firstColumn="1" w:lastColumn="0" w:noHBand="0" w:noVBand="1"/>
      </w:tblPr>
      <w:tblGrid>
        <w:gridCol w:w="8296"/>
      </w:tblGrid>
      <w:tr w:rsidR="005E5A4D" w14:paraId="10F758D3" w14:textId="77777777" w:rsidTr="005E5A4D">
        <w:tc>
          <w:tcPr>
            <w:tcW w:w="8296" w:type="dxa"/>
          </w:tcPr>
          <w:p w14:paraId="62ED2D12" w14:textId="77777777" w:rsidR="005E5A4D" w:rsidRDefault="005E5A4D" w:rsidP="005E5A4D">
            <w:r>
              <w:t>$table-&gt;string('email')-&gt;unique();</w:t>
            </w:r>
          </w:p>
          <w:p w14:paraId="3FE70034" w14:textId="77777777" w:rsidR="005E5A4D" w:rsidRDefault="005E5A4D" w:rsidP="005E5A4D">
            <w:r>
              <w:rPr>
                <w:rFonts w:hint="eastAsia"/>
              </w:rPr>
              <w:t>修改为</w:t>
            </w:r>
          </w:p>
          <w:p w14:paraId="34BB4FF6" w14:textId="1BFF9D9D" w:rsidR="005E5A4D" w:rsidRDefault="005E5A4D" w:rsidP="005E5A4D">
            <w:r>
              <w:t>$table-&gt;string('email', 100)-&gt;unique();</w:t>
            </w:r>
          </w:p>
        </w:tc>
      </w:tr>
    </w:tbl>
    <w:p w14:paraId="2152CC89" w14:textId="19C9403B" w:rsidR="008E0B46" w:rsidRDefault="005E5A4D" w:rsidP="001721F1">
      <w:r w:rsidRPr="005E5A4D">
        <w:rPr>
          <w:rFonts w:hint="eastAsia"/>
        </w:rPr>
        <w:t>执行迁移：</w:t>
      </w:r>
    </w:p>
    <w:tbl>
      <w:tblPr>
        <w:tblStyle w:val="a6"/>
        <w:tblW w:w="0" w:type="auto"/>
        <w:tblLook w:val="04A0" w:firstRow="1" w:lastRow="0" w:firstColumn="1" w:lastColumn="0" w:noHBand="0" w:noVBand="1"/>
      </w:tblPr>
      <w:tblGrid>
        <w:gridCol w:w="8296"/>
      </w:tblGrid>
      <w:tr w:rsidR="00F54B12" w14:paraId="098C4CE1" w14:textId="77777777" w:rsidTr="00F54B12">
        <w:tc>
          <w:tcPr>
            <w:tcW w:w="8296" w:type="dxa"/>
          </w:tcPr>
          <w:p w14:paraId="0AB87345" w14:textId="77777777" w:rsidR="00F54B12" w:rsidRDefault="00F54B12" w:rsidP="00F54B12">
            <w:r>
              <w:t>D:\WorkSpace\php\laravel_study</w:t>
            </w:r>
          </w:p>
          <w:p w14:paraId="790680E8" w14:textId="612AC88D" w:rsidR="00F54B12" w:rsidRDefault="00F54B12" w:rsidP="00F54B12">
            <w:r>
              <w:rPr>
                <w:rFonts w:hint="eastAsia"/>
              </w:rPr>
              <w:t>λ</w:t>
            </w:r>
            <w:r>
              <w:t xml:space="preserve"> php artisan migrate</w:t>
            </w:r>
          </w:p>
        </w:tc>
      </w:tr>
    </w:tbl>
    <w:p w14:paraId="58B1E2CF" w14:textId="20D672BB" w:rsidR="005E5A4D" w:rsidRDefault="00391817" w:rsidP="001721F1">
      <w:r w:rsidRPr="00391817">
        <w:rPr>
          <w:rFonts w:hint="eastAsia"/>
        </w:rPr>
        <w:t>发现没有问题了，再执行一次迁移命令：</w:t>
      </w:r>
    </w:p>
    <w:tbl>
      <w:tblPr>
        <w:tblStyle w:val="a6"/>
        <w:tblW w:w="0" w:type="auto"/>
        <w:tblLook w:val="04A0" w:firstRow="1" w:lastRow="0" w:firstColumn="1" w:lastColumn="0" w:noHBand="0" w:noVBand="1"/>
      </w:tblPr>
      <w:tblGrid>
        <w:gridCol w:w="8296"/>
      </w:tblGrid>
      <w:tr w:rsidR="00391817" w14:paraId="52801856" w14:textId="77777777" w:rsidTr="00391817">
        <w:tc>
          <w:tcPr>
            <w:tcW w:w="8296" w:type="dxa"/>
          </w:tcPr>
          <w:p w14:paraId="6540E42E" w14:textId="77777777" w:rsidR="00391817" w:rsidRDefault="00391817" w:rsidP="00391817">
            <w:r>
              <w:t>D:\WorkSpace\php\laravel_study</w:t>
            </w:r>
          </w:p>
          <w:p w14:paraId="057EB1E0" w14:textId="77777777" w:rsidR="00391817" w:rsidRDefault="00391817" w:rsidP="00391817">
            <w:r>
              <w:rPr>
                <w:rFonts w:hint="eastAsia"/>
              </w:rPr>
              <w:t>λ</w:t>
            </w:r>
            <w:r>
              <w:t xml:space="preserve"> php artisan migrate</w:t>
            </w:r>
          </w:p>
          <w:p w14:paraId="5CD78116" w14:textId="687A86D6" w:rsidR="00391817" w:rsidRDefault="00391817" w:rsidP="00391817">
            <w:r>
              <w:t>Nothing to migrate.</w:t>
            </w:r>
          </w:p>
        </w:tc>
      </w:tr>
    </w:tbl>
    <w:p w14:paraId="5DFC3C6F" w14:textId="149678A2" w:rsidR="00391817" w:rsidRDefault="00391817" w:rsidP="001721F1">
      <w:r w:rsidRPr="0043201A">
        <w:rPr>
          <w:rFonts w:hint="eastAsia"/>
          <w:b/>
          <w:bCs/>
          <w:color w:val="00B050"/>
        </w:rPr>
        <w:t>当没有新的迁移文件时，提示没有东西迁移，如果有新的迁移文件，则执行新的迁移</w:t>
      </w:r>
      <w:r w:rsidRPr="00391817">
        <w:rPr>
          <w:rFonts w:hint="eastAsia"/>
        </w:rPr>
        <w:t>，对于已经迁移过的文件，不做任何提示。</w:t>
      </w:r>
    </w:p>
    <w:p w14:paraId="6B9EA150" w14:textId="3F9F5853" w:rsidR="00DD3873" w:rsidRDefault="00DD3873" w:rsidP="001721F1"/>
    <w:p w14:paraId="5F0C2F1C" w14:textId="4242C5B8" w:rsidR="00DD3873" w:rsidRPr="00091A40" w:rsidRDefault="00DD3873" w:rsidP="001721F1">
      <w:pPr>
        <w:rPr>
          <w:b/>
          <w:bCs/>
          <w:color w:val="00B050"/>
        </w:rPr>
      </w:pPr>
      <w:r w:rsidRPr="00091A40">
        <w:rPr>
          <w:rFonts w:hint="eastAsia"/>
          <w:b/>
          <w:bCs/>
          <w:color w:val="00B050"/>
        </w:rPr>
        <w:t>解决方法三：</w:t>
      </w:r>
      <w:r w:rsidR="00F26A38" w:rsidRPr="00091A40">
        <w:rPr>
          <w:rFonts w:hint="eastAsia"/>
          <w:b/>
          <w:bCs/>
          <w:color w:val="00B050"/>
        </w:rPr>
        <w:t>（推荐该方法）</w:t>
      </w:r>
    </w:p>
    <w:p w14:paraId="0CB0A319" w14:textId="5EEAC472" w:rsidR="00DD3873" w:rsidRDefault="00E97791" w:rsidP="001721F1">
      <w:r>
        <w:rPr>
          <w:rFonts w:hint="eastAsia"/>
        </w:rPr>
        <w:t>打开</w:t>
      </w:r>
      <w:r w:rsidRPr="00E97791">
        <w:t>app/Providers/AppServiceProvider.php</w:t>
      </w:r>
      <w:r>
        <w:rPr>
          <w:rFonts w:hint="eastAsia"/>
        </w:rPr>
        <w:t>文件，然后在</w:t>
      </w:r>
      <w:r w:rsidRPr="00E97791">
        <w:t>boot()</w:t>
      </w:r>
      <w:r>
        <w:rPr>
          <w:rFonts w:hint="eastAsia"/>
        </w:rPr>
        <w:t>中添加如下代码：</w:t>
      </w:r>
    </w:p>
    <w:tbl>
      <w:tblPr>
        <w:tblStyle w:val="a6"/>
        <w:tblW w:w="0" w:type="auto"/>
        <w:tblLook w:val="04A0" w:firstRow="1" w:lastRow="0" w:firstColumn="1" w:lastColumn="0" w:noHBand="0" w:noVBand="1"/>
      </w:tblPr>
      <w:tblGrid>
        <w:gridCol w:w="8296"/>
      </w:tblGrid>
      <w:tr w:rsidR="00A7530C" w14:paraId="5158DA77" w14:textId="77777777" w:rsidTr="00A7530C">
        <w:tc>
          <w:tcPr>
            <w:tcW w:w="8296" w:type="dxa"/>
          </w:tcPr>
          <w:p w14:paraId="67F23144" w14:textId="062491F6" w:rsidR="00A7530C" w:rsidRDefault="00A7530C" w:rsidP="001721F1">
            <w:r w:rsidRPr="00A7530C">
              <w:t>Schema::defaultStringLength(191);</w:t>
            </w:r>
          </w:p>
        </w:tc>
      </w:tr>
    </w:tbl>
    <w:p w14:paraId="6F7F2DD1" w14:textId="134F93C5" w:rsidR="00E97791" w:rsidRDefault="00E25700" w:rsidP="001721F1">
      <w:r w:rsidRPr="00E25700">
        <w:rPr>
          <w:rFonts w:hint="eastAsia"/>
        </w:rPr>
        <w:t>//</w:t>
      </w:r>
      <w:r w:rsidRPr="00E25700">
        <w:rPr>
          <w:rFonts w:hint="eastAsia"/>
        </w:rPr>
        <w:t>这里跟数据库编码有关。</w:t>
      </w:r>
      <w:r w:rsidRPr="00E25700">
        <w:rPr>
          <w:rFonts w:hint="eastAsia"/>
        </w:rPr>
        <w:t>utf8</w:t>
      </w:r>
      <w:r w:rsidRPr="00E25700">
        <w:rPr>
          <w:rFonts w:hint="eastAsia"/>
        </w:rPr>
        <w:t>字符串最大长度为</w:t>
      </w:r>
      <w:r w:rsidRPr="00E25700">
        <w:rPr>
          <w:rFonts w:hint="eastAsia"/>
        </w:rPr>
        <w:t>255</w:t>
      </w:r>
      <w:r w:rsidRPr="00E25700">
        <w:rPr>
          <w:rFonts w:hint="eastAsia"/>
        </w:rPr>
        <w:t>，而</w:t>
      </w:r>
      <w:r w:rsidRPr="00E25700">
        <w:rPr>
          <w:rFonts w:hint="eastAsia"/>
        </w:rPr>
        <w:t>utf8mb4</w:t>
      </w:r>
      <w:r w:rsidRPr="00E25700">
        <w:rPr>
          <w:rFonts w:hint="eastAsia"/>
        </w:rPr>
        <w:t>字符串最大长度为</w:t>
      </w:r>
      <w:r w:rsidRPr="00E25700">
        <w:rPr>
          <w:rFonts w:hint="eastAsia"/>
        </w:rPr>
        <w:t>191</w:t>
      </w:r>
      <w:r w:rsidRPr="00E25700">
        <w:rPr>
          <w:rFonts w:hint="eastAsia"/>
        </w:rPr>
        <w:t>，所以这里设置成</w:t>
      </w:r>
      <w:r w:rsidRPr="00E25700">
        <w:rPr>
          <w:rFonts w:hint="eastAsia"/>
        </w:rPr>
        <w:t>191</w:t>
      </w:r>
      <w:r>
        <w:rPr>
          <w:rFonts w:hint="eastAsia"/>
        </w:rPr>
        <w:t>。</w:t>
      </w:r>
    </w:p>
    <w:p w14:paraId="6EE4B685" w14:textId="7EED1C40" w:rsidR="00153EE9" w:rsidRDefault="00153EE9" w:rsidP="001721F1">
      <w:r>
        <w:rPr>
          <w:rFonts w:hint="eastAsia"/>
        </w:rPr>
        <w:t>使用时，记得导入相关包：</w:t>
      </w:r>
    </w:p>
    <w:tbl>
      <w:tblPr>
        <w:tblStyle w:val="a6"/>
        <w:tblW w:w="0" w:type="auto"/>
        <w:tblLook w:val="04A0" w:firstRow="1" w:lastRow="0" w:firstColumn="1" w:lastColumn="0" w:noHBand="0" w:noVBand="1"/>
      </w:tblPr>
      <w:tblGrid>
        <w:gridCol w:w="8296"/>
      </w:tblGrid>
      <w:tr w:rsidR="00153EE9" w14:paraId="693F5332" w14:textId="77777777" w:rsidTr="00153EE9">
        <w:tc>
          <w:tcPr>
            <w:tcW w:w="8296" w:type="dxa"/>
          </w:tcPr>
          <w:p w14:paraId="454E55D3" w14:textId="7072EDD3" w:rsidR="00153EE9" w:rsidRPr="00153EE9" w:rsidRDefault="00153EE9" w:rsidP="001721F1">
            <w:r w:rsidRPr="00153EE9">
              <w:t>use Illuminate\Support\Facades\Schema;</w:t>
            </w:r>
          </w:p>
        </w:tc>
      </w:tr>
    </w:tbl>
    <w:p w14:paraId="5E29808D" w14:textId="77777777" w:rsidR="009A64A2" w:rsidRDefault="009A64A2" w:rsidP="001721F1"/>
    <w:p w14:paraId="6DFC6954" w14:textId="77777777" w:rsidR="00391817" w:rsidRDefault="00391817" w:rsidP="001721F1"/>
    <w:p w14:paraId="6C94D8C5" w14:textId="418E564F" w:rsidR="00B84E5C" w:rsidRDefault="001E309B" w:rsidP="00C36272">
      <w:pPr>
        <w:pStyle w:val="3"/>
      </w:pPr>
      <w:r>
        <w:rPr>
          <w:rFonts w:hint="eastAsia"/>
        </w:rPr>
        <w:t>填充数据表</w:t>
      </w:r>
    </w:p>
    <w:p w14:paraId="0C91F669" w14:textId="12F341A8" w:rsidR="002155F7" w:rsidRDefault="002155F7" w:rsidP="002155F7">
      <w:pPr>
        <w:pStyle w:val="4"/>
      </w:pPr>
      <w:r>
        <w:rPr>
          <w:rFonts w:hint="eastAsia"/>
        </w:rPr>
        <w:t>Laravel</w:t>
      </w:r>
      <w:r>
        <w:rPr>
          <w:rFonts w:hint="eastAsia"/>
        </w:rPr>
        <w:t>获取</w:t>
      </w:r>
      <w:r>
        <w:rPr>
          <w:rFonts w:hint="eastAsia"/>
        </w:rPr>
        <w:t>Faker</w:t>
      </w:r>
      <w:r>
        <w:rPr>
          <w:rFonts w:hint="eastAsia"/>
        </w:rPr>
        <w:t>实例</w:t>
      </w:r>
    </w:p>
    <w:tbl>
      <w:tblPr>
        <w:tblStyle w:val="a6"/>
        <w:tblW w:w="0" w:type="auto"/>
        <w:tblLook w:val="04A0" w:firstRow="1" w:lastRow="0" w:firstColumn="1" w:lastColumn="0" w:noHBand="0" w:noVBand="1"/>
      </w:tblPr>
      <w:tblGrid>
        <w:gridCol w:w="8296"/>
      </w:tblGrid>
      <w:tr w:rsidR="002155F7" w14:paraId="18C7A7A7" w14:textId="77777777" w:rsidTr="002155F7">
        <w:tc>
          <w:tcPr>
            <w:tcW w:w="8296" w:type="dxa"/>
          </w:tcPr>
          <w:p w14:paraId="46322634" w14:textId="77777777" w:rsidR="002155F7" w:rsidRDefault="002155F7" w:rsidP="002155F7">
            <w:r w:rsidRPr="002155F7">
              <w:t>use Faker;</w:t>
            </w:r>
          </w:p>
          <w:p w14:paraId="76A7A73C" w14:textId="499EFE2A" w:rsidR="002155F7" w:rsidRDefault="002155F7" w:rsidP="002155F7">
            <w:r w:rsidRPr="002155F7">
              <w:t>$faker = app(Faker\Generator::class);</w:t>
            </w:r>
          </w:p>
        </w:tc>
      </w:tr>
    </w:tbl>
    <w:p w14:paraId="192A79FD" w14:textId="5AADA2AE" w:rsidR="002155F7" w:rsidRDefault="002155F7" w:rsidP="002155F7"/>
    <w:p w14:paraId="5246D7AF" w14:textId="77777777" w:rsidR="002155F7" w:rsidRDefault="002155F7" w:rsidP="002155F7"/>
    <w:p w14:paraId="65EAA115" w14:textId="637355C0" w:rsidR="002155F7" w:rsidRDefault="002155F7" w:rsidP="002155F7">
      <w:pPr>
        <w:pStyle w:val="4"/>
      </w:pPr>
      <w:r>
        <w:rPr>
          <w:rFonts w:hint="eastAsia"/>
        </w:rPr>
        <w:t>Faker</w:t>
      </w:r>
      <w:r>
        <w:rPr>
          <w:rFonts w:hint="eastAsia"/>
        </w:rPr>
        <w:t>填充数据库</w:t>
      </w:r>
    </w:p>
    <w:p w14:paraId="575C27BE" w14:textId="77777777" w:rsidR="002155F7" w:rsidRPr="002155F7" w:rsidRDefault="002155F7" w:rsidP="002155F7"/>
    <w:p w14:paraId="7E8ED572" w14:textId="44EA3784" w:rsidR="001E74EF" w:rsidRDefault="00FC6AEB" w:rsidP="001721F1">
      <w:r>
        <w:rPr>
          <w:rFonts w:hint="eastAsia"/>
        </w:rPr>
        <w:t>数据库迁移之后，我们可以通过填充器来往数据库表结构进行测试数据的填充。</w:t>
      </w:r>
    </w:p>
    <w:p w14:paraId="68609CA4" w14:textId="79EDEE54" w:rsidR="00FC6AEB" w:rsidRDefault="00FC6AEB" w:rsidP="001721F1"/>
    <w:p w14:paraId="37DCFE68" w14:textId="12BA0EB8" w:rsidR="00CC45D6" w:rsidRDefault="00CC45D6" w:rsidP="001721F1">
      <w:r>
        <w:rPr>
          <w:rFonts w:hint="eastAsia"/>
        </w:rPr>
        <w:t>方式一：</w:t>
      </w:r>
      <w:r w:rsidRPr="00CC45D6">
        <w:rPr>
          <w:rFonts w:hint="eastAsia"/>
        </w:rPr>
        <w:t>通过编写填充器类填充数据</w:t>
      </w:r>
    </w:p>
    <w:p w14:paraId="06D35954" w14:textId="77777777" w:rsidR="00BA2296" w:rsidRDefault="00BA2296" w:rsidP="001721F1"/>
    <w:p w14:paraId="3568360A" w14:textId="0301A06C" w:rsidR="00CC45D6" w:rsidRDefault="00EC5088" w:rsidP="001721F1">
      <w:r w:rsidRPr="00EC5088">
        <w:rPr>
          <w:rFonts w:hint="eastAsia"/>
        </w:rPr>
        <w:t>我们为</w:t>
      </w:r>
      <w:r w:rsidRPr="00EC5088">
        <w:rPr>
          <w:rFonts w:hint="eastAsia"/>
        </w:rPr>
        <w:t>users</w:t>
      </w:r>
      <w:r w:rsidRPr="00EC5088">
        <w:rPr>
          <w:rFonts w:hint="eastAsia"/>
        </w:rPr>
        <w:t>表创建一个填充器类：</w:t>
      </w:r>
      <w:r w:rsidRPr="00EC5088">
        <w:rPr>
          <w:rFonts w:hint="eastAsia"/>
        </w:rPr>
        <w:t>UsersTableSeeder</w:t>
      </w:r>
    </w:p>
    <w:tbl>
      <w:tblPr>
        <w:tblStyle w:val="a6"/>
        <w:tblW w:w="0" w:type="auto"/>
        <w:tblLook w:val="04A0" w:firstRow="1" w:lastRow="0" w:firstColumn="1" w:lastColumn="0" w:noHBand="0" w:noVBand="1"/>
      </w:tblPr>
      <w:tblGrid>
        <w:gridCol w:w="8296"/>
      </w:tblGrid>
      <w:tr w:rsidR="00070B2D" w14:paraId="67A4BB5B" w14:textId="77777777" w:rsidTr="00070B2D">
        <w:tc>
          <w:tcPr>
            <w:tcW w:w="8296" w:type="dxa"/>
          </w:tcPr>
          <w:p w14:paraId="3BDEA675" w14:textId="0557E00E" w:rsidR="00070B2D" w:rsidRDefault="00070B2D" w:rsidP="001721F1">
            <w:r w:rsidRPr="00070B2D">
              <w:t>php artisan make:seeder UsersTableSeeder</w:t>
            </w:r>
          </w:p>
        </w:tc>
      </w:tr>
    </w:tbl>
    <w:p w14:paraId="70740495" w14:textId="7BC131BA" w:rsidR="00EC5088" w:rsidRDefault="00B70956" w:rsidP="001721F1">
      <w:r w:rsidRPr="00B70956">
        <w:rPr>
          <w:rFonts w:hint="eastAsia"/>
        </w:rPr>
        <w:t>然后在</w:t>
      </w:r>
      <w:r w:rsidRPr="00B70956">
        <w:rPr>
          <w:rFonts w:hint="eastAsia"/>
        </w:rPr>
        <w:t>/database/seeds/</w:t>
      </w:r>
      <w:r w:rsidRPr="00B70956">
        <w:rPr>
          <w:rFonts w:hint="eastAsia"/>
        </w:rPr>
        <w:t>目录下可以看到生成了一个</w:t>
      </w:r>
      <w:r w:rsidRPr="00B70956">
        <w:rPr>
          <w:rFonts w:hint="eastAsia"/>
        </w:rPr>
        <w:t>UsersTableSeeder.php</w:t>
      </w:r>
      <w:r w:rsidRPr="00B70956">
        <w:rPr>
          <w:rFonts w:hint="eastAsia"/>
        </w:rPr>
        <w:t>文件，我们打开该文件进行编辑，我们需要把填充的逻辑代码定义在</w:t>
      </w:r>
      <w:r w:rsidRPr="00B70956">
        <w:rPr>
          <w:rFonts w:hint="eastAsia"/>
        </w:rPr>
        <w:t>run</w:t>
      </w:r>
      <w:r w:rsidRPr="00B70956">
        <w:rPr>
          <w:rFonts w:hint="eastAsia"/>
        </w:rPr>
        <w:t>方法里面：</w:t>
      </w:r>
    </w:p>
    <w:tbl>
      <w:tblPr>
        <w:tblStyle w:val="a6"/>
        <w:tblW w:w="0" w:type="auto"/>
        <w:tblLook w:val="04A0" w:firstRow="1" w:lastRow="0" w:firstColumn="1" w:lastColumn="0" w:noHBand="0" w:noVBand="1"/>
      </w:tblPr>
      <w:tblGrid>
        <w:gridCol w:w="8296"/>
      </w:tblGrid>
      <w:tr w:rsidR="00EA2A21" w14:paraId="2DFEB626" w14:textId="77777777" w:rsidTr="00EA2A21">
        <w:tc>
          <w:tcPr>
            <w:tcW w:w="8296" w:type="dxa"/>
          </w:tcPr>
          <w:p w14:paraId="2458978A" w14:textId="77777777" w:rsidR="00EA2A21" w:rsidRDefault="00EA2A21" w:rsidP="00EA2A21">
            <w:r>
              <w:t>&lt;?php</w:t>
            </w:r>
          </w:p>
          <w:p w14:paraId="75BA436D" w14:textId="77777777" w:rsidR="00EA2A21" w:rsidRDefault="00EA2A21" w:rsidP="00EA2A21"/>
          <w:p w14:paraId="05B99294" w14:textId="77777777" w:rsidR="00EA2A21" w:rsidRDefault="00EA2A21" w:rsidP="00EA2A21">
            <w:r>
              <w:t>use Illuminate\Database\Seeder;</w:t>
            </w:r>
          </w:p>
          <w:p w14:paraId="3B38F37C" w14:textId="77777777" w:rsidR="00EA2A21" w:rsidRDefault="00EA2A21" w:rsidP="00EA2A21">
            <w:r>
              <w:t>use Illuminate\Support\Facades\DB;</w:t>
            </w:r>
          </w:p>
          <w:p w14:paraId="12E1ACF9" w14:textId="77777777" w:rsidR="00EA2A21" w:rsidRDefault="00EA2A21" w:rsidP="00EA2A21">
            <w:r>
              <w:t>use Illuminate\Support\Str;</w:t>
            </w:r>
          </w:p>
          <w:p w14:paraId="76B58686" w14:textId="77777777" w:rsidR="00EA2A21" w:rsidRDefault="00EA2A21" w:rsidP="00EA2A21"/>
          <w:p w14:paraId="2CF6BA1E" w14:textId="77777777" w:rsidR="00EA2A21" w:rsidRDefault="00EA2A21" w:rsidP="00EA2A21">
            <w:r>
              <w:t>class UsersTableSeeder extends Seeder</w:t>
            </w:r>
          </w:p>
          <w:p w14:paraId="104ED90F" w14:textId="77777777" w:rsidR="00EA2A21" w:rsidRDefault="00EA2A21" w:rsidP="00EA2A21">
            <w:r>
              <w:t>{</w:t>
            </w:r>
          </w:p>
          <w:p w14:paraId="3BE9C4DA" w14:textId="77777777" w:rsidR="00EA2A21" w:rsidRDefault="00EA2A21" w:rsidP="00EA2A21">
            <w:r>
              <w:t xml:space="preserve">    /**</w:t>
            </w:r>
          </w:p>
          <w:p w14:paraId="1231C613" w14:textId="77777777" w:rsidR="00EA2A21" w:rsidRDefault="00EA2A21" w:rsidP="00EA2A21">
            <w:r>
              <w:t xml:space="preserve">     * Run the database seeds.</w:t>
            </w:r>
          </w:p>
          <w:p w14:paraId="1A888971" w14:textId="77777777" w:rsidR="00EA2A21" w:rsidRDefault="00EA2A21" w:rsidP="00EA2A21">
            <w:r>
              <w:t xml:space="preserve">     *</w:t>
            </w:r>
          </w:p>
          <w:p w14:paraId="030D72EB" w14:textId="77777777" w:rsidR="00EA2A21" w:rsidRDefault="00EA2A21" w:rsidP="00EA2A21">
            <w:r>
              <w:t xml:space="preserve">     * @return void</w:t>
            </w:r>
          </w:p>
          <w:p w14:paraId="35FE640F" w14:textId="77777777" w:rsidR="00EA2A21" w:rsidRDefault="00EA2A21" w:rsidP="00EA2A21">
            <w:r>
              <w:t xml:space="preserve">     */</w:t>
            </w:r>
          </w:p>
          <w:p w14:paraId="7B516040" w14:textId="77777777" w:rsidR="00EA2A21" w:rsidRDefault="00EA2A21" w:rsidP="00EA2A21">
            <w:r>
              <w:t xml:space="preserve">    public function run()</w:t>
            </w:r>
          </w:p>
          <w:p w14:paraId="7BE66F0F" w14:textId="77777777" w:rsidR="00EA2A21" w:rsidRDefault="00EA2A21" w:rsidP="00EA2A21">
            <w:r>
              <w:t xml:space="preserve">    {</w:t>
            </w:r>
          </w:p>
          <w:p w14:paraId="523F7D5F" w14:textId="77777777" w:rsidR="00EA2A21" w:rsidRDefault="00EA2A21" w:rsidP="00EA2A21">
            <w:r>
              <w:t xml:space="preserve">        $start_timestamp = strtotime('2020-01-01 00:00:00');</w:t>
            </w:r>
          </w:p>
          <w:p w14:paraId="68B98724" w14:textId="77777777" w:rsidR="00EA2A21" w:rsidRDefault="00EA2A21" w:rsidP="00EA2A21">
            <w:r>
              <w:t xml:space="preserve">        $end_timestamp = strtotime('2020-12-31 23:59:59');</w:t>
            </w:r>
          </w:p>
          <w:p w14:paraId="308263EB" w14:textId="77777777" w:rsidR="00EA2A21" w:rsidRDefault="00EA2A21" w:rsidP="00EA2A21">
            <w:r>
              <w:t xml:space="preserve">        for ($i = 0; $i &lt; 1000; $i++) {</w:t>
            </w:r>
          </w:p>
          <w:p w14:paraId="1540012B" w14:textId="77777777" w:rsidR="00EA2A21" w:rsidRDefault="00EA2A21" w:rsidP="00EA2A21">
            <w:r>
              <w:t xml:space="preserve">            $created_at = random_int($start_timestamp, $end_timestamp);</w:t>
            </w:r>
          </w:p>
          <w:p w14:paraId="53799D72" w14:textId="77777777" w:rsidR="00EA2A21" w:rsidRDefault="00EA2A21" w:rsidP="00EA2A21">
            <w:r>
              <w:t xml:space="preserve">            DB::table('users')-&gt;insert([</w:t>
            </w:r>
          </w:p>
          <w:p w14:paraId="7B99FB8C" w14:textId="77777777" w:rsidR="00EA2A21" w:rsidRDefault="00EA2A21" w:rsidP="00EA2A21">
            <w:r>
              <w:t xml:space="preserve">                'name' =&gt; Str::random(10),</w:t>
            </w:r>
          </w:p>
          <w:p w14:paraId="5D542198" w14:textId="77777777" w:rsidR="00EA2A21" w:rsidRDefault="00EA2A21" w:rsidP="00EA2A21">
            <w:r>
              <w:lastRenderedPageBreak/>
              <w:t xml:space="preserve">                'email' =&gt; Str::random(10) . '@gmail.com',</w:t>
            </w:r>
          </w:p>
          <w:p w14:paraId="7F99A83F" w14:textId="77777777" w:rsidR="00EA2A21" w:rsidRDefault="00EA2A21" w:rsidP="00EA2A21">
            <w:r>
              <w:t xml:space="preserve">                'email_verified_at' =&gt; date("Y-m-d H:i:s", $created_at + 100),</w:t>
            </w:r>
          </w:p>
          <w:p w14:paraId="44D86588" w14:textId="77777777" w:rsidR="00EA2A21" w:rsidRDefault="00EA2A21" w:rsidP="00EA2A21">
            <w:r>
              <w:t xml:space="preserve">                'password' =&gt; md5(Str::random(10)),</w:t>
            </w:r>
          </w:p>
          <w:p w14:paraId="3CBBFAEF" w14:textId="77777777" w:rsidR="00EA2A21" w:rsidRDefault="00EA2A21" w:rsidP="00EA2A21">
            <w:r>
              <w:t xml:space="preserve">                'remember_token' =&gt; Str::random(10),</w:t>
            </w:r>
          </w:p>
          <w:p w14:paraId="12966537" w14:textId="77777777" w:rsidR="00EA2A21" w:rsidRDefault="00EA2A21" w:rsidP="00EA2A21">
            <w:r>
              <w:t xml:space="preserve">                'created_at' =&gt; date("Y-m-d H:i:s", $created_at),</w:t>
            </w:r>
          </w:p>
          <w:p w14:paraId="2EB59FE9" w14:textId="77777777" w:rsidR="00EA2A21" w:rsidRDefault="00EA2A21" w:rsidP="00EA2A21">
            <w:r>
              <w:t xml:space="preserve">                'updated_at' =&gt; date("Y-m-d H:i:s", $created_at + 1000),</w:t>
            </w:r>
          </w:p>
          <w:p w14:paraId="08C47894" w14:textId="77777777" w:rsidR="00EA2A21" w:rsidRDefault="00EA2A21" w:rsidP="00EA2A21">
            <w:r>
              <w:t xml:space="preserve">            ]);</w:t>
            </w:r>
          </w:p>
          <w:p w14:paraId="74526B74" w14:textId="77777777" w:rsidR="00EA2A21" w:rsidRDefault="00EA2A21" w:rsidP="00EA2A21">
            <w:r>
              <w:t xml:space="preserve">        }</w:t>
            </w:r>
          </w:p>
          <w:p w14:paraId="18F128FE" w14:textId="77777777" w:rsidR="00EA2A21" w:rsidRDefault="00EA2A21" w:rsidP="00EA2A21">
            <w:r>
              <w:t xml:space="preserve">    }</w:t>
            </w:r>
          </w:p>
          <w:p w14:paraId="1FF8FC95" w14:textId="76BE68D1" w:rsidR="00EA2A21" w:rsidRDefault="00EA2A21" w:rsidP="00EA2A21">
            <w:r>
              <w:t>}</w:t>
            </w:r>
          </w:p>
        </w:tc>
      </w:tr>
    </w:tbl>
    <w:p w14:paraId="3D9DA9A0" w14:textId="592EFD25" w:rsidR="00B70956" w:rsidRDefault="002476C4" w:rsidP="001721F1">
      <w:r w:rsidRPr="002476C4">
        <w:rPr>
          <w:rFonts w:hint="eastAsia"/>
        </w:rPr>
        <w:lastRenderedPageBreak/>
        <w:t>然后打开</w:t>
      </w:r>
      <w:r w:rsidRPr="002476C4">
        <w:rPr>
          <w:rFonts w:hint="eastAsia"/>
        </w:rPr>
        <w:t>/database/seeds</w:t>
      </w:r>
      <w:r w:rsidRPr="002476C4">
        <w:rPr>
          <w:rFonts w:hint="eastAsia"/>
        </w:rPr>
        <w:t>目录下的</w:t>
      </w:r>
      <w:r w:rsidRPr="002476C4">
        <w:rPr>
          <w:rFonts w:hint="eastAsia"/>
        </w:rPr>
        <w:t>DatabaseSeeder.php</w:t>
      </w:r>
      <w:r w:rsidRPr="002476C4">
        <w:rPr>
          <w:rFonts w:hint="eastAsia"/>
        </w:rPr>
        <w:t>文件，在</w:t>
      </w:r>
      <w:r w:rsidRPr="002476C4">
        <w:rPr>
          <w:rFonts w:hint="eastAsia"/>
        </w:rPr>
        <w:t>run</w:t>
      </w:r>
      <w:r w:rsidRPr="002476C4">
        <w:rPr>
          <w:rFonts w:hint="eastAsia"/>
        </w:rPr>
        <w:t>方法中，添加如下语句：</w:t>
      </w:r>
    </w:p>
    <w:tbl>
      <w:tblPr>
        <w:tblStyle w:val="a6"/>
        <w:tblW w:w="0" w:type="auto"/>
        <w:tblLook w:val="04A0" w:firstRow="1" w:lastRow="0" w:firstColumn="1" w:lastColumn="0" w:noHBand="0" w:noVBand="1"/>
      </w:tblPr>
      <w:tblGrid>
        <w:gridCol w:w="8296"/>
      </w:tblGrid>
      <w:tr w:rsidR="002476C4" w14:paraId="4FB1BEAF" w14:textId="77777777" w:rsidTr="002476C4">
        <w:tc>
          <w:tcPr>
            <w:tcW w:w="8296" w:type="dxa"/>
          </w:tcPr>
          <w:p w14:paraId="312EE217" w14:textId="77777777" w:rsidR="002476C4" w:rsidRDefault="002476C4" w:rsidP="002476C4">
            <w:r>
              <w:t xml:space="preserve">    public function run()</w:t>
            </w:r>
          </w:p>
          <w:p w14:paraId="6EA45389" w14:textId="77777777" w:rsidR="002476C4" w:rsidRDefault="002476C4" w:rsidP="002476C4">
            <w:r>
              <w:t xml:space="preserve">    {</w:t>
            </w:r>
          </w:p>
          <w:p w14:paraId="31259E0A" w14:textId="77777777" w:rsidR="002476C4" w:rsidRDefault="002476C4" w:rsidP="002476C4">
            <w:r>
              <w:t xml:space="preserve">         $this-&gt;call(UsersTableSeeder::class);</w:t>
            </w:r>
          </w:p>
          <w:p w14:paraId="7731E1D6" w14:textId="0B2CB56F" w:rsidR="002476C4" w:rsidRDefault="002476C4" w:rsidP="002476C4">
            <w:r>
              <w:t xml:space="preserve">    }</w:t>
            </w:r>
          </w:p>
        </w:tc>
      </w:tr>
    </w:tbl>
    <w:p w14:paraId="7AB25C70" w14:textId="6EECAFD8" w:rsidR="002476C4" w:rsidRDefault="002476C4" w:rsidP="001721F1">
      <w:r w:rsidRPr="002476C4">
        <w:rPr>
          <w:rFonts w:hint="eastAsia"/>
        </w:rPr>
        <w:t>然后在命令行执行如下命令：</w:t>
      </w:r>
    </w:p>
    <w:tbl>
      <w:tblPr>
        <w:tblStyle w:val="a6"/>
        <w:tblW w:w="0" w:type="auto"/>
        <w:tblLook w:val="04A0" w:firstRow="1" w:lastRow="0" w:firstColumn="1" w:lastColumn="0" w:noHBand="0" w:noVBand="1"/>
      </w:tblPr>
      <w:tblGrid>
        <w:gridCol w:w="8296"/>
      </w:tblGrid>
      <w:tr w:rsidR="002476C4" w14:paraId="413006FF" w14:textId="77777777" w:rsidTr="002476C4">
        <w:tc>
          <w:tcPr>
            <w:tcW w:w="8296" w:type="dxa"/>
          </w:tcPr>
          <w:p w14:paraId="77CAFBEF" w14:textId="226F2C07" w:rsidR="002476C4" w:rsidRDefault="002476C4" w:rsidP="001721F1">
            <w:r w:rsidRPr="002476C4">
              <w:t>php artisan db:seed</w:t>
            </w:r>
          </w:p>
        </w:tc>
      </w:tr>
    </w:tbl>
    <w:p w14:paraId="0922DDBE" w14:textId="0ECCDA68" w:rsidR="002476C4" w:rsidRDefault="002476C4" w:rsidP="001721F1">
      <w:r w:rsidRPr="002476C4">
        <w:rPr>
          <w:rFonts w:hint="eastAsia"/>
        </w:rPr>
        <w:t>生成的测试数据如下图所示：</w:t>
      </w:r>
    </w:p>
    <w:p w14:paraId="63E38FEF" w14:textId="78881675" w:rsidR="002476C4" w:rsidRDefault="002361C5" w:rsidP="00896395">
      <w:pPr>
        <w:jc w:val="center"/>
      </w:pPr>
      <w:r>
        <w:rPr>
          <w:noProof/>
        </w:rPr>
        <w:drawing>
          <wp:inline distT="0" distB="0" distL="0" distR="0" wp14:anchorId="10A260D3" wp14:editId="07B2FC5C">
            <wp:extent cx="5274310" cy="18484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48485"/>
                    </a:xfrm>
                    <a:prstGeom prst="rect">
                      <a:avLst/>
                    </a:prstGeom>
                    <a:noFill/>
                    <a:ln>
                      <a:noFill/>
                    </a:ln>
                  </pic:spPr>
                </pic:pic>
              </a:graphicData>
            </a:graphic>
          </wp:inline>
        </w:drawing>
      </w:r>
    </w:p>
    <w:p w14:paraId="17D279D2" w14:textId="6D6A1705" w:rsidR="002361C5" w:rsidRDefault="00896395" w:rsidP="001721F1">
      <w:r>
        <w:rPr>
          <w:rFonts w:hint="eastAsia"/>
        </w:rPr>
        <w:t>以上就是</w:t>
      </w:r>
      <w:r w:rsidRPr="00CC45D6">
        <w:rPr>
          <w:rFonts w:hint="eastAsia"/>
        </w:rPr>
        <w:t>通过编写填充器类填充数据</w:t>
      </w:r>
      <w:r>
        <w:rPr>
          <w:rFonts w:hint="eastAsia"/>
        </w:rPr>
        <w:t>的操作过程了。</w:t>
      </w:r>
    </w:p>
    <w:p w14:paraId="1A01FA94" w14:textId="58F6B8A3" w:rsidR="00896395" w:rsidRDefault="00896395" w:rsidP="001721F1"/>
    <w:p w14:paraId="14EB433B" w14:textId="3D501498" w:rsidR="00CC0E99" w:rsidRDefault="00CC0E99" w:rsidP="00CC0E99">
      <w:r>
        <w:rPr>
          <w:rFonts w:hint="eastAsia"/>
        </w:rPr>
        <w:t>方式一：</w:t>
      </w:r>
      <w:r w:rsidRPr="00CC0E99">
        <w:rPr>
          <w:rFonts w:hint="eastAsia"/>
        </w:rPr>
        <w:t>通过模型工厂填充数据</w:t>
      </w:r>
    </w:p>
    <w:p w14:paraId="0C1619E3" w14:textId="77777777" w:rsidR="00896395" w:rsidRPr="00CC0E99" w:rsidRDefault="00896395" w:rsidP="001721F1"/>
    <w:p w14:paraId="70D13536" w14:textId="2502594D" w:rsidR="007E3842" w:rsidRDefault="007E3842">
      <w:pPr>
        <w:pStyle w:val="2"/>
      </w:pPr>
      <w:r>
        <w:rPr>
          <w:rFonts w:hint="eastAsia"/>
        </w:rPr>
        <w:t>Eloquent</w:t>
      </w:r>
      <w:r>
        <w:rPr>
          <w:rFonts w:hint="eastAsia"/>
        </w:rPr>
        <w:t>数据库操作</w:t>
      </w:r>
    </w:p>
    <w:p w14:paraId="6628985E" w14:textId="0F309978" w:rsidR="007E3842" w:rsidRDefault="00B929DF" w:rsidP="00B929DF">
      <w:pPr>
        <w:pStyle w:val="3"/>
      </w:pPr>
      <w:r>
        <w:rPr>
          <w:rFonts w:hint="eastAsia"/>
        </w:rPr>
        <w:t>建立模型</w:t>
      </w:r>
    </w:p>
    <w:tbl>
      <w:tblPr>
        <w:tblStyle w:val="a6"/>
        <w:tblW w:w="0" w:type="auto"/>
        <w:tblLook w:val="04A0" w:firstRow="1" w:lastRow="0" w:firstColumn="1" w:lastColumn="0" w:noHBand="0" w:noVBand="1"/>
      </w:tblPr>
      <w:tblGrid>
        <w:gridCol w:w="8296"/>
      </w:tblGrid>
      <w:tr w:rsidR="00966EEF" w14:paraId="66D0A9FE" w14:textId="77777777" w:rsidTr="00966EEF">
        <w:tc>
          <w:tcPr>
            <w:tcW w:w="8296" w:type="dxa"/>
          </w:tcPr>
          <w:p w14:paraId="4A9E052A" w14:textId="77777777" w:rsidR="00966EEF" w:rsidRDefault="00966EEF" w:rsidP="00966EEF">
            <w:r>
              <w:t>class User extends Authenticatable</w:t>
            </w:r>
          </w:p>
          <w:p w14:paraId="2B39077B" w14:textId="77777777" w:rsidR="00966EEF" w:rsidRDefault="00966EEF" w:rsidP="00966EEF">
            <w:r>
              <w:t>{</w:t>
            </w:r>
          </w:p>
          <w:p w14:paraId="45E0D0C0" w14:textId="77777777" w:rsidR="00966EEF" w:rsidRDefault="00966EEF" w:rsidP="00966EEF">
            <w:r>
              <w:t xml:space="preserve">    use Notifiable;</w:t>
            </w:r>
          </w:p>
          <w:p w14:paraId="5CB53223" w14:textId="77777777" w:rsidR="00966EEF" w:rsidRDefault="00966EEF" w:rsidP="00966EEF">
            <w:r>
              <w:rPr>
                <w:rFonts w:hint="eastAsia"/>
              </w:rPr>
              <w:lastRenderedPageBreak/>
              <w:t xml:space="preserve">    //</w:t>
            </w:r>
            <w:r>
              <w:rPr>
                <w:rFonts w:hint="eastAsia"/>
              </w:rPr>
              <w:t>指定表名，默认值为模型名的复数</w:t>
            </w:r>
          </w:p>
          <w:p w14:paraId="2E514122" w14:textId="5DDFACC7" w:rsidR="00966EEF" w:rsidRDefault="00966EEF" w:rsidP="00966EEF">
            <w:pPr>
              <w:ind w:firstLine="420"/>
            </w:pPr>
            <w:r>
              <w:t>protected $table = 'users';</w:t>
            </w:r>
          </w:p>
          <w:p w14:paraId="29E1FE25" w14:textId="77777777" w:rsidR="00966EEF" w:rsidRDefault="00966EEF" w:rsidP="00966EEF">
            <w:pPr>
              <w:ind w:firstLine="420"/>
            </w:pPr>
          </w:p>
          <w:p w14:paraId="7E3C75B6" w14:textId="77777777" w:rsidR="00966EEF" w:rsidRDefault="00966EEF" w:rsidP="00966EEF">
            <w:r>
              <w:rPr>
                <w:rFonts w:hint="eastAsia"/>
              </w:rPr>
              <w:t xml:space="preserve">    //</w:t>
            </w:r>
            <w:r>
              <w:rPr>
                <w:rFonts w:hint="eastAsia"/>
              </w:rPr>
              <w:t>指定主键，默认主键为</w:t>
            </w:r>
            <w:r>
              <w:rPr>
                <w:rFonts w:hint="eastAsia"/>
              </w:rPr>
              <w:t>id</w:t>
            </w:r>
          </w:p>
          <w:p w14:paraId="707CC871" w14:textId="37AA1810" w:rsidR="00966EEF" w:rsidRDefault="00966EEF" w:rsidP="00966EEF">
            <w:pPr>
              <w:ind w:firstLine="420"/>
            </w:pPr>
            <w:r>
              <w:t>protected $primaryKey = 'id';</w:t>
            </w:r>
          </w:p>
          <w:p w14:paraId="7C1E7637" w14:textId="77777777" w:rsidR="00966EEF" w:rsidRDefault="00966EEF" w:rsidP="00966EEF">
            <w:pPr>
              <w:ind w:firstLine="420"/>
            </w:pPr>
          </w:p>
          <w:p w14:paraId="7E2284AB" w14:textId="77777777" w:rsidR="00966EEF" w:rsidRDefault="00966EEF" w:rsidP="00966EEF">
            <w:r>
              <w:rPr>
                <w:rFonts w:hint="eastAsia"/>
              </w:rPr>
              <w:t xml:space="preserve">    //</w:t>
            </w:r>
            <w:r>
              <w:rPr>
                <w:rFonts w:hint="eastAsia"/>
              </w:rPr>
              <w:t>是否维护时间戳，默认维护</w:t>
            </w:r>
          </w:p>
          <w:p w14:paraId="0D488A70" w14:textId="77777777" w:rsidR="00966EEF" w:rsidRDefault="00966EEF" w:rsidP="00966EEF">
            <w:r>
              <w:rPr>
                <w:rFonts w:hint="eastAsia"/>
              </w:rPr>
              <w:t xml:space="preserve">    //</w:t>
            </w:r>
            <w:r>
              <w:rPr>
                <w:rFonts w:hint="eastAsia"/>
              </w:rPr>
              <w:t>在数据库中会创建</w:t>
            </w:r>
            <w:r>
              <w:rPr>
                <w:rFonts w:hint="eastAsia"/>
              </w:rPr>
              <w:t>created_at</w:t>
            </w:r>
            <w:r>
              <w:rPr>
                <w:rFonts w:hint="eastAsia"/>
              </w:rPr>
              <w:t>和</w:t>
            </w:r>
            <w:r>
              <w:rPr>
                <w:rFonts w:hint="eastAsia"/>
              </w:rPr>
              <w:t>updated_at</w:t>
            </w:r>
            <w:r>
              <w:rPr>
                <w:rFonts w:hint="eastAsia"/>
              </w:rPr>
              <w:t>字段</w:t>
            </w:r>
          </w:p>
          <w:p w14:paraId="32F396F9" w14:textId="0BDC455F" w:rsidR="00966EEF" w:rsidRDefault="00966EEF" w:rsidP="00966EEF">
            <w:pPr>
              <w:ind w:firstLine="420"/>
            </w:pPr>
            <w:r>
              <w:t>public $timestamps = true;</w:t>
            </w:r>
          </w:p>
          <w:p w14:paraId="6223A0CA" w14:textId="77777777" w:rsidR="00966EEF" w:rsidRDefault="00966EEF" w:rsidP="00966EEF">
            <w:pPr>
              <w:ind w:firstLine="420"/>
            </w:pPr>
          </w:p>
          <w:p w14:paraId="45F38F58" w14:textId="77777777" w:rsidR="00966EEF" w:rsidRDefault="00966EEF" w:rsidP="00966EEF">
            <w:r>
              <w:rPr>
                <w:rFonts w:hint="eastAsia"/>
              </w:rPr>
              <w:t xml:space="preserve">    //</w:t>
            </w:r>
            <w:r>
              <w:rPr>
                <w:rFonts w:hint="eastAsia"/>
              </w:rPr>
              <w:t>指定允许批量赋值的字段</w:t>
            </w:r>
          </w:p>
          <w:p w14:paraId="2BCF0859" w14:textId="77777777" w:rsidR="00966EEF" w:rsidRDefault="00966EEF" w:rsidP="00966EEF">
            <w:r>
              <w:rPr>
                <w:rFonts w:hint="eastAsia"/>
              </w:rPr>
              <w:t xml:space="preserve">    //fillable</w:t>
            </w:r>
            <w:r>
              <w:rPr>
                <w:rFonts w:hint="eastAsia"/>
              </w:rPr>
              <w:t>为白名单，表示该字段可被批量赋值</w:t>
            </w:r>
          </w:p>
          <w:p w14:paraId="753F22DE" w14:textId="0B7BEED8" w:rsidR="00966EEF" w:rsidRDefault="00966EEF" w:rsidP="00523A3E">
            <w:r>
              <w:t xml:space="preserve">    protected $fillable = ['name', 'email', 'password'</w:t>
            </w:r>
            <w:r w:rsidR="00523A3E">
              <w:t>,</w:t>
            </w:r>
            <w:r>
              <w:t>];</w:t>
            </w:r>
          </w:p>
          <w:p w14:paraId="5B8430A9" w14:textId="77777777" w:rsidR="00966EEF" w:rsidRDefault="00966EEF" w:rsidP="00966EEF">
            <w:pPr>
              <w:ind w:firstLine="420"/>
            </w:pPr>
          </w:p>
          <w:p w14:paraId="12298B86" w14:textId="77777777" w:rsidR="00966EEF" w:rsidRDefault="00966EEF" w:rsidP="00966EEF">
            <w:r>
              <w:rPr>
                <w:rFonts w:hint="eastAsia"/>
              </w:rPr>
              <w:t xml:space="preserve">    //guarded</w:t>
            </w:r>
            <w:r>
              <w:rPr>
                <w:rFonts w:hint="eastAsia"/>
              </w:rPr>
              <w:t>为黑名单，表示该字段不可被批量赋值</w:t>
            </w:r>
          </w:p>
          <w:p w14:paraId="5EDA444E" w14:textId="77777777" w:rsidR="00966EEF" w:rsidRDefault="00966EEF" w:rsidP="00966EEF">
            <w:r>
              <w:t xml:space="preserve">    protected $guarded = [];</w:t>
            </w:r>
          </w:p>
          <w:p w14:paraId="767B601D" w14:textId="77777777" w:rsidR="00966EEF" w:rsidRDefault="00966EEF" w:rsidP="00966EEF"/>
          <w:p w14:paraId="76233B6F" w14:textId="77777777" w:rsidR="00966EEF" w:rsidRDefault="00966EEF" w:rsidP="00966EEF">
            <w:r>
              <w:rPr>
                <w:rFonts w:hint="eastAsia"/>
              </w:rPr>
              <w:t xml:space="preserve">    //</w:t>
            </w:r>
            <w:r>
              <w:rPr>
                <w:rFonts w:hint="eastAsia"/>
              </w:rPr>
              <w:t>维护时间的时候保存为时间戳格式</w:t>
            </w:r>
          </w:p>
          <w:p w14:paraId="4D3AAF60" w14:textId="37F69FA8" w:rsidR="00966EEF" w:rsidRDefault="00966EEF" w:rsidP="00966EEF">
            <w:r>
              <w:t xml:space="preserve">    protected function getDateFormat() { return time();</w:t>
            </w:r>
            <w:r>
              <w:rPr>
                <w:rFonts w:hint="eastAsia"/>
              </w:rPr>
              <w:t xml:space="preserve"> </w:t>
            </w:r>
            <w:r>
              <w:t>}</w:t>
            </w:r>
          </w:p>
          <w:p w14:paraId="5F66D82E" w14:textId="77777777" w:rsidR="00966EEF" w:rsidRPr="00966EEF" w:rsidRDefault="00966EEF" w:rsidP="00966EEF"/>
          <w:p w14:paraId="0780428B" w14:textId="77777777" w:rsidR="00966EEF" w:rsidRDefault="00966EEF" w:rsidP="00966EEF">
            <w:r>
              <w:rPr>
                <w:rFonts w:hint="eastAsia"/>
              </w:rPr>
              <w:t xml:space="preserve">    //</w:t>
            </w:r>
            <w:r>
              <w:rPr>
                <w:rFonts w:hint="eastAsia"/>
              </w:rPr>
              <w:t>查询的时候返回时间戳格式的时间</w:t>
            </w:r>
          </w:p>
          <w:p w14:paraId="4A9A2DDA" w14:textId="545B7872" w:rsidR="00966EEF" w:rsidRDefault="00966EEF" w:rsidP="00966EEF">
            <w:r>
              <w:t xml:space="preserve">    protected function asDateTime($value)</w:t>
            </w:r>
            <w:r>
              <w:rPr>
                <w:rFonts w:hint="eastAsia"/>
              </w:rPr>
              <w:t xml:space="preserve"> </w:t>
            </w:r>
            <w:r>
              <w:t>{ return $value; }</w:t>
            </w:r>
          </w:p>
          <w:p w14:paraId="17DDD293" w14:textId="77777777" w:rsidR="00966EEF" w:rsidRDefault="00966EEF" w:rsidP="00966EEF"/>
          <w:p w14:paraId="33E404BB" w14:textId="77777777" w:rsidR="00966EEF" w:rsidRDefault="00966EEF" w:rsidP="00966EEF">
            <w:r>
              <w:rPr>
                <w:rFonts w:hint="eastAsia"/>
              </w:rPr>
              <w:t xml:space="preserve">    //</w:t>
            </w:r>
            <w:r>
              <w:rPr>
                <w:rFonts w:hint="eastAsia"/>
              </w:rPr>
              <w:t>设置隐藏属性的字段</w:t>
            </w:r>
          </w:p>
          <w:p w14:paraId="084B7B98" w14:textId="6EE639D8" w:rsidR="00966EEF" w:rsidRDefault="00966EEF" w:rsidP="00523A3E">
            <w:pPr>
              <w:ind w:firstLine="420"/>
            </w:pPr>
            <w:r>
              <w:t>protected $hidden = ['password', 'remember_token',];</w:t>
            </w:r>
          </w:p>
          <w:p w14:paraId="4E961667" w14:textId="77777777" w:rsidR="00523A3E" w:rsidRPr="00523A3E" w:rsidRDefault="00523A3E" w:rsidP="00523A3E">
            <w:pPr>
              <w:ind w:firstLine="420"/>
            </w:pPr>
          </w:p>
          <w:p w14:paraId="52D122A7" w14:textId="77777777" w:rsidR="00966EEF" w:rsidRDefault="00966EEF" w:rsidP="00966EEF">
            <w:r>
              <w:rPr>
                <w:rFonts w:hint="eastAsia"/>
              </w:rPr>
              <w:t xml:space="preserve">    //</w:t>
            </w:r>
            <w:r>
              <w:rPr>
                <w:rFonts w:hint="eastAsia"/>
              </w:rPr>
              <w:t>设置显示属性的字段</w:t>
            </w:r>
          </w:p>
          <w:p w14:paraId="5C86A904" w14:textId="3987ED22" w:rsidR="00966EEF" w:rsidRDefault="00966EEF" w:rsidP="00966EEF">
            <w:r>
              <w:t xml:space="preserve">    protected $visible = ['first_name', 'last_name'</w:t>
            </w:r>
            <w:r w:rsidR="00523A3E">
              <w:rPr>
                <w:rFonts w:hint="eastAsia"/>
              </w:rPr>
              <w:t>,</w:t>
            </w:r>
            <w:r>
              <w:t>];</w:t>
            </w:r>
          </w:p>
          <w:p w14:paraId="350EE255" w14:textId="77777777" w:rsidR="00966EEF" w:rsidRPr="00523A3E" w:rsidRDefault="00966EEF" w:rsidP="00966EEF"/>
          <w:p w14:paraId="170DB597" w14:textId="77777777" w:rsidR="00966EEF" w:rsidRDefault="00966EEF" w:rsidP="00966EEF">
            <w:r>
              <w:rPr>
                <w:rFonts w:hint="eastAsia"/>
              </w:rPr>
              <w:t xml:space="preserve">    //</w:t>
            </w:r>
            <w:r>
              <w:rPr>
                <w:rFonts w:hint="eastAsia"/>
              </w:rPr>
              <w:t>对字段值进行数据类型转换</w:t>
            </w:r>
          </w:p>
          <w:p w14:paraId="1989CC60" w14:textId="0134DB40" w:rsidR="00966EEF" w:rsidRDefault="00966EEF" w:rsidP="00966EEF">
            <w:r>
              <w:t xml:space="preserve">    protected $casts = ['email_verified_at' =&gt; 'datetime',];</w:t>
            </w:r>
          </w:p>
          <w:p w14:paraId="1302A069" w14:textId="56724BFA" w:rsidR="00966EEF" w:rsidRDefault="00966EEF" w:rsidP="00966EEF">
            <w:r>
              <w:t>}</w:t>
            </w:r>
          </w:p>
        </w:tc>
      </w:tr>
    </w:tbl>
    <w:p w14:paraId="567C41E5" w14:textId="77777777" w:rsidR="00B929DF" w:rsidRPr="00B929DF" w:rsidRDefault="00B929DF" w:rsidP="00B929DF"/>
    <w:p w14:paraId="30E163EB" w14:textId="77777777" w:rsidR="00B929DF" w:rsidRPr="007E3842" w:rsidRDefault="00B929DF" w:rsidP="007E3842"/>
    <w:p w14:paraId="65354561" w14:textId="5CE7E9EF" w:rsidR="004771F0" w:rsidRDefault="004771F0">
      <w:pPr>
        <w:pStyle w:val="3"/>
      </w:pPr>
      <w:r>
        <w:rPr>
          <w:rFonts w:hint="eastAsia"/>
        </w:rPr>
        <w:t>O</w:t>
      </w:r>
      <w:r>
        <w:t>RM</w:t>
      </w:r>
      <w:r>
        <w:rPr>
          <w:rFonts w:hint="eastAsia"/>
        </w:rPr>
        <w:t>相关操作</w:t>
      </w:r>
    </w:p>
    <w:p w14:paraId="480665C4" w14:textId="3E95584B" w:rsidR="004771F0" w:rsidRDefault="00E134DD" w:rsidP="00E4629B">
      <w:pPr>
        <w:pStyle w:val="4"/>
      </w:pPr>
      <w:r>
        <w:rPr>
          <w:rFonts w:hint="eastAsia"/>
        </w:rPr>
        <w:t>插入</w:t>
      </w:r>
      <w:r w:rsidR="00E4629B">
        <w:rPr>
          <w:rFonts w:hint="eastAsia"/>
        </w:rPr>
        <w:t>数据</w:t>
      </w:r>
    </w:p>
    <w:tbl>
      <w:tblPr>
        <w:tblStyle w:val="a6"/>
        <w:tblW w:w="0" w:type="auto"/>
        <w:tblLook w:val="04A0" w:firstRow="1" w:lastRow="0" w:firstColumn="1" w:lastColumn="0" w:noHBand="0" w:noVBand="1"/>
      </w:tblPr>
      <w:tblGrid>
        <w:gridCol w:w="8296"/>
      </w:tblGrid>
      <w:tr w:rsidR="00AF600E" w14:paraId="7912B1DE" w14:textId="77777777" w:rsidTr="00AF600E">
        <w:tc>
          <w:tcPr>
            <w:tcW w:w="8296" w:type="dxa"/>
          </w:tcPr>
          <w:p w14:paraId="55DFF4A6" w14:textId="77777777" w:rsidR="00AF600E" w:rsidRDefault="00AF600E" w:rsidP="00AF600E">
            <w:r>
              <w:t>//save()</w:t>
            </w:r>
          </w:p>
          <w:p w14:paraId="0BB959BA" w14:textId="77777777" w:rsidR="00AF600E" w:rsidRDefault="00AF600E" w:rsidP="00AF600E">
            <w:r>
              <w:t>$student=new Student();</w:t>
            </w:r>
          </w:p>
          <w:p w14:paraId="60B3EABE" w14:textId="77777777" w:rsidR="00AF600E" w:rsidRDefault="00AF600E" w:rsidP="00AF600E">
            <w:r>
              <w:t>$student-&gt;name='vbb';</w:t>
            </w:r>
          </w:p>
          <w:p w14:paraId="7141615F" w14:textId="77777777" w:rsidR="00AF600E" w:rsidRDefault="00AF600E" w:rsidP="00AF600E">
            <w:r>
              <w:t>$student-&gt;age=34;</w:t>
            </w:r>
          </w:p>
          <w:p w14:paraId="74417E5B" w14:textId="77777777" w:rsidR="00AF600E" w:rsidRDefault="00AF600E" w:rsidP="00AF600E">
            <w:r>
              <w:t>$rs=$student-&gt;save();</w:t>
            </w:r>
          </w:p>
          <w:p w14:paraId="0F996B36" w14:textId="77777777" w:rsidR="00AF600E" w:rsidRDefault="00AF600E" w:rsidP="00AF600E">
            <w:r>
              <w:t>dd($rs);</w:t>
            </w:r>
          </w:p>
          <w:p w14:paraId="0BB2BDBA" w14:textId="77777777" w:rsidR="00AF600E" w:rsidRDefault="00AF600E" w:rsidP="00AF600E"/>
          <w:p w14:paraId="63254A81" w14:textId="77777777" w:rsidR="00AF600E" w:rsidRDefault="00AF600E" w:rsidP="00AF600E">
            <w:r>
              <w:t>//create()</w:t>
            </w:r>
          </w:p>
          <w:p w14:paraId="28A83113" w14:textId="77777777" w:rsidR="00AF600E" w:rsidRDefault="00AF600E" w:rsidP="00AF600E">
            <w:r>
              <w:t>$rs=Student::create([</w:t>
            </w:r>
          </w:p>
          <w:p w14:paraId="576F6331" w14:textId="77777777" w:rsidR="00AF600E" w:rsidRDefault="00AF600E" w:rsidP="00AF600E">
            <w:r>
              <w:t xml:space="preserve">    'name'=&gt;'momo',</w:t>
            </w:r>
          </w:p>
          <w:p w14:paraId="673D3EF7" w14:textId="77777777" w:rsidR="00AF600E" w:rsidRDefault="00AF600E" w:rsidP="00AF600E">
            <w:r>
              <w:t xml:space="preserve">    'age'=&gt;23</w:t>
            </w:r>
          </w:p>
          <w:p w14:paraId="33A586B6" w14:textId="77777777" w:rsidR="00AF600E" w:rsidRDefault="00AF600E" w:rsidP="00AF600E">
            <w:r>
              <w:t>]);</w:t>
            </w:r>
          </w:p>
          <w:p w14:paraId="702DCD0E" w14:textId="77777777" w:rsidR="00AF600E" w:rsidRDefault="00AF600E" w:rsidP="00AF600E">
            <w:r>
              <w:t>dd($rs);</w:t>
            </w:r>
          </w:p>
          <w:p w14:paraId="2820833B" w14:textId="77777777" w:rsidR="00AF600E" w:rsidRDefault="00AF600E" w:rsidP="00AF600E"/>
          <w:p w14:paraId="02572CB4" w14:textId="77777777" w:rsidR="00AF600E" w:rsidRDefault="00AF600E" w:rsidP="00AF600E">
            <w:r>
              <w:rPr>
                <w:rFonts w:hint="eastAsia"/>
              </w:rPr>
              <w:t>//firstOrCreate()</w:t>
            </w:r>
            <w:r>
              <w:rPr>
                <w:rFonts w:hint="eastAsia"/>
              </w:rPr>
              <w:t>以属性查询数据</w:t>
            </w:r>
            <w:r>
              <w:rPr>
                <w:rFonts w:hint="eastAsia"/>
              </w:rPr>
              <w:t xml:space="preserve"> </w:t>
            </w:r>
            <w:r>
              <w:rPr>
                <w:rFonts w:hint="eastAsia"/>
              </w:rPr>
              <w:t>如果没有</w:t>
            </w:r>
            <w:r>
              <w:rPr>
                <w:rFonts w:hint="eastAsia"/>
              </w:rPr>
              <w:t xml:space="preserve"> </w:t>
            </w:r>
            <w:r>
              <w:rPr>
                <w:rFonts w:hint="eastAsia"/>
              </w:rPr>
              <w:t>新建数据</w:t>
            </w:r>
          </w:p>
          <w:p w14:paraId="655AA6B1" w14:textId="77777777" w:rsidR="00AF600E" w:rsidRDefault="00AF600E" w:rsidP="00AF600E">
            <w:r>
              <w:t>$rs=Student::firstOrCreate(</w:t>
            </w:r>
          </w:p>
          <w:p w14:paraId="61B9C212" w14:textId="77777777" w:rsidR="00AF600E" w:rsidRDefault="00AF600E" w:rsidP="00AF600E">
            <w:r>
              <w:t xml:space="preserve">    ['name'=&gt;'vbb4']</w:t>
            </w:r>
          </w:p>
          <w:p w14:paraId="2E57215B" w14:textId="77777777" w:rsidR="00AF600E" w:rsidRDefault="00AF600E" w:rsidP="00AF600E">
            <w:r>
              <w:t>);</w:t>
            </w:r>
          </w:p>
          <w:p w14:paraId="5FA75A5A" w14:textId="77777777" w:rsidR="00AF600E" w:rsidRDefault="00AF600E" w:rsidP="00AF600E"/>
          <w:p w14:paraId="324214AD" w14:textId="77777777" w:rsidR="00AF600E" w:rsidRDefault="00AF600E" w:rsidP="00AF600E">
            <w:r>
              <w:rPr>
                <w:rFonts w:hint="eastAsia"/>
              </w:rPr>
              <w:t xml:space="preserve">//firstOrNew() </w:t>
            </w:r>
            <w:r>
              <w:rPr>
                <w:rFonts w:hint="eastAsia"/>
              </w:rPr>
              <w:t>以属性查询数据</w:t>
            </w:r>
            <w:r>
              <w:rPr>
                <w:rFonts w:hint="eastAsia"/>
              </w:rPr>
              <w:t xml:space="preserve"> </w:t>
            </w:r>
            <w:r>
              <w:rPr>
                <w:rFonts w:hint="eastAsia"/>
              </w:rPr>
              <w:t>如果没有</w:t>
            </w:r>
            <w:r>
              <w:rPr>
                <w:rFonts w:hint="eastAsia"/>
              </w:rPr>
              <w:t xml:space="preserve"> </w:t>
            </w:r>
            <w:r>
              <w:rPr>
                <w:rFonts w:hint="eastAsia"/>
              </w:rPr>
              <w:t>新建实例</w:t>
            </w:r>
            <w:r>
              <w:rPr>
                <w:rFonts w:hint="eastAsia"/>
              </w:rPr>
              <w:t xml:space="preserve"> </w:t>
            </w:r>
            <w:r>
              <w:rPr>
                <w:rFonts w:hint="eastAsia"/>
              </w:rPr>
              <w:t>如果想保存调用</w:t>
            </w:r>
            <w:r>
              <w:rPr>
                <w:rFonts w:hint="eastAsia"/>
              </w:rPr>
              <w:t>save()</w:t>
            </w:r>
          </w:p>
          <w:p w14:paraId="2C1FEC7E" w14:textId="77777777" w:rsidR="00AF600E" w:rsidRDefault="00AF600E" w:rsidP="00AF600E">
            <w:r>
              <w:t>$rs=Student::firstOrNew(</w:t>
            </w:r>
          </w:p>
          <w:p w14:paraId="5FC067BA" w14:textId="77777777" w:rsidR="00AF600E" w:rsidRDefault="00AF600E" w:rsidP="00AF600E">
            <w:r>
              <w:t xml:space="preserve">    ['name'=&gt;'vbb4']</w:t>
            </w:r>
          </w:p>
          <w:p w14:paraId="73582F1F" w14:textId="77777777" w:rsidR="00AF600E" w:rsidRDefault="00AF600E" w:rsidP="00AF600E">
            <w:r>
              <w:t>);</w:t>
            </w:r>
          </w:p>
          <w:p w14:paraId="1914AF53" w14:textId="77777777" w:rsidR="00AF600E" w:rsidRDefault="00AF600E" w:rsidP="00AF600E">
            <w:r>
              <w:t>$bool=$rs-&gt;save();</w:t>
            </w:r>
          </w:p>
          <w:p w14:paraId="6EC0E4B4" w14:textId="4996CEC1" w:rsidR="00AF600E" w:rsidRDefault="00AF600E" w:rsidP="00AF600E">
            <w:r>
              <w:t>dd($rs);</w:t>
            </w:r>
          </w:p>
        </w:tc>
      </w:tr>
    </w:tbl>
    <w:p w14:paraId="0268FA42" w14:textId="77777777" w:rsidR="00AF600E" w:rsidRPr="00AF600E" w:rsidRDefault="00AF600E" w:rsidP="00AF600E"/>
    <w:p w14:paraId="44C7451A" w14:textId="77777777" w:rsidR="00E4629B" w:rsidRPr="00E4629B" w:rsidRDefault="00E4629B" w:rsidP="00E4629B"/>
    <w:p w14:paraId="11BA2FBA" w14:textId="48CB6527" w:rsidR="00E134DD" w:rsidRDefault="00E134DD" w:rsidP="00E4629B">
      <w:pPr>
        <w:pStyle w:val="4"/>
      </w:pPr>
      <w:r>
        <w:rPr>
          <w:rFonts w:hint="eastAsia"/>
        </w:rPr>
        <w:t>删除</w:t>
      </w:r>
      <w:r w:rsidR="00E4629B">
        <w:rPr>
          <w:rFonts w:hint="eastAsia"/>
        </w:rPr>
        <w:t>数据</w:t>
      </w:r>
    </w:p>
    <w:p w14:paraId="3DF472E4" w14:textId="65E879FB" w:rsidR="00A40241" w:rsidRDefault="00A40241" w:rsidP="00A40241"/>
    <w:tbl>
      <w:tblPr>
        <w:tblStyle w:val="a6"/>
        <w:tblW w:w="0" w:type="auto"/>
        <w:tblLook w:val="04A0" w:firstRow="1" w:lastRow="0" w:firstColumn="1" w:lastColumn="0" w:noHBand="0" w:noVBand="1"/>
      </w:tblPr>
      <w:tblGrid>
        <w:gridCol w:w="8296"/>
      </w:tblGrid>
      <w:tr w:rsidR="00A40241" w14:paraId="1E1D9B55" w14:textId="77777777" w:rsidTr="00A40241">
        <w:tc>
          <w:tcPr>
            <w:tcW w:w="8296" w:type="dxa"/>
          </w:tcPr>
          <w:p w14:paraId="0E8B2C67" w14:textId="77777777" w:rsidR="00A40241" w:rsidRDefault="00A40241" w:rsidP="00A40241">
            <w:r>
              <w:rPr>
                <w:rFonts w:hint="eastAsia"/>
              </w:rPr>
              <w:t>//</w:t>
            </w:r>
            <w:r>
              <w:rPr>
                <w:rFonts w:hint="eastAsia"/>
              </w:rPr>
              <w:t>通过模型删除</w:t>
            </w:r>
          </w:p>
          <w:p w14:paraId="0C332E08" w14:textId="77777777" w:rsidR="00A40241" w:rsidRDefault="00A40241" w:rsidP="00A40241">
            <w:r>
              <w:t>$student = Student::find(2);</w:t>
            </w:r>
          </w:p>
          <w:p w14:paraId="2279AEBE" w14:textId="77777777" w:rsidR="00A40241" w:rsidRDefault="00A40241" w:rsidP="00A40241">
            <w:r>
              <w:t>$bool = $student-&gt;delete();</w:t>
            </w:r>
          </w:p>
          <w:p w14:paraId="31316D97" w14:textId="77777777" w:rsidR="00A40241" w:rsidRDefault="00A40241" w:rsidP="00A40241">
            <w:r>
              <w:t>var_dump($bool);</w:t>
            </w:r>
          </w:p>
          <w:p w14:paraId="50460708" w14:textId="77777777" w:rsidR="00A40241" w:rsidRDefault="00A40241" w:rsidP="00A40241"/>
          <w:p w14:paraId="29889B32" w14:textId="77777777" w:rsidR="00A40241" w:rsidRDefault="00A40241" w:rsidP="00A40241">
            <w:r>
              <w:rPr>
                <w:rFonts w:hint="eastAsia"/>
              </w:rPr>
              <w:t>//</w:t>
            </w:r>
            <w:r>
              <w:rPr>
                <w:rFonts w:hint="eastAsia"/>
              </w:rPr>
              <w:t>通过主键删除</w:t>
            </w:r>
          </w:p>
          <w:p w14:paraId="78B6861B" w14:textId="77777777" w:rsidR="00A40241" w:rsidRDefault="00A40241" w:rsidP="00A40241">
            <w:r>
              <w:t>$num = Student::destroy(3, 4, 5);</w:t>
            </w:r>
          </w:p>
          <w:p w14:paraId="0D43BBD0" w14:textId="77777777" w:rsidR="00A40241" w:rsidRDefault="00A40241" w:rsidP="00A40241">
            <w:r>
              <w:t>$num = Student::destroy([3, 4, 5]);</w:t>
            </w:r>
          </w:p>
          <w:p w14:paraId="7A88D3BB" w14:textId="77777777" w:rsidR="00A40241" w:rsidRDefault="00A40241" w:rsidP="00A40241">
            <w:r>
              <w:t>var_dump($num);</w:t>
            </w:r>
          </w:p>
          <w:p w14:paraId="6E2F9D79" w14:textId="77777777" w:rsidR="00A40241" w:rsidRDefault="00A40241" w:rsidP="00A40241"/>
          <w:p w14:paraId="33B92491" w14:textId="77777777" w:rsidR="00A40241" w:rsidRDefault="00A40241" w:rsidP="00A40241">
            <w:r>
              <w:rPr>
                <w:rFonts w:hint="eastAsia"/>
              </w:rPr>
              <w:t>//</w:t>
            </w:r>
            <w:r>
              <w:rPr>
                <w:rFonts w:hint="eastAsia"/>
              </w:rPr>
              <w:t>删除指定条件</w:t>
            </w:r>
          </w:p>
          <w:p w14:paraId="60BCA105" w14:textId="77777777" w:rsidR="00A40241" w:rsidRDefault="00A40241" w:rsidP="00A40241">
            <w:r>
              <w:t>$num = Student::where('id', '&gt;', 7)-&gt;delete();</w:t>
            </w:r>
          </w:p>
          <w:p w14:paraId="6EE9E5B1" w14:textId="3F7A2E8F" w:rsidR="00A40241" w:rsidRDefault="00A40241" w:rsidP="00A40241">
            <w:r>
              <w:t>var_dump($num);</w:t>
            </w:r>
          </w:p>
        </w:tc>
      </w:tr>
    </w:tbl>
    <w:p w14:paraId="229C7444" w14:textId="618F970B" w:rsidR="00A40241" w:rsidRDefault="00A40241" w:rsidP="00A40241"/>
    <w:p w14:paraId="5CA277E8" w14:textId="77777777" w:rsidR="004E4395" w:rsidRPr="00A40241" w:rsidRDefault="004E4395" w:rsidP="00A40241"/>
    <w:p w14:paraId="7C640FD0" w14:textId="77777777" w:rsidR="00E4629B" w:rsidRPr="00E4629B" w:rsidRDefault="00E4629B" w:rsidP="00E4629B"/>
    <w:p w14:paraId="03AA12BE" w14:textId="1EF6C835" w:rsidR="00E134DD" w:rsidRDefault="00E134DD" w:rsidP="00E4629B">
      <w:pPr>
        <w:pStyle w:val="4"/>
      </w:pPr>
      <w:r>
        <w:rPr>
          <w:rFonts w:hint="eastAsia"/>
        </w:rPr>
        <w:t>修改</w:t>
      </w:r>
      <w:r w:rsidR="00E4629B">
        <w:rPr>
          <w:rFonts w:hint="eastAsia"/>
        </w:rPr>
        <w:t>数据</w:t>
      </w:r>
    </w:p>
    <w:tbl>
      <w:tblPr>
        <w:tblStyle w:val="a6"/>
        <w:tblW w:w="0" w:type="auto"/>
        <w:tblLook w:val="04A0" w:firstRow="1" w:lastRow="0" w:firstColumn="1" w:lastColumn="0" w:noHBand="0" w:noVBand="1"/>
      </w:tblPr>
      <w:tblGrid>
        <w:gridCol w:w="8296"/>
      </w:tblGrid>
      <w:tr w:rsidR="00E60AEC" w14:paraId="65CBD3E6" w14:textId="77777777" w:rsidTr="00E60AEC">
        <w:tc>
          <w:tcPr>
            <w:tcW w:w="8296" w:type="dxa"/>
          </w:tcPr>
          <w:p w14:paraId="66A7B370" w14:textId="77777777" w:rsidR="00E60AEC" w:rsidRDefault="00E60AEC" w:rsidP="00E60AEC">
            <w:r>
              <w:rPr>
                <w:rFonts w:hint="eastAsia"/>
              </w:rPr>
              <w:t>//</w:t>
            </w:r>
            <w:r>
              <w:rPr>
                <w:rFonts w:hint="eastAsia"/>
              </w:rPr>
              <w:t>通过模型更新数据</w:t>
            </w:r>
          </w:p>
          <w:p w14:paraId="4A9BBE35" w14:textId="77777777" w:rsidR="00E60AEC" w:rsidRDefault="00E60AEC" w:rsidP="00E60AEC">
            <w:r>
              <w:t>$student = Student::find(2);</w:t>
            </w:r>
          </w:p>
          <w:p w14:paraId="53DCCE05" w14:textId="77777777" w:rsidR="00E60AEC" w:rsidRDefault="00E60AEC" w:rsidP="00E60AEC">
            <w:r>
              <w:lastRenderedPageBreak/>
              <w:t>$student-&gt;age = 2;</w:t>
            </w:r>
          </w:p>
          <w:p w14:paraId="58D87CB1" w14:textId="77777777" w:rsidR="00E60AEC" w:rsidRDefault="00E60AEC" w:rsidP="00E60AEC">
            <w:r>
              <w:t>$bool = $student-&gt;save();</w:t>
            </w:r>
          </w:p>
          <w:p w14:paraId="04347B34" w14:textId="77777777" w:rsidR="00E60AEC" w:rsidRDefault="00E60AEC" w:rsidP="00E60AEC">
            <w:r>
              <w:t>var_dump($bool);</w:t>
            </w:r>
          </w:p>
          <w:p w14:paraId="6C6738C1" w14:textId="77777777" w:rsidR="00E60AEC" w:rsidRDefault="00E60AEC" w:rsidP="00E60AEC"/>
          <w:p w14:paraId="4EF92D2A" w14:textId="77777777" w:rsidR="00E60AEC" w:rsidRDefault="00E60AEC" w:rsidP="00E60AEC">
            <w:r>
              <w:rPr>
                <w:rFonts w:hint="eastAsia"/>
              </w:rPr>
              <w:t>//</w:t>
            </w:r>
            <w:r>
              <w:rPr>
                <w:rFonts w:hint="eastAsia"/>
              </w:rPr>
              <w:t>批量更新</w:t>
            </w:r>
          </w:p>
          <w:p w14:paraId="48467136" w14:textId="77777777" w:rsidR="00E60AEC" w:rsidRDefault="00E60AEC" w:rsidP="00E60AEC">
            <w:r>
              <w:t>$num = Student::where('id', '&gt;', 5)-&gt;update(</w:t>
            </w:r>
          </w:p>
          <w:p w14:paraId="5171ECFF" w14:textId="77777777" w:rsidR="00E60AEC" w:rsidRDefault="00E60AEC" w:rsidP="00E60AEC">
            <w:r>
              <w:t xml:space="preserve">    ['age' =&gt; 41]</w:t>
            </w:r>
          </w:p>
          <w:p w14:paraId="1A9DDE50" w14:textId="77777777" w:rsidR="00E60AEC" w:rsidRDefault="00E60AEC" w:rsidP="00E60AEC">
            <w:r>
              <w:t>);</w:t>
            </w:r>
          </w:p>
          <w:p w14:paraId="6BA2F632" w14:textId="35665737" w:rsidR="00E60AEC" w:rsidRDefault="00E60AEC" w:rsidP="00E60AEC">
            <w:r>
              <w:t>var_dump($num);</w:t>
            </w:r>
          </w:p>
        </w:tc>
      </w:tr>
    </w:tbl>
    <w:p w14:paraId="7C6B4C94" w14:textId="77777777" w:rsidR="00E60AEC" w:rsidRPr="00E60AEC" w:rsidRDefault="00E60AEC" w:rsidP="00E60AEC"/>
    <w:p w14:paraId="13F5F83D" w14:textId="77777777" w:rsidR="00E4629B" w:rsidRPr="00E4629B" w:rsidRDefault="00E4629B" w:rsidP="00E4629B"/>
    <w:p w14:paraId="383E5067" w14:textId="59F2A19B" w:rsidR="00E134DD" w:rsidRDefault="00E134DD" w:rsidP="00E4629B">
      <w:pPr>
        <w:pStyle w:val="4"/>
      </w:pPr>
      <w:r>
        <w:rPr>
          <w:rFonts w:hint="eastAsia"/>
        </w:rPr>
        <w:t>查询</w:t>
      </w:r>
      <w:r w:rsidR="00E4629B">
        <w:rPr>
          <w:rFonts w:hint="eastAsia"/>
        </w:rPr>
        <w:t>数据</w:t>
      </w:r>
    </w:p>
    <w:tbl>
      <w:tblPr>
        <w:tblStyle w:val="a6"/>
        <w:tblW w:w="0" w:type="auto"/>
        <w:tblLook w:val="04A0" w:firstRow="1" w:lastRow="0" w:firstColumn="1" w:lastColumn="0" w:noHBand="0" w:noVBand="1"/>
      </w:tblPr>
      <w:tblGrid>
        <w:gridCol w:w="8296"/>
      </w:tblGrid>
      <w:tr w:rsidR="008462CE" w14:paraId="332364F1" w14:textId="77777777" w:rsidTr="008462CE">
        <w:tc>
          <w:tcPr>
            <w:tcW w:w="8296" w:type="dxa"/>
          </w:tcPr>
          <w:p w14:paraId="51238E85" w14:textId="77777777" w:rsidR="000E0AB3" w:rsidRDefault="000E0AB3" w:rsidP="000E0AB3">
            <w:r>
              <w:rPr>
                <w:rFonts w:hint="eastAsia"/>
              </w:rPr>
              <w:t xml:space="preserve">//all() </w:t>
            </w:r>
            <w:r>
              <w:rPr>
                <w:rFonts w:hint="eastAsia"/>
              </w:rPr>
              <w:t>查询所有数据</w:t>
            </w:r>
            <w:r>
              <w:rPr>
                <w:rFonts w:hint="eastAsia"/>
              </w:rPr>
              <w:t xml:space="preserve">  </w:t>
            </w:r>
            <w:r>
              <w:rPr>
                <w:rFonts w:hint="eastAsia"/>
              </w:rPr>
              <w:t>查询数据为集合</w:t>
            </w:r>
          </w:p>
          <w:p w14:paraId="5C1F7023" w14:textId="77777777" w:rsidR="000E0AB3" w:rsidRDefault="000E0AB3" w:rsidP="000E0AB3">
            <w:r>
              <w:t>$students = Student::all();</w:t>
            </w:r>
          </w:p>
          <w:p w14:paraId="3D1DD72A" w14:textId="77777777" w:rsidR="000E0AB3" w:rsidRDefault="000E0AB3" w:rsidP="000E0AB3">
            <w:r>
              <w:t>dd($students);</w:t>
            </w:r>
          </w:p>
          <w:p w14:paraId="3CD4480A" w14:textId="77777777" w:rsidR="000E0AB3" w:rsidRDefault="000E0AB3" w:rsidP="000E0AB3"/>
          <w:p w14:paraId="36DC830C" w14:textId="77777777" w:rsidR="000E0AB3" w:rsidRDefault="000E0AB3" w:rsidP="000E0AB3">
            <w:r>
              <w:rPr>
                <w:rFonts w:hint="eastAsia"/>
              </w:rPr>
              <w:t>//</w:t>
            </w:r>
            <w:r>
              <w:rPr>
                <w:rFonts w:hint="eastAsia"/>
              </w:rPr>
              <w:t>根据主键查询</w:t>
            </w:r>
            <w:r>
              <w:rPr>
                <w:rFonts w:hint="eastAsia"/>
              </w:rPr>
              <w:t xml:space="preserve"> </w:t>
            </w:r>
            <w:r>
              <w:rPr>
                <w:rFonts w:hint="eastAsia"/>
              </w:rPr>
              <w:t>查询一条数据</w:t>
            </w:r>
          </w:p>
          <w:p w14:paraId="449C2DEA" w14:textId="77777777" w:rsidR="000E0AB3" w:rsidRDefault="000E0AB3" w:rsidP="000E0AB3">
            <w:r>
              <w:t>$student = Student::find(2);</w:t>
            </w:r>
          </w:p>
          <w:p w14:paraId="369A3995" w14:textId="77777777" w:rsidR="000E0AB3" w:rsidRDefault="000E0AB3" w:rsidP="000E0AB3">
            <w:r>
              <w:t>dd($student);</w:t>
            </w:r>
          </w:p>
          <w:p w14:paraId="559FDF38" w14:textId="77777777" w:rsidR="000E0AB3" w:rsidRDefault="000E0AB3" w:rsidP="000E0AB3"/>
          <w:p w14:paraId="71435C3B" w14:textId="77777777" w:rsidR="000E0AB3" w:rsidRDefault="000E0AB3" w:rsidP="000E0AB3">
            <w:r>
              <w:rPr>
                <w:rFonts w:hint="eastAsia"/>
              </w:rPr>
              <w:t xml:space="preserve">//findOrFail() </w:t>
            </w:r>
            <w:r>
              <w:rPr>
                <w:rFonts w:hint="eastAsia"/>
              </w:rPr>
              <w:t>根据主键查询</w:t>
            </w:r>
            <w:r>
              <w:rPr>
                <w:rFonts w:hint="eastAsia"/>
              </w:rPr>
              <w:t xml:space="preserve"> </w:t>
            </w:r>
            <w:r>
              <w:rPr>
                <w:rFonts w:hint="eastAsia"/>
              </w:rPr>
              <w:t>如果没有查到</w:t>
            </w:r>
            <w:r>
              <w:rPr>
                <w:rFonts w:hint="eastAsia"/>
              </w:rPr>
              <w:t xml:space="preserve"> </w:t>
            </w:r>
            <w:r>
              <w:rPr>
                <w:rFonts w:hint="eastAsia"/>
              </w:rPr>
              <w:t>报错</w:t>
            </w:r>
          </w:p>
          <w:p w14:paraId="40362B0F" w14:textId="77777777" w:rsidR="000E0AB3" w:rsidRDefault="000E0AB3" w:rsidP="000E0AB3">
            <w:r>
              <w:t>$student = Student::findOrFail(2);</w:t>
            </w:r>
          </w:p>
          <w:p w14:paraId="791EC061" w14:textId="77777777" w:rsidR="000E0AB3" w:rsidRDefault="000E0AB3" w:rsidP="000E0AB3">
            <w:r>
              <w:t>dd($student);</w:t>
            </w:r>
          </w:p>
          <w:p w14:paraId="2BC73297" w14:textId="77777777" w:rsidR="000E0AB3" w:rsidRDefault="000E0AB3" w:rsidP="000E0AB3"/>
          <w:p w14:paraId="13EC8D52" w14:textId="77777777" w:rsidR="000E0AB3" w:rsidRDefault="000E0AB3" w:rsidP="000E0AB3">
            <w:r>
              <w:rPr>
                <w:rFonts w:hint="eastAsia"/>
              </w:rPr>
              <w:t xml:space="preserve">//get() </w:t>
            </w:r>
            <w:r>
              <w:rPr>
                <w:rFonts w:hint="eastAsia"/>
              </w:rPr>
              <w:t>查询所有数据</w:t>
            </w:r>
          </w:p>
          <w:p w14:paraId="74F63AAF" w14:textId="77777777" w:rsidR="000E0AB3" w:rsidRDefault="000E0AB3" w:rsidP="000E0AB3">
            <w:r>
              <w:t>$students = Student::get();</w:t>
            </w:r>
          </w:p>
          <w:p w14:paraId="253638BF" w14:textId="77777777" w:rsidR="000E0AB3" w:rsidRDefault="000E0AB3" w:rsidP="000E0AB3">
            <w:r>
              <w:t>dd($students);</w:t>
            </w:r>
          </w:p>
          <w:p w14:paraId="2C2BC3E4" w14:textId="77777777" w:rsidR="000E0AB3" w:rsidRDefault="000E0AB3" w:rsidP="000E0AB3"/>
          <w:p w14:paraId="2606C6C4" w14:textId="77777777" w:rsidR="000E0AB3" w:rsidRDefault="000E0AB3" w:rsidP="000E0AB3">
            <w:r>
              <w:rPr>
                <w:rFonts w:hint="eastAsia"/>
              </w:rPr>
              <w:t xml:space="preserve">//first() </w:t>
            </w:r>
            <w:r>
              <w:rPr>
                <w:rFonts w:hint="eastAsia"/>
              </w:rPr>
              <w:t>查询第一条</w:t>
            </w:r>
          </w:p>
          <w:p w14:paraId="6D0404DF" w14:textId="77777777" w:rsidR="000E0AB3" w:rsidRDefault="000E0AB3" w:rsidP="000E0AB3">
            <w:r>
              <w:t>$students = Student::where('id', '&gt;', '1')-&gt;orderBy('age', 'desc')-&gt;first();</w:t>
            </w:r>
          </w:p>
          <w:p w14:paraId="4E3BDDA4" w14:textId="77777777" w:rsidR="000E0AB3" w:rsidRDefault="000E0AB3" w:rsidP="000E0AB3">
            <w:r>
              <w:t>dd($students);</w:t>
            </w:r>
          </w:p>
          <w:p w14:paraId="69B2B584" w14:textId="77777777" w:rsidR="000E0AB3" w:rsidRDefault="000E0AB3" w:rsidP="000E0AB3"/>
          <w:p w14:paraId="07EA7A19" w14:textId="77777777" w:rsidR="000E0AB3" w:rsidRDefault="000E0AB3" w:rsidP="000E0AB3">
            <w:r>
              <w:rPr>
                <w:rFonts w:hint="eastAsia"/>
              </w:rPr>
              <w:t xml:space="preserve">//chunk() </w:t>
            </w:r>
            <w:r>
              <w:rPr>
                <w:rFonts w:hint="eastAsia"/>
              </w:rPr>
              <w:t>每次查询一定条数</w:t>
            </w:r>
            <w:r>
              <w:rPr>
                <w:rFonts w:hint="eastAsia"/>
              </w:rPr>
              <w:t xml:space="preserve"> </w:t>
            </w:r>
          </w:p>
          <w:p w14:paraId="495ACF33" w14:textId="77777777" w:rsidR="000E0AB3" w:rsidRDefault="000E0AB3" w:rsidP="000E0AB3">
            <w:r>
              <w:t>Student::chunk(2, function ($students) {</w:t>
            </w:r>
          </w:p>
          <w:p w14:paraId="3BCBA142" w14:textId="77777777" w:rsidR="000E0AB3" w:rsidRDefault="000E0AB3" w:rsidP="000E0AB3">
            <w:r>
              <w:t xml:space="preserve">    var_dump($students);</w:t>
            </w:r>
          </w:p>
          <w:p w14:paraId="0DF630A1" w14:textId="77777777" w:rsidR="000E0AB3" w:rsidRDefault="000E0AB3" w:rsidP="000E0AB3">
            <w:r>
              <w:t>});</w:t>
            </w:r>
          </w:p>
          <w:p w14:paraId="38B44730" w14:textId="77777777" w:rsidR="000E0AB3" w:rsidRDefault="000E0AB3" w:rsidP="000E0AB3"/>
          <w:p w14:paraId="771BC6D7" w14:textId="77777777" w:rsidR="000E0AB3" w:rsidRDefault="000E0AB3" w:rsidP="000E0AB3">
            <w:r>
              <w:rPr>
                <w:rFonts w:hint="eastAsia"/>
              </w:rPr>
              <w:t>//</w:t>
            </w:r>
            <w:r>
              <w:rPr>
                <w:rFonts w:hint="eastAsia"/>
              </w:rPr>
              <w:t>聚合函数</w:t>
            </w:r>
          </w:p>
          <w:p w14:paraId="7FA80E1A" w14:textId="77777777" w:rsidR="000E0AB3" w:rsidRDefault="000E0AB3" w:rsidP="000E0AB3">
            <w:r>
              <w:rPr>
                <w:rFonts w:hint="eastAsia"/>
              </w:rPr>
              <w:t xml:space="preserve">//count() </w:t>
            </w:r>
            <w:r>
              <w:rPr>
                <w:rFonts w:hint="eastAsia"/>
              </w:rPr>
              <w:t>条数</w:t>
            </w:r>
          </w:p>
          <w:p w14:paraId="6D320024" w14:textId="77777777" w:rsidR="000E0AB3" w:rsidRDefault="000E0AB3" w:rsidP="000E0AB3">
            <w:r>
              <w:t>$num = Student::count();</w:t>
            </w:r>
          </w:p>
          <w:p w14:paraId="323C594B" w14:textId="77777777" w:rsidR="000E0AB3" w:rsidRDefault="000E0AB3" w:rsidP="000E0AB3">
            <w:r>
              <w:t>var_dump($num);</w:t>
            </w:r>
          </w:p>
          <w:p w14:paraId="503A6198" w14:textId="77777777" w:rsidR="000E0AB3" w:rsidRDefault="000E0AB3" w:rsidP="000E0AB3"/>
          <w:p w14:paraId="6ABEEBC4" w14:textId="77777777" w:rsidR="000E0AB3" w:rsidRDefault="000E0AB3" w:rsidP="000E0AB3">
            <w:r>
              <w:rPr>
                <w:rFonts w:hint="eastAsia"/>
              </w:rPr>
              <w:lastRenderedPageBreak/>
              <w:t xml:space="preserve">//max() </w:t>
            </w:r>
            <w:r>
              <w:rPr>
                <w:rFonts w:hint="eastAsia"/>
              </w:rPr>
              <w:t>查询最大值</w:t>
            </w:r>
          </w:p>
          <w:p w14:paraId="3967BF75" w14:textId="77777777" w:rsidR="000E0AB3" w:rsidRDefault="000E0AB3" w:rsidP="000E0AB3">
            <w:r>
              <w:t>$max = Student::where('id', '&gt;', 1)-&gt;max('age');</w:t>
            </w:r>
          </w:p>
          <w:p w14:paraId="6BEB0B74" w14:textId="5C28ABA4" w:rsidR="008462CE" w:rsidRDefault="000E0AB3" w:rsidP="000E0AB3">
            <w:r>
              <w:t>var_dump($max);</w:t>
            </w:r>
          </w:p>
        </w:tc>
      </w:tr>
    </w:tbl>
    <w:p w14:paraId="4E4A4DB3" w14:textId="77777777" w:rsidR="00E134DD" w:rsidRDefault="00E134DD" w:rsidP="004771F0"/>
    <w:p w14:paraId="5520EC57" w14:textId="19EFE534" w:rsidR="004771F0" w:rsidRDefault="004771F0" w:rsidP="004771F0"/>
    <w:p w14:paraId="2338CCE4" w14:textId="77777777" w:rsidR="0045575C" w:rsidRDefault="0045575C" w:rsidP="004771F0"/>
    <w:p w14:paraId="0B62315B" w14:textId="77777777" w:rsidR="00163F59" w:rsidRDefault="00163F59" w:rsidP="004771F0"/>
    <w:p w14:paraId="6093A118" w14:textId="77777777" w:rsidR="004771F0" w:rsidRPr="004771F0" w:rsidRDefault="004771F0" w:rsidP="004771F0"/>
    <w:p w14:paraId="5E3633A7" w14:textId="78B5E919" w:rsidR="00EE451B" w:rsidRDefault="005D723A" w:rsidP="00C36272">
      <w:pPr>
        <w:pStyle w:val="2"/>
      </w:pPr>
      <w:r>
        <w:rPr>
          <w:rFonts w:hint="eastAsia"/>
        </w:rPr>
        <w:t>查询和分页</w:t>
      </w:r>
    </w:p>
    <w:p w14:paraId="75BC5F56" w14:textId="2401ECF6" w:rsidR="00455D2C" w:rsidRDefault="00455D2C" w:rsidP="00455D2C">
      <w:r>
        <w:rPr>
          <w:rFonts w:hint="eastAsia"/>
        </w:rPr>
        <w:t>一般操作步骤如下：</w:t>
      </w:r>
    </w:p>
    <w:p w14:paraId="78EC5708" w14:textId="77777777" w:rsidR="00455D2C" w:rsidRPr="00455D2C" w:rsidRDefault="00455D2C" w:rsidP="00455D2C"/>
    <w:p w14:paraId="1C511B5D" w14:textId="2629867B" w:rsidR="00455D2C" w:rsidRDefault="00455D2C" w:rsidP="00455D2C">
      <w:pPr>
        <w:rPr>
          <w:rFonts w:ascii="Helvetica" w:hAnsi="Helvetica" w:cs="Helvetica"/>
          <w:color w:val="333333"/>
          <w:shd w:val="clear" w:color="auto" w:fill="FFFFFF"/>
        </w:rPr>
      </w:pPr>
      <w:r w:rsidRPr="00455D2C">
        <w:rPr>
          <w:rFonts w:ascii="Helvetica" w:hAnsi="Helvetica" w:cs="Helvetica"/>
          <w:color w:val="333333"/>
          <w:shd w:val="clear" w:color="auto" w:fill="FFFFFF"/>
        </w:rPr>
        <w:t>创建路由</w:t>
      </w:r>
    </w:p>
    <w:tbl>
      <w:tblPr>
        <w:tblStyle w:val="a6"/>
        <w:tblW w:w="0" w:type="auto"/>
        <w:tblLook w:val="04A0" w:firstRow="1" w:lastRow="0" w:firstColumn="1" w:lastColumn="0" w:noHBand="0" w:noVBand="1"/>
      </w:tblPr>
      <w:tblGrid>
        <w:gridCol w:w="8296"/>
      </w:tblGrid>
      <w:tr w:rsidR="00047C05" w14:paraId="0BDBEDF0" w14:textId="77777777" w:rsidTr="00047C05">
        <w:tc>
          <w:tcPr>
            <w:tcW w:w="8296" w:type="dxa"/>
          </w:tcPr>
          <w:p w14:paraId="1801CD5C" w14:textId="77777777" w:rsidR="00047C05" w:rsidRPr="00195344" w:rsidRDefault="00047C05" w:rsidP="00047C05">
            <w:pPr>
              <w:rPr>
                <w:rFonts w:ascii="宋体" w:hAnsi="宋体" w:cs="Helvetica"/>
                <w:color w:val="333333"/>
                <w:shd w:val="clear" w:color="auto" w:fill="FFFFFF"/>
              </w:rPr>
            </w:pPr>
            <w:r w:rsidRPr="00195344">
              <w:rPr>
                <w:rFonts w:ascii="宋体" w:hAnsi="宋体" w:cs="Helvetica" w:hint="eastAsia"/>
                <w:color w:val="333333"/>
                <w:shd w:val="clear" w:color="auto" w:fill="FFFFFF"/>
              </w:rPr>
              <w:t>// 用户列表</w:t>
            </w:r>
          </w:p>
          <w:p w14:paraId="2B8797EB" w14:textId="182FFC6B" w:rsidR="00047C05" w:rsidRPr="00A4784A" w:rsidRDefault="00047C05" w:rsidP="00047C05">
            <w:pPr>
              <w:rPr>
                <w:rFonts w:cs="Courier New"/>
                <w:color w:val="333333"/>
                <w:shd w:val="clear" w:color="auto" w:fill="FFFFFF"/>
              </w:rPr>
            </w:pPr>
            <w:r w:rsidRPr="00A4784A">
              <w:rPr>
                <w:rFonts w:cs="Courier New"/>
                <w:color w:val="333333"/>
                <w:shd w:val="clear" w:color="auto" w:fill="FFFFFF"/>
              </w:rPr>
              <w:t>Route::get('users/{id?}', 'UserController@list')-&gt;where(['id' =&gt; '[0-9]+']);</w:t>
            </w:r>
          </w:p>
        </w:tc>
      </w:tr>
    </w:tbl>
    <w:p w14:paraId="6FBD2A57" w14:textId="77777777" w:rsidR="00455D2C" w:rsidRPr="00455D2C" w:rsidRDefault="00455D2C" w:rsidP="00455D2C">
      <w:pPr>
        <w:rPr>
          <w:rFonts w:ascii="Helvetica" w:hAnsi="Helvetica" w:cs="Helvetica"/>
          <w:color w:val="333333"/>
          <w:shd w:val="clear" w:color="auto" w:fill="FFFFFF"/>
        </w:rPr>
      </w:pPr>
    </w:p>
    <w:p w14:paraId="301FB0C3" w14:textId="0A6720D8" w:rsidR="00455D2C" w:rsidRDefault="00455D2C" w:rsidP="00455D2C">
      <w:r w:rsidRPr="00455D2C">
        <w:rPr>
          <w:rFonts w:hint="eastAsia"/>
        </w:rPr>
        <w:t>编写控制器方法</w:t>
      </w:r>
    </w:p>
    <w:tbl>
      <w:tblPr>
        <w:tblStyle w:val="a6"/>
        <w:tblW w:w="0" w:type="auto"/>
        <w:tblLook w:val="04A0" w:firstRow="1" w:lastRow="0" w:firstColumn="1" w:lastColumn="0" w:noHBand="0" w:noVBand="1"/>
      </w:tblPr>
      <w:tblGrid>
        <w:gridCol w:w="8296"/>
      </w:tblGrid>
      <w:tr w:rsidR="00745F6C" w14:paraId="5E74E22C" w14:textId="77777777" w:rsidTr="00745F6C">
        <w:tc>
          <w:tcPr>
            <w:tcW w:w="8296" w:type="dxa"/>
          </w:tcPr>
          <w:p w14:paraId="3148446F" w14:textId="77777777" w:rsidR="00745F6C" w:rsidRDefault="00745F6C" w:rsidP="00745F6C">
            <w:r>
              <w:t>class UserController extends Controller</w:t>
            </w:r>
          </w:p>
          <w:p w14:paraId="3C7628BF" w14:textId="77777777" w:rsidR="00745F6C" w:rsidRDefault="00745F6C" w:rsidP="00745F6C">
            <w:r>
              <w:t>{</w:t>
            </w:r>
          </w:p>
          <w:p w14:paraId="1C05F9BC" w14:textId="77777777" w:rsidR="00745F6C" w:rsidRDefault="00745F6C" w:rsidP="00745F6C">
            <w:r>
              <w:t xml:space="preserve">    public function list($id = null)</w:t>
            </w:r>
          </w:p>
          <w:p w14:paraId="2C4A6CAD" w14:textId="77777777" w:rsidR="00745F6C" w:rsidRDefault="00745F6C" w:rsidP="00745F6C">
            <w:r>
              <w:t xml:space="preserve">    {</w:t>
            </w:r>
          </w:p>
          <w:p w14:paraId="3E37F859" w14:textId="77777777" w:rsidR="00745F6C" w:rsidRDefault="00745F6C" w:rsidP="00745F6C">
            <w:r>
              <w:t xml:space="preserve">        if ($id == null) {</w:t>
            </w:r>
          </w:p>
          <w:p w14:paraId="043F3D76" w14:textId="77777777" w:rsidR="00745F6C" w:rsidRDefault="00745F6C" w:rsidP="00745F6C">
            <w:r>
              <w:t xml:space="preserve">            $id = 1;</w:t>
            </w:r>
          </w:p>
          <w:p w14:paraId="09258427" w14:textId="77777777" w:rsidR="00745F6C" w:rsidRDefault="00745F6C" w:rsidP="00745F6C">
            <w:r>
              <w:t xml:space="preserve">        }</w:t>
            </w:r>
          </w:p>
          <w:p w14:paraId="7F4B8D0D" w14:textId="77777777" w:rsidR="00745F6C" w:rsidRDefault="00745F6C" w:rsidP="00745F6C"/>
          <w:p w14:paraId="106F3778" w14:textId="77777777" w:rsidR="00745F6C" w:rsidRDefault="00745F6C" w:rsidP="00745F6C">
            <w:r>
              <w:t>//        $users = DB::select("SELECT id,name,email,created_at FROM users LIMIT " . ($id * 10) . ",10");</w:t>
            </w:r>
          </w:p>
          <w:p w14:paraId="15AFA0EE" w14:textId="77777777" w:rsidR="00745F6C" w:rsidRDefault="00745F6C" w:rsidP="00745F6C">
            <w:r>
              <w:t>//$users = DB::table('users')-&gt;select(['id','name','email','created_at'])-&gt;paginate(15);</w:t>
            </w:r>
          </w:p>
          <w:p w14:paraId="0DBD95FE" w14:textId="77777777" w:rsidR="00745F6C" w:rsidRDefault="00745F6C" w:rsidP="00745F6C"/>
          <w:p w14:paraId="3D2FE859" w14:textId="77777777" w:rsidR="00745F6C" w:rsidRDefault="00745F6C" w:rsidP="00745F6C">
            <w:r>
              <w:t>//</w:t>
            </w:r>
          </w:p>
          <w:p w14:paraId="71F16536" w14:textId="77777777" w:rsidR="00745F6C" w:rsidRDefault="00745F6C" w:rsidP="00745F6C"/>
          <w:p w14:paraId="54C4C260" w14:textId="77777777" w:rsidR="00745F6C" w:rsidRDefault="00745F6C" w:rsidP="00745F6C">
            <w:r>
              <w:t xml:space="preserve">        $users = User::select(['id', 'name', 'email', 'created_at'])-&gt;orderBy('id', 'desc')-&gt;user_seo_paginate(10, ['id', 'name'], 'users', $id);</w:t>
            </w:r>
          </w:p>
          <w:p w14:paraId="1B61BD29" w14:textId="77777777" w:rsidR="00745F6C" w:rsidRDefault="00745F6C" w:rsidP="00745F6C">
            <w:r>
              <w:t xml:space="preserve">        return view('users.list', ['users' =&gt; $users]);</w:t>
            </w:r>
          </w:p>
          <w:p w14:paraId="0FA29109" w14:textId="77777777" w:rsidR="00745F6C" w:rsidRDefault="00745F6C" w:rsidP="00745F6C">
            <w:r>
              <w:t xml:space="preserve">    }</w:t>
            </w:r>
          </w:p>
          <w:p w14:paraId="038D4AA2" w14:textId="6AA2B027" w:rsidR="00745F6C" w:rsidRDefault="00745F6C" w:rsidP="00745F6C">
            <w:r>
              <w:t>}</w:t>
            </w:r>
          </w:p>
        </w:tc>
      </w:tr>
    </w:tbl>
    <w:p w14:paraId="60DDCBAE" w14:textId="0A3B494B" w:rsidR="00455D2C" w:rsidRDefault="00455D2C" w:rsidP="00701426"/>
    <w:p w14:paraId="1F7776C6" w14:textId="76C352B0" w:rsidR="00701426" w:rsidRDefault="004E74E0" w:rsidP="00701426">
      <w:pPr>
        <w:rPr>
          <w:rFonts w:ascii="Helvetica" w:hAnsi="Helvetica" w:cs="Helvetica"/>
          <w:color w:val="333333"/>
          <w:shd w:val="clear" w:color="auto" w:fill="FFFFFF"/>
        </w:rPr>
      </w:pPr>
      <w:r>
        <w:rPr>
          <w:rFonts w:ascii="Helvetica" w:hAnsi="Helvetica" w:cs="Helvetica"/>
          <w:color w:val="333333"/>
          <w:shd w:val="clear" w:color="auto" w:fill="FFFFFF"/>
        </w:rPr>
        <w:t>自定义分类页</w:t>
      </w:r>
    </w:p>
    <w:tbl>
      <w:tblPr>
        <w:tblStyle w:val="a6"/>
        <w:tblW w:w="0" w:type="auto"/>
        <w:tblLook w:val="04A0" w:firstRow="1" w:lastRow="0" w:firstColumn="1" w:lastColumn="0" w:noHBand="0" w:noVBand="1"/>
      </w:tblPr>
      <w:tblGrid>
        <w:gridCol w:w="8296"/>
      </w:tblGrid>
      <w:tr w:rsidR="006B5792" w14:paraId="6D07F9AD" w14:textId="77777777" w:rsidTr="006B5792">
        <w:tc>
          <w:tcPr>
            <w:tcW w:w="8296" w:type="dxa"/>
          </w:tcPr>
          <w:p w14:paraId="53CFC365" w14:textId="77777777" w:rsidR="006B5792" w:rsidRDefault="006B5792" w:rsidP="006B5792">
            <w:r>
              <w:t>&lt;?php</w:t>
            </w:r>
          </w:p>
          <w:p w14:paraId="6487E1D7" w14:textId="77777777" w:rsidR="006B5792" w:rsidRDefault="006B5792" w:rsidP="006B5792"/>
          <w:p w14:paraId="4BEFE160" w14:textId="77777777" w:rsidR="006B5792" w:rsidRDefault="006B5792" w:rsidP="006B5792">
            <w:r>
              <w:t>namespace App\Utils;</w:t>
            </w:r>
          </w:p>
          <w:p w14:paraId="4CA60BC5" w14:textId="77777777" w:rsidR="006B5792" w:rsidRDefault="006B5792" w:rsidP="006B5792"/>
          <w:p w14:paraId="191E73FD" w14:textId="77777777" w:rsidR="006B5792" w:rsidRDefault="006B5792" w:rsidP="006B5792">
            <w:r>
              <w:t>use Illuminate\Container\Container;</w:t>
            </w:r>
          </w:p>
          <w:p w14:paraId="40546835" w14:textId="77777777" w:rsidR="006B5792" w:rsidRDefault="006B5792" w:rsidP="006B5792">
            <w:r>
              <w:t>use Illuminate\Database\Eloquent\Builder;</w:t>
            </w:r>
          </w:p>
          <w:p w14:paraId="012E950C" w14:textId="77777777" w:rsidR="006B5792" w:rsidRDefault="006B5792" w:rsidP="006B5792">
            <w:r>
              <w:t>use Illuminate\Support\Str;</w:t>
            </w:r>
          </w:p>
          <w:p w14:paraId="73188E06" w14:textId="77777777" w:rsidR="006B5792" w:rsidRDefault="006B5792" w:rsidP="006B5792">
            <w:r>
              <w:t>use Illuminate\Pagination\Paginator;</w:t>
            </w:r>
          </w:p>
          <w:p w14:paraId="100D83E1" w14:textId="77777777" w:rsidR="006B5792" w:rsidRDefault="006B5792" w:rsidP="006B5792">
            <w:r>
              <w:t>use Illuminate\Pagination\LengthAwarePaginator as BasePaginator;</w:t>
            </w:r>
          </w:p>
          <w:p w14:paraId="71890BF4" w14:textId="77777777" w:rsidR="006B5792" w:rsidRDefault="006B5792" w:rsidP="006B5792"/>
          <w:p w14:paraId="319C78D7" w14:textId="77777777" w:rsidR="006B5792" w:rsidRDefault="006B5792" w:rsidP="006B5792">
            <w:r>
              <w:rPr>
                <w:rFonts w:hint="eastAsia"/>
              </w:rPr>
              <w:t xml:space="preserve">// </w:t>
            </w:r>
            <w:r>
              <w:rPr>
                <w:rFonts w:hint="eastAsia"/>
              </w:rPr>
              <w:t>自定义</w:t>
            </w:r>
            <w:r>
              <w:rPr>
                <w:rFonts w:hint="eastAsia"/>
              </w:rPr>
              <w:t xml:space="preserve"> User </w:t>
            </w:r>
            <w:r>
              <w:rPr>
                <w:rFonts w:hint="eastAsia"/>
              </w:rPr>
              <w:t>列表分页链接</w:t>
            </w:r>
          </w:p>
          <w:p w14:paraId="5AD4AAD8" w14:textId="77777777" w:rsidR="006B5792" w:rsidRDefault="006B5792" w:rsidP="006B5792">
            <w:r>
              <w:t>class UserPaginator extends BasePaginator</w:t>
            </w:r>
          </w:p>
          <w:p w14:paraId="2BAAF909" w14:textId="77777777" w:rsidR="006B5792" w:rsidRDefault="006B5792" w:rsidP="006B5792">
            <w:r>
              <w:t>{</w:t>
            </w:r>
          </w:p>
          <w:p w14:paraId="59209C92" w14:textId="77777777" w:rsidR="006B5792" w:rsidRDefault="006B5792" w:rsidP="006B5792">
            <w:r>
              <w:t xml:space="preserve">    /**</w:t>
            </w:r>
          </w:p>
          <w:p w14:paraId="53235FC2" w14:textId="77777777" w:rsidR="006B5792" w:rsidRDefault="006B5792" w:rsidP="006B5792">
            <w:r>
              <w:rPr>
                <w:rFonts w:hint="eastAsia"/>
              </w:rPr>
              <w:t xml:space="preserve">     * </w:t>
            </w:r>
            <w:r>
              <w:rPr>
                <w:rFonts w:hint="eastAsia"/>
              </w:rPr>
              <w:t>将新增的分页方法注册到查询构建器中，以便在模型实例上使用</w:t>
            </w:r>
          </w:p>
          <w:p w14:paraId="0F1D83B3" w14:textId="77777777" w:rsidR="006B5792" w:rsidRDefault="006B5792" w:rsidP="006B5792">
            <w:r>
              <w:rPr>
                <w:rFonts w:hint="eastAsia"/>
              </w:rPr>
              <w:t xml:space="preserve">     * </w:t>
            </w:r>
            <w:r>
              <w:rPr>
                <w:rFonts w:hint="eastAsia"/>
              </w:rPr>
              <w:t>注册方式：</w:t>
            </w:r>
          </w:p>
          <w:p w14:paraId="7A5224EB" w14:textId="77777777" w:rsidR="006B5792" w:rsidRDefault="006B5792" w:rsidP="006B5792">
            <w:r>
              <w:rPr>
                <w:rFonts w:hint="eastAsia"/>
              </w:rPr>
              <w:t xml:space="preserve">     * </w:t>
            </w:r>
            <w:r>
              <w:rPr>
                <w:rFonts w:hint="eastAsia"/>
              </w:rPr>
              <w:t>在</w:t>
            </w:r>
            <w:r>
              <w:rPr>
                <w:rFonts w:hint="eastAsia"/>
              </w:rPr>
              <w:t xml:space="preserve"> AppServiceProvider </w:t>
            </w:r>
            <w:r>
              <w:rPr>
                <w:rFonts w:hint="eastAsia"/>
              </w:rPr>
              <w:t>的</w:t>
            </w:r>
            <w:r>
              <w:rPr>
                <w:rFonts w:hint="eastAsia"/>
              </w:rPr>
              <w:t xml:space="preserve"> boot </w:t>
            </w:r>
            <w:r>
              <w:rPr>
                <w:rFonts w:hint="eastAsia"/>
              </w:rPr>
              <w:t>方法中注册：</w:t>
            </w:r>
            <w:r>
              <w:rPr>
                <w:rFonts w:hint="eastAsia"/>
              </w:rPr>
              <w:t>UserPaginator::rejectIntoBuilder();</w:t>
            </w:r>
          </w:p>
          <w:p w14:paraId="3C5F42BB" w14:textId="77777777" w:rsidR="006B5792" w:rsidRDefault="006B5792" w:rsidP="006B5792">
            <w:r>
              <w:rPr>
                <w:rFonts w:hint="eastAsia"/>
              </w:rPr>
              <w:t xml:space="preserve">     * </w:t>
            </w:r>
            <w:r>
              <w:rPr>
                <w:rFonts w:hint="eastAsia"/>
              </w:rPr>
              <w:t>使用方式：</w:t>
            </w:r>
          </w:p>
          <w:p w14:paraId="2D8FE769" w14:textId="77777777" w:rsidR="006B5792" w:rsidRDefault="006B5792" w:rsidP="006B5792">
            <w:r>
              <w:rPr>
                <w:rFonts w:hint="eastAsia"/>
              </w:rPr>
              <w:t xml:space="preserve">     * </w:t>
            </w:r>
            <w:r>
              <w:rPr>
                <w:rFonts w:hint="eastAsia"/>
              </w:rPr>
              <w:t>将之前代码中在模型实例上调用</w:t>
            </w:r>
            <w:r>
              <w:rPr>
                <w:rFonts w:hint="eastAsia"/>
              </w:rPr>
              <w:t xml:space="preserve"> paginate </w:t>
            </w:r>
            <w:r>
              <w:rPr>
                <w:rFonts w:hint="eastAsia"/>
              </w:rPr>
              <w:t>方法改为调用</w:t>
            </w:r>
            <w:r>
              <w:rPr>
                <w:rFonts w:hint="eastAsia"/>
              </w:rPr>
              <w:t xml:space="preserve"> seoPaginate </w:t>
            </w:r>
            <w:r>
              <w:rPr>
                <w:rFonts w:hint="eastAsia"/>
              </w:rPr>
              <w:t>方法即可：</w:t>
            </w:r>
          </w:p>
          <w:p w14:paraId="04AD7B11" w14:textId="77777777" w:rsidR="006B5792" w:rsidRDefault="006B5792" w:rsidP="006B5792">
            <w:r>
              <w:t xml:space="preserve">     * Article::where('status', 1)-&gt;seoPaginate(15, ['*'], 'page', page);</w:t>
            </w:r>
          </w:p>
          <w:p w14:paraId="0E56FF70" w14:textId="77777777" w:rsidR="006B5792" w:rsidRDefault="006B5792" w:rsidP="006B5792">
            <w:r>
              <w:t xml:space="preserve">     */</w:t>
            </w:r>
          </w:p>
          <w:p w14:paraId="3A92315F" w14:textId="77777777" w:rsidR="006B5792" w:rsidRDefault="006B5792" w:rsidP="006B5792">
            <w:r>
              <w:t xml:space="preserve">    public static function injectIntoBuilder()</w:t>
            </w:r>
          </w:p>
          <w:p w14:paraId="157CE082" w14:textId="77777777" w:rsidR="006B5792" w:rsidRDefault="006B5792" w:rsidP="006B5792">
            <w:r>
              <w:t xml:space="preserve">    {</w:t>
            </w:r>
          </w:p>
          <w:p w14:paraId="72BD8A47" w14:textId="77777777" w:rsidR="006B5792" w:rsidRDefault="006B5792" w:rsidP="006B5792">
            <w:r>
              <w:t xml:space="preserve">        /**</w:t>
            </w:r>
          </w:p>
          <w:p w14:paraId="6C6EC8B1" w14:textId="77777777" w:rsidR="006B5792" w:rsidRDefault="006B5792" w:rsidP="006B5792">
            <w:r>
              <w:rPr>
                <w:rFonts w:hint="eastAsia"/>
              </w:rPr>
              <w:t xml:space="preserve">         * $perPage </w:t>
            </w:r>
            <w:r>
              <w:rPr>
                <w:rFonts w:hint="eastAsia"/>
              </w:rPr>
              <w:t>表示每页显示多少条数据</w:t>
            </w:r>
          </w:p>
          <w:p w14:paraId="711614BA" w14:textId="77777777" w:rsidR="006B5792" w:rsidRDefault="006B5792" w:rsidP="006B5792">
            <w:r>
              <w:rPr>
                <w:rFonts w:hint="eastAsia"/>
              </w:rPr>
              <w:t xml:space="preserve">         * $columns </w:t>
            </w:r>
            <w:r>
              <w:rPr>
                <w:rFonts w:hint="eastAsia"/>
              </w:rPr>
              <w:t>选择需要的列</w:t>
            </w:r>
          </w:p>
          <w:p w14:paraId="77260918" w14:textId="77777777" w:rsidR="006B5792" w:rsidRDefault="006B5792" w:rsidP="006B5792">
            <w:r>
              <w:t xml:space="preserve">         */</w:t>
            </w:r>
          </w:p>
          <w:p w14:paraId="0937E2B8" w14:textId="77777777" w:rsidR="006B5792" w:rsidRDefault="006B5792" w:rsidP="006B5792">
            <w:r>
              <w:t xml:space="preserve">        Builder::macro('user_seo_paginate', function ($perPage, $columns, $pageName, $page) {</w:t>
            </w:r>
          </w:p>
          <w:p w14:paraId="40017034" w14:textId="77777777" w:rsidR="006B5792" w:rsidRDefault="006B5792" w:rsidP="006B5792">
            <w:r>
              <w:t xml:space="preserve">            $perPage = $perPage ?: $this-&gt;model-&gt;getPerPage();</w:t>
            </w:r>
          </w:p>
          <w:p w14:paraId="123A600C" w14:textId="77777777" w:rsidR="006B5792" w:rsidRDefault="006B5792" w:rsidP="006B5792"/>
          <w:p w14:paraId="64836813" w14:textId="77777777" w:rsidR="006B5792" w:rsidRDefault="006B5792" w:rsidP="006B5792">
            <w:r>
              <w:t xml:space="preserve">            $items = ($total = $this-&gt;toBase()-&gt;getCountForPagination())</w:t>
            </w:r>
          </w:p>
          <w:p w14:paraId="203C9831" w14:textId="77777777" w:rsidR="006B5792" w:rsidRDefault="006B5792" w:rsidP="006B5792">
            <w:r>
              <w:t xml:space="preserve">                ? $this-&gt;forPage($page, $perPage)-&gt;get($columns)</w:t>
            </w:r>
          </w:p>
          <w:p w14:paraId="4FA749DF" w14:textId="77777777" w:rsidR="006B5792" w:rsidRDefault="006B5792" w:rsidP="006B5792">
            <w:r>
              <w:t xml:space="preserve">                : $this-&gt;model-&gt;newCollection();</w:t>
            </w:r>
          </w:p>
          <w:p w14:paraId="5FC9C115" w14:textId="77777777" w:rsidR="006B5792" w:rsidRDefault="006B5792" w:rsidP="006B5792"/>
          <w:p w14:paraId="5A0130FF" w14:textId="77777777" w:rsidR="006B5792" w:rsidRDefault="006B5792" w:rsidP="006B5792">
            <w:r>
              <w:t xml:space="preserve">            $options = [</w:t>
            </w:r>
          </w:p>
          <w:p w14:paraId="7AC195D4" w14:textId="77777777" w:rsidR="006B5792" w:rsidRDefault="006B5792" w:rsidP="006B5792">
            <w:r>
              <w:t xml:space="preserve">                'path' =&gt; Paginator::resolveCurrentPath(),</w:t>
            </w:r>
          </w:p>
          <w:p w14:paraId="6F9DD522" w14:textId="77777777" w:rsidR="006B5792" w:rsidRDefault="006B5792" w:rsidP="006B5792">
            <w:r>
              <w:t xml:space="preserve">                'pageName' =&gt; $pageName,</w:t>
            </w:r>
          </w:p>
          <w:p w14:paraId="15066194" w14:textId="77777777" w:rsidR="006B5792" w:rsidRDefault="006B5792" w:rsidP="006B5792">
            <w:r>
              <w:t xml:space="preserve">            ];</w:t>
            </w:r>
          </w:p>
          <w:p w14:paraId="30DA37B8" w14:textId="77777777" w:rsidR="006B5792" w:rsidRDefault="006B5792" w:rsidP="006B5792"/>
          <w:p w14:paraId="3E98563A" w14:textId="77777777" w:rsidR="006B5792" w:rsidRDefault="006B5792" w:rsidP="006B5792">
            <w:r>
              <w:t xml:space="preserve">            return </w:t>
            </w:r>
            <w:r>
              <w:lastRenderedPageBreak/>
              <w:t>Container::getInstance()-&gt;makeWith(UserPaginator::class, compact(</w:t>
            </w:r>
          </w:p>
          <w:p w14:paraId="7530B460" w14:textId="77777777" w:rsidR="006B5792" w:rsidRDefault="006B5792" w:rsidP="006B5792">
            <w:r>
              <w:t xml:space="preserve">                'items', 'total', 'perPage', 'page', 'options'</w:t>
            </w:r>
          </w:p>
          <w:p w14:paraId="6884C7C0" w14:textId="77777777" w:rsidR="006B5792" w:rsidRDefault="006B5792" w:rsidP="006B5792">
            <w:r>
              <w:t xml:space="preserve">            ));</w:t>
            </w:r>
          </w:p>
          <w:p w14:paraId="48EFFAC6" w14:textId="77777777" w:rsidR="006B5792" w:rsidRDefault="006B5792" w:rsidP="006B5792">
            <w:r>
              <w:t xml:space="preserve">        });</w:t>
            </w:r>
          </w:p>
          <w:p w14:paraId="39745898" w14:textId="77777777" w:rsidR="006B5792" w:rsidRDefault="006B5792" w:rsidP="006B5792">
            <w:r>
              <w:t xml:space="preserve">    }</w:t>
            </w:r>
          </w:p>
          <w:p w14:paraId="3F7790D1" w14:textId="77777777" w:rsidR="006B5792" w:rsidRDefault="006B5792" w:rsidP="006B5792"/>
          <w:p w14:paraId="68FB7458" w14:textId="77777777" w:rsidR="006B5792" w:rsidRDefault="006B5792" w:rsidP="006B5792">
            <w:r>
              <w:t xml:space="preserve">    /**</w:t>
            </w:r>
          </w:p>
          <w:p w14:paraId="11AB4CAE" w14:textId="77777777" w:rsidR="006B5792" w:rsidRDefault="006B5792" w:rsidP="006B5792">
            <w:r>
              <w:rPr>
                <w:rFonts w:hint="eastAsia"/>
              </w:rPr>
              <w:t xml:space="preserve">     * </w:t>
            </w:r>
            <w:r>
              <w:rPr>
                <w:rFonts w:hint="eastAsia"/>
              </w:rPr>
              <w:t>重写页面</w:t>
            </w:r>
            <w:r>
              <w:rPr>
                <w:rFonts w:hint="eastAsia"/>
              </w:rPr>
              <w:t xml:space="preserve"> URL </w:t>
            </w:r>
            <w:r>
              <w:rPr>
                <w:rFonts w:hint="eastAsia"/>
              </w:rPr>
              <w:t>实现代码，去掉分页中的问号，实现伪静态链接</w:t>
            </w:r>
          </w:p>
          <w:p w14:paraId="73A97A96" w14:textId="77777777" w:rsidR="006B5792" w:rsidRDefault="006B5792" w:rsidP="006B5792">
            <w:r>
              <w:t xml:space="preserve">     * @param int $page</w:t>
            </w:r>
          </w:p>
          <w:p w14:paraId="47D0C25B" w14:textId="77777777" w:rsidR="006B5792" w:rsidRDefault="006B5792" w:rsidP="006B5792">
            <w:r>
              <w:t xml:space="preserve">     * @return string</w:t>
            </w:r>
          </w:p>
          <w:p w14:paraId="2EBCEC42" w14:textId="77777777" w:rsidR="006B5792" w:rsidRDefault="006B5792" w:rsidP="006B5792">
            <w:r>
              <w:t xml:space="preserve">     */</w:t>
            </w:r>
          </w:p>
          <w:p w14:paraId="20C07998" w14:textId="77777777" w:rsidR="006B5792" w:rsidRDefault="006B5792" w:rsidP="006B5792">
            <w:r>
              <w:t xml:space="preserve">    public function url($page){</w:t>
            </w:r>
          </w:p>
          <w:p w14:paraId="130578FD" w14:textId="77777777" w:rsidR="006B5792" w:rsidRDefault="006B5792" w:rsidP="006B5792">
            <w:r>
              <w:t xml:space="preserve">        if ($page &lt;= 0) {</w:t>
            </w:r>
          </w:p>
          <w:p w14:paraId="53FF414C" w14:textId="77777777" w:rsidR="006B5792" w:rsidRDefault="006B5792" w:rsidP="006B5792">
            <w:r>
              <w:t xml:space="preserve">            $page = 1;</w:t>
            </w:r>
          </w:p>
          <w:p w14:paraId="0278F414" w14:textId="77777777" w:rsidR="006B5792" w:rsidRDefault="006B5792" w:rsidP="006B5792">
            <w:r>
              <w:t xml:space="preserve">        }</w:t>
            </w:r>
          </w:p>
          <w:p w14:paraId="75385338" w14:textId="77777777" w:rsidR="006B5792" w:rsidRDefault="006B5792" w:rsidP="006B5792"/>
          <w:p w14:paraId="0CDD6EC8" w14:textId="77777777" w:rsidR="006B5792" w:rsidRDefault="006B5792" w:rsidP="006B5792">
            <w:r>
              <w:rPr>
                <w:rFonts w:hint="eastAsia"/>
              </w:rPr>
              <w:t xml:space="preserve">        // </w:t>
            </w:r>
            <w:r>
              <w:rPr>
                <w:rFonts w:hint="eastAsia"/>
              </w:rPr>
              <w:t>移除路径尾部的</w:t>
            </w:r>
            <w:r>
              <w:rPr>
                <w:rFonts w:hint="eastAsia"/>
              </w:rPr>
              <w:t>/</w:t>
            </w:r>
          </w:p>
          <w:p w14:paraId="25EF9432" w14:textId="77777777" w:rsidR="006B5792" w:rsidRDefault="006B5792" w:rsidP="006B5792">
            <w:r>
              <w:t xml:space="preserve">        $path = rtrim($this-&gt;path, '/');</w:t>
            </w:r>
          </w:p>
          <w:p w14:paraId="73151C13" w14:textId="77777777" w:rsidR="006B5792" w:rsidRDefault="006B5792" w:rsidP="006B5792"/>
          <w:p w14:paraId="0BE303E9" w14:textId="77777777" w:rsidR="006B5792" w:rsidRDefault="006B5792" w:rsidP="006B5792">
            <w:r>
              <w:rPr>
                <w:rFonts w:hint="eastAsia"/>
              </w:rPr>
              <w:t xml:space="preserve">        // </w:t>
            </w:r>
            <w:r>
              <w:rPr>
                <w:rFonts w:hint="eastAsia"/>
              </w:rPr>
              <w:t>如果路径中包含分页信息则正则替换页码，否则将页码信息追加到路径末尾</w:t>
            </w:r>
          </w:p>
          <w:p w14:paraId="1F19B0A0" w14:textId="77777777" w:rsidR="006B5792" w:rsidRDefault="006B5792" w:rsidP="006B5792">
            <w:r>
              <w:t xml:space="preserve">        if (preg_match('/\/users\/\d+/', $path)) {</w:t>
            </w:r>
          </w:p>
          <w:p w14:paraId="3799BFB2" w14:textId="77777777" w:rsidR="006B5792" w:rsidRDefault="006B5792" w:rsidP="006B5792">
            <w:r>
              <w:t xml:space="preserve">            if($page == 1){</w:t>
            </w:r>
          </w:p>
          <w:p w14:paraId="205BD3C7" w14:textId="77777777" w:rsidR="006B5792" w:rsidRDefault="006B5792" w:rsidP="006B5792">
            <w:r>
              <w:t xml:space="preserve">                /**</w:t>
            </w:r>
          </w:p>
          <w:p w14:paraId="7DD83109" w14:textId="77777777" w:rsidR="006B5792" w:rsidRDefault="006B5792" w:rsidP="006B5792">
            <w:r>
              <w:rPr>
                <w:rFonts w:hint="eastAsia"/>
              </w:rPr>
              <w:t xml:space="preserve">                 * </w:t>
            </w:r>
            <w:r>
              <w:rPr>
                <w:rFonts w:hint="eastAsia"/>
              </w:rPr>
              <w:t>链接格式为</w:t>
            </w:r>
            <w:r>
              <w:rPr>
                <w:rFonts w:hint="eastAsia"/>
              </w:rPr>
              <w:t xml:space="preserve"> http://www.laravel-study.com/users</w:t>
            </w:r>
          </w:p>
          <w:p w14:paraId="69DE2BDD" w14:textId="77777777" w:rsidR="006B5792" w:rsidRDefault="006B5792" w:rsidP="006B5792">
            <w:r>
              <w:t xml:space="preserve">                 */</w:t>
            </w:r>
          </w:p>
          <w:p w14:paraId="0B45B865" w14:textId="77777777" w:rsidR="006B5792" w:rsidRDefault="006B5792" w:rsidP="006B5792">
            <w:r>
              <w:t xml:space="preserve">                //$path = preg_replace('/\/users\/\d+/', '/users' . '', $path);</w:t>
            </w:r>
          </w:p>
          <w:p w14:paraId="0CBFBEE1" w14:textId="77777777" w:rsidR="006B5792" w:rsidRDefault="006B5792" w:rsidP="006B5792">
            <w:r>
              <w:t xml:space="preserve">                /**</w:t>
            </w:r>
          </w:p>
          <w:p w14:paraId="330A7C74" w14:textId="77777777" w:rsidR="006B5792" w:rsidRDefault="006B5792" w:rsidP="006B5792">
            <w:r>
              <w:rPr>
                <w:rFonts w:hint="eastAsia"/>
              </w:rPr>
              <w:t xml:space="preserve">                 * </w:t>
            </w:r>
            <w:r>
              <w:rPr>
                <w:rFonts w:hint="eastAsia"/>
              </w:rPr>
              <w:t>链接格式为</w:t>
            </w:r>
            <w:r>
              <w:rPr>
                <w:rFonts w:hint="eastAsia"/>
              </w:rPr>
              <w:t xml:space="preserve"> http://www.laravel-study.com/users/1</w:t>
            </w:r>
          </w:p>
          <w:p w14:paraId="34554941" w14:textId="77777777" w:rsidR="006B5792" w:rsidRDefault="006B5792" w:rsidP="006B5792">
            <w:r>
              <w:t xml:space="preserve">                 */</w:t>
            </w:r>
          </w:p>
          <w:p w14:paraId="46E817A8" w14:textId="77777777" w:rsidR="006B5792" w:rsidRDefault="006B5792" w:rsidP="006B5792">
            <w:r>
              <w:t xml:space="preserve">                $path = preg_replace('/\/users\/\d+/', '/users/' . $page, $path);</w:t>
            </w:r>
          </w:p>
          <w:p w14:paraId="50E06817" w14:textId="77777777" w:rsidR="006B5792" w:rsidRDefault="006B5792" w:rsidP="006B5792">
            <w:r>
              <w:t xml:space="preserve">            }else{</w:t>
            </w:r>
          </w:p>
          <w:p w14:paraId="4C060EF3" w14:textId="77777777" w:rsidR="006B5792" w:rsidRDefault="006B5792" w:rsidP="006B5792">
            <w:r>
              <w:t xml:space="preserve">                $path = preg_replace('/\/users\/\d+/', '/users/' . $page, $path);</w:t>
            </w:r>
          </w:p>
          <w:p w14:paraId="1F785CE4" w14:textId="77777777" w:rsidR="006B5792" w:rsidRDefault="006B5792" w:rsidP="006B5792">
            <w:r>
              <w:t xml:space="preserve">            }</w:t>
            </w:r>
          </w:p>
          <w:p w14:paraId="67905DC8" w14:textId="77777777" w:rsidR="006B5792" w:rsidRDefault="006B5792" w:rsidP="006B5792">
            <w:r>
              <w:t xml:space="preserve">        } else {</w:t>
            </w:r>
          </w:p>
          <w:p w14:paraId="286AC263" w14:textId="77777777" w:rsidR="006B5792" w:rsidRDefault="006B5792" w:rsidP="006B5792">
            <w:r>
              <w:t xml:space="preserve">            $path .= '/' . $page;</w:t>
            </w:r>
          </w:p>
          <w:p w14:paraId="22B005B1" w14:textId="77777777" w:rsidR="006B5792" w:rsidRDefault="006B5792" w:rsidP="006B5792">
            <w:r>
              <w:t xml:space="preserve">        }</w:t>
            </w:r>
          </w:p>
          <w:p w14:paraId="55D713D8" w14:textId="77777777" w:rsidR="006B5792" w:rsidRDefault="006B5792" w:rsidP="006B5792">
            <w:r>
              <w:t xml:space="preserve">        $this-&gt;path = $path;</w:t>
            </w:r>
          </w:p>
          <w:p w14:paraId="37211651" w14:textId="77777777" w:rsidR="006B5792" w:rsidRDefault="006B5792" w:rsidP="006B5792"/>
          <w:p w14:paraId="0B61FAE5" w14:textId="77777777" w:rsidR="006B5792" w:rsidRDefault="006B5792" w:rsidP="006B5792">
            <w:r>
              <w:t xml:space="preserve">        if ($this-&gt;query) {</w:t>
            </w:r>
          </w:p>
          <w:p w14:paraId="48E2D205" w14:textId="77777777" w:rsidR="006B5792" w:rsidRDefault="006B5792" w:rsidP="006B5792">
            <w:r>
              <w:t xml:space="preserve">            $url = $this-&gt;path . (Str::contains($this-&gt;path, '?') ? '&amp;' : '?')</w:t>
            </w:r>
          </w:p>
          <w:p w14:paraId="409FF7D0" w14:textId="77777777" w:rsidR="006B5792" w:rsidRDefault="006B5792" w:rsidP="006B5792">
            <w:r>
              <w:lastRenderedPageBreak/>
              <w:t xml:space="preserve">                . http_build_query($this-&gt;query, '', '&amp;')</w:t>
            </w:r>
          </w:p>
          <w:p w14:paraId="53F2B2EA" w14:textId="77777777" w:rsidR="006B5792" w:rsidRDefault="006B5792" w:rsidP="006B5792">
            <w:r>
              <w:t xml:space="preserve">                . $this-&gt;buildFragment();</w:t>
            </w:r>
          </w:p>
          <w:p w14:paraId="20C6985F" w14:textId="77777777" w:rsidR="006B5792" w:rsidRDefault="006B5792" w:rsidP="006B5792">
            <w:r>
              <w:t xml:space="preserve">        } elseif ($this-&gt;fragment) {</w:t>
            </w:r>
          </w:p>
          <w:p w14:paraId="7DD0346C" w14:textId="77777777" w:rsidR="006B5792" w:rsidRDefault="006B5792" w:rsidP="006B5792">
            <w:r>
              <w:t xml:space="preserve">            $url = $this-&gt;path . $this-&gt;buildFragment();</w:t>
            </w:r>
          </w:p>
          <w:p w14:paraId="3778111D" w14:textId="77777777" w:rsidR="006B5792" w:rsidRDefault="006B5792" w:rsidP="006B5792">
            <w:r>
              <w:t xml:space="preserve">        } else {</w:t>
            </w:r>
          </w:p>
          <w:p w14:paraId="1435655F" w14:textId="77777777" w:rsidR="006B5792" w:rsidRDefault="006B5792" w:rsidP="006B5792">
            <w:r>
              <w:t xml:space="preserve">            $url = $this-&gt;path;</w:t>
            </w:r>
          </w:p>
          <w:p w14:paraId="5F7EAD33" w14:textId="77777777" w:rsidR="006B5792" w:rsidRDefault="006B5792" w:rsidP="006B5792">
            <w:r>
              <w:t xml:space="preserve">        }</w:t>
            </w:r>
          </w:p>
          <w:p w14:paraId="19C76681" w14:textId="77777777" w:rsidR="006B5792" w:rsidRDefault="006B5792" w:rsidP="006B5792">
            <w:r>
              <w:t xml:space="preserve">        return $url;</w:t>
            </w:r>
          </w:p>
          <w:p w14:paraId="11B428B3" w14:textId="77777777" w:rsidR="006B5792" w:rsidRDefault="006B5792" w:rsidP="006B5792">
            <w:r>
              <w:t xml:space="preserve">    }</w:t>
            </w:r>
          </w:p>
          <w:p w14:paraId="478A1998" w14:textId="77777777" w:rsidR="006B5792" w:rsidRDefault="006B5792" w:rsidP="006B5792"/>
          <w:p w14:paraId="1804A966" w14:textId="77777777" w:rsidR="006B5792" w:rsidRDefault="006B5792" w:rsidP="006B5792">
            <w:r>
              <w:t xml:space="preserve">    /**</w:t>
            </w:r>
          </w:p>
          <w:p w14:paraId="05E364FB" w14:textId="77777777" w:rsidR="006B5792" w:rsidRDefault="006B5792" w:rsidP="006B5792">
            <w:r>
              <w:rPr>
                <w:rFonts w:hint="eastAsia"/>
              </w:rPr>
              <w:t xml:space="preserve">     * </w:t>
            </w:r>
            <w:r>
              <w:rPr>
                <w:rFonts w:hint="eastAsia"/>
              </w:rPr>
              <w:t>重写当前页设置方法</w:t>
            </w:r>
          </w:p>
          <w:p w14:paraId="7FA5AA20" w14:textId="77777777" w:rsidR="006B5792" w:rsidRDefault="006B5792" w:rsidP="006B5792">
            <w:r>
              <w:t xml:space="preserve">     *</w:t>
            </w:r>
          </w:p>
          <w:p w14:paraId="117C8FA1" w14:textId="77777777" w:rsidR="006B5792" w:rsidRDefault="006B5792" w:rsidP="006B5792">
            <w:r>
              <w:t xml:space="preserve">     * @param  int  $currentPage</w:t>
            </w:r>
          </w:p>
          <w:p w14:paraId="729ECCA8" w14:textId="77777777" w:rsidR="006B5792" w:rsidRDefault="006B5792" w:rsidP="006B5792">
            <w:r>
              <w:t xml:space="preserve">     * @param  string  $pageName</w:t>
            </w:r>
          </w:p>
          <w:p w14:paraId="511E3993" w14:textId="77777777" w:rsidR="006B5792" w:rsidRDefault="006B5792" w:rsidP="006B5792">
            <w:r>
              <w:t xml:space="preserve">     * @return int</w:t>
            </w:r>
          </w:p>
          <w:p w14:paraId="0F938FA7" w14:textId="77777777" w:rsidR="006B5792" w:rsidRDefault="006B5792" w:rsidP="006B5792">
            <w:r>
              <w:t xml:space="preserve">     */</w:t>
            </w:r>
          </w:p>
          <w:p w14:paraId="2AFAA594" w14:textId="77777777" w:rsidR="006B5792" w:rsidRDefault="006B5792" w:rsidP="006B5792">
            <w:r>
              <w:t xml:space="preserve">    protected function setCurrentPage($currentPage, $pageName)</w:t>
            </w:r>
          </w:p>
          <w:p w14:paraId="6CAEE32C" w14:textId="77777777" w:rsidR="006B5792" w:rsidRDefault="006B5792" w:rsidP="006B5792">
            <w:r>
              <w:t xml:space="preserve">    {</w:t>
            </w:r>
          </w:p>
          <w:p w14:paraId="0C4E08F9" w14:textId="77777777" w:rsidR="006B5792" w:rsidRDefault="006B5792" w:rsidP="006B5792">
            <w:r>
              <w:t xml:space="preserve">        if (!$currentPage &amp;&amp; preg_match('/\/users\/(\d+)/', $this-&gt;path, $matches)) {</w:t>
            </w:r>
          </w:p>
          <w:p w14:paraId="28BAE0D8" w14:textId="77777777" w:rsidR="006B5792" w:rsidRDefault="006B5792" w:rsidP="006B5792">
            <w:r>
              <w:t xml:space="preserve">            $currentPage = $matches[1];</w:t>
            </w:r>
          </w:p>
          <w:p w14:paraId="245094A3" w14:textId="77777777" w:rsidR="006B5792" w:rsidRDefault="006B5792" w:rsidP="006B5792">
            <w:r>
              <w:t xml:space="preserve">        }</w:t>
            </w:r>
          </w:p>
          <w:p w14:paraId="426306B5" w14:textId="77777777" w:rsidR="006B5792" w:rsidRDefault="006B5792" w:rsidP="006B5792"/>
          <w:p w14:paraId="6C053142" w14:textId="77777777" w:rsidR="006B5792" w:rsidRDefault="006B5792" w:rsidP="006B5792">
            <w:r>
              <w:t xml:space="preserve">        return $this-&gt;isValidPageNumber($currentPage) ? (int) $currentPage : 1;</w:t>
            </w:r>
          </w:p>
          <w:p w14:paraId="1E3F9336" w14:textId="77777777" w:rsidR="006B5792" w:rsidRDefault="006B5792" w:rsidP="006B5792">
            <w:r>
              <w:t xml:space="preserve">    }</w:t>
            </w:r>
          </w:p>
          <w:p w14:paraId="7DB6E8A5" w14:textId="07FF3731" w:rsidR="006B5792" w:rsidRDefault="006B5792" w:rsidP="006B5792">
            <w:r>
              <w:t>}</w:t>
            </w:r>
          </w:p>
        </w:tc>
      </w:tr>
    </w:tbl>
    <w:p w14:paraId="3E48336E" w14:textId="4496AA0A" w:rsidR="004E74E0" w:rsidRDefault="004E74E0" w:rsidP="00701426"/>
    <w:p w14:paraId="63061840" w14:textId="27B36D50" w:rsidR="006B5792" w:rsidRDefault="007A6557" w:rsidP="00701426">
      <w:r w:rsidRPr="007A6557">
        <w:rPr>
          <w:rFonts w:hint="eastAsia"/>
        </w:rPr>
        <w:t>注册自定义的分页类</w:t>
      </w:r>
    </w:p>
    <w:tbl>
      <w:tblPr>
        <w:tblStyle w:val="a6"/>
        <w:tblW w:w="0" w:type="auto"/>
        <w:tblLook w:val="04A0" w:firstRow="1" w:lastRow="0" w:firstColumn="1" w:lastColumn="0" w:noHBand="0" w:noVBand="1"/>
      </w:tblPr>
      <w:tblGrid>
        <w:gridCol w:w="8296"/>
      </w:tblGrid>
      <w:tr w:rsidR="009248D9" w14:paraId="59FCA69E" w14:textId="77777777" w:rsidTr="009248D9">
        <w:tc>
          <w:tcPr>
            <w:tcW w:w="8296" w:type="dxa"/>
          </w:tcPr>
          <w:p w14:paraId="30AF0394" w14:textId="77777777" w:rsidR="009248D9" w:rsidRDefault="009248D9" w:rsidP="009248D9">
            <w:r>
              <w:t>&lt;?php</w:t>
            </w:r>
          </w:p>
          <w:p w14:paraId="4529091A" w14:textId="77777777" w:rsidR="009248D9" w:rsidRDefault="009248D9" w:rsidP="009248D9"/>
          <w:p w14:paraId="524EF719" w14:textId="77777777" w:rsidR="009248D9" w:rsidRDefault="009248D9" w:rsidP="009248D9">
            <w:r>
              <w:t>namespace App\Providers;</w:t>
            </w:r>
          </w:p>
          <w:p w14:paraId="3A6A4CF4" w14:textId="77777777" w:rsidR="009248D9" w:rsidRDefault="009248D9" w:rsidP="009248D9"/>
          <w:p w14:paraId="1B170270" w14:textId="77777777" w:rsidR="009248D9" w:rsidRDefault="009248D9" w:rsidP="009248D9">
            <w:r>
              <w:t>use Illuminate\Support\ServiceProvider;</w:t>
            </w:r>
          </w:p>
          <w:p w14:paraId="5CC53556" w14:textId="77777777" w:rsidR="009248D9" w:rsidRDefault="009248D9" w:rsidP="009248D9">
            <w:r>
              <w:t>use App\Utils\UserPaginator;</w:t>
            </w:r>
          </w:p>
          <w:p w14:paraId="149C1C5B" w14:textId="77777777" w:rsidR="009248D9" w:rsidRDefault="009248D9" w:rsidP="009248D9"/>
          <w:p w14:paraId="43F8890E" w14:textId="77777777" w:rsidR="009248D9" w:rsidRDefault="009248D9" w:rsidP="009248D9">
            <w:r>
              <w:t>class AppServiceProvider extends ServiceProvider</w:t>
            </w:r>
          </w:p>
          <w:p w14:paraId="30AEA831" w14:textId="77777777" w:rsidR="009248D9" w:rsidRDefault="009248D9" w:rsidP="009248D9">
            <w:r>
              <w:t>{</w:t>
            </w:r>
          </w:p>
          <w:p w14:paraId="37772BEE" w14:textId="77777777" w:rsidR="009248D9" w:rsidRDefault="009248D9" w:rsidP="009248D9">
            <w:r>
              <w:t xml:space="preserve">    /**</w:t>
            </w:r>
          </w:p>
          <w:p w14:paraId="71DD11EA" w14:textId="77777777" w:rsidR="009248D9" w:rsidRDefault="009248D9" w:rsidP="009248D9">
            <w:r>
              <w:t xml:space="preserve">     * Register any application services.</w:t>
            </w:r>
          </w:p>
          <w:p w14:paraId="490530A6" w14:textId="77777777" w:rsidR="009248D9" w:rsidRDefault="009248D9" w:rsidP="009248D9">
            <w:r>
              <w:t xml:space="preserve">     *</w:t>
            </w:r>
          </w:p>
          <w:p w14:paraId="672826D8" w14:textId="77777777" w:rsidR="009248D9" w:rsidRDefault="009248D9" w:rsidP="009248D9">
            <w:r>
              <w:t xml:space="preserve">     * @return void</w:t>
            </w:r>
          </w:p>
          <w:p w14:paraId="0A6724CF" w14:textId="77777777" w:rsidR="009248D9" w:rsidRDefault="009248D9" w:rsidP="009248D9">
            <w:r>
              <w:t xml:space="preserve">     */</w:t>
            </w:r>
          </w:p>
          <w:p w14:paraId="31FBC1BD" w14:textId="77777777" w:rsidR="009248D9" w:rsidRDefault="009248D9" w:rsidP="009248D9">
            <w:r>
              <w:lastRenderedPageBreak/>
              <w:t xml:space="preserve">    public function register()</w:t>
            </w:r>
          </w:p>
          <w:p w14:paraId="22442D67" w14:textId="77777777" w:rsidR="009248D9" w:rsidRDefault="009248D9" w:rsidP="009248D9">
            <w:r>
              <w:t xml:space="preserve">    {</w:t>
            </w:r>
          </w:p>
          <w:p w14:paraId="2C8E95AC" w14:textId="77777777" w:rsidR="009248D9" w:rsidRDefault="009248D9" w:rsidP="009248D9">
            <w:r>
              <w:rPr>
                <w:rFonts w:hint="eastAsia"/>
              </w:rPr>
              <w:t xml:space="preserve">        // </w:t>
            </w:r>
            <w:r>
              <w:rPr>
                <w:rFonts w:hint="eastAsia"/>
              </w:rPr>
              <w:t>注册</w:t>
            </w:r>
            <w:r>
              <w:rPr>
                <w:rFonts w:hint="eastAsia"/>
              </w:rPr>
              <w:t xml:space="preserve"> User </w:t>
            </w:r>
            <w:r>
              <w:rPr>
                <w:rFonts w:hint="eastAsia"/>
              </w:rPr>
              <w:t>的分页链接类</w:t>
            </w:r>
          </w:p>
          <w:p w14:paraId="7510A55F" w14:textId="77777777" w:rsidR="009248D9" w:rsidRDefault="009248D9" w:rsidP="009248D9">
            <w:r>
              <w:t xml:space="preserve">        UserPaginator::injectIntoBuilder();</w:t>
            </w:r>
          </w:p>
          <w:p w14:paraId="7327D3FE" w14:textId="1AA52F11" w:rsidR="009248D9" w:rsidRDefault="009248D9" w:rsidP="009248D9">
            <w:r>
              <w:t xml:space="preserve">    }</w:t>
            </w:r>
          </w:p>
        </w:tc>
      </w:tr>
    </w:tbl>
    <w:p w14:paraId="29755CB9" w14:textId="77777777" w:rsidR="007A6557" w:rsidRDefault="007A6557" w:rsidP="00701426"/>
    <w:p w14:paraId="6A764877" w14:textId="00876754" w:rsidR="005D723A" w:rsidRDefault="009A0652" w:rsidP="001721F1">
      <w:r w:rsidRPr="009A0652">
        <w:rPr>
          <w:rFonts w:hint="eastAsia"/>
        </w:rPr>
        <w:t>编写视图文件</w:t>
      </w:r>
      <w:r w:rsidRPr="009A0652">
        <w:rPr>
          <w:rFonts w:hint="eastAsia"/>
        </w:rPr>
        <w:t xml:space="preserve"> users/list.blade.php</w:t>
      </w:r>
    </w:p>
    <w:tbl>
      <w:tblPr>
        <w:tblStyle w:val="a6"/>
        <w:tblW w:w="0" w:type="auto"/>
        <w:tblLook w:val="04A0" w:firstRow="1" w:lastRow="0" w:firstColumn="1" w:lastColumn="0" w:noHBand="0" w:noVBand="1"/>
      </w:tblPr>
      <w:tblGrid>
        <w:gridCol w:w="8296"/>
      </w:tblGrid>
      <w:tr w:rsidR="00D46DCF" w14:paraId="72B3979A" w14:textId="77777777" w:rsidTr="00D46DCF">
        <w:tc>
          <w:tcPr>
            <w:tcW w:w="8296" w:type="dxa"/>
          </w:tcPr>
          <w:p w14:paraId="626C643C" w14:textId="77777777" w:rsidR="00D46DCF" w:rsidRDefault="00D46DCF" w:rsidP="00D46DCF">
            <w:r>
              <w:t>&lt;!doctype html&gt;</w:t>
            </w:r>
          </w:p>
          <w:p w14:paraId="734E384C" w14:textId="77777777" w:rsidR="00D46DCF" w:rsidRDefault="00D46DCF" w:rsidP="00D46DCF">
            <w:r>
              <w:t>&lt;html lang="en"&gt;</w:t>
            </w:r>
          </w:p>
          <w:p w14:paraId="1AD2A809" w14:textId="77777777" w:rsidR="00D46DCF" w:rsidRDefault="00D46DCF" w:rsidP="00D46DCF">
            <w:r>
              <w:t>&lt;head&gt;</w:t>
            </w:r>
          </w:p>
          <w:p w14:paraId="1E850E74" w14:textId="77777777" w:rsidR="00D46DCF" w:rsidRDefault="00D46DCF" w:rsidP="00D46DCF">
            <w:r>
              <w:t xml:space="preserve">    &lt;meta charset="UTF-8"&gt;</w:t>
            </w:r>
          </w:p>
          <w:p w14:paraId="71883FEB" w14:textId="77777777" w:rsidR="00D46DCF" w:rsidRDefault="00D46DCF" w:rsidP="00D46DCF">
            <w:r>
              <w:t xml:space="preserve">    &lt;meta name="viewport"</w:t>
            </w:r>
          </w:p>
          <w:p w14:paraId="13091B07" w14:textId="77777777" w:rsidR="00D46DCF" w:rsidRDefault="00D46DCF" w:rsidP="00D46DCF">
            <w:r>
              <w:t xml:space="preserve">          content="width=device-width, user-scalable=no, initial-scale=1.0, maximum-scale=1.0, minimum-scale=1.0"&gt;</w:t>
            </w:r>
          </w:p>
          <w:p w14:paraId="5F5E8A5F" w14:textId="77777777" w:rsidR="00D46DCF" w:rsidRDefault="00D46DCF" w:rsidP="00D46DCF">
            <w:r>
              <w:t xml:space="preserve">    &lt;meta http-equiv="X-UA-Compatible" content="ie=edge"&gt;</w:t>
            </w:r>
          </w:p>
          <w:p w14:paraId="48EF4C82" w14:textId="77777777" w:rsidR="00D46DCF" w:rsidRDefault="00D46DCF" w:rsidP="00D46DCF">
            <w:r>
              <w:t xml:space="preserve">    &lt;title&gt;Document&lt;/title&gt;</w:t>
            </w:r>
          </w:p>
          <w:p w14:paraId="1F56E395" w14:textId="77777777" w:rsidR="00D46DCF" w:rsidRDefault="00D46DCF" w:rsidP="00D46DCF">
            <w:r>
              <w:t xml:space="preserve">    &lt;style type="text/css"&gt;</w:t>
            </w:r>
          </w:p>
          <w:p w14:paraId="63658220" w14:textId="77777777" w:rsidR="00D46DCF" w:rsidRDefault="00D46DCF" w:rsidP="00D46DCF">
            <w:r>
              <w:t xml:space="preserve">        ul.pagination li{</w:t>
            </w:r>
          </w:p>
          <w:p w14:paraId="483DEBE7" w14:textId="77777777" w:rsidR="00D46DCF" w:rsidRDefault="00D46DCF" w:rsidP="00D46DCF">
            <w:r>
              <w:t xml:space="preserve">            list-style-type: none;</w:t>
            </w:r>
          </w:p>
          <w:p w14:paraId="0A8FD470" w14:textId="77777777" w:rsidR="00D46DCF" w:rsidRDefault="00D46DCF" w:rsidP="00D46DCF">
            <w:r>
              <w:t xml:space="preserve">            display: inline-block;</w:t>
            </w:r>
          </w:p>
          <w:p w14:paraId="4AD58628" w14:textId="77777777" w:rsidR="00D46DCF" w:rsidRDefault="00D46DCF" w:rsidP="00D46DCF">
            <w:r>
              <w:t xml:space="preserve">            float: left;</w:t>
            </w:r>
          </w:p>
          <w:p w14:paraId="7C889295" w14:textId="77777777" w:rsidR="00D46DCF" w:rsidRDefault="00D46DCF" w:rsidP="00D46DCF">
            <w:r>
              <w:t xml:space="preserve">            padding: 0 10px;</w:t>
            </w:r>
          </w:p>
          <w:p w14:paraId="1E6C471B" w14:textId="77777777" w:rsidR="00D46DCF" w:rsidRDefault="00D46DCF" w:rsidP="00D46DCF">
            <w:r>
              <w:t xml:space="preserve">        }</w:t>
            </w:r>
          </w:p>
          <w:p w14:paraId="3AF09CB8" w14:textId="77777777" w:rsidR="00D46DCF" w:rsidRDefault="00D46DCF" w:rsidP="00D46DCF">
            <w:r>
              <w:t xml:space="preserve">        ul.pagination li a {</w:t>
            </w:r>
          </w:p>
          <w:p w14:paraId="3BB90461" w14:textId="77777777" w:rsidR="00D46DCF" w:rsidRDefault="00D46DCF" w:rsidP="00D46DCF">
            <w:r>
              <w:t xml:space="preserve">            text-decoration: none;</w:t>
            </w:r>
          </w:p>
          <w:p w14:paraId="43E9C64B" w14:textId="77777777" w:rsidR="00D46DCF" w:rsidRDefault="00D46DCF" w:rsidP="00D46DCF">
            <w:r>
              <w:t xml:space="preserve">        }</w:t>
            </w:r>
          </w:p>
          <w:p w14:paraId="7A6908E7" w14:textId="77777777" w:rsidR="00D46DCF" w:rsidRDefault="00D46DCF" w:rsidP="00D46DCF">
            <w:r>
              <w:t xml:space="preserve">    &lt;/style&gt;</w:t>
            </w:r>
          </w:p>
          <w:p w14:paraId="2A878812" w14:textId="77777777" w:rsidR="00D46DCF" w:rsidRDefault="00D46DCF" w:rsidP="00D46DCF">
            <w:r>
              <w:t>&lt;/head&gt;</w:t>
            </w:r>
          </w:p>
          <w:p w14:paraId="2C7BE1A6" w14:textId="77777777" w:rsidR="00D46DCF" w:rsidRDefault="00D46DCF" w:rsidP="00D46DCF">
            <w:r>
              <w:t>&lt;body&gt;</w:t>
            </w:r>
          </w:p>
          <w:p w14:paraId="278C5F3E" w14:textId="77777777" w:rsidR="00D46DCF" w:rsidRDefault="00D46DCF" w:rsidP="00D46DCF"/>
          <w:p w14:paraId="4F2EA15E" w14:textId="77777777" w:rsidR="00D46DCF" w:rsidRDefault="00D46DCF" w:rsidP="00D46DCF">
            <w:r>
              <w:t>@foreach($users as $user)</w:t>
            </w:r>
          </w:p>
          <w:p w14:paraId="4AF176CD" w14:textId="77777777" w:rsidR="00D46DCF" w:rsidRDefault="00D46DCF" w:rsidP="00D46DCF">
            <w:r>
              <w:rPr>
                <w:rFonts w:hint="eastAsia"/>
              </w:rPr>
              <w:t xml:space="preserve">    &lt;li&gt;ID: {{ $user-&gt;id }} - </w:t>
            </w:r>
            <w:r>
              <w:rPr>
                <w:rFonts w:hint="eastAsia"/>
              </w:rPr>
              <w:t>名字</w:t>
            </w:r>
            <w:r>
              <w:rPr>
                <w:rFonts w:hint="eastAsia"/>
              </w:rPr>
              <w:t xml:space="preserve">: {{ $user-&gt;name }} - </w:t>
            </w:r>
            <w:r>
              <w:rPr>
                <w:rFonts w:hint="eastAsia"/>
              </w:rPr>
              <w:t>邮箱</w:t>
            </w:r>
            <w:r>
              <w:rPr>
                <w:rFonts w:hint="eastAsia"/>
              </w:rPr>
              <w:t xml:space="preserve">: {{ $user-&gt;email }} - </w:t>
            </w:r>
            <w:r>
              <w:rPr>
                <w:rFonts w:hint="eastAsia"/>
              </w:rPr>
              <w:t>注册日期</w:t>
            </w:r>
            <w:r>
              <w:rPr>
                <w:rFonts w:hint="eastAsia"/>
              </w:rPr>
              <w:t>: {{ $user-&gt;created_at }}&lt;/li&gt;</w:t>
            </w:r>
          </w:p>
          <w:p w14:paraId="2C6786A4" w14:textId="77777777" w:rsidR="00D46DCF" w:rsidRDefault="00D46DCF" w:rsidP="00D46DCF">
            <w:r>
              <w:t>@endforeach</w:t>
            </w:r>
          </w:p>
          <w:p w14:paraId="1AA51833" w14:textId="77777777" w:rsidR="00D46DCF" w:rsidRDefault="00D46DCF" w:rsidP="00D46DCF">
            <w:r>
              <w:t>{{ $users-&gt;links() }}</w:t>
            </w:r>
          </w:p>
          <w:p w14:paraId="4A9E0F1B" w14:textId="77777777" w:rsidR="00D46DCF" w:rsidRDefault="00D46DCF" w:rsidP="00D46DCF">
            <w:r>
              <w:t>&lt;/body&gt;</w:t>
            </w:r>
          </w:p>
          <w:p w14:paraId="0DD2FFFF" w14:textId="2CB64997" w:rsidR="00D46DCF" w:rsidRDefault="00D46DCF" w:rsidP="00D46DCF">
            <w:r>
              <w:t>&lt;/html&gt;</w:t>
            </w:r>
          </w:p>
        </w:tc>
      </w:tr>
    </w:tbl>
    <w:p w14:paraId="6593AB40" w14:textId="40C482C8" w:rsidR="009A0652" w:rsidRDefault="00D753FA" w:rsidP="001721F1">
      <w:r>
        <w:rPr>
          <w:rFonts w:hint="eastAsia"/>
        </w:rPr>
        <w:t>以上就是查询和分页操作了。</w:t>
      </w:r>
    </w:p>
    <w:p w14:paraId="4DDA16E9" w14:textId="77777777" w:rsidR="00D753FA" w:rsidRDefault="00D753FA" w:rsidP="001721F1"/>
    <w:p w14:paraId="2373F414" w14:textId="77777777" w:rsidR="00EE451B" w:rsidRDefault="00EE451B" w:rsidP="001721F1"/>
    <w:p w14:paraId="5F639B3E" w14:textId="0B47887F" w:rsidR="00970F58" w:rsidRDefault="00970F58" w:rsidP="001721F1"/>
    <w:p w14:paraId="524C23FC" w14:textId="77777777" w:rsidR="00970F58" w:rsidRDefault="00970F58" w:rsidP="001721F1"/>
    <w:p w14:paraId="6F0E25DA" w14:textId="77777777" w:rsidR="00C85F78" w:rsidRDefault="00C85F78" w:rsidP="00C85F78">
      <w:r>
        <w:rPr>
          <w:rFonts w:hint="eastAsia"/>
        </w:rPr>
        <w:t>参考地址：</w:t>
      </w:r>
    </w:p>
    <w:p w14:paraId="0CCF08EB" w14:textId="3904388D" w:rsidR="00C85F78" w:rsidRDefault="00E645E8" w:rsidP="00C85F78">
      <w:hyperlink r:id="rId47" w:history="1">
        <w:r w:rsidR="00C85F78" w:rsidRPr="004F4827">
          <w:rPr>
            <w:rStyle w:val="af5"/>
          </w:rPr>
          <w:t>https://xueyuanjun.com/post/9694</w:t>
        </w:r>
      </w:hyperlink>
    </w:p>
    <w:p w14:paraId="732BC502" w14:textId="0CC4B1B2" w:rsidR="00C85F78" w:rsidRDefault="00E645E8" w:rsidP="00C85F78">
      <w:hyperlink r:id="rId48" w:history="1">
        <w:r w:rsidR="00C85F78" w:rsidRPr="004F4827">
          <w:rPr>
            <w:rStyle w:val="af5"/>
          </w:rPr>
          <w:t>https://www.cnblogs.com/Richard-Tang/p/11150892.html</w:t>
        </w:r>
      </w:hyperlink>
    </w:p>
    <w:p w14:paraId="180337B1" w14:textId="77777777" w:rsidR="00C85F78" w:rsidRPr="00C85F78" w:rsidRDefault="00C85F78" w:rsidP="00C85F78"/>
    <w:p w14:paraId="53C2EC48" w14:textId="77777777" w:rsidR="00E560AF" w:rsidRPr="00E560AF" w:rsidRDefault="00E560AF" w:rsidP="00E560AF"/>
    <w:p w14:paraId="10C6F37D" w14:textId="360676C3" w:rsidR="00D55BCD" w:rsidRDefault="00D55BCD" w:rsidP="00D55BCD">
      <w:pPr>
        <w:pStyle w:val="3"/>
      </w:pPr>
      <w:r>
        <w:rPr>
          <w:rFonts w:hint="eastAsia"/>
        </w:rPr>
        <w:t>自定义分页伪静态</w:t>
      </w:r>
    </w:p>
    <w:tbl>
      <w:tblPr>
        <w:tblStyle w:val="a6"/>
        <w:tblW w:w="0" w:type="auto"/>
        <w:tblLook w:val="04A0" w:firstRow="1" w:lastRow="0" w:firstColumn="1" w:lastColumn="0" w:noHBand="0" w:noVBand="1"/>
      </w:tblPr>
      <w:tblGrid>
        <w:gridCol w:w="8296"/>
      </w:tblGrid>
      <w:tr w:rsidR="004D176D" w14:paraId="56AB8B1A" w14:textId="77777777" w:rsidTr="004D176D">
        <w:tc>
          <w:tcPr>
            <w:tcW w:w="8296" w:type="dxa"/>
          </w:tcPr>
          <w:p w14:paraId="757D14DC" w14:textId="77777777" w:rsidR="004D176D" w:rsidRDefault="004D176D" w:rsidP="004D176D">
            <w:r>
              <w:t>&lt;?php</w:t>
            </w:r>
          </w:p>
          <w:p w14:paraId="50D82602" w14:textId="77777777" w:rsidR="004D176D" w:rsidRDefault="004D176D" w:rsidP="004D176D"/>
          <w:p w14:paraId="0F370308" w14:textId="77777777" w:rsidR="004D176D" w:rsidRDefault="004D176D" w:rsidP="004D176D">
            <w:r>
              <w:t>namespace App\Utils;</w:t>
            </w:r>
          </w:p>
          <w:p w14:paraId="4C7BF763" w14:textId="77777777" w:rsidR="004D176D" w:rsidRDefault="004D176D" w:rsidP="004D176D"/>
          <w:p w14:paraId="4ACE749E" w14:textId="77777777" w:rsidR="004D176D" w:rsidRDefault="004D176D" w:rsidP="004D176D">
            <w:r>
              <w:t>use Illuminate\Container\Container;</w:t>
            </w:r>
          </w:p>
          <w:p w14:paraId="6D5CC190" w14:textId="77777777" w:rsidR="004D176D" w:rsidRDefault="004D176D" w:rsidP="004D176D">
            <w:r>
              <w:t>use Illuminate\Database\Eloquent\Builder;</w:t>
            </w:r>
          </w:p>
          <w:p w14:paraId="1A7AAE4C" w14:textId="77777777" w:rsidR="004D176D" w:rsidRDefault="004D176D" w:rsidP="004D176D">
            <w:r>
              <w:t>use Illuminate\Support\Str;</w:t>
            </w:r>
          </w:p>
          <w:p w14:paraId="6F7D4C2F" w14:textId="77777777" w:rsidR="004D176D" w:rsidRDefault="004D176D" w:rsidP="004D176D">
            <w:r>
              <w:t>use Illuminate\Pagination\Paginator;</w:t>
            </w:r>
          </w:p>
          <w:p w14:paraId="34E09838" w14:textId="77777777" w:rsidR="004D176D" w:rsidRDefault="004D176D" w:rsidP="004D176D">
            <w:r>
              <w:t>use Illuminate\Pagination\</w:t>
            </w:r>
            <w:r w:rsidRPr="006F7E8A">
              <w:rPr>
                <w:b/>
                <w:bCs/>
                <w:color w:val="FF0000"/>
              </w:rPr>
              <w:t>LengthAwarePaginator</w:t>
            </w:r>
            <w:r>
              <w:t xml:space="preserve"> as BasePaginator;</w:t>
            </w:r>
          </w:p>
          <w:p w14:paraId="273C5A9C" w14:textId="77777777" w:rsidR="004D176D" w:rsidRDefault="004D176D" w:rsidP="004D176D">
            <w:r>
              <w:rPr>
                <w:rFonts w:hint="eastAsia"/>
              </w:rPr>
              <w:t>use Illuminate\Pagination\</w:t>
            </w:r>
            <w:r w:rsidRPr="006F7E8A">
              <w:rPr>
                <w:rFonts w:hint="eastAsia"/>
                <w:b/>
                <w:bCs/>
                <w:color w:val="FF0000"/>
              </w:rPr>
              <w:t>AbstractPaginator</w:t>
            </w:r>
            <w:r>
              <w:rPr>
                <w:rFonts w:hint="eastAsia"/>
              </w:rPr>
              <w:t>;//</w:t>
            </w:r>
            <w:r>
              <w:rPr>
                <w:rFonts w:hint="eastAsia"/>
              </w:rPr>
              <w:t>定义分页链接的格式</w:t>
            </w:r>
          </w:p>
          <w:p w14:paraId="516CEA56" w14:textId="77777777" w:rsidR="004D176D" w:rsidRDefault="004D176D" w:rsidP="004D176D"/>
          <w:p w14:paraId="5A66D303" w14:textId="77777777" w:rsidR="004D176D" w:rsidRDefault="004D176D" w:rsidP="004D176D">
            <w:r>
              <w:t>/**</w:t>
            </w:r>
          </w:p>
          <w:p w14:paraId="35B9F7E7" w14:textId="77777777" w:rsidR="004D176D" w:rsidRDefault="004D176D" w:rsidP="004D176D">
            <w:r>
              <w:t xml:space="preserve"> * Class AcademyPaginator</w:t>
            </w:r>
          </w:p>
          <w:p w14:paraId="3A681C47" w14:textId="77777777" w:rsidR="004D176D" w:rsidRDefault="004D176D" w:rsidP="004D176D">
            <w:r>
              <w:t xml:space="preserve"> * @package App\Utils</w:t>
            </w:r>
          </w:p>
          <w:p w14:paraId="4711B4F2" w14:textId="77777777" w:rsidR="004D176D" w:rsidRDefault="004D176D" w:rsidP="004D176D">
            <w:r>
              <w:t xml:space="preserve"> *</w:t>
            </w:r>
          </w:p>
          <w:p w14:paraId="0D578A00" w14:textId="77777777" w:rsidR="004D176D" w:rsidRDefault="004D176D" w:rsidP="004D176D">
            <w:r>
              <w:rPr>
                <w:rFonts w:hint="eastAsia"/>
              </w:rPr>
              <w:t xml:space="preserve"> * </w:t>
            </w:r>
            <w:r>
              <w:rPr>
                <w:rFonts w:hint="eastAsia"/>
              </w:rPr>
              <w:t>由于</w:t>
            </w:r>
            <w:r>
              <w:rPr>
                <w:rFonts w:hint="eastAsia"/>
              </w:rPr>
              <w:t xml:space="preserve"> </w:t>
            </w:r>
            <w:r w:rsidRPr="006F7E8A">
              <w:rPr>
                <w:rFonts w:hint="eastAsia"/>
                <w:b/>
                <w:bCs/>
                <w:color w:val="FF0000"/>
              </w:rPr>
              <w:t>LengthAwarePaginator</w:t>
            </w:r>
            <w:r>
              <w:rPr>
                <w:rFonts w:hint="eastAsia"/>
              </w:rPr>
              <w:t xml:space="preserve"> </w:t>
            </w:r>
            <w:r>
              <w:rPr>
                <w:rFonts w:hint="eastAsia"/>
              </w:rPr>
              <w:t>继承了</w:t>
            </w:r>
            <w:r>
              <w:rPr>
                <w:rFonts w:hint="eastAsia"/>
              </w:rPr>
              <w:t xml:space="preserve"> </w:t>
            </w:r>
            <w:r w:rsidRPr="006F7E8A">
              <w:rPr>
                <w:rFonts w:hint="eastAsia"/>
                <w:b/>
                <w:bCs/>
                <w:color w:val="FF0000"/>
              </w:rPr>
              <w:t>AbstractPaginator</w:t>
            </w:r>
          </w:p>
          <w:p w14:paraId="7255CC8E" w14:textId="77777777" w:rsidR="004D176D" w:rsidRDefault="004D176D" w:rsidP="004D176D">
            <w:r>
              <w:rPr>
                <w:rFonts w:hint="eastAsia"/>
              </w:rPr>
              <w:t xml:space="preserve"> * </w:t>
            </w:r>
            <w:r>
              <w:rPr>
                <w:rFonts w:hint="eastAsia"/>
              </w:rPr>
              <w:t>所以，我们这里继承</w:t>
            </w:r>
            <w:r>
              <w:rPr>
                <w:rFonts w:hint="eastAsia"/>
              </w:rPr>
              <w:t xml:space="preserve"> </w:t>
            </w:r>
            <w:r w:rsidRPr="006F7E8A">
              <w:rPr>
                <w:rFonts w:hint="eastAsia"/>
                <w:b/>
                <w:bCs/>
                <w:color w:val="FF0000"/>
              </w:rPr>
              <w:t>LengthAwarePaginator</w:t>
            </w:r>
            <w:r>
              <w:rPr>
                <w:rFonts w:hint="eastAsia"/>
              </w:rPr>
              <w:t xml:space="preserve"> </w:t>
            </w:r>
            <w:r>
              <w:rPr>
                <w:rFonts w:hint="eastAsia"/>
              </w:rPr>
              <w:t>即可</w:t>
            </w:r>
          </w:p>
          <w:p w14:paraId="60956A61" w14:textId="77777777" w:rsidR="004D176D" w:rsidRDefault="004D176D" w:rsidP="004D176D">
            <w:r>
              <w:rPr>
                <w:rFonts w:hint="eastAsia"/>
              </w:rPr>
              <w:t xml:space="preserve"> * </w:t>
            </w:r>
            <w:r>
              <w:rPr>
                <w:rFonts w:hint="eastAsia"/>
              </w:rPr>
              <w:t>然后重写</w:t>
            </w:r>
            <w:r>
              <w:rPr>
                <w:rFonts w:hint="eastAsia"/>
              </w:rPr>
              <w:t xml:space="preserve"> url </w:t>
            </w:r>
            <w:r>
              <w:rPr>
                <w:rFonts w:hint="eastAsia"/>
              </w:rPr>
              <w:t>方法即可</w:t>
            </w:r>
          </w:p>
          <w:p w14:paraId="5F1F02BF" w14:textId="77777777" w:rsidR="004D176D" w:rsidRDefault="004D176D" w:rsidP="004D176D">
            <w:r>
              <w:t xml:space="preserve"> *</w:t>
            </w:r>
          </w:p>
          <w:p w14:paraId="43B94EB9" w14:textId="77777777" w:rsidR="004D176D" w:rsidRDefault="004D176D" w:rsidP="004D176D">
            <w:r>
              <w:t xml:space="preserve"> */</w:t>
            </w:r>
          </w:p>
          <w:p w14:paraId="370DFA48" w14:textId="77777777" w:rsidR="004D176D" w:rsidRDefault="004D176D" w:rsidP="004D176D">
            <w:r>
              <w:t>class AcademyPaginator extends BasePaginator</w:t>
            </w:r>
          </w:p>
          <w:p w14:paraId="2E47654A" w14:textId="77777777" w:rsidR="004D176D" w:rsidRDefault="004D176D" w:rsidP="004D176D">
            <w:r>
              <w:t>{</w:t>
            </w:r>
          </w:p>
          <w:p w14:paraId="04058627" w14:textId="77777777" w:rsidR="004D176D" w:rsidRDefault="004D176D" w:rsidP="004D176D">
            <w:r>
              <w:t xml:space="preserve">    /**</w:t>
            </w:r>
          </w:p>
          <w:p w14:paraId="62F83778" w14:textId="77777777" w:rsidR="004D176D" w:rsidRDefault="004D176D" w:rsidP="004D176D">
            <w:r>
              <w:rPr>
                <w:rFonts w:hint="eastAsia"/>
              </w:rPr>
              <w:t xml:space="preserve">     * </w:t>
            </w:r>
            <w:r>
              <w:rPr>
                <w:rFonts w:hint="eastAsia"/>
              </w:rPr>
              <w:t>重写页面</w:t>
            </w:r>
            <w:r>
              <w:rPr>
                <w:rFonts w:hint="eastAsia"/>
              </w:rPr>
              <w:t>URL</w:t>
            </w:r>
            <w:r>
              <w:rPr>
                <w:rFonts w:hint="eastAsia"/>
              </w:rPr>
              <w:t>格式的实现代码</w:t>
            </w:r>
          </w:p>
          <w:p w14:paraId="6774E45D" w14:textId="77777777" w:rsidR="004D176D" w:rsidRDefault="004D176D" w:rsidP="004D176D">
            <w:r>
              <w:rPr>
                <w:rFonts w:hint="eastAsia"/>
              </w:rPr>
              <w:t xml:space="preserve">     * </w:t>
            </w:r>
            <w:r>
              <w:rPr>
                <w:rFonts w:hint="eastAsia"/>
              </w:rPr>
              <w:t>去掉分页中的问号，实现伪静态链接</w:t>
            </w:r>
          </w:p>
          <w:p w14:paraId="0A69A199" w14:textId="77777777" w:rsidR="004D176D" w:rsidRDefault="004D176D" w:rsidP="004D176D">
            <w:r>
              <w:t xml:space="preserve">     * @param int $page</w:t>
            </w:r>
          </w:p>
          <w:p w14:paraId="11692DF2" w14:textId="77777777" w:rsidR="004D176D" w:rsidRDefault="004D176D" w:rsidP="004D176D">
            <w:r>
              <w:t xml:space="preserve">     * @return string|void</w:t>
            </w:r>
          </w:p>
          <w:p w14:paraId="0B145BB5" w14:textId="77777777" w:rsidR="004D176D" w:rsidRDefault="004D176D" w:rsidP="004D176D">
            <w:r>
              <w:t xml:space="preserve">     */</w:t>
            </w:r>
          </w:p>
          <w:p w14:paraId="270EEA79" w14:textId="77777777" w:rsidR="004D176D" w:rsidRDefault="004D176D" w:rsidP="004D176D">
            <w:r>
              <w:t xml:space="preserve">    public function url($page)</w:t>
            </w:r>
          </w:p>
          <w:p w14:paraId="0245F4E2" w14:textId="77777777" w:rsidR="004D176D" w:rsidRDefault="004D176D" w:rsidP="004D176D">
            <w:r>
              <w:t xml:space="preserve">    {</w:t>
            </w:r>
          </w:p>
          <w:p w14:paraId="50D03C2C" w14:textId="77777777" w:rsidR="004D176D" w:rsidRDefault="004D176D" w:rsidP="004D176D">
            <w:r>
              <w:t xml:space="preserve">        if ($page &lt;= 0) {</w:t>
            </w:r>
          </w:p>
          <w:p w14:paraId="5FA1350F" w14:textId="77777777" w:rsidR="004D176D" w:rsidRDefault="004D176D" w:rsidP="004D176D">
            <w:r>
              <w:t xml:space="preserve">            $page = 1;</w:t>
            </w:r>
          </w:p>
          <w:p w14:paraId="467D5F75" w14:textId="77777777" w:rsidR="004D176D" w:rsidRDefault="004D176D" w:rsidP="004D176D">
            <w:r>
              <w:t xml:space="preserve">        }</w:t>
            </w:r>
          </w:p>
          <w:p w14:paraId="52C3F1A1" w14:textId="77777777" w:rsidR="004D176D" w:rsidRDefault="004D176D" w:rsidP="004D176D">
            <w:r>
              <w:rPr>
                <w:rFonts w:hint="eastAsia"/>
              </w:rPr>
              <w:t xml:space="preserve">        //</w:t>
            </w:r>
            <w:r>
              <w:rPr>
                <w:rFonts w:hint="eastAsia"/>
              </w:rPr>
              <w:t>移除路径尾部的</w:t>
            </w:r>
            <w:r>
              <w:rPr>
                <w:rFonts w:hint="eastAsia"/>
              </w:rPr>
              <w:t xml:space="preserve"> / </w:t>
            </w:r>
            <w:r>
              <w:rPr>
                <w:rFonts w:hint="eastAsia"/>
              </w:rPr>
              <w:t>斜杠</w:t>
            </w:r>
          </w:p>
          <w:p w14:paraId="42199D6E" w14:textId="77777777" w:rsidR="004D176D" w:rsidRDefault="004D176D" w:rsidP="004D176D">
            <w:r>
              <w:t xml:space="preserve">        $path = rtrim($this-&gt;path, '/');</w:t>
            </w:r>
          </w:p>
          <w:p w14:paraId="6BB96D09" w14:textId="77777777" w:rsidR="004D176D" w:rsidRDefault="004D176D" w:rsidP="004D176D"/>
          <w:p w14:paraId="4398D793" w14:textId="77777777" w:rsidR="004D176D" w:rsidRDefault="004D176D" w:rsidP="004D176D">
            <w:r>
              <w:rPr>
                <w:rFonts w:hint="eastAsia"/>
              </w:rPr>
              <w:t xml:space="preserve">        //</w:t>
            </w:r>
            <w:r>
              <w:rPr>
                <w:rFonts w:hint="eastAsia"/>
              </w:rPr>
              <w:t>如果路径中包含分页信息则正则替换页码</w:t>
            </w:r>
          </w:p>
          <w:p w14:paraId="5992EC0E" w14:textId="77777777" w:rsidR="004D176D" w:rsidRDefault="004D176D" w:rsidP="004D176D">
            <w:r>
              <w:rPr>
                <w:rFonts w:hint="eastAsia"/>
              </w:rPr>
              <w:t xml:space="preserve">        //</w:t>
            </w:r>
            <w:r>
              <w:rPr>
                <w:rFonts w:hint="eastAsia"/>
              </w:rPr>
              <w:t>否则将页码信息追加到路径末尾</w:t>
            </w:r>
          </w:p>
          <w:p w14:paraId="7476C420" w14:textId="77777777" w:rsidR="004D176D" w:rsidRDefault="004D176D" w:rsidP="004D176D">
            <w:r>
              <w:lastRenderedPageBreak/>
              <w:t xml:space="preserve">        if (preg_match('/\/page\/\d+/', $path)) {</w:t>
            </w:r>
          </w:p>
          <w:p w14:paraId="0B4F072C" w14:textId="77777777" w:rsidR="004D176D" w:rsidRDefault="004D176D" w:rsidP="004D176D">
            <w:r>
              <w:t xml:space="preserve">            $path = preg_replace('/\/page\/\d+/', '/page/' . $page, $path);</w:t>
            </w:r>
          </w:p>
          <w:p w14:paraId="71D2ED16" w14:textId="77777777" w:rsidR="004D176D" w:rsidRDefault="004D176D" w:rsidP="004D176D">
            <w:r>
              <w:t xml:space="preserve">        } else {</w:t>
            </w:r>
          </w:p>
          <w:p w14:paraId="43DE577C" w14:textId="77777777" w:rsidR="004D176D" w:rsidRDefault="004D176D" w:rsidP="004D176D">
            <w:r>
              <w:t xml:space="preserve">            $path .= '/page/' . $page;</w:t>
            </w:r>
          </w:p>
          <w:p w14:paraId="43CEF881" w14:textId="77777777" w:rsidR="004D176D" w:rsidRDefault="004D176D" w:rsidP="004D176D">
            <w:r>
              <w:t xml:space="preserve">        }</w:t>
            </w:r>
          </w:p>
          <w:p w14:paraId="76203923" w14:textId="77777777" w:rsidR="004D176D" w:rsidRDefault="004D176D" w:rsidP="004D176D">
            <w:r>
              <w:t xml:space="preserve">        $this-&gt;path = $path;</w:t>
            </w:r>
          </w:p>
          <w:p w14:paraId="4D3CF078" w14:textId="77777777" w:rsidR="004D176D" w:rsidRDefault="004D176D" w:rsidP="004D176D"/>
          <w:p w14:paraId="35E21611" w14:textId="77777777" w:rsidR="004D176D" w:rsidRDefault="004D176D" w:rsidP="004D176D">
            <w:r>
              <w:t xml:space="preserve">        if ($this-&gt;query) {</w:t>
            </w:r>
          </w:p>
          <w:p w14:paraId="3D756849" w14:textId="77777777" w:rsidR="004D176D" w:rsidRDefault="004D176D" w:rsidP="004D176D">
            <w:r>
              <w:t xml:space="preserve">            $url = $this-&gt;path . (Str::contains($this-&gt;path, '?') ? '&amp;' : '?')</w:t>
            </w:r>
          </w:p>
          <w:p w14:paraId="5C2E97C1" w14:textId="77777777" w:rsidR="004D176D" w:rsidRDefault="004D176D" w:rsidP="004D176D">
            <w:r>
              <w:t xml:space="preserve">                . http_build_query($this-&gt;query, '', '&amp;')</w:t>
            </w:r>
          </w:p>
          <w:p w14:paraId="02809BC9" w14:textId="77777777" w:rsidR="004D176D" w:rsidRDefault="004D176D" w:rsidP="004D176D">
            <w:r>
              <w:t xml:space="preserve">                . $this-&gt;buildFragment();</w:t>
            </w:r>
          </w:p>
          <w:p w14:paraId="1AE52B3D" w14:textId="77777777" w:rsidR="004D176D" w:rsidRDefault="004D176D" w:rsidP="004D176D">
            <w:r>
              <w:t xml:space="preserve">        } elseif ($this-&gt;fragment) {</w:t>
            </w:r>
          </w:p>
          <w:p w14:paraId="64B885FF" w14:textId="77777777" w:rsidR="004D176D" w:rsidRDefault="004D176D" w:rsidP="004D176D">
            <w:r>
              <w:t xml:space="preserve">            $url = $this-&gt;path . $this-&gt;buildFragment();</w:t>
            </w:r>
          </w:p>
          <w:p w14:paraId="15F97961" w14:textId="77777777" w:rsidR="004D176D" w:rsidRDefault="004D176D" w:rsidP="004D176D">
            <w:r>
              <w:t xml:space="preserve">        } else {</w:t>
            </w:r>
          </w:p>
          <w:p w14:paraId="1EB24DBD" w14:textId="77777777" w:rsidR="004D176D" w:rsidRDefault="004D176D" w:rsidP="004D176D">
            <w:r>
              <w:t xml:space="preserve">            $url = $this-&gt;path;</w:t>
            </w:r>
          </w:p>
          <w:p w14:paraId="395D1AC9" w14:textId="77777777" w:rsidR="004D176D" w:rsidRDefault="004D176D" w:rsidP="004D176D">
            <w:r>
              <w:t xml:space="preserve">        }</w:t>
            </w:r>
          </w:p>
          <w:p w14:paraId="43D963AA" w14:textId="77777777" w:rsidR="004D176D" w:rsidRDefault="004D176D" w:rsidP="004D176D"/>
          <w:p w14:paraId="05D15803" w14:textId="77777777" w:rsidR="004D176D" w:rsidRDefault="004D176D" w:rsidP="004D176D">
            <w:r>
              <w:t xml:space="preserve">        return $url;</w:t>
            </w:r>
          </w:p>
          <w:p w14:paraId="4B2A2A1B" w14:textId="77777777" w:rsidR="004D176D" w:rsidRDefault="004D176D" w:rsidP="004D176D">
            <w:r>
              <w:t xml:space="preserve">    }</w:t>
            </w:r>
          </w:p>
          <w:p w14:paraId="2B9E1E6F" w14:textId="77777777" w:rsidR="004D176D" w:rsidRDefault="004D176D" w:rsidP="004D176D"/>
          <w:p w14:paraId="6C024CE2" w14:textId="77777777" w:rsidR="004D176D" w:rsidRDefault="004D176D" w:rsidP="004D176D">
            <w:r>
              <w:t xml:space="preserve">    /**</w:t>
            </w:r>
          </w:p>
          <w:p w14:paraId="2F4C5BA9" w14:textId="77777777" w:rsidR="004D176D" w:rsidRDefault="004D176D" w:rsidP="004D176D">
            <w:r>
              <w:rPr>
                <w:rFonts w:hint="eastAsia"/>
              </w:rPr>
              <w:t xml:space="preserve">     * </w:t>
            </w:r>
            <w:r>
              <w:rPr>
                <w:rFonts w:hint="eastAsia"/>
              </w:rPr>
              <w:t>重置当前页设置方法</w:t>
            </w:r>
          </w:p>
          <w:p w14:paraId="1F65290E" w14:textId="77777777" w:rsidR="004D176D" w:rsidRDefault="004D176D" w:rsidP="004D176D">
            <w:r>
              <w:t xml:space="preserve">     * @param int $currentPage</w:t>
            </w:r>
          </w:p>
          <w:p w14:paraId="06E4BC94" w14:textId="77777777" w:rsidR="004D176D" w:rsidRDefault="004D176D" w:rsidP="004D176D">
            <w:r>
              <w:t xml:space="preserve">     * @param string $pageName</w:t>
            </w:r>
          </w:p>
          <w:p w14:paraId="10233FFA" w14:textId="77777777" w:rsidR="004D176D" w:rsidRDefault="004D176D" w:rsidP="004D176D">
            <w:r>
              <w:t xml:space="preserve">     * @return int</w:t>
            </w:r>
          </w:p>
          <w:p w14:paraId="335A14DD" w14:textId="77777777" w:rsidR="004D176D" w:rsidRDefault="004D176D" w:rsidP="004D176D">
            <w:r>
              <w:t xml:space="preserve">     */</w:t>
            </w:r>
          </w:p>
          <w:p w14:paraId="21DF4139" w14:textId="77777777" w:rsidR="004D176D" w:rsidRDefault="004D176D" w:rsidP="004D176D">
            <w:r>
              <w:t xml:space="preserve">    protected function setCurrentPage($currentPage, $pageName)</w:t>
            </w:r>
          </w:p>
          <w:p w14:paraId="0CD5E082" w14:textId="77777777" w:rsidR="004D176D" w:rsidRDefault="004D176D" w:rsidP="004D176D">
            <w:r>
              <w:t xml:space="preserve">    {</w:t>
            </w:r>
          </w:p>
          <w:p w14:paraId="04128291" w14:textId="77777777" w:rsidR="004D176D" w:rsidRDefault="004D176D" w:rsidP="004D176D">
            <w:r>
              <w:t xml:space="preserve">        if (!$currentPage &amp;&amp; preg_match('/\/page\/(\d+)/', $this-&gt;path, $matches)) {</w:t>
            </w:r>
          </w:p>
          <w:p w14:paraId="5527B603" w14:textId="77777777" w:rsidR="004D176D" w:rsidRDefault="004D176D" w:rsidP="004D176D">
            <w:r>
              <w:t xml:space="preserve">            $currentPage = $matches[1];</w:t>
            </w:r>
          </w:p>
          <w:p w14:paraId="6F7E79E9" w14:textId="77777777" w:rsidR="004D176D" w:rsidRDefault="004D176D" w:rsidP="004D176D">
            <w:r>
              <w:t xml:space="preserve">        }</w:t>
            </w:r>
          </w:p>
          <w:p w14:paraId="6217E444" w14:textId="77777777" w:rsidR="004D176D" w:rsidRDefault="004D176D" w:rsidP="004D176D"/>
          <w:p w14:paraId="499CF206" w14:textId="77777777" w:rsidR="004D176D" w:rsidRDefault="004D176D" w:rsidP="004D176D">
            <w:r>
              <w:t xml:space="preserve">        return $this-&gt;isValidPageNumber($currentPage) ? (int)$currentPage : 1;</w:t>
            </w:r>
          </w:p>
          <w:p w14:paraId="24FDAA8C" w14:textId="77777777" w:rsidR="004D176D" w:rsidRDefault="004D176D" w:rsidP="004D176D">
            <w:r>
              <w:t xml:space="preserve">    }</w:t>
            </w:r>
          </w:p>
          <w:p w14:paraId="32847296" w14:textId="77777777" w:rsidR="004D176D" w:rsidRDefault="004D176D" w:rsidP="004D176D"/>
          <w:p w14:paraId="1E2CA109" w14:textId="77777777" w:rsidR="004D176D" w:rsidRDefault="004D176D" w:rsidP="004D176D">
            <w:r>
              <w:t xml:space="preserve">    /**</w:t>
            </w:r>
          </w:p>
          <w:p w14:paraId="312AA71E" w14:textId="77777777" w:rsidR="004D176D" w:rsidRDefault="004D176D" w:rsidP="004D176D">
            <w:r>
              <w:rPr>
                <w:rFonts w:hint="eastAsia"/>
              </w:rPr>
              <w:t xml:space="preserve">     * </w:t>
            </w:r>
            <w:r>
              <w:rPr>
                <w:rFonts w:hint="eastAsia"/>
              </w:rPr>
              <w:t>将新增的分页方法注册到查询构建器中，以便在模型实例上使用</w:t>
            </w:r>
          </w:p>
          <w:p w14:paraId="4C5A035D" w14:textId="77777777" w:rsidR="004D176D" w:rsidRDefault="004D176D" w:rsidP="004D176D">
            <w:r>
              <w:rPr>
                <w:rFonts w:hint="eastAsia"/>
              </w:rPr>
              <w:t xml:space="preserve">     * </w:t>
            </w:r>
            <w:r>
              <w:rPr>
                <w:rFonts w:hint="eastAsia"/>
              </w:rPr>
              <w:t>注册方式：</w:t>
            </w:r>
          </w:p>
          <w:p w14:paraId="343FDBFB" w14:textId="77777777" w:rsidR="004D176D" w:rsidRDefault="004D176D" w:rsidP="004D176D">
            <w:r>
              <w:rPr>
                <w:rFonts w:hint="eastAsia"/>
              </w:rPr>
              <w:t xml:space="preserve">     * </w:t>
            </w:r>
            <w:r>
              <w:rPr>
                <w:rFonts w:hint="eastAsia"/>
              </w:rPr>
              <w:t>在</w:t>
            </w:r>
            <w:r>
              <w:rPr>
                <w:rFonts w:hint="eastAsia"/>
              </w:rPr>
              <w:t xml:space="preserve"> AppServiceProvider </w:t>
            </w:r>
            <w:r>
              <w:rPr>
                <w:rFonts w:hint="eastAsia"/>
              </w:rPr>
              <w:t>的</w:t>
            </w:r>
            <w:r>
              <w:rPr>
                <w:rFonts w:hint="eastAsia"/>
              </w:rPr>
              <w:t xml:space="preserve"> boot </w:t>
            </w:r>
            <w:r>
              <w:rPr>
                <w:rFonts w:hint="eastAsia"/>
              </w:rPr>
              <w:t>方法中注册：</w:t>
            </w:r>
            <w:r>
              <w:rPr>
                <w:rFonts w:hint="eastAsia"/>
              </w:rPr>
              <w:t>AcademyPaginator::rejectIntoBuilder();</w:t>
            </w:r>
          </w:p>
          <w:p w14:paraId="10E6F3D1" w14:textId="77777777" w:rsidR="004D176D" w:rsidRDefault="004D176D" w:rsidP="004D176D">
            <w:r>
              <w:rPr>
                <w:rFonts w:hint="eastAsia"/>
              </w:rPr>
              <w:lastRenderedPageBreak/>
              <w:t xml:space="preserve">     * </w:t>
            </w:r>
            <w:r>
              <w:rPr>
                <w:rFonts w:hint="eastAsia"/>
              </w:rPr>
              <w:t>使用方式：</w:t>
            </w:r>
          </w:p>
          <w:p w14:paraId="07246548" w14:textId="77777777" w:rsidR="004D176D" w:rsidRDefault="004D176D" w:rsidP="004D176D">
            <w:r>
              <w:rPr>
                <w:rFonts w:hint="eastAsia"/>
              </w:rPr>
              <w:t xml:space="preserve">     * </w:t>
            </w:r>
            <w:r>
              <w:rPr>
                <w:rFonts w:hint="eastAsia"/>
              </w:rPr>
              <w:t>将之前代码中在模型实例上调用</w:t>
            </w:r>
            <w:r>
              <w:rPr>
                <w:rFonts w:hint="eastAsia"/>
              </w:rPr>
              <w:t xml:space="preserve"> paginate </w:t>
            </w:r>
            <w:r>
              <w:rPr>
                <w:rFonts w:hint="eastAsia"/>
              </w:rPr>
              <w:t>方法改为调用</w:t>
            </w:r>
            <w:r>
              <w:rPr>
                <w:rFonts w:hint="eastAsia"/>
              </w:rPr>
              <w:t xml:space="preserve"> seoPaginate </w:t>
            </w:r>
            <w:r>
              <w:rPr>
                <w:rFonts w:hint="eastAsia"/>
              </w:rPr>
              <w:t>方法即可：</w:t>
            </w:r>
          </w:p>
          <w:p w14:paraId="1A4E3228" w14:textId="77777777" w:rsidR="004D176D" w:rsidRDefault="004D176D" w:rsidP="004D176D">
            <w:r>
              <w:t xml:space="preserve">     * Article::where('status', 1)-&gt;seoPaginate(15, ['*'], 'page', page);</w:t>
            </w:r>
          </w:p>
          <w:p w14:paraId="44E6E872" w14:textId="77777777" w:rsidR="004D176D" w:rsidRDefault="004D176D" w:rsidP="004D176D">
            <w:r>
              <w:t xml:space="preserve">     */</w:t>
            </w:r>
          </w:p>
          <w:p w14:paraId="697034EE" w14:textId="77777777" w:rsidR="004D176D" w:rsidRDefault="004D176D" w:rsidP="004D176D">
            <w:r>
              <w:t xml:space="preserve">    public static function injectIntoBuilder()</w:t>
            </w:r>
          </w:p>
          <w:p w14:paraId="10AB6E4C" w14:textId="77777777" w:rsidR="004D176D" w:rsidRDefault="004D176D" w:rsidP="004D176D">
            <w:r>
              <w:t xml:space="preserve">    {</w:t>
            </w:r>
          </w:p>
          <w:p w14:paraId="1BB3194D" w14:textId="77777777" w:rsidR="004D176D" w:rsidRDefault="004D176D" w:rsidP="004D176D">
            <w:r>
              <w:t xml:space="preserve">        /**</w:t>
            </w:r>
          </w:p>
          <w:p w14:paraId="40DE6196" w14:textId="77777777" w:rsidR="004D176D" w:rsidRDefault="004D176D" w:rsidP="004D176D">
            <w:r>
              <w:rPr>
                <w:rFonts w:hint="eastAsia"/>
              </w:rPr>
              <w:t xml:space="preserve">         * seoPaginate </w:t>
            </w:r>
            <w:r>
              <w:rPr>
                <w:rFonts w:hint="eastAsia"/>
              </w:rPr>
              <w:t>就是调用分页链接的方法</w:t>
            </w:r>
          </w:p>
          <w:p w14:paraId="2E527D54" w14:textId="77777777" w:rsidR="004D176D" w:rsidRDefault="004D176D" w:rsidP="004D176D">
            <w:r>
              <w:t xml:space="preserve">         */</w:t>
            </w:r>
          </w:p>
          <w:p w14:paraId="2D9EBE15" w14:textId="77777777" w:rsidR="004D176D" w:rsidRDefault="004D176D" w:rsidP="004D176D">
            <w:r>
              <w:t xml:space="preserve">        Builder::macro('seoPaginate', function ($perPage, $columns, $pageName, $page) {</w:t>
            </w:r>
          </w:p>
          <w:p w14:paraId="3DEEF8CE" w14:textId="77777777" w:rsidR="004D176D" w:rsidRDefault="004D176D" w:rsidP="004D176D">
            <w:r>
              <w:t xml:space="preserve">            $perPage = $perPage ?: $this-&gt;model-&gt;getPerPage();</w:t>
            </w:r>
          </w:p>
          <w:p w14:paraId="13CBD420" w14:textId="77777777" w:rsidR="004D176D" w:rsidRDefault="004D176D" w:rsidP="004D176D"/>
          <w:p w14:paraId="0D958893" w14:textId="77777777" w:rsidR="004D176D" w:rsidRDefault="004D176D" w:rsidP="004D176D">
            <w:r>
              <w:t xml:space="preserve">            $items = ($total = $this-&gt;toBase()-&gt;getCountForPagination())</w:t>
            </w:r>
          </w:p>
          <w:p w14:paraId="3CA524AD" w14:textId="77777777" w:rsidR="004D176D" w:rsidRDefault="004D176D" w:rsidP="004D176D">
            <w:r>
              <w:t xml:space="preserve">                ? $this-&gt;forPage($page, $perPage)-&gt;get($columns)</w:t>
            </w:r>
          </w:p>
          <w:p w14:paraId="267CE04F" w14:textId="77777777" w:rsidR="004D176D" w:rsidRDefault="004D176D" w:rsidP="004D176D">
            <w:r>
              <w:t xml:space="preserve">                : $this-&gt;model-&gt;newCollection();</w:t>
            </w:r>
          </w:p>
          <w:p w14:paraId="1FB5F9EA" w14:textId="77777777" w:rsidR="004D176D" w:rsidRDefault="004D176D" w:rsidP="004D176D"/>
          <w:p w14:paraId="234136DD" w14:textId="77777777" w:rsidR="004D176D" w:rsidRDefault="004D176D" w:rsidP="004D176D">
            <w:r>
              <w:t xml:space="preserve">            $options = [</w:t>
            </w:r>
          </w:p>
          <w:p w14:paraId="17E2803F" w14:textId="77777777" w:rsidR="004D176D" w:rsidRDefault="004D176D" w:rsidP="004D176D">
            <w:r>
              <w:t xml:space="preserve">                'path' =&gt; Paginator::resolveCurrentPath(),</w:t>
            </w:r>
          </w:p>
          <w:p w14:paraId="675EC10F" w14:textId="77777777" w:rsidR="004D176D" w:rsidRDefault="004D176D" w:rsidP="004D176D">
            <w:r>
              <w:t xml:space="preserve">                'pageName' =&gt; $pageName,</w:t>
            </w:r>
          </w:p>
          <w:p w14:paraId="392143ED" w14:textId="77777777" w:rsidR="004D176D" w:rsidRDefault="004D176D" w:rsidP="004D176D">
            <w:r>
              <w:t xml:space="preserve">            ];</w:t>
            </w:r>
          </w:p>
          <w:p w14:paraId="4C37AF04" w14:textId="77777777" w:rsidR="004D176D" w:rsidRDefault="004D176D" w:rsidP="004D176D"/>
          <w:p w14:paraId="0F421714" w14:textId="77777777" w:rsidR="004D176D" w:rsidRDefault="004D176D" w:rsidP="004D176D">
            <w:r>
              <w:t xml:space="preserve">            return Container::getInstance()-&gt;makeWith(AcademyPaginator::class, compact(</w:t>
            </w:r>
          </w:p>
          <w:p w14:paraId="757C1FF2" w14:textId="77777777" w:rsidR="004D176D" w:rsidRDefault="004D176D" w:rsidP="004D176D">
            <w:r>
              <w:t xml:space="preserve">                'items', 'total', 'perPage', 'page', 'options'</w:t>
            </w:r>
          </w:p>
          <w:p w14:paraId="35E28445" w14:textId="77777777" w:rsidR="004D176D" w:rsidRDefault="004D176D" w:rsidP="004D176D">
            <w:r>
              <w:t xml:space="preserve">            ));</w:t>
            </w:r>
          </w:p>
          <w:p w14:paraId="4DF9208F" w14:textId="77777777" w:rsidR="004D176D" w:rsidRDefault="004D176D" w:rsidP="004D176D">
            <w:r>
              <w:t xml:space="preserve">        });</w:t>
            </w:r>
          </w:p>
          <w:p w14:paraId="6962F174" w14:textId="77777777" w:rsidR="004D176D" w:rsidRDefault="004D176D" w:rsidP="004D176D">
            <w:r>
              <w:t xml:space="preserve">    }</w:t>
            </w:r>
          </w:p>
          <w:p w14:paraId="13D5D160" w14:textId="77777777" w:rsidR="004D176D" w:rsidRDefault="004D176D" w:rsidP="004D176D"/>
          <w:p w14:paraId="0CCE0860" w14:textId="77777777" w:rsidR="004D176D" w:rsidRDefault="004D176D" w:rsidP="004D176D">
            <w:r>
              <w:t xml:space="preserve">    /**</w:t>
            </w:r>
          </w:p>
          <w:p w14:paraId="5723FCB4" w14:textId="77777777" w:rsidR="004D176D" w:rsidRDefault="004D176D" w:rsidP="004D176D">
            <w:r>
              <w:rPr>
                <w:rFonts w:hint="eastAsia"/>
              </w:rPr>
              <w:t xml:space="preserve">     * </w:t>
            </w:r>
            <w:r>
              <w:rPr>
                <w:rFonts w:hint="eastAsia"/>
              </w:rPr>
              <w:t>接下来</w:t>
            </w:r>
          </w:p>
          <w:p w14:paraId="1AA25737" w14:textId="77777777" w:rsidR="004D176D" w:rsidRDefault="004D176D" w:rsidP="004D176D">
            <w:r>
              <w:rPr>
                <w:rFonts w:hint="eastAsia"/>
              </w:rPr>
              <w:t xml:space="preserve">     * </w:t>
            </w:r>
            <w:r>
              <w:rPr>
                <w:rFonts w:hint="eastAsia"/>
              </w:rPr>
              <w:t>在</w:t>
            </w:r>
            <w:r>
              <w:rPr>
                <w:rFonts w:hint="eastAsia"/>
              </w:rPr>
              <w:t xml:space="preserve"> AppServiceProvider </w:t>
            </w:r>
            <w:r>
              <w:rPr>
                <w:rFonts w:hint="eastAsia"/>
              </w:rPr>
              <w:t>的</w:t>
            </w:r>
            <w:r>
              <w:rPr>
                <w:rFonts w:hint="eastAsia"/>
              </w:rPr>
              <w:t xml:space="preserve"> boot </w:t>
            </w:r>
            <w:r>
              <w:rPr>
                <w:rFonts w:hint="eastAsia"/>
              </w:rPr>
              <w:t>方法中全局调用这个注入：</w:t>
            </w:r>
          </w:p>
          <w:p w14:paraId="60F899F1" w14:textId="77777777" w:rsidR="004D176D" w:rsidRDefault="004D176D" w:rsidP="004D176D">
            <w:r>
              <w:rPr>
                <w:rFonts w:hint="eastAsia"/>
              </w:rPr>
              <w:t xml:space="preserve">     * // </w:t>
            </w:r>
            <w:r>
              <w:rPr>
                <w:rFonts w:hint="eastAsia"/>
              </w:rPr>
              <w:t>为查询构建器注入自己实现的分页器方法</w:t>
            </w:r>
          </w:p>
          <w:p w14:paraId="3C369EE6" w14:textId="77777777" w:rsidR="004D176D" w:rsidRDefault="004D176D" w:rsidP="004D176D">
            <w:r>
              <w:t xml:space="preserve">     * AcademyPaginator::injectIntoBuilder();</w:t>
            </w:r>
          </w:p>
          <w:p w14:paraId="167AAA0F" w14:textId="77777777" w:rsidR="004D176D" w:rsidRDefault="004D176D" w:rsidP="004D176D">
            <w:r>
              <w:rPr>
                <w:rFonts w:hint="eastAsia"/>
              </w:rPr>
              <w:t xml:space="preserve">     * </w:t>
            </w:r>
            <w:r>
              <w:rPr>
                <w:rFonts w:hint="eastAsia"/>
              </w:rPr>
              <w:t>调用方法：</w:t>
            </w:r>
          </w:p>
          <w:p w14:paraId="7ADAC661" w14:textId="77777777" w:rsidR="004D176D" w:rsidRDefault="004D176D" w:rsidP="004D176D">
            <w:r>
              <w:t xml:space="preserve">     * $articles = Article::with('author', 'category')</w:t>
            </w:r>
          </w:p>
          <w:p w14:paraId="35F97BA3" w14:textId="77777777" w:rsidR="004D176D" w:rsidRDefault="004D176D" w:rsidP="004D176D">
            <w:r>
              <w:t xml:space="preserve">     *  -&gt;public()</w:t>
            </w:r>
          </w:p>
          <w:p w14:paraId="3F08F48E" w14:textId="77777777" w:rsidR="004D176D" w:rsidRDefault="004D176D" w:rsidP="004D176D">
            <w:r>
              <w:t xml:space="preserve">     *  -&gt;orderBy('id', 'desc')</w:t>
            </w:r>
          </w:p>
          <w:p w14:paraId="559ACB58" w14:textId="77777777" w:rsidR="004D176D" w:rsidRDefault="004D176D" w:rsidP="004D176D">
            <w:r>
              <w:t xml:space="preserve">     *  -&gt;seoPaginate($pageSize, $this-&gt;listColumns, 'page', $page);</w:t>
            </w:r>
          </w:p>
          <w:p w14:paraId="2E77CE0E" w14:textId="77777777" w:rsidR="004D176D" w:rsidRDefault="004D176D" w:rsidP="004D176D">
            <w:r>
              <w:t xml:space="preserve">     */</w:t>
            </w:r>
          </w:p>
          <w:p w14:paraId="467D7984" w14:textId="4528B5D1" w:rsidR="004D176D" w:rsidRDefault="004D176D" w:rsidP="004D176D">
            <w:r>
              <w:lastRenderedPageBreak/>
              <w:t>}</w:t>
            </w:r>
          </w:p>
        </w:tc>
      </w:tr>
    </w:tbl>
    <w:p w14:paraId="3106F780" w14:textId="3E745FBA" w:rsidR="00D55BCD" w:rsidRDefault="00D55BCD" w:rsidP="00D55BCD"/>
    <w:p w14:paraId="11893FDC" w14:textId="1865E371" w:rsidR="0039508F" w:rsidRDefault="004D176D" w:rsidP="00D55BCD">
      <w:r>
        <w:rPr>
          <w:rFonts w:hint="eastAsia"/>
        </w:rPr>
        <w:t>参考地址：</w:t>
      </w:r>
    </w:p>
    <w:p w14:paraId="17D330AF" w14:textId="06DE0B34" w:rsidR="004D176D" w:rsidRDefault="00E645E8" w:rsidP="00D55BCD">
      <w:hyperlink r:id="rId49" w:history="1">
        <w:r w:rsidR="00D40C35">
          <w:rPr>
            <w:rStyle w:val="af5"/>
          </w:rPr>
          <w:t>https://xueyuanjun.com/post/9661.html</w:t>
        </w:r>
      </w:hyperlink>
    </w:p>
    <w:p w14:paraId="357166E0" w14:textId="1B4A0572" w:rsidR="00D40C35" w:rsidRDefault="00D40C35" w:rsidP="00D55BCD"/>
    <w:p w14:paraId="01BF9FF7" w14:textId="77777777" w:rsidR="002B62A8" w:rsidRDefault="002B62A8" w:rsidP="00D55BCD"/>
    <w:p w14:paraId="215486E0" w14:textId="77777777" w:rsidR="004D176D" w:rsidRDefault="004D176D" w:rsidP="00D55BCD"/>
    <w:p w14:paraId="1ED19F8B" w14:textId="77777777" w:rsidR="00D55BCD" w:rsidRPr="00D55BCD" w:rsidRDefault="00D55BCD" w:rsidP="00D55BCD"/>
    <w:p w14:paraId="38B45050" w14:textId="5710A4FF" w:rsidR="00B84E5C" w:rsidRDefault="006533DE" w:rsidP="00C36272">
      <w:pPr>
        <w:pStyle w:val="2"/>
      </w:pPr>
      <w:r>
        <w:rPr>
          <w:rFonts w:hint="eastAsia"/>
        </w:rPr>
        <w:t>定义</w:t>
      </w:r>
      <w:r w:rsidR="00D96098">
        <w:rPr>
          <w:rFonts w:hint="eastAsia"/>
        </w:rPr>
        <w:t>路由</w:t>
      </w:r>
    </w:p>
    <w:p w14:paraId="6C34C630" w14:textId="1680D69A" w:rsidR="00C72AC4" w:rsidRPr="00C72AC4" w:rsidRDefault="00C72AC4" w:rsidP="00C72AC4">
      <w:r>
        <w:rPr>
          <w:rFonts w:hint="eastAsia"/>
        </w:rPr>
        <w:t>路由定义的位置为</w:t>
      </w:r>
      <w:r>
        <w:rPr>
          <w:rFonts w:hint="eastAsia"/>
        </w:rPr>
        <w:t>/</w:t>
      </w:r>
      <w:r>
        <w:t>route/web.php</w:t>
      </w:r>
      <w:r>
        <w:rPr>
          <w:rFonts w:hint="eastAsia"/>
        </w:rPr>
        <w:t>文件中。</w:t>
      </w:r>
      <w:r w:rsidR="00675A64">
        <w:rPr>
          <w:rFonts w:hint="eastAsia"/>
        </w:rPr>
        <w:t>因此，我们说的路由文件</w:t>
      </w:r>
      <w:r w:rsidR="00C84EF6">
        <w:rPr>
          <w:rFonts w:hint="eastAsia"/>
        </w:rPr>
        <w:t>一般情况下</w:t>
      </w:r>
      <w:r w:rsidR="00675A64">
        <w:rPr>
          <w:rFonts w:hint="eastAsia"/>
        </w:rPr>
        <w:t>就是指</w:t>
      </w:r>
      <w:r w:rsidR="00675A64">
        <w:rPr>
          <w:rFonts w:hint="eastAsia"/>
        </w:rPr>
        <w:t>/</w:t>
      </w:r>
      <w:r w:rsidR="00675A64">
        <w:t>route/web.php</w:t>
      </w:r>
      <w:r w:rsidR="00675A64">
        <w:rPr>
          <w:rFonts w:hint="eastAsia"/>
        </w:rPr>
        <w:t>文件。</w:t>
      </w:r>
    </w:p>
    <w:p w14:paraId="66A21991" w14:textId="7D1C7252" w:rsidR="006533DE" w:rsidRDefault="000C656B" w:rsidP="00843B59">
      <w:pPr>
        <w:pStyle w:val="3"/>
      </w:pPr>
      <w:r>
        <w:rPr>
          <w:rFonts w:hint="eastAsia"/>
        </w:rPr>
        <w:t>基本路由</w:t>
      </w:r>
    </w:p>
    <w:p w14:paraId="475A9F63" w14:textId="7D5D844B" w:rsidR="00843B59" w:rsidRDefault="00E73D88" w:rsidP="00843B59">
      <w:r>
        <w:rPr>
          <w:rFonts w:hint="eastAsia"/>
        </w:rPr>
        <w:t>基本路由的代码格式如下</w:t>
      </w:r>
      <w:r w:rsidR="00134EB3">
        <w:rPr>
          <w:rFonts w:hint="eastAsia"/>
        </w:rPr>
        <w:t>两种</w:t>
      </w:r>
      <w:r>
        <w:rPr>
          <w:rFonts w:hint="eastAsia"/>
        </w:rPr>
        <w:t>：</w:t>
      </w:r>
    </w:p>
    <w:p w14:paraId="6254FA5E" w14:textId="7115CD99" w:rsidR="009B578E" w:rsidRDefault="009B578E" w:rsidP="00843B59"/>
    <w:p w14:paraId="6C7D6489" w14:textId="4FD81EED" w:rsidR="009B578E" w:rsidRDefault="009B578E" w:rsidP="00843B59">
      <w:r>
        <w:rPr>
          <w:rFonts w:hint="eastAsia"/>
        </w:rPr>
        <w:t>一个</w:t>
      </w:r>
      <w:r>
        <w:rPr>
          <w:rFonts w:hint="eastAsia"/>
        </w:rPr>
        <w:t>URL</w:t>
      </w:r>
      <w:r>
        <w:rPr>
          <w:rFonts w:hint="eastAsia"/>
        </w:rPr>
        <w:t>与一个闭包</w:t>
      </w:r>
      <w:r w:rsidR="00626878">
        <w:rPr>
          <w:rFonts w:hint="eastAsia"/>
        </w:rPr>
        <w:t>：</w:t>
      </w:r>
    </w:p>
    <w:tbl>
      <w:tblPr>
        <w:tblStyle w:val="a6"/>
        <w:tblW w:w="0" w:type="auto"/>
        <w:tblLook w:val="04A0" w:firstRow="1" w:lastRow="0" w:firstColumn="1" w:lastColumn="0" w:noHBand="0" w:noVBand="1"/>
      </w:tblPr>
      <w:tblGrid>
        <w:gridCol w:w="8296"/>
      </w:tblGrid>
      <w:tr w:rsidR="009B578E" w14:paraId="5D1DF0E7" w14:textId="77777777" w:rsidTr="009B578E">
        <w:tc>
          <w:tcPr>
            <w:tcW w:w="8296" w:type="dxa"/>
          </w:tcPr>
          <w:p w14:paraId="60AFC55A" w14:textId="77777777" w:rsidR="009B578E" w:rsidRDefault="009B578E" w:rsidP="009B578E">
            <w:r>
              <w:t>Route::get('/hello',function (){</w:t>
            </w:r>
          </w:p>
          <w:p w14:paraId="5232FC10" w14:textId="77777777" w:rsidR="009B578E" w:rsidRDefault="009B578E" w:rsidP="009B578E">
            <w:r>
              <w:t xml:space="preserve">    return 'Hello World!';</w:t>
            </w:r>
          </w:p>
          <w:p w14:paraId="2AE638CE" w14:textId="08FCE103" w:rsidR="009B578E" w:rsidRDefault="009B578E" w:rsidP="009B578E">
            <w:r>
              <w:t>});</w:t>
            </w:r>
          </w:p>
        </w:tc>
      </w:tr>
    </w:tbl>
    <w:p w14:paraId="3F2F9027" w14:textId="1285FCF6" w:rsidR="009B578E" w:rsidRDefault="009B578E" w:rsidP="00843B59"/>
    <w:p w14:paraId="394620BD" w14:textId="58EBFF66" w:rsidR="009B578E" w:rsidRDefault="009B578E" w:rsidP="00843B59">
      <w:r>
        <w:rPr>
          <w:rFonts w:hint="eastAsia"/>
        </w:rPr>
        <w:t>一个</w:t>
      </w:r>
      <w:r>
        <w:rPr>
          <w:rFonts w:hint="eastAsia"/>
        </w:rPr>
        <w:t>URL</w:t>
      </w:r>
      <w:r>
        <w:rPr>
          <w:rFonts w:hint="eastAsia"/>
        </w:rPr>
        <w:t>与一个控制器</w:t>
      </w:r>
      <w:r w:rsidR="00626878">
        <w:rPr>
          <w:rFonts w:hint="eastAsia"/>
        </w:rPr>
        <w:t>：</w:t>
      </w:r>
    </w:p>
    <w:p w14:paraId="39D84C2A" w14:textId="28F6AE76" w:rsidR="009B578E" w:rsidRDefault="009B578E" w:rsidP="009B578E">
      <w:r w:rsidRPr="001B2ECA">
        <w:rPr>
          <w:rFonts w:hint="eastAsia"/>
        </w:rPr>
        <w:t>打开</w:t>
      </w:r>
      <w:r w:rsidRPr="001B2ECA">
        <w:rPr>
          <w:rFonts w:hint="eastAsia"/>
        </w:rPr>
        <w:t>\routes\web.php</w:t>
      </w:r>
      <w:r w:rsidRPr="001B2ECA">
        <w:rPr>
          <w:rFonts w:hint="eastAsia"/>
        </w:rPr>
        <w:t>文件，添加如下代码：</w:t>
      </w:r>
    </w:p>
    <w:tbl>
      <w:tblPr>
        <w:tblStyle w:val="a6"/>
        <w:tblW w:w="0" w:type="auto"/>
        <w:tblLook w:val="04A0" w:firstRow="1" w:lastRow="0" w:firstColumn="1" w:lastColumn="0" w:noHBand="0" w:noVBand="1"/>
      </w:tblPr>
      <w:tblGrid>
        <w:gridCol w:w="8070"/>
      </w:tblGrid>
      <w:tr w:rsidR="009B578E" w14:paraId="170292CD" w14:textId="77777777" w:rsidTr="00917954">
        <w:tc>
          <w:tcPr>
            <w:tcW w:w="8070" w:type="dxa"/>
          </w:tcPr>
          <w:p w14:paraId="39EEBE2D" w14:textId="77777777" w:rsidR="009B578E" w:rsidRDefault="009B578E" w:rsidP="00917954">
            <w:r w:rsidRPr="001B2ECA">
              <w:t>Route::get('/user', 'UserController@index');</w:t>
            </w:r>
          </w:p>
        </w:tc>
      </w:tr>
    </w:tbl>
    <w:p w14:paraId="58C67CC4" w14:textId="77777777" w:rsidR="009B578E" w:rsidRDefault="009B578E" w:rsidP="009B578E">
      <w:r w:rsidRPr="001C31DE">
        <w:rPr>
          <w:rFonts w:hint="eastAsia"/>
        </w:rPr>
        <w:t>在</w:t>
      </w:r>
      <w:r w:rsidRPr="001C31DE">
        <w:rPr>
          <w:rFonts w:hint="eastAsia"/>
        </w:rPr>
        <w:t xml:space="preserve"> app\Http\Controllers\ </w:t>
      </w:r>
      <w:r w:rsidRPr="001C31DE">
        <w:rPr>
          <w:rFonts w:hint="eastAsia"/>
        </w:rPr>
        <w:t>目录下创建</w:t>
      </w:r>
      <w:r w:rsidRPr="001C31DE">
        <w:rPr>
          <w:rFonts w:hint="eastAsia"/>
        </w:rPr>
        <w:t xml:space="preserve"> UserController.php </w:t>
      </w:r>
      <w:r w:rsidRPr="001C31DE">
        <w:rPr>
          <w:rFonts w:hint="eastAsia"/>
        </w:rPr>
        <w:t>文件，并添加如下代码：</w:t>
      </w:r>
    </w:p>
    <w:tbl>
      <w:tblPr>
        <w:tblStyle w:val="a6"/>
        <w:tblW w:w="0" w:type="auto"/>
        <w:tblLook w:val="04A0" w:firstRow="1" w:lastRow="0" w:firstColumn="1" w:lastColumn="0" w:noHBand="0" w:noVBand="1"/>
      </w:tblPr>
      <w:tblGrid>
        <w:gridCol w:w="8070"/>
      </w:tblGrid>
      <w:tr w:rsidR="009B578E" w14:paraId="35019B0C" w14:textId="77777777" w:rsidTr="00917954">
        <w:tc>
          <w:tcPr>
            <w:tcW w:w="8070" w:type="dxa"/>
          </w:tcPr>
          <w:p w14:paraId="51AD512E" w14:textId="77777777" w:rsidR="009B578E" w:rsidRDefault="009B578E" w:rsidP="00917954">
            <w:r>
              <w:t>&lt;?php</w:t>
            </w:r>
          </w:p>
          <w:p w14:paraId="011033B9" w14:textId="77777777" w:rsidR="009B578E" w:rsidRDefault="009B578E" w:rsidP="00917954">
            <w:r>
              <w:t>namespace App\Http\Controllers;</w:t>
            </w:r>
          </w:p>
          <w:p w14:paraId="659CE3CC" w14:textId="77777777" w:rsidR="009B578E" w:rsidRDefault="009B578E" w:rsidP="00917954"/>
          <w:p w14:paraId="4EDBEDAA" w14:textId="77777777" w:rsidR="009B578E" w:rsidRDefault="009B578E" w:rsidP="00917954">
            <w:r>
              <w:t>class UserController extends Controller {</w:t>
            </w:r>
          </w:p>
          <w:p w14:paraId="66396EEB" w14:textId="77777777" w:rsidR="009B578E" w:rsidRDefault="009B578E" w:rsidP="00917954">
            <w:r>
              <w:tab/>
              <w:t>public function index(){</w:t>
            </w:r>
          </w:p>
          <w:p w14:paraId="4461173F" w14:textId="77777777" w:rsidR="009B578E" w:rsidRDefault="009B578E" w:rsidP="00917954">
            <w:r>
              <w:rPr>
                <w:rFonts w:hint="eastAsia"/>
              </w:rPr>
              <w:tab/>
            </w:r>
            <w:r>
              <w:rPr>
                <w:rFonts w:hint="eastAsia"/>
              </w:rPr>
              <w:tab/>
              <w:t>return "UserController@index Say Hello World</w:t>
            </w:r>
            <w:r>
              <w:rPr>
                <w:rFonts w:hint="eastAsia"/>
              </w:rPr>
              <w:t>！</w:t>
            </w:r>
            <w:r>
              <w:rPr>
                <w:rFonts w:hint="eastAsia"/>
              </w:rPr>
              <w:t>";</w:t>
            </w:r>
          </w:p>
          <w:p w14:paraId="5BC5989D" w14:textId="77777777" w:rsidR="009B578E" w:rsidRDefault="009B578E" w:rsidP="00917954">
            <w:r>
              <w:tab/>
              <w:t>}</w:t>
            </w:r>
          </w:p>
          <w:p w14:paraId="467C98E0" w14:textId="77777777" w:rsidR="009B578E" w:rsidRDefault="009B578E" w:rsidP="00917954">
            <w:r>
              <w:t>}</w:t>
            </w:r>
          </w:p>
        </w:tc>
      </w:tr>
    </w:tbl>
    <w:p w14:paraId="1BD0F1C8" w14:textId="07B7C667" w:rsidR="009B578E" w:rsidRDefault="009B578E" w:rsidP="00843B59"/>
    <w:p w14:paraId="304306B4" w14:textId="21DAA375" w:rsidR="00B47BE3" w:rsidRDefault="00B47BE3" w:rsidP="00843B59">
      <w:r>
        <w:rPr>
          <w:rFonts w:hint="eastAsia"/>
        </w:rPr>
        <w:t>对于常见的</w:t>
      </w:r>
      <w:r>
        <w:rPr>
          <w:rFonts w:hint="eastAsia"/>
        </w:rPr>
        <w:t>HTTP</w:t>
      </w:r>
      <w:r>
        <w:rPr>
          <w:rFonts w:hint="eastAsia"/>
        </w:rPr>
        <w:t>请求，</w:t>
      </w:r>
      <w:r>
        <w:rPr>
          <w:rFonts w:hint="eastAsia"/>
        </w:rPr>
        <w:t>Laravel</w:t>
      </w:r>
      <w:r>
        <w:rPr>
          <w:rFonts w:hint="eastAsia"/>
        </w:rPr>
        <w:t>有以下几种路由：</w:t>
      </w:r>
    </w:p>
    <w:tbl>
      <w:tblPr>
        <w:tblStyle w:val="a6"/>
        <w:tblW w:w="0" w:type="auto"/>
        <w:tblLook w:val="04A0" w:firstRow="1" w:lastRow="0" w:firstColumn="1" w:lastColumn="0" w:noHBand="0" w:noVBand="1"/>
      </w:tblPr>
      <w:tblGrid>
        <w:gridCol w:w="8296"/>
      </w:tblGrid>
      <w:tr w:rsidR="00CD11B6" w14:paraId="6EA90A6C" w14:textId="77777777" w:rsidTr="00CD11B6">
        <w:tc>
          <w:tcPr>
            <w:tcW w:w="8296" w:type="dxa"/>
          </w:tcPr>
          <w:p w14:paraId="11610D2E" w14:textId="77777777" w:rsidR="00382E73" w:rsidRDefault="00382E73" w:rsidP="00382E73">
            <w:r>
              <w:t>Route::get($uri, $callback);</w:t>
            </w:r>
          </w:p>
          <w:p w14:paraId="5343474C" w14:textId="77777777" w:rsidR="00382E73" w:rsidRDefault="00382E73" w:rsidP="00382E73">
            <w:r>
              <w:t>Route::post($uri, $callback);</w:t>
            </w:r>
          </w:p>
          <w:p w14:paraId="5713012E" w14:textId="77777777" w:rsidR="00382E73" w:rsidRDefault="00382E73" w:rsidP="00382E73">
            <w:r>
              <w:t>Route::put($uri, $callback);</w:t>
            </w:r>
          </w:p>
          <w:p w14:paraId="0F2121FF" w14:textId="77777777" w:rsidR="00382E73" w:rsidRDefault="00382E73" w:rsidP="00382E73">
            <w:r>
              <w:t>Route::patch($uri, $callback);</w:t>
            </w:r>
          </w:p>
          <w:p w14:paraId="0521F6C7" w14:textId="77777777" w:rsidR="00382E73" w:rsidRDefault="00382E73" w:rsidP="00382E73">
            <w:r>
              <w:t>Route::delete($uri, $callback);</w:t>
            </w:r>
          </w:p>
          <w:p w14:paraId="0304DA2F" w14:textId="77777777" w:rsidR="00382E73" w:rsidRDefault="00382E73" w:rsidP="00382E73">
            <w:r>
              <w:t>Route::options($uri, $callback);</w:t>
            </w:r>
          </w:p>
          <w:p w14:paraId="6C32DECA" w14:textId="77777777" w:rsidR="00382E73" w:rsidRDefault="00382E73" w:rsidP="00382E73">
            <w:r>
              <w:rPr>
                <w:rFonts w:hint="eastAsia"/>
              </w:rPr>
              <w:lastRenderedPageBreak/>
              <w:t>Route::match(['get', 'post'], $uri, $callback);//</w:t>
            </w:r>
            <w:r>
              <w:rPr>
                <w:rFonts w:hint="eastAsia"/>
              </w:rPr>
              <w:t>响应</w:t>
            </w:r>
            <w:r>
              <w:rPr>
                <w:rFonts w:hint="eastAsia"/>
              </w:rPr>
              <w:t>get</w:t>
            </w:r>
            <w:r>
              <w:rPr>
                <w:rFonts w:hint="eastAsia"/>
              </w:rPr>
              <w:t>和</w:t>
            </w:r>
            <w:r>
              <w:rPr>
                <w:rFonts w:hint="eastAsia"/>
              </w:rPr>
              <w:t>post</w:t>
            </w:r>
            <w:r>
              <w:rPr>
                <w:rFonts w:hint="eastAsia"/>
              </w:rPr>
              <w:t>请求</w:t>
            </w:r>
          </w:p>
          <w:p w14:paraId="0EA1C256" w14:textId="7699E18B" w:rsidR="00CD11B6" w:rsidRDefault="00382E73" w:rsidP="00382E73">
            <w:r>
              <w:rPr>
                <w:rFonts w:hint="eastAsia"/>
              </w:rPr>
              <w:t>Route::any($uri, $callback);//</w:t>
            </w:r>
            <w:r>
              <w:rPr>
                <w:rFonts w:hint="eastAsia"/>
              </w:rPr>
              <w:t>响应所有请求</w:t>
            </w:r>
          </w:p>
        </w:tc>
      </w:tr>
      <w:tr w:rsidR="00382E73" w14:paraId="205FE6AA" w14:textId="77777777" w:rsidTr="00CD11B6">
        <w:tc>
          <w:tcPr>
            <w:tcW w:w="8296" w:type="dxa"/>
          </w:tcPr>
          <w:p w14:paraId="151D4EAC" w14:textId="67D57DCB" w:rsidR="00382E73" w:rsidRDefault="00382E73" w:rsidP="00382E73">
            <w:r w:rsidRPr="00382E73">
              <w:rPr>
                <w:rFonts w:hint="eastAsia"/>
              </w:rPr>
              <w:lastRenderedPageBreak/>
              <w:t>$callback</w:t>
            </w:r>
            <w:r>
              <w:rPr>
                <w:rFonts w:hint="eastAsia"/>
              </w:rPr>
              <w:t>要么是</w:t>
            </w:r>
            <w:r w:rsidRPr="00382E73">
              <w:rPr>
                <w:rFonts w:hint="eastAsia"/>
              </w:rPr>
              <w:t>闭包</w:t>
            </w:r>
            <w:r>
              <w:rPr>
                <w:rFonts w:hint="eastAsia"/>
              </w:rPr>
              <w:t>，要么是</w:t>
            </w:r>
            <w:r w:rsidRPr="00382E73">
              <w:rPr>
                <w:rFonts w:hint="eastAsia"/>
              </w:rPr>
              <w:t>一个控制器方法。</w:t>
            </w:r>
          </w:p>
        </w:tc>
      </w:tr>
    </w:tbl>
    <w:p w14:paraId="5BBD95AC" w14:textId="77777777" w:rsidR="00B47BE3" w:rsidRDefault="00B47BE3" w:rsidP="00843B59"/>
    <w:p w14:paraId="0EAB37FA" w14:textId="598F3D92" w:rsidR="009B578E" w:rsidRDefault="009B578E" w:rsidP="00843B59"/>
    <w:p w14:paraId="6739FC61" w14:textId="77777777" w:rsidR="009B578E" w:rsidRDefault="009B578E" w:rsidP="00843B59"/>
    <w:p w14:paraId="357D7F0A" w14:textId="3C515207" w:rsidR="00E73D88" w:rsidRDefault="00F24CC7" w:rsidP="00F24CC7">
      <w:pPr>
        <w:pStyle w:val="4"/>
      </w:pPr>
      <w:r>
        <w:rPr>
          <w:rFonts w:hint="eastAsia"/>
        </w:rPr>
        <w:t>返回无参数视图的路由</w:t>
      </w:r>
    </w:p>
    <w:p w14:paraId="16C4B93A" w14:textId="49E2C848" w:rsidR="00F24CC7" w:rsidRDefault="00440C3E" w:rsidP="00F24CC7">
      <w:r w:rsidRPr="00440C3E">
        <w:rPr>
          <w:rFonts w:hint="eastAsia"/>
        </w:rPr>
        <w:t>在</w:t>
      </w:r>
      <w:r w:rsidRPr="00440C3E">
        <w:rPr>
          <w:rFonts w:hint="eastAsia"/>
        </w:rPr>
        <w:t>/resources/views/</w:t>
      </w:r>
      <w:r w:rsidRPr="00440C3E">
        <w:rPr>
          <w:rFonts w:hint="eastAsia"/>
        </w:rPr>
        <w:t>目录下增加</w:t>
      </w:r>
      <w:r w:rsidRPr="00440C3E">
        <w:rPr>
          <w:rFonts w:hint="eastAsia"/>
        </w:rPr>
        <w:t>hello.blade.php</w:t>
      </w:r>
      <w:r w:rsidR="002217FD">
        <w:rPr>
          <w:rFonts w:hint="eastAsia"/>
        </w:rPr>
        <w:t>视图</w:t>
      </w:r>
      <w:r w:rsidRPr="00440C3E">
        <w:rPr>
          <w:rFonts w:hint="eastAsia"/>
        </w:rPr>
        <w:t>文件，代码如下：</w:t>
      </w:r>
    </w:p>
    <w:tbl>
      <w:tblPr>
        <w:tblStyle w:val="a6"/>
        <w:tblW w:w="0" w:type="auto"/>
        <w:tblLook w:val="04A0" w:firstRow="1" w:lastRow="0" w:firstColumn="1" w:lastColumn="0" w:noHBand="0" w:noVBand="1"/>
      </w:tblPr>
      <w:tblGrid>
        <w:gridCol w:w="8296"/>
      </w:tblGrid>
      <w:tr w:rsidR="00440C3E" w14:paraId="367817B2" w14:textId="77777777" w:rsidTr="00440C3E">
        <w:tc>
          <w:tcPr>
            <w:tcW w:w="8296" w:type="dxa"/>
          </w:tcPr>
          <w:p w14:paraId="7253AB18" w14:textId="77777777" w:rsidR="00440C3E" w:rsidRDefault="00440C3E" w:rsidP="00440C3E">
            <w:r>
              <w:t>&lt;?php</w:t>
            </w:r>
          </w:p>
          <w:p w14:paraId="5ECB408C" w14:textId="0ED79981" w:rsidR="00440C3E" w:rsidRDefault="00440C3E" w:rsidP="00440C3E">
            <w:r>
              <w:rPr>
                <w:rFonts w:hint="eastAsia"/>
              </w:rPr>
              <w:t>echo "Hello World!</w:t>
            </w:r>
            <w:r>
              <w:rPr>
                <w:rFonts w:hint="eastAsia"/>
              </w:rPr>
              <w:t>我是返回视图的路由配置哦！！！</w:t>
            </w:r>
            <w:r>
              <w:rPr>
                <w:rFonts w:hint="eastAsia"/>
              </w:rPr>
              <w:t>";</w:t>
            </w:r>
          </w:p>
        </w:tc>
      </w:tr>
    </w:tbl>
    <w:p w14:paraId="559D58A8" w14:textId="77777777" w:rsidR="00867E77" w:rsidRDefault="00867E77" w:rsidP="00F24CC7"/>
    <w:p w14:paraId="3D974583" w14:textId="68F68D73" w:rsidR="00440C3E" w:rsidRDefault="00440C3E" w:rsidP="00F24CC7">
      <w:r w:rsidRPr="00440C3E">
        <w:rPr>
          <w:rFonts w:hint="eastAsia"/>
        </w:rPr>
        <w:t>在路由文件中增加如下代码：</w:t>
      </w:r>
    </w:p>
    <w:tbl>
      <w:tblPr>
        <w:tblStyle w:val="a6"/>
        <w:tblW w:w="0" w:type="auto"/>
        <w:tblLook w:val="04A0" w:firstRow="1" w:lastRow="0" w:firstColumn="1" w:lastColumn="0" w:noHBand="0" w:noVBand="1"/>
      </w:tblPr>
      <w:tblGrid>
        <w:gridCol w:w="8296"/>
      </w:tblGrid>
      <w:tr w:rsidR="00656543" w14:paraId="7BB70D11" w14:textId="77777777" w:rsidTr="00656543">
        <w:tc>
          <w:tcPr>
            <w:tcW w:w="8296" w:type="dxa"/>
          </w:tcPr>
          <w:p w14:paraId="4127614C" w14:textId="77777777" w:rsidR="00656543" w:rsidRDefault="00656543" w:rsidP="00656543">
            <w:r>
              <w:t>Route::get('/hello',function (){</w:t>
            </w:r>
          </w:p>
          <w:p w14:paraId="1ECC6FBC" w14:textId="77777777" w:rsidR="00656543" w:rsidRDefault="00656543" w:rsidP="00656543">
            <w:r>
              <w:t xml:space="preserve">    return view('hello');</w:t>
            </w:r>
          </w:p>
          <w:p w14:paraId="704AAC0B" w14:textId="23E751F2" w:rsidR="00656543" w:rsidRDefault="00656543" w:rsidP="00656543">
            <w:r>
              <w:t>});</w:t>
            </w:r>
          </w:p>
        </w:tc>
      </w:tr>
    </w:tbl>
    <w:p w14:paraId="171C1596" w14:textId="7B1E928F" w:rsidR="00440C3E" w:rsidRDefault="00440C3E" w:rsidP="00F24CC7"/>
    <w:p w14:paraId="5EE9730E" w14:textId="45FC3DAE" w:rsidR="00EF34BD" w:rsidRDefault="00EF34BD" w:rsidP="00EF34BD">
      <w:pPr>
        <w:pStyle w:val="4"/>
      </w:pPr>
      <w:r>
        <w:rPr>
          <w:rFonts w:hint="eastAsia"/>
        </w:rPr>
        <w:t>返回带参数视图的路由</w:t>
      </w:r>
    </w:p>
    <w:p w14:paraId="78D71C57" w14:textId="2D5CCE02" w:rsidR="00EF34BD" w:rsidRDefault="00C32370" w:rsidP="00EF34BD">
      <w:r w:rsidRPr="00C32370">
        <w:rPr>
          <w:rFonts w:hint="eastAsia"/>
        </w:rPr>
        <w:t>在</w:t>
      </w:r>
      <w:r w:rsidRPr="00C32370">
        <w:rPr>
          <w:rFonts w:hint="eastAsia"/>
        </w:rPr>
        <w:t>/resources/views/</w:t>
      </w:r>
      <w:r w:rsidRPr="00C32370">
        <w:rPr>
          <w:rFonts w:hint="eastAsia"/>
        </w:rPr>
        <w:t>目录下增加</w:t>
      </w:r>
      <w:r w:rsidRPr="00C32370">
        <w:rPr>
          <w:rFonts w:hint="eastAsia"/>
        </w:rPr>
        <w:t>name.blade.php</w:t>
      </w:r>
      <w:r>
        <w:rPr>
          <w:rFonts w:hint="eastAsia"/>
        </w:rPr>
        <w:t>视图</w:t>
      </w:r>
      <w:r w:rsidRPr="00C32370">
        <w:rPr>
          <w:rFonts w:hint="eastAsia"/>
        </w:rPr>
        <w:t>文件，代码如下：</w:t>
      </w:r>
    </w:p>
    <w:tbl>
      <w:tblPr>
        <w:tblStyle w:val="a6"/>
        <w:tblW w:w="0" w:type="auto"/>
        <w:tblLook w:val="04A0" w:firstRow="1" w:lastRow="0" w:firstColumn="1" w:lastColumn="0" w:noHBand="0" w:noVBand="1"/>
      </w:tblPr>
      <w:tblGrid>
        <w:gridCol w:w="8296"/>
      </w:tblGrid>
      <w:tr w:rsidR="00413C5D" w14:paraId="392C4C82" w14:textId="77777777" w:rsidTr="00413C5D">
        <w:tc>
          <w:tcPr>
            <w:tcW w:w="8296" w:type="dxa"/>
          </w:tcPr>
          <w:p w14:paraId="4F47BAB5" w14:textId="77777777" w:rsidR="00413C5D" w:rsidRDefault="00413C5D" w:rsidP="00413C5D">
            <w:r>
              <w:t>&lt;?php</w:t>
            </w:r>
          </w:p>
          <w:p w14:paraId="4E233EC8" w14:textId="0DD29005" w:rsidR="00413C5D" w:rsidRDefault="00413C5D" w:rsidP="00413C5D">
            <w:r>
              <w:rPr>
                <w:rFonts w:hint="eastAsia"/>
              </w:rPr>
              <w:t xml:space="preserve">echo "{$name} </w:t>
            </w:r>
            <w:r>
              <w:rPr>
                <w:rFonts w:hint="eastAsia"/>
              </w:rPr>
              <w:t>你好，你是通过参数路由传递过来的吗？</w:t>
            </w:r>
            <w:r>
              <w:rPr>
                <w:rFonts w:hint="eastAsia"/>
              </w:rPr>
              <w:t>";</w:t>
            </w:r>
          </w:p>
        </w:tc>
      </w:tr>
    </w:tbl>
    <w:p w14:paraId="5C57FDB0" w14:textId="38E1A329" w:rsidR="00C32370" w:rsidRDefault="00C32370" w:rsidP="00EF34BD"/>
    <w:p w14:paraId="433D1F68" w14:textId="7DC8EF23" w:rsidR="00413C5D" w:rsidRDefault="009228D6" w:rsidP="00EF34BD">
      <w:r w:rsidRPr="009228D6">
        <w:rPr>
          <w:rFonts w:hint="eastAsia"/>
        </w:rPr>
        <w:t>在路由文件中增加如下代码：</w:t>
      </w:r>
    </w:p>
    <w:tbl>
      <w:tblPr>
        <w:tblStyle w:val="a6"/>
        <w:tblW w:w="0" w:type="auto"/>
        <w:tblLook w:val="04A0" w:firstRow="1" w:lastRow="0" w:firstColumn="1" w:lastColumn="0" w:noHBand="0" w:noVBand="1"/>
      </w:tblPr>
      <w:tblGrid>
        <w:gridCol w:w="8296"/>
      </w:tblGrid>
      <w:tr w:rsidR="00AC48B5" w14:paraId="0DACDC12" w14:textId="77777777" w:rsidTr="00AC48B5">
        <w:tc>
          <w:tcPr>
            <w:tcW w:w="8296" w:type="dxa"/>
          </w:tcPr>
          <w:p w14:paraId="6AD91965" w14:textId="77777777" w:rsidR="00AC48B5" w:rsidRDefault="00AC48B5" w:rsidP="00AC48B5">
            <w:r>
              <w:t>Route::get('/user/{name}', function ($name) {</w:t>
            </w:r>
          </w:p>
          <w:p w14:paraId="25B02025" w14:textId="77777777" w:rsidR="00AC48B5" w:rsidRDefault="00AC48B5" w:rsidP="00AC48B5">
            <w:r>
              <w:t xml:space="preserve">    return view('name', ['name' =&gt; $name]);</w:t>
            </w:r>
          </w:p>
          <w:p w14:paraId="5737AB20" w14:textId="70CDE702" w:rsidR="00AC48B5" w:rsidRDefault="00AC48B5" w:rsidP="00AC48B5">
            <w:r>
              <w:t>});</w:t>
            </w:r>
          </w:p>
        </w:tc>
      </w:tr>
    </w:tbl>
    <w:p w14:paraId="208B08C7" w14:textId="53AE18FF" w:rsidR="009228D6" w:rsidRDefault="009E51F4" w:rsidP="00EF34BD">
      <w:r w:rsidRPr="009E51F4">
        <w:rPr>
          <w:rFonts w:hint="eastAsia"/>
        </w:rPr>
        <w:t>在浏览器输入：</w:t>
      </w:r>
      <w:hyperlink r:id="rId50" w:history="1">
        <w:r w:rsidRPr="004F4827">
          <w:rPr>
            <w:rStyle w:val="af5"/>
            <w:rFonts w:hint="eastAsia"/>
          </w:rPr>
          <w:t>http://www.mycms.flow/user/orange</w:t>
        </w:r>
      </w:hyperlink>
    </w:p>
    <w:p w14:paraId="504F69E1" w14:textId="33A9A076" w:rsidR="009E51F4" w:rsidRDefault="009E51F4" w:rsidP="00EF34BD">
      <w:r w:rsidRPr="009E51F4">
        <w:rPr>
          <w:rFonts w:hint="eastAsia"/>
        </w:rPr>
        <w:t>打印如下结果：</w:t>
      </w:r>
      <w:r w:rsidR="004A73EA" w:rsidRPr="004A73EA">
        <w:rPr>
          <w:rFonts w:hint="eastAsia"/>
        </w:rPr>
        <w:t xml:space="preserve">orange </w:t>
      </w:r>
      <w:r w:rsidR="004A73EA" w:rsidRPr="004A73EA">
        <w:rPr>
          <w:rFonts w:hint="eastAsia"/>
        </w:rPr>
        <w:t>你好，你是通过参数路由传递过来的吗？</w:t>
      </w:r>
    </w:p>
    <w:p w14:paraId="444C346C" w14:textId="7970653B" w:rsidR="004A73EA" w:rsidRDefault="00BD2D32" w:rsidP="00BD2D32">
      <w:pPr>
        <w:pStyle w:val="4"/>
      </w:pPr>
      <w:r>
        <w:rPr>
          <w:rFonts w:hint="eastAsia"/>
        </w:rPr>
        <w:t>返回使用视图组的路由</w:t>
      </w:r>
    </w:p>
    <w:p w14:paraId="67E88E1B" w14:textId="715B4542" w:rsidR="00BD2D32" w:rsidRDefault="00F84DC2" w:rsidP="00BD2D32">
      <w:r w:rsidRPr="00F84DC2">
        <w:rPr>
          <w:rFonts w:hint="eastAsia"/>
        </w:rPr>
        <w:t>在</w:t>
      </w:r>
      <w:r w:rsidRPr="00F84DC2">
        <w:rPr>
          <w:rFonts w:hint="eastAsia"/>
        </w:rPr>
        <w:t>/resources/views/</w:t>
      </w:r>
      <w:r w:rsidRPr="00F84DC2">
        <w:rPr>
          <w:rFonts w:hint="eastAsia"/>
        </w:rPr>
        <w:t>目录下增加</w:t>
      </w:r>
      <w:r w:rsidRPr="00F84DC2">
        <w:rPr>
          <w:rFonts w:hint="eastAsia"/>
        </w:rPr>
        <w:t>user/</w:t>
      </w:r>
      <w:r w:rsidRPr="00F84DC2">
        <w:rPr>
          <w:rFonts w:hint="eastAsia"/>
        </w:rPr>
        <w:t>目录，然后在</w:t>
      </w:r>
      <w:r w:rsidRPr="00F84DC2">
        <w:rPr>
          <w:rFonts w:hint="eastAsia"/>
        </w:rPr>
        <w:t>user/</w:t>
      </w:r>
      <w:r w:rsidRPr="00F84DC2">
        <w:rPr>
          <w:rFonts w:hint="eastAsia"/>
        </w:rPr>
        <w:t>目录下增加</w:t>
      </w:r>
      <w:r w:rsidRPr="00F84DC2">
        <w:rPr>
          <w:rFonts w:hint="eastAsia"/>
        </w:rPr>
        <w:t>add.blade.php</w:t>
      </w:r>
      <w:r w:rsidR="004879E3">
        <w:rPr>
          <w:rFonts w:hint="eastAsia"/>
        </w:rPr>
        <w:t>视图</w:t>
      </w:r>
      <w:r w:rsidRPr="00F84DC2">
        <w:rPr>
          <w:rFonts w:hint="eastAsia"/>
        </w:rPr>
        <w:t>文件，代码如下：</w:t>
      </w:r>
    </w:p>
    <w:tbl>
      <w:tblPr>
        <w:tblStyle w:val="a6"/>
        <w:tblW w:w="0" w:type="auto"/>
        <w:tblLook w:val="04A0" w:firstRow="1" w:lastRow="0" w:firstColumn="1" w:lastColumn="0" w:noHBand="0" w:noVBand="1"/>
      </w:tblPr>
      <w:tblGrid>
        <w:gridCol w:w="8296"/>
      </w:tblGrid>
      <w:tr w:rsidR="00DB19F0" w14:paraId="33B40593" w14:textId="77777777" w:rsidTr="00DB19F0">
        <w:tc>
          <w:tcPr>
            <w:tcW w:w="8296" w:type="dxa"/>
          </w:tcPr>
          <w:p w14:paraId="2BCBC5C0" w14:textId="77777777" w:rsidR="00DB19F0" w:rsidRDefault="00DB19F0" w:rsidP="00DB19F0">
            <w:r>
              <w:t>&lt;?php</w:t>
            </w:r>
          </w:p>
          <w:p w14:paraId="5875A126" w14:textId="436E3456" w:rsidR="00DB19F0" w:rsidRDefault="00DB19F0" w:rsidP="00DB19F0">
            <w:r>
              <w:rPr>
                <w:rFonts w:hint="eastAsia"/>
              </w:rPr>
              <w:t>echo "</w:t>
            </w:r>
            <w:r>
              <w:rPr>
                <w:rFonts w:hint="eastAsia"/>
              </w:rPr>
              <w:t>我是一个</w:t>
            </w:r>
            <w:r>
              <w:rPr>
                <w:rFonts w:hint="eastAsia"/>
              </w:rPr>
              <w:t xml:space="preserve"> add </w:t>
            </w:r>
            <w:r>
              <w:rPr>
                <w:rFonts w:hint="eastAsia"/>
              </w:rPr>
              <w:t>增加用户的操作界面！</w:t>
            </w:r>
            <w:r>
              <w:rPr>
                <w:rFonts w:hint="eastAsia"/>
              </w:rPr>
              <w:t>";</w:t>
            </w:r>
          </w:p>
        </w:tc>
      </w:tr>
    </w:tbl>
    <w:p w14:paraId="6374C3D4" w14:textId="77777777" w:rsidR="00DB19F0" w:rsidRDefault="00DB19F0" w:rsidP="00BD2D32"/>
    <w:p w14:paraId="557CE06C" w14:textId="3567A013" w:rsidR="004879E3" w:rsidRDefault="00DB19F0" w:rsidP="00BD2D32">
      <w:r w:rsidRPr="00DB19F0">
        <w:rPr>
          <w:rFonts w:hint="eastAsia"/>
        </w:rPr>
        <w:t>在路由文件中增加如下代码：</w:t>
      </w:r>
    </w:p>
    <w:tbl>
      <w:tblPr>
        <w:tblStyle w:val="a6"/>
        <w:tblW w:w="0" w:type="auto"/>
        <w:tblLook w:val="04A0" w:firstRow="1" w:lastRow="0" w:firstColumn="1" w:lastColumn="0" w:noHBand="0" w:noVBand="1"/>
      </w:tblPr>
      <w:tblGrid>
        <w:gridCol w:w="8296"/>
      </w:tblGrid>
      <w:tr w:rsidR="003945CF" w14:paraId="660A28BA" w14:textId="77777777" w:rsidTr="003945CF">
        <w:tc>
          <w:tcPr>
            <w:tcW w:w="8296" w:type="dxa"/>
          </w:tcPr>
          <w:p w14:paraId="29E0EC56" w14:textId="77777777" w:rsidR="003945CF" w:rsidRDefault="003945CF" w:rsidP="003945CF">
            <w:r>
              <w:t>Route::get('/user/add',function (){</w:t>
            </w:r>
          </w:p>
          <w:p w14:paraId="34D76587" w14:textId="77777777" w:rsidR="003945CF" w:rsidRDefault="003945CF" w:rsidP="003945CF">
            <w:r>
              <w:t xml:space="preserve">    return view("user.add");</w:t>
            </w:r>
          </w:p>
          <w:p w14:paraId="55E8FBA1" w14:textId="465EAE0E" w:rsidR="003945CF" w:rsidRDefault="003945CF" w:rsidP="003945CF">
            <w:r>
              <w:t>});</w:t>
            </w:r>
          </w:p>
        </w:tc>
      </w:tr>
    </w:tbl>
    <w:p w14:paraId="67FECF67" w14:textId="4E99E35B" w:rsidR="00DB19F0" w:rsidRDefault="00DB19F0" w:rsidP="00BD2D32"/>
    <w:p w14:paraId="51BF89CE" w14:textId="77777777" w:rsidR="00B2759E" w:rsidRDefault="00B2759E" w:rsidP="00B2759E">
      <w:r>
        <w:rPr>
          <w:rFonts w:hint="eastAsia"/>
        </w:rPr>
        <w:t>在浏览器访问：</w:t>
      </w:r>
      <w:r>
        <w:rPr>
          <w:rFonts w:hint="eastAsia"/>
        </w:rPr>
        <w:t>http://www.mycms.flow/user/add</w:t>
      </w:r>
    </w:p>
    <w:p w14:paraId="00B3F2DA" w14:textId="19A71ADB" w:rsidR="00514CC4" w:rsidRPr="004879E3" w:rsidRDefault="00B2759E" w:rsidP="00B2759E">
      <w:r>
        <w:rPr>
          <w:rFonts w:hint="eastAsia"/>
        </w:rPr>
        <w:t>输出如下结果：</w:t>
      </w:r>
      <w:r w:rsidRPr="00B2759E">
        <w:rPr>
          <w:rFonts w:hint="eastAsia"/>
        </w:rPr>
        <w:t>我是一个</w:t>
      </w:r>
      <w:r w:rsidRPr="00B2759E">
        <w:rPr>
          <w:rFonts w:hint="eastAsia"/>
        </w:rPr>
        <w:t xml:space="preserve"> add </w:t>
      </w:r>
      <w:r w:rsidRPr="00B2759E">
        <w:rPr>
          <w:rFonts w:hint="eastAsia"/>
        </w:rPr>
        <w:t>增加用户的操作界面！</w:t>
      </w:r>
    </w:p>
    <w:p w14:paraId="735BCD7F" w14:textId="77777777" w:rsidR="00F84DC2" w:rsidRPr="00BD2D32" w:rsidRDefault="00F84DC2" w:rsidP="00BD2D32"/>
    <w:p w14:paraId="40069CD3" w14:textId="7C908B83" w:rsidR="009E51F4" w:rsidRDefault="009E51F4" w:rsidP="00EF34BD"/>
    <w:p w14:paraId="63A647AB" w14:textId="362B30A6" w:rsidR="00167EE3" w:rsidRDefault="00167EE3" w:rsidP="00DD0F4F">
      <w:pPr>
        <w:pStyle w:val="3"/>
      </w:pPr>
      <w:r>
        <w:rPr>
          <w:rFonts w:hint="eastAsia"/>
        </w:rPr>
        <w:t>视图路由</w:t>
      </w:r>
    </w:p>
    <w:p w14:paraId="31F62D38" w14:textId="43E313A1" w:rsidR="00167EE3" w:rsidRDefault="00773DBB" w:rsidP="00167EE3">
      <w:r>
        <w:rPr>
          <w:rFonts w:hint="eastAsia"/>
        </w:rPr>
        <w:t>视图路由是指</w:t>
      </w:r>
      <w:r w:rsidRPr="00773DBB">
        <w:rPr>
          <w:rFonts w:hint="eastAsia"/>
        </w:rPr>
        <w:t>通过路由访问某个</w:t>
      </w:r>
      <w:r w:rsidRPr="00773DBB">
        <w:rPr>
          <w:rFonts w:hint="eastAsia"/>
        </w:rPr>
        <w:t>URL</w:t>
      </w:r>
      <w:r w:rsidRPr="00773DBB">
        <w:rPr>
          <w:rFonts w:hint="eastAsia"/>
        </w:rPr>
        <w:t>的时候，直接返回一个</w:t>
      </w:r>
      <w:r w:rsidR="006A0BFA" w:rsidRPr="00773DBB">
        <w:rPr>
          <w:rFonts w:hint="eastAsia"/>
        </w:rPr>
        <w:t>view</w:t>
      </w:r>
      <w:r w:rsidRPr="00773DBB">
        <w:rPr>
          <w:rFonts w:hint="eastAsia"/>
        </w:rPr>
        <w:t>视图。</w:t>
      </w:r>
    </w:p>
    <w:p w14:paraId="531816B0" w14:textId="77777777" w:rsidR="00DA7EB3" w:rsidRDefault="00DA7EB3" w:rsidP="00167EE3"/>
    <w:p w14:paraId="5DF08C23" w14:textId="767DCC6B" w:rsidR="00773DBB" w:rsidRDefault="00773DBB" w:rsidP="00167EE3">
      <w:r>
        <w:rPr>
          <w:rFonts w:hint="eastAsia"/>
        </w:rPr>
        <w:t>基本格式如下：</w:t>
      </w:r>
    </w:p>
    <w:tbl>
      <w:tblPr>
        <w:tblStyle w:val="a6"/>
        <w:tblW w:w="0" w:type="auto"/>
        <w:tblLook w:val="04A0" w:firstRow="1" w:lastRow="0" w:firstColumn="1" w:lastColumn="0" w:noHBand="0" w:noVBand="1"/>
      </w:tblPr>
      <w:tblGrid>
        <w:gridCol w:w="8296"/>
      </w:tblGrid>
      <w:tr w:rsidR="00D21B50" w14:paraId="39FB543B" w14:textId="77777777" w:rsidTr="00D21B50">
        <w:tc>
          <w:tcPr>
            <w:tcW w:w="8296" w:type="dxa"/>
          </w:tcPr>
          <w:p w14:paraId="0B7C48A3" w14:textId="15D2F3EC" w:rsidR="00D21B50" w:rsidRDefault="00D21B50" w:rsidP="00167EE3">
            <w:r w:rsidRPr="00D21B50">
              <w:rPr>
                <w:rFonts w:hint="eastAsia"/>
              </w:rPr>
              <w:t>Route::view('</w:t>
            </w:r>
            <w:r w:rsidRPr="00D21B50">
              <w:rPr>
                <w:rFonts w:hint="eastAsia"/>
              </w:rPr>
              <w:t>路由</w:t>
            </w:r>
            <w:r w:rsidRPr="00D21B50">
              <w:rPr>
                <w:rFonts w:hint="eastAsia"/>
              </w:rPr>
              <w:t>', '</w:t>
            </w:r>
            <w:r w:rsidRPr="00D21B50">
              <w:rPr>
                <w:rFonts w:hint="eastAsia"/>
              </w:rPr>
              <w:t>视图名称</w:t>
            </w:r>
            <w:r w:rsidRPr="00D21B50">
              <w:rPr>
                <w:rFonts w:hint="eastAsia"/>
              </w:rPr>
              <w:t>', ['</w:t>
            </w:r>
            <w:r w:rsidRPr="00D21B50">
              <w:rPr>
                <w:rFonts w:hint="eastAsia"/>
              </w:rPr>
              <w:t>可选的数组数据</w:t>
            </w:r>
            <w:r w:rsidRPr="00D21B50">
              <w:rPr>
                <w:rFonts w:hint="eastAsia"/>
              </w:rPr>
              <w:t>']);</w:t>
            </w:r>
          </w:p>
        </w:tc>
      </w:tr>
    </w:tbl>
    <w:p w14:paraId="06AA24AA" w14:textId="3B04BD26" w:rsidR="00773DBB" w:rsidRDefault="00773DBB" w:rsidP="00167EE3"/>
    <w:p w14:paraId="3FD93671" w14:textId="59B6F906" w:rsidR="00FF41B0" w:rsidRDefault="007F25AB" w:rsidP="00167EE3">
      <w:r w:rsidRPr="007F25AB">
        <w:rPr>
          <w:rFonts w:hint="eastAsia"/>
        </w:rPr>
        <w:t>打开</w:t>
      </w:r>
      <w:r w:rsidRPr="007F25AB">
        <w:rPr>
          <w:rFonts w:hint="eastAsia"/>
        </w:rPr>
        <w:t>\routes\web.php</w:t>
      </w:r>
      <w:r w:rsidRPr="007F25AB">
        <w:rPr>
          <w:rFonts w:hint="eastAsia"/>
        </w:rPr>
        <w:t>文件，添加如下代码：</w:t>
      </w:r>
    </w:p>
    <w:tbl>
      <w:tblPr>
        <w:tblStyle w:val="a6"/>
        <w:tblW w:w="0" w:type="auto"/>
        <w:tblLook w:val="04A0" w:firstRow="1" w:lastRow="0" w:firstColumn="1" w:lastColumn="0" w:noHBand="0" w:noVBand="1"/>
      </w:tblPr>
      <w:tblGrid>
        <w:gridCol w:w="8296"/>
      </w:tblGrid>
      <w:tr w:rsidR="004D1F3E" w14:paraId="1E25FF2C" w14:textId="77777777" w:rsidTr="004D1F3E">
        <w:tc>
          <w:tcPr>
            <w:tcW w:w="8296" w:type="dxa"/>
          </w:tcPr>
          <w:p w14:paraId="00281E7B" w14:textId="2C1DE421" w:rsidR="004D1F3E" w:rsidRDefault="004D1F3E" w:rsidP="00167EE3">
            <w:r w:rsidRPr="004D1F3E">
              <w:t>Route::view('/hello', 'hello', ['name'=&gt;'orange', 'age'=&gt;20]);</w:t>
            </w:r>
          </w:p>
        </w:tc>
      </w:tr>
    </w:tbl>
    <w:p w14:paraId="63FC04C0" w14:textId="77777777" w:rsidR="00B760BA" w:rsidRDefault="00B760BA" w:rsidP="00167EE3"/>
    <w:p w14:paraId="56773904" w14:textId="3C678975" w:rsidR="00E60EC9" w:rsidRDefault="00B760BA" w:rsidP="00167EE3">
      <w:r w:rsidRPr="00B760BA">
        <w:rPr>
          <w:rFonts w:hint="eastAsia"/>
        </w:rPr>
        <w:t>在</w:t>
      </w:r>
      <w:r w:rsidRPr="00B760BA">
        <w:rPr>
          <w:rFonts w:hint="eastAsia"/>
        </w:rPr>
        <w:t>resources\views\</w:t>
      </w:r>
      <w:r w:rsidRPr="00B760BA">
        <w:rPr>
          <w:rFonts w:hint="eastAsia"/>
        </w:rPr>
        <w:t>目录下创建</w:t>
      </w:r>
      <w:r w:rsidRPr="00B760BA">
        <w:rPr>
          <w:rFonts w:hint="eastAsia"/>
        </w:rPr>
        <w:t>hello.blade.php</w:t>
      </w:r>
      <w:r w:rsidRPr="00B760BA">
        <w:rPr>
          <w:rFonts w:hint="eastAsia"/>
        </w:rPr>
        <w:t>文件，添加代码如下：</w:t>
      </w:r>
    </w:p>
    <w:tbl>
      <w:tblPr>
        <w:tblStyle w:val="a6"/>
        <w:tblW w:w="0" w:type="auto"/>
        <w:tblLook w:val="04A0" w:firstRow="1" w:lastRow="0" w:firstColumn="1" w:lastColumn="0" w:noHBand="0" w:noVBand="1"/>
      </w:tblPr>
      <w:tblGrid>
        <w:gridCol w:w="8296"/>
      </w:tblGrid>
      <w:tr w:rsidR="004E36C4" w14:paraId="1E691896" w14:textId="77777777" w:rsidTr="004E36C4">
        <w:tc>
          <w:tcPr>
            <w:tcW w:w="8296" w:type="dxa"/>
          </w:tcPr>
          <w:p w14:paraId="2F5341A9" w14:textId="77777777" w:rsidR="004E36C4" w:rsidRDefault="004E36C4" w:rsidP="004E36C4">
            <w:r>
              <w:rPr>
                <w:rFonts w:hint="eastAsia"/>
              </w:rPr>
              <w:t>&lt;p&gt;</w:t>
            </w:r>
            <w:r>
              <w:rPr>
                <w:rFonts w:hint="eastAsia"/>
              </w:rPr>
              <w:t>我的名字是：</w:t>
            </w:r>
            <w:r>
              <w:rPr>
                <w:rFonts w:hint="eastAsia"/>
              </w:rPr>
              <w:t>&lt;/p&gt;</w:t>
            </w:r>
          </w:p>
          <w:p w14:paraId="280AAAFB" w14:textId="77777777" w:rsidR="004E36C4" w:rsidRDefault="004E36C4" w:rsidP="004E36C4">
            <w:r>
              <w:t>&lt;p&gt;{{$name}}&lt;/p&gt;</w:t>
            </w:r>
          </w:p>
          <w:p w14:paraId="3C4E2B6C" w14:textId="77777777" w:rsidR="004E36C4" w:rsidRDefault="004E36C4" w:rsidP="004E36C4">
            <w:r>
              <w:rPr>
                <w:rFonts w:hint="eastAsia"/>
              </w:rPr>
              <w:t>&lt;p&gt;</w:t>
            </w:r>
            <w:r>
              <w:rPr>
                <w:rFonts w:hint="eastAsia"/>
              </w:rPr>
              <w:t>我的年龄是：</w:t>
            </w:r>
            <w:r>
              <w:rPr>
                <w:rFonts w:hint="eastAsia"/>
              </w:rPr>
              <w:t>&lt;/p&gt;</w:t>
            </w:r>
          </w:p>
          <w:p w14:paraId="279F1EB0" w14:textId="1DE4B454" w:rsidR="004E36C4" w:rsidRDefault="004E36C4" w:rsidP="004E36C4">
            <w:r>
              <w:t>&lt;p&gt;{{$age}}&lt;/p&gt;</w:t>
            </w:r>
          </w:p>
        </w:tc>
      </w:tr>
    </w:tbl>
    <w:p w14:paraId="6B1115CF" w14:textId="5E211C06" w:rsidR="00B760BA" w:rsidRDefault="00E71CD5" w:rsidP="00167EE3">
      <w:r w:rsidRPr="00E71CD5">
        <w:rPr>
          <w:rFonts w:hint="eastAsia"/>
        </w:rPr>
        <w:t>然后打开浏览器，在浏览器地址栏输入：</w:t>
      </w:r>
      <w:hyperlink r:id="rId51" w:history="1">
        <w:r w:rsidRPr="004F4827">
          <w:rPr>
            <w:rStyle w:val="af5"/>
            <w:rFonts w:hint="eastAsia"/>
          </w:rPr>
          <w:t>http://www.mycms.flow/hello</w:t>
        </w:r>
      </w:hyperlink>
      <w:r>
        <w:t xml:space="preserve"> </w:t>
      </w:r>
      <w:r w:rsidRPr="00E71CD5">
        <w:rPr>
          <w:rFonts w:hint="eastAsia"/>
        </w:rPr>
        <w:t>，显示如下结果：</w:t>
      </w:r>
    </w:p>
    <w:p w14:paraId="373CF6A9" w14:textId="6378ADD0" w:rsidR="001D6EC9" w:rsidRDefault="001D6EC9" w:rsidP="00A81D76">
      <w:pPr>
        <w:jc w:val="center"/>
      </w:pPr>
      <w:r>
        <w:rPr>
          <w:noProof/>
        </w:rPr>
        <w:drawing>
          <wp:inline distT="0" distB="0" distL="0" distR="0" wp14:anchorId="29A90A8B" wp14:editId="1218FB98">
            <wp:extent cx="5274310" cy="12033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203325"/>
                    </a:xfrm>
                    <a:prstGeom prst="rect">
                      <a:avLst/>
                    </a:prstGeom>
                  </pic:spPr>
                </pic:pic>
              </a:graphicData>
            </a:graphic>
          </wp:inline>
        </w:drawing>
      </w:r>
    </w:p>
    <w:p w14:paraId="27B0FC3A" w14:textId="40828220" w:rsidR="001D6EC9" w:rsidRDefault="001D6EC9" w:rsidP="00167EE3">
      <w:r>
        <w:rPr>
          <w:rFonts w:hint="eastAsia"/>
        </w:rPr>
        <w:t>以上是视图路由示例。</w:t>
      </w:r>
    </w:p>
    <w:p w14:paraId="459C317A" w14:textId="6E5A56E6" w:rsidR="00E71CD5" w:rsidRDefault="00E71CD5" w:rsidP="00167EE3"/>
    <w:p w14:paraId="1AC4988A" w14:textId="77777777" w:rsidR="00E71CD5" w:rsidRDefault="00E71CD5" w:rsidP="00167EE3"/>
    <w:p w14:paraId="1C233894" w14:textId="0E3E45FC" w:rsidR="00DA06E3" w:rsidRDefault="00DA06E3" w:rsidP="00167EE3"/>
    <w:p w14:paraId="060F7B37" w14:textId="1AF695F8" w:rsidR="00DA06E3" w:rsidRDefault="00DA06E3" w:rsidP="00167EE3"/>
    <w:p w14:paraId="00E40C49" w14:textId="77777777" w:rsidR="00DA06E3" w:rsidRPr="00167EE3" w:rsidRDefault="00DA06E3" w:rsidP="00167EE3"/>
    <w:p w14:paraId="5F2F82A0" w14:textId="58F0E71F" w:rsidR="00F2465F" w:rsidRDefault="00F2465F" w:rsidP="00830666">
      <w:pPr>
        <w:pStyle w:val="3"/>
      </w:pPr>
      <w:r>
        <w:rPr>
          <w:rFonts w:hint="eastAsia"/>
        </w:rPr>
        <w:t>命名路由</w:t>
      </w:r>
    </w:p>
    <w:p w14:paraId="2CDF6322" w14:textId="3468DF2C" w:rsidR="001A519E" w:rsidRDefault="001A519E" w:rsidP="001A519E">
      <w:r>
        <w:rPr>
          <w:rFonts w:hint="eastAsia"/>
        </w:rPr>
        <w:t>常见命名路由格式：</w:t>
      </w:r>
    </w:p>
    <w:tbl>
      <w:tblPr>
        <w:tblStyle w:val="a6"/>
        <w:tblW w:w="0" w:type="auto"/>
        <w:tblLook w:val="04A0" w:firstRow="1" w:lastRow="0" w:firstColumn="1" w:lastColumn="0" w:noHBand="0" w:noVBand="1"/>
      </w:tblPr>
      <w:tblGrid>
        <w:gridCol w:w="8296"/>
      </w:tblGrid>
      <w:tr w:rsidR="001A519E" w14:paraId="67A0B182" w14:textId="77777777" w:rsidTr="001A519E">
        <w:tc>
          <w:tcPr>
            <w:tcW w:w="8296" w:type="dxa"/>
          </w:tcPr>
          <w:p w14:paraId="0B099F84" w14:textId="77777777" w:rsidR="001A519E" w:rsidRDefault="001A519E" w:rsidP="001A519E">
            <w:r>
              <w:rPr>
                <w:rFonts w:hint="eastAsia"/>
              </w:rPr>
              <w:t>//</w:t>
            </w:r>
            <w:r>
              <w:rPr>
                <w:rFonts w:hint="eastAsia"/>
              </w:rPr>
              <w:t>闭包的命名路由</w:t>
            </w:r>
          </w:p>
          <w:p w14:paraId="0B39301F" w14:textId="622BDF4D" w:rsidR="001A519E" w:rsidRDefault="001A519E" w:rsidP="001A519E">
            <w:r>
              <w:t>Route::get('user', array('as' =&gt; 'alia', function () {}));</w:t>
            </w:r>
          </w:p>
          <w:p w14:paraId="2BF7CC56" w14:textId="77777777" w:rsidR="001A519E" w:rsidRDefault="001A519E" w:rsidP="001A519E">
            <w:r>
              <w:rPr>
                <w:rFonts w:hint="eastAsia"/>
              </w:rPr>
              <w:t>//</w:t>
            </w:r>
            <w:r>
              <w:rPr>
                <w:rFonts w:hint="eastAsia"/>
              </w:rPr>
              <w:t>闭包的方法链路由</w:t>
            </w:r>
          </w:p>
          <w:p w14:paraId="5C66C61F" w14:textId="4822895A" w:rsidR="001A519E" w:rsidRDefault="001A519E" w:rsidP="001A519E">
            <w:r>
              <w:t>Route::get('user', function () {})-&gt;name('alia');</w:t>
            </w:r>
          </w:p>
          <w:p w14:paraId="6DCB8D05" w14:textId="77777777" w:rsidR="001A519E" w:rsidRDefault="001A519E" w:rsidP="001A519E"/>
          <w:p w14:paraId="34EDD906" w14:textId="77777777" w:rsidR="001A519E" w:rsidRDefault="001A519E" w:rsidP="001A519E">
            <w:r>
              <w:rPr>
                <w:rFonts w:hint="eastAsia"/>
              </w:rPr>
              <w:t>//</w:t>
            </w:r>
            <w:r>
              <w:rPr>
                <w:rFonts w:hint="eastAsia"/>
              </w:rPr>
              <w:t>控制器方法的命名路由</w:t>
            </w:r>
          </w:p>
          <w:p w14:paraId="23AB9DB6" w14:textId="6FFC2F9D" w:rsidR="001A519E" w:rsidRDefault="001A519E" w:rsidP="001A519E">
            <w:r>
              <w:t>Route::get('user',array('as'=&gt;'alia','uses'=&gt;'</w:t>
            </w:r>
            <w:r w:rsidR="00240DF1">
              <w:rPr>
                <w:rFonts w:hint="eastAsia"/>
              </w:rPr>
              <w:t>A</w:t>
            </w:r>
            <w:r>
              <w:t>Controller@index'));</w:t>
            </w:r>
          </w:p>
          <w:p w14:paraId="09CE237D" w14:textId="77777777" w:rsidR="001A519E" w:rsidRDefault="001A519E" w:rsidP="001A519E">
            <w:r>
              <w:rPr>
                <w:rFonts w:hint="eastAsia"/>
              </w:rPr>
              <w:t>//</w:t>
            </w:r>
            <w:r>
              <w:rPr>
                <w:rFonts w:hint="eastAsia"/>
              </w:rPr>
              <w:t>控制器方法的方法链路由</w:t>
            </w:r>
          </w:p>
          <w:p w14:paraId="1727A990" w14:textId="38BB85C8" w:rsidR="001A519E" w:rsidRDefault="001A519E" w:rsidP="001A519E">
            <w:r>
              <w:lastRenderedPageBreak/>
              <w:t>Route::get('user', '</w:t>
            </w:r>
            <w:r w:rsidR="00240DF1">
              <w:rPr>
                <w:rFonts w:hint="eastAsia"/>
              </w:rPr>
              <w:t>A</w:t>
            </w:r>
            <w:r>
              <w:t>Controller@index')-&gt;name('alia');</w:t>
            </w:r>
          </w:p>
        </w:tc>
      </w:tr>
    </w:tbl>
    <w:p w14:paraId="36465967" w14:textId="77777777" w:rsidR="001A519E" w:rsidRPr="00240DF1" w:rsidRDefault="001A519E" w:rsidP="001A519E"/>
    <w:p w14:paraId="1E659575" w14:textId="77777777" w:rsidR="001A519E" w:rsidRPr="001A519E" w:rsidRDefault="001A519E" w:rsidP="001A519E"/>
    <w:p w14:paraId="71F9389C" w14:textId="60EAEBE8" w:rsidR="00F2465F" w:rsidRDefault="00BF4EFE" w:rsidP="00ED7AC3">
      <w:pPr>
        <w:pStyle w:val="4"/>
      </w:pPr>
      <w:r>
        <w:rPr>
          <w:rFonts w:hint="eastAsia"/>
        </w:rPr>
        <w:t>定义命名路由</w:t>
      </w:r>
    </w:p>
    <w:p w14:paraId="2F691BB1" w14:textId="7808EBFB" w:rsidR="00ED7AC3" w:rsidRDefault="004846ED" w:rsidP="00ED7AC3">
      <w:r>
        <w:rPr>
          <w:rFonts w:hint="eastAsia"/>
        </w:rPr>
        <w:t>定义命名路由有两种方式，一种是</w:t>
      </w:r>
      <w:r>
        <w:rPr>
          <w:rFonts w:hint="eastAsia"/>
        </w:rPr>
        <w:t>as</w:t>
      </w:r>
      <w:r>
        <w:rPr>
          <w:rFonts w:hint="eastAsia"/>
        </w:rPr>
        <w:t>，另一种是</w:t>
      </w:r>
      <w:r>
        <w:rPr>
          <w:rFonts w:hint="eastAsia"/>
        </w:rPr>
        <w:t>name</w:t>
      </w:r>
      <w:r>
        <w:rPr>
          <w:rFonts w:hint="eastAsia"/>
        </w:rPr>
        <w:t>。</w:t>
      </w:r>
    </w:p>
    <w:p w14:paraId="09520336" w14:textId="2A51DEF3" w:rsidR="004846ED" w:rsidRDefault="004846ED" w:rsidP="00ED7AC3"/>
    <w:p w14:paraId="21E2C9D3" w14:textId="1B4CF17F" w:rsidR="004846ED" w:rsidRDefault="004846ED" w:rsidP="00ED7AC3">
      <w:r>
        <w:rPr>
          <w:rFonts w:hint="eastAsia"/>
        </w:rPr>
        <w:t>如下示例代码：</w:t>
      </w:r>
    </w:p>
    <w:tbl>
      <w:tblPr>
        <w:tblStyle w:val="a6"/>
        <w:tblW w:w="0" w:type="auto"/>
        <w:tblLook w:val="04A0" w:firstRow="1" w:lastRow="0" w:firstColumn="1" w:lastColumn="0" w:noHBand="0" w:noVBand="1"/>
      </w:tblPr>
      <w:tblGrid>
        <w:gridCol w:w="8296"/>
      </w:tblGrid>
      <w:tr w:rsidR="00EB7209" w14:paraId="76FFE6AE" w14:textId="77777777" w:rsidTr="00EB7209">
        <w:tc>
          <w:tcPr>
            <w:tcW w:w="8296" w:type="dxa"/>
          </w:tcPr>
          <w:p w14:paraId="7952C296" w14:textId="6CF4B37E" w:rsidR="00EB7209" w:rsidRDefault="0090369C" w:rsidP="00ED7AC3">
            <w:r w:rsidRPr="0090369C">
              <w:t>Route::get('api/user',['as'='web.user'],'messageController@userInformation');</w:t>
            </w:r>
          </w:p>
        </w:tc>
      </w:tr>
      <w:tr w:rsidR="0090369C" w14:paraId="7599D23A" w14:textId="77777777" w:rsidTr="00EB7209">
        <w:tc>
          <w:tcPr>
            <w:tcW w:w="8296" w:type="dxa"/>
          </w:tcPr>
          <w:p w14:paraId="6EA61C55" w14:textId="7887AD0F" w:rsidR="0090369C" w:rsidRPr="0090369C" w:rsidRDefault="002F5D40" w:rsidP="00ED7AC3">
            <w:r w:rsidRPr="002F5D40">
              <w:t>Route::get('api/user','messageController@userInformation')-&gt;name('web.user');</w:t>
            </w:r>
          </w:p>
        </w:tc>
      </w:tr>
    </w:tbl>
    <w:p w14:paraId="71D95BF1" w14:textId="77777777" w:rsidR="004846ED" w:rsidRDefault="004846ED" w:rsidP="00ED7AC3"/>
    <w:p w14:paraId="477CF09B" w14:textId="354A19F2" w:rsidR="00ED7AC3" w:rsidRDefault="00ED7AC3" w:rsidP="00ED7AC3"/>
    <w:p w14:paraId="76D230A7" w14:textId="77777777" w:rsidR="000B6FA1" w:rsidRPr="00ED7AC3" w:rsidRDefault="000B6FA1" w:rsidP="00ED7AC3"/>
    <w:p w14:paraId="1204673F" w14:textId="72EFCD84" w:rsidR="00BF4EFE" w:rsidRDefault="00BF4EFE" w:rsidP="00ED7AC3">
      <w:pPr>
        <w:pStyle w:val="4"/>
      </w:pPr>
      <w:r>
        <w:rPr>
          <w:rFonts w:hint="eastAsia"/>
        </w:rPr>
        <w:t>使用命名路由</w:t>
      </w:r>
    </w:p>
    <w:p w14:paraId="74AC2A86" w14:textId="23689258" w:rsidR="008278B4" w:rsidRPr="008278B4" w:rsidRDefault="008278B4" w:rsidP="008278B4">
      <w:r>
        <w:rPr>
          <w:rFonts w:hint="eastAsia"/>
        </w:rPr>
        <w:t>使用命名路由都是用</w:t>
      </w:r>
      <w:r>
        <w:rPr>
          <w:rFonts w:hint="eastAsia"/>
        </w:rPr>
        <w:t>route</w:t>
      </w:r>
      <w:r>
        <w:rPr>
          <w:rFonts w:hint="eastAsia"/>
        </w:rPr>
        <w:t>方法，参数值为路由的名称。</w:t>
      </w:r>
    </w:p>
    <w:p w14:paraId="3CF52A2E" w14:textId="5DF73F29" w:rsidR="006258AF" w:rsidRDefault="008839C6" w:rsidP="006258AF">
      <w:r w:rsidRPr="008839C6">
        <w:rPr>
          <w:rFonts w:hint="eastAsia"/>
        </w:rPr>
        <w:t>在</w:t>
      </w:r>
      <w:r>
        <w:rPr>
          <w:rFonts w:hint="eastAsia"/>
        </w:rPr>
        <w:t>P</w:t>
      </w:r>
      <w:r>
        <w:t>HP</w:t>
      </w:r>
      <w:r w:rsidRPr="008839C6">
        <w:rPr>
          <w:rFonts w:hint="eastAsia"/>
        </w:rPr>
        <w:t>代码中可以这样使用</w:t>
      </w:r>
      <w:r>
        <w:rPr>
          <w:rFonts w:hint="eastAsia"/>
        </w:rPr>
        <w:t>：</w:t>
      </w:r>
    </w:p>
    <w:tbl>
      <w:tblPr>
        <w:tblStyle w:val="a6"/>
        <w:tblW w:w="0" w:type="auto"/>
        <w:tblLook w:val="04A0" w:firstRow="1" w:lastRow="0" w:firstColumn="1" w:lastColumn="0" w:noHBand="0" w:noVBand="1"/>
      </w:tblPr>
      <w:tblGrid>
        <w:gridCol w:w="8296"/>
      </w:tblGrid>
      <w:tr w:rsidR="00D806A9" w14:paraId="6664AE53" w14:textId="77777777" w:rsidTr="00D806A9">
        <w:tc>
          <w:tcPr>
            <w:tcW w:w="8296" w:type="dxa"/>
          </w:tcPr>
          <w:p w14:paraId="4E4FCC7D" w14:textId="73BD07C5" w:rsidR="00D806A9" w:rsidRDefault="00D806A9" w:rsidP="006258AF">
            <w:r w:rsidRPr="00D806A9">
              <w:t>this-&gt;visit(route('web.user'))</w:t>
            </w:r>
          </w:p>
        </w:tc>
      </w:tr>
    </w:tbl>
    <w:p w14:paraId="713EF909" w14:textId="77777777" w:rsidR="008839C6" w:rsidRPr="006258AF" w:rsidRDefault="008839C6" w:rsidP="006258AF"/>
    <w:p w14:paraId="1F984F07" w14:textId="7A9FEEB8" w:rsidR="00BF4EFE" w:rsidRDefault="00D806A9" w:rsidP="00F2465F">
      <w:r>
        <w:rPr>
          <w:rFonts w:hint="eastAsia"/>
        </w:rPr>
        <w:t>在</w:t>
      </w:r>
      <w:r>
        <w:rPr>
          <w:rFonts w:hint="eastAsia"/>
        </w:rPr>
        <w:t>blade</w:t>
      </w:r>
      <w:r>
        <w:t>.php</w:t>
      </w:r>
      <w:r>
        <w:rPr>
          <w:rFonts w:hint="eastAsia"/>
        </w:rPr>
        <w:t>模板文件中这样使用：</w:t>
      </w:r>
    </w:p>
    <w:tbl>
      <w:tblPr>
        <w:tblStyle w:val="a6"/>
        <w:tblW w:w="0" w:type="auto"/>
        <w:tblLook w:val="04A0" w:firstRow="1" w:lastRow="0" w:firstColumn="1" w:lastColumn="0" w:noHBand="0" w:noVBand="1"/>
      </w:tblPr>
      <w:tblGrid>
        <w:gridCol w:w="8296"/>
      </w:tblGrid>
      <w:tr w:rsidR="00EF7F0D" w14:paraId="6423884A" w14:textId="77777777" w:rsidTr="00EF7F0D">
        <w:tc>
          <w:tcPr>
            <w:tcW w:w="8296" w:type="dxa"/>
          </w:tcPr>
          <w:p w14:paraId="4A3EBE9E" w14:textId="254934CB" w:rsidR="00EF7F0D" w:rsidRDefault="00860B20" w:rsidP="00F2465F">
            <w:r w:rsidRPr="00860B20">
              <w:t>&lt;a href="{{route('web.user')}}"&gt;user&lt;/a&gt;</w:t>
            </w:r>
          </w:p>
        </w:tc>
      </w:tr>
    </w:tbl>
    <w:p w14:paraId="6495F530" w14:textId="77777777" w:rsidR="00D806A9" w:rsidRDefault="00D806A9" w:rsidP="00F2465F"/>
    <w:p w14:paraId="20AA3B20" w14:textId="77777777" w:rsidR="00F2465F" w:rsidRPr="00F2465F" w:rsidRDefault="00F2465F" w:rsidP="00F2465F"/>
    <w:p w14:paraId="3F1B6977" w14:textId="6D93EE72" w:rsidR="00830666" w:rsidRPr="00830666" w:rsidRDefault="00DD0F4F" w:rsidP="00830666">
      <w:pPr>
        <w:pStyle w:val="3"/>
      </w:pPr>
      <w:r>
        <w:rPr>
          <w:rFonts w:hint="eastAsia"/>
        </w:rPr>
        <w:t>路由重定向</w:t>
      </w:r>
    </w:p>
    <w:p w14:paraId="2AE71DD9" w14:textId="58896A8E" w:rsidR="00DD0F4F" w:rsidRDefault="00D869C1" w:rsidP="00830666">
      <w:pPr>
        <w:pStyle w:val="4"/>
      </w:pPr>
      <w:r>
        <w:rPr>
          <w:rFonts w:hint="eastAsia"/>
        </w:rPr>
        <w:t>3</w:t>
      </w:r>
      <w:r>
        <w:t xml:space="preserve">02 </w:t>
      </w:r>
      <w:r w:rsidR="008F237F">
        <w:rPr>
          <w:rFonts w:hint="eastAsia"/>
        </w:rPr>
        <w:t>临时重定向</w:t>
      </w:r>
    </w:p>
    <w:p w14:paraId="663CF473" w14:textId="40812871" w:rsidR="00830666" w:rsidRDefault="006E666D" w:rsidP="00830666">
      <w:r w:rsidRPr="006E666D">
        <w:rPr>
          <w:rFonts w:hint="eastAsia"/>
        </w:rPr>
        <w:t>打开</w:t>
      </w:r>
      <w:r w:rsidRPr="006E666D">
        <w:rPr>
          <w:rFonts w:hint="eastAsia"/>
        </w:rPr>
        <w:t>\routes\web.php</w:t>
      </w:r>
      <w:r w:rsidRPr="006E666D">
        <w:rPr>
          <w:rFonts w:hint="eastAsia"/>
        </w:rPr>
        <w:t>文件，添加如下代码：</w:t>
      </w:r>
    </w:p>
    <w:tbl>
      <w:tblPr>
        <w:tblStyle w:val="a6"/>
        <w:tblW w:w="0" w:type="auto"/>
        <w:tblLook w:val="04A0" w:firstRow="1" w:lastRow="0" w:firstColumn="1" w:lastColumn="0" w:noHBand="0" w:noVBand="1"/>
      </w:tblPr>
      <w:tblGrid>
        <w:gridCol w:w="8296"/>
      </w:tblGrid>
      <w:tr w:rsidR="00AE225E" w14:paraId="5BF4CF51" w14:textId="77777777" w:rsidTr="00AE225E">
        <w:tc>
          <w:tcPr>
            <w:tcW w:w="8296" w:type="dxa"/>
          </w:tcPr>
          <w:p w14:paraId="5D054380" w14:textId="77777777" w:rsidR="00AE225E" w:rsidRDefault="00AE225E" w:rsidP="00AE225E">
            <w:r>
              <w:t>Route::get('/there', function(){</w:t>
            </w:r>
          </w:p>
          <w:p w14:paraId="2DFB6EED" w14:textId="77777777" w:rsidR="00AE225E" w:rsidRDefault="00AE225E" w:rsidP="00AE225E">
            <w:r>
              <w:rPr>
                <w:rFonts w:hint="eastAsia"/>
              </w:rPr>
              <w:tab/>
              <w:t>return "</w:t>
            </w:r>
            <w:r>
              <w:rPr>
                <w:rFonts w:hint="eastAsia"/>
              </w:rPr>
              <w:t>这是通过</w:t>
            </w:r>
            <w:r>
              <w:rPr>
                <w:rFonts w:hint="eastAsia"/>
              </w:rPr>
              <w:t xml:space="preserve"> here </w:t>
            </w:r>
            <w:r>
              <w:rPr>
                <w:rFonts w:hint="eastAsia"/>
              </w:rPr>
              <w:t>重定向访问的结果。</w:t>
            </w:r>
            <w:r>
              <w:rPr>
                <w:rFonts w:hint="eastAsia"/>
              </w:rPr>
              <w:t>";</w:t>
            </w:r>
          </w:p>
          <w:p w14:paraId="21DB4361" w14:textId="77777777" w:rsidR="00AE225E" w:rsidRDefault="00AE225E" w:rsidP="00AE225E">
            <w:r>
              <w:t>});</w:t>
            </w:r>
          </w:p>
          <w:p w14:paraId="2C65E451" w14:textId="73B4AC70" w:rsidR="00AE225E" w:rsidRDefault="00AE225E" w:rsidP="00AE225E">
            <w:r>
              <w:t>Route::redirect('/here', '/there');</w:t>
            </w:r>
          </w:p>
        </w:tc>
      </w:tr>
    </w:tbl>
    <w:p w14:paraId="35F9486D" w14:textId="40778422" w:rsidR="006E666D" w:rsidRDefault="003E15FC" w:rsidP="00830666">
      <w:r w:rsidRPr="003E15FC">
        <w:rPr>
          <w:rFonts w:hint="eastAsia"/>
        </w:rPr>
        <w:t>然后打开浏览器，在浏览器地址栏输入：</w:t>
      </w:r>
      <w:hyperlink r:id="rId53" w:history="1">
        <w:r w:rsidR="00E93131" w:rsidRPr="004F4827">
          <w:rPr>
            <w:rStyle w:val="af5"/>
            <w:rFonts w:hint="eastAsia"/>
          </w:rPr>
          <w:t>http://www.mycms.flow/here</w:t>
        </w:r>
      </w:hyperlink>
      <w:r w:rsidR="00E93131">
        <w:t xml:space="preserve"> </w:t>
      </w:r>
      <w:r w:rsidRPr="003E15FC">
        <w:rPr>
          <w:rFonts w:hint="eastAsia"/>
        </w:rPr>
        <w:t>，显示如下结果：</w:t>
      </w:r>
    </w:p>
    <w:p w14:paraId="543A52D9" w14:textId="27AA2338" w:rsidR="00E231C8" w:rsidRDefault="004656E1" w:rsidP="004656E1">
      <w:pPr>
        <w:jc w:val="center"/>
      </w:pPr>
      <w:r>
        <w:rPr>
          <w:noProof/>
        </w:rPr>
        <w:drawing>
          <wp:inline distT="0" distB="0" distL="0" distR="0" wp14:anchorId="20F1A259" wp14:editId="70EDE29B">
            <wp:extent cx="3695700" cy="11334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5700" cy="1133475"/>
                    </a:xfrm>
                    <a:prstGeom prst="rect">
                      <a:avLst/>
                    </a:prstGeom>
                  </pic:spPr>
                </pic:pic>
              </a:graphicData>
            </a:graphic>
          </wp:inline>
        </w:drawing>
      </w:r>
    </w:p>
    <w:p w14:paraId="273D4BCD" w14:textId="77777777" w:rsidR="001932B0" w:rsidRDefault="00E231C8" w:rsidP="00830666">
      <w:r w:rsidRPr="00E231C8">
        <w:rPr>
          <w:rFonts w:hint="eastAsia"/>
        </w:rPr>
        <w:t>从截图中可以看出，本来访问的是</w:t>
      </w:r>
      <w:r w:rsidRPr="00E231C8">
        <w:rPr>
          <w:rFonts w:hint="eastAsia"/>
        </w:rPr>
        <w:t xml:space="preserve"> here </w:t>
      </w:r>
      <w:r w:rsidRPr="00E231C8">
        <w:rPr>
          <w:rFonts w:hint="eastAsia"/>
        </w:rPr>
        <w:t>路径，结果却重定向到了</w:t>
      </w:r>
      <w:r w:rsidRPr="00E231C8">
        <w:rPr>
          <w:rFonts w:hint="eastAsia"/>
        </w:rPr>
        <w:t xml:space="preserve"> there </w:t>
      </w:r>
      <w:r w:rsidRPr="00E231C8">
        <w:rPr>
          <w:rFonts w:hint="eastAsia"/>
        </w:rPr>
        <w:t>路径了</w:t>
      </w:r>
      <w:r w:rsidR="001932B0">
        <w:rPr>
          <w:rFonts w:hint="eastAsia"/>
        </w:rPr>
        <w:t>。</w:t>
      </w:r>
    </w:p>
    <w:p w14:paraId="57E2322D" w14:textId="77777777" w:rsidR="001932B0" w:rsidRDefault="00E231C8" w:rsidP="00830666">
      <w:r w:rsidRPr="00E231C8">
        <w:rPr>
          <w:rFonts w:hint="eastAsia"/>
        </w:rPr>
        <w:lastRenderedPageBreak/>
        <w:t>以上的重定向是</w:t>
      </w:r>
      <w:r w:rsidRPr="00E231C8">
        <w:rPr>
          <w:rFonts w:hint="eastAsia"/>
        </w:rPr>
        <w:t xml:space="preserve"> 302 </w:t>
      </w:r>
      <w:r w:rsidRPr="00E231C8">
        <w:rPr>
          <w:rFonts w:hint="eastAsia"/>
        </w:rPr>
        <w:t>方式重定向</w:t>
      </w:r>
      <w:r w:rsidR="001932B0">
        <w:rPr>
          <w:rFonts w:hint="eastAsia"/>
        </w:rPr>
        <w:t>，也就是临时重定向。</w:t>
      </w:r>
    </w:p>
    <w:p w14:paraId="178AC1E6" w14:textId="4C7757C7" w:rsidR="00E231C8" w:rsidRDefault="00E231C8" w:rsidP="00830666">
      <w:r w:rsidRPr="00E231C8">
        <w:rPr>
          <w:rFonts w:hint="eastAsia"/>
        </w:rPr>
        <w:t>如果要使用</w:t>
      </w:r>
      <w:r w:rsidRPr="00E231C8">
        <w:rPr>
          <w:rFonts w:hint="eastAsia"/>
        </w:rPr>
        <w:t xml:space="preserve"> 301 </w:t>
      </w:r>
      <w:r w:rsidR="000F4D00">
        <w:rPr>
          <w:rFonts w:hint="eastAsia"/>
        </w:rPr>
        <w:t>永久</w:t>
      </w:r>
      <w:r w:rsidRPr="00E231C8">
        <w:rPr>
          <w:rFonts w:hint="eastAsia"/>
        </w:rPr>
        <w:t>重定向怎么配置？</w:t>
      </w:r>
    </w:p>
    <w:p w14:paraId="18BE4EF6" w14:textId="0F91D771" w:rsidR="008F237F" w:rsidRDefault="00D869C1" w:rsidP="0088413B">
      <w:pPr>
        <w:pStyle w:val="4"/>
      </w:pPr>
      <w:r>
        <w:rPr>
          <w:rFonts w:hint="eastAsia"/>
        </w:rPr>
        <w:t>3</w:t>
      </w:r>
      <w:r>
        <w:t xml:space="preserve">01 </w:t>
      </w:r>
      <w:r w:rsidR="008F237F">
        <w:rPr>
          <w:rFonts w:hint="eastAsia"/>
        </w:rPr>
        <w:t>永久重定向</w:t>
      </w:r>
    </w:p>
    <w:p w14:paraId="487F1D91" w14:textId="6F059118" w:rsidR="00D869C1" w:rsidRDefault="00D869C1" w:rsidP="00D869C1">
      <w:r>
        <w:rPr>
          <w:rFonts w:hint="eastAsia"/>
        </w:rPr>
        <w:t>在</w:t>
      </w:r>
      <w:r>
        <w:rPr>
          <w:rFonts w:hint="eastAsia"/>
        </w:rPr>
        <w:t>Laravel</w:t>
      </w:r>
      <w:r>
        <w:rPr>
          <w:rFonts w:hint="eastAsia"/>
        </w:rPr>
        <w:t>中，实现</w:t>
      </w:r>
      <w:r>
        <w:rPr>
          <w:rFonts w:hint="eastAsia"/>
        </w:rPr>
        <w:t>3</w:t>
      </w:r>
      <w:r>
        <w:t>01</w:t>
      </w:r>
      <w:r>
        <w:rPr>
          <w:rFonts w:hint="eastAsia"/>
        </w:rPr>
        <w:t>永久重定向</w:t>
      </w:r>
      <w:r w:rsidR="00881BB5">
        <w:rPr>
          <w:rFonts w:hint="eastAsia"/>
        </w:rPr>
        <w:t>有两种方式：</w:t>
      </w:r>
    </w:p>
    <w:p w14:paraId="439C35BD" w14:textId="5AC65C6A" w:rsidR="00881BB5" w:rsidRDefault="00881BB5" w:rsidP="00D869C1"/>
    <w:p w14:paraId="06D436A9" w14:textId="07337667" w:rsidR="00881BB5" w:rsidRDefault="00881BB5" w:rsidP="00D869C1">
      <w:r>
        <w:rPr>
          <w:rFonts w:hint="eastAsia"/>
        </w:rPr>
        <w:t>方式一：</w:t>
      </w:r>
    </w:p>
    <w:p w14:paraId="5C521054" w14:textId="6E0A4783" w:rsidR="00881BB5" w:rsidRDefault="006E5C4C" w:rsidP="00D869C1">
      <w:r w:rsidRPr="006E5C4C">
        <w:rPr>
          <w:rFonts w:hint="eastAsia"/>
        </w:rPr>
        <w:t>给</w:t>
      </w:r>
      <w:r w:rsidRPr="006E5C4C">
        <w:rPr>
          <w:rFonts w:hint="eastAsia"/>
        </w:rPr>
        <w:t>Route::redirect</w:t>
      </w:r>
      <w:r w:rsidRPr="006E5C4C">
        <w:rPr>
          <w:rFonts w:hint="eastAsia"/>
        </w:rPr>
        <w:t>设置第三个参数，如下代码所示：</w:t>
      </w:r>
    </w:p>
    <w:tbl>
      <w:tblPr>
        <w:tblStyle w:val="a6"/>
        <w:tblW w:w="0" w:type="auto"/>
        <w:tblLook w:val="04A0" w:firstRow="1" w:lastRow="0" w:firstColumn="1" w:lastColumn="0" w:noHBand="0" w:noVBand="1"/>
      </w:tblPr>
      <w:tblGrid>
        <w:gridCol w:w="8296"/>
      </w:tblGrid>
      <w:tr w:rsidR="003239DB" w14:paraId="629A4948" w14:textId="77777777" w:rsidTr="003239DB">
        <w:tc>
          <w:tcPr>
            <w:tcW w:w="8296" w:type="dxa"/>
          </w:tcPr>
          <w:p w14:paraId="027521B2" w14:textId="4EF526EE" w:rsidR="003239DB" w:rsidRDefault="003239DB" w:rsidP="00D869C1">
            <w:r w:rsidRPr="003239DB">
              <w:t>Route::redirect('/here', '/there', 301);</w:t>
            </w:r>
          </w:p>
        </w:tc>
      </w:tr>
    </w:tbl>
    <w:p w14:paraId="7F761FA1" w14:textId="2E0D78D3" w:rsidR="006E5C4C" w:rsidRDefault="003239DB" w:rsidP="00D869C1">
      <w:r>
        <w:rPr>
          <w:rFonts w:hint="eastAsia"/>
        </w:rPr>
        <w:t>示例代码：</w:t>
      </w:r>
    </w:p>
    <w:tbl>
      <w:tblPr>
        <w:tblStyle w:val="a6"/>
        <w:tblW w:w="0" w:type="auto"/>
        <w:tblLook w:val="04A0" w:firstRow="1" w:lastRow="0" w:firstColumn="1" w:lastColumn="0" w:noHBand="0" w:noVBand="1"/>
      </w:tblPr>
      <w:tblGrid>
        <w:gridCol w:w="8296"/>
      </w:tblGrid>
      <w:tr w:rsidR="00C45AC3" w14:paraId="1CE767EB" w14:textId="77777777" w:rsidTr="00C45AC3">
        <w:tc>
          <w:tcPr>
            <w:tcW w:w="8296" w:type="dxa"/>
          </w:tcPr>
          <w:p w14:paraId="07CEA0FC" w14:textId="77777777" w:rsidR="00C45AC3" w:rsidRDefault="00C45AC3" w:rsidP="00C45AC3">
            <w:r>
              <w:t>Route::get('/there', function(){</w:t>
            </w:r>
          </w:p>
          <w:p w14:paraId="1D02A3C3" w14:textId="77777777" w:rsidR="00C45AC3" w:rsidRDefault="00C45AC3" w:rsidP="00C45AC3">
            <w:r>
              <w:rPr>
                <w:rFonts w:hint="eastAsia"/>
              </w:rPr>
              <w:tab/>
              <w:t>return "</w:t>
            </w:r>
            <w:r>
              <w:rPr>
                <w:rFonts w:hint="eastAsia"/>
              </w:rPr>
              <w:t>这是通过</w:t>
            </w:r>
            <w:r>
              <w:rPr>
                <w:rFonts w:hint="eastAsia"/>
              </w:rPr>
              <w:t xml:space="preserve"> here </w:t>
            </w:r>
            <w:r>
              <w:rPr>
                <w:rFonts w:hint="eastAsia"/>
              </w:rPr>
              <w:t>重定向访问的结果。</w:t>
            </w:r>
            <w:r>
              <w:rPr>
                <w:rFonts w:hint="eastAsia"/>
              </w:rPr>
              <w:t>";</w:t>
            </w:r>
          </w:p>
          <w:p w14:paraId="09513CDF" w14:textId="77777777" w:rsidR="00C45AC3" w:rsidRDefault="00C45AC3" w:rsidP="00C45AC3">
            <w:r>
              <w:t>});</w:t>
            </w:r>
          </w:p>
          <w:p w14:paraId="042F128D" w14:textId="0C98E000" w:rsidR="00C45AC3" w:rsidRDefault="00C45AC3" w:rsidP="00C45AC3">
            <w:r>
              <w:t>Route::redirect('/here', '/there', 301);</w:t>
            </w:r>
          </w:p>
        </w:tc>
      </w:tr>
    </w:tbl>
    <w:p w14:paraId="55E0F42B" w14:textId="456F39DD" w:rsidR="003239DB" w:rsidRDefault="00294A4A" w:rsidP="00D869C1">
      <w:r w:rsidRPr="00294A4A">
        <w:rPr>
          <w:rFonts w:hint="eastAsia"/>
        </w:rPr>
        <w:t>然后打开浏览器，在浏览器地址栏输入：</w:t>
      </w:r>
      <w:hyperlink r:id="rId55" w:history="1">
        <w:r w:rsidR="00E46E22" w:rsidRPr="004F4827">
          <w:rPr>
            <w:rStyle w:val="af5"/>
            <w:rFonts w:hint="eastAsia"/>
          </w:rPr>
          <w:t>http://www.mycms.flow/here</w:t>
        </w:r>
      </w:hyperlink>
      <w:r w:rsidR="00E46E22">
        <w:t xml:space="preserve"> </w:t>
      </w:r>
      <w:r w:rsidRPr="00294A4A">
        <w:rPr>
          <w:rFonts w:hint="eastAsia"/>
        </w:rPr>
        <w:t>，显示如下结果：</w:t>
      </w:r>
    </w:p>
    <w:p w14:paraId="2958F30B" w14:textId="18B2DAC0" w:rsidR="00E46E22" w:rsidRPr="00D869C1" w:rsidRDefault="00E46E22" w:rsidP="00D869C1">
      <w:r>
        <w:rPr>
          <w:noProof/>
        </w:rPr>
        <w:drawing>
          <wp:inline distT="0" distB="0" distL="0" distR="0" wp14:anchorId="1A12C3B1" wp14:editId="2230F850">
            <wp:extent cx="5274310" cy="16738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673860"/>
                    </a:xfrm>
                    <a:prstGeom prst="rect">
                      <a:avLst/>
                    </a:prstGeom>
                  </pic:spPr>
                </pic:pic>
              </a:graphicData>
            </a:graphic>
          </wp:inline>
        </w:drawing>
      </w:r>
    </w:p>
    <w:p w14:paraId="10E43D16" w14:textId="1E1E8FB4" w:rsidR="008F237F" w:rsidRPr="00DD0F4F" w:rsidRDefault="00E46E22" w:rsidP="00DD0F4F">
      <w:r>
        <w:rPr>
          <w:rFonts w:hint="eastAsia"/>
        </w:rPr>
        <w:t>从截图可以看出</w:t>
      </w:r>
      <w:r>
        <w:rPr>
          <w:rFonts w:hint="eastAsia"/>
        </w:rPr>
        <w:t>here</w:t>
      </w:r>
      <w:r>
        <w:rPr>
          <w:rFonts w:hint="eastAsia"/>
        </w:rPr>
        <w:t>经过</w:t>
      </w:r>
      <w:r>
        <w:rPr>
          <w:rFonts w:hint="eastAsia"/>
        </w:rPr>
        <w:t>3</w:t>
      </w:r>
      <w:r>
        <w:t>01</w:t>
      </w:r>
      <w:r>
        <w:rPr>
          <w:rFonts w:hint="eastAsia"/>
        </w:rPr>
        <w:t>重定向到了</w:t>
      </w:r>
      <w:r>
        <w:rPr>
          <w:rFonts w:hint="eastAsia"/>
        </w:rPr>
        <w:t>there</w:t>
      </w:r>
      <w:r>
        <w:rPr>
          <w:rFonts w:hint="eastAsia"/>
        </w:rPr>
        <w:t>页面了。</w:t>
      </w:r>
    </w:p>
    <w:p w14:paraId="029690CB" w14:textId="77777777" w:rsidR="006533DE" w:rsidRPr="006533DE" w:rsidRDefault="006533DE" w:rsidP="006533DE"/>
    <w:p w14:paraId="2952FEC5" w14:textId="365560F2" w:rsidR="00C36272" w:rsidRDefault="004F19CB" w:rsidP="00C36272">
      <w:r>
        <w:rPr>
          <w:rFonts w:hint="eastAsia"/>
        </w:rPr>
        <w:t>方式二：</w:t>
      </w:r>
    </w:p>
    <w:p w14:paraId="0474F909" w14:textId="28FEF039" w:rsidR="004F19CB" w:rsidRDefault="00532610" w:rsidP="00C36272">
      <w:r w:rsidRPr="00532610">
        <w:rPr>
          <w:rFonts w:hint="eastAsia"/>
        </w:rPr>
        <w:t>使用</w:t>
      </w:r>
      <w:r w:rsidRPr="00532610">
        <w:rPr>
          <w:rFonts w:hint="eastAsia"/>
        </w:rPr>
        <w:t>Route::permanentRedirect</w:t>
      </w:r>
      <w:r w:rsidRPr="00532610">
        <w:rPr>
          <w:rFonts w:hint="eastAsia"/>
        </w:rPr>
        <w:t>方法，如下代码所示：</w:t>
      </w:r>
    </w:p>
    <w:tbl>
      <w:tblPr>
        <w:tblStyle w:val="a6"/>
        <w:tblW w:w="0" w:type="auto"/>
        <w:tblLook w:val="04A0" w:firstRow="1" w:lastRow="0" w:firstColumn="1" w:lastColumn="0" w:noHBand="0" w:noVBand="1"/>
      </w:tblPr>
      <w:tblGrid>
        <w:gridCol w:w="8296"/>
      </w:tblGrid>
      <w:tr w:rsidR="00532610" w14:paraId="594183EC" w14:textId="77777777" w:rsidTr="00532610">
        <w:tc>
          <w:tcPr>
            <w:tcW w:w="8296" w:type="dxa"/>
          </w:tcPr>
          <w:p w14:paraId="204A30DE" w14:textId="100FB170" w:rsidR="00532610" w:rsidRDefault="00532610" w:rsidP="00C36272">
            <w:r w:rsidRPr="00532610">
              <w:t>Route::permanentRedirect('/here', '/there');</w:t>
            </w:r>
          </w:p>
        </w:tc>
      </w:tr>
    </w:tbl>
    <w:p w14:paraId="5752887B" w14:textId="407232BF" w:rsidR="00532610" w:rsidRDefault="00532610" w:rsidP="00C36272"/>
    <w:p w14:paraId="7811918A" w14:textId="556DA332" w:rsidR="009231D7" w:rsidRDefault="009231D7" w:rsidP="00C36272">
      <w:r>
        <w:rPr>
          <w:rFonts w:hint="eastAsia"/>
        </w:rPr>
        <w:t>示例代码：</w:t>
      </w:r>
    </w:p>
    <w:tbl>
      <w:tblPr>
        <w:tblStyle w:val="a6"/>
        <w:tblW w:w="0" w:type="auto"/>
        <w:tblLook w:val="04A0" w:firstRow="1" w:lastRow="0" w:firstColumn="1" w:lastColumn="0" w:noHBand="0" w:noVBand="1"/>
      </w:tblPr>
      <w:tblGrid>
        <w:gridCol w:w="8296"/>
      </w:tblGrid>
      <w:tr w:rsidR="00AD336B" w14:paraId="19AC4A08" w14:textId="77777777" w:rsidTr="00AD336B">
        <w:tc>
          <w:tcPr>
            <w:tcW w:w="8296" w:type="dxa"/>
          </w:tcPr>
          <w:p w14:paraId="195AB03D" w14:textId="77777777" w:rsidR="00AD336B" w:rsidRDefault="00AD336B" w:rsidP="00AD336B">
            <w:r>
              <w:t>Route::get('/there', function(){</w:t>
            </w:r>
          </w:p>
          <w:p w14:paraId="4727E6A8" w14:textId="77777777" w:rsidR="00AD336B" w:rsidRDefault="00AD336B" w:rsidP="00AD336B">
            <w:r>
              <w:rPr>
                <w:rFonts w:hint="eastAsia"/>
              </w:rPr>
              <w:tab/>
              <w:t>return "</w:t>
            </w:r>
            <w:r>
              <w:rPr>
                <w:rFonts w:hint="eastAsia"/>
              </w:rPr>
              <w:t>这是通过</w:t>
            </w:r>
            <w:r>
              <w:rPr>
                <w:rFonts w:hint="eastAsia"/>
              </w:rPr>
              <w:t xml:space="preserve"> here </w:t>
            </w:r>
            <w:r>
              <w:rPr>
                <w:rFonts w:hint="eastAsia"/>
              </w:rPr>
              <w:t>重定向访问的结果。</w:t>
            </w:r>
            <w:r>
              <w:rPr>
                <w:rFonts w:hint="eastAsia"/>
              </w:rPr>
              <w:t>";</w:t>
            </w:r>
          </w:p>
          <w:p w14:paraId="60C89458" w14:textId="77777777" w:rsidR="00AD336B" w:rsidRDefault="00AD336B" w:rsidP="00AD336B">
            <w:r>
              <w:t>});</w:t>
            </w:r>
          </w:p>
          <w:p w14:paraId="6CFBF9D5" w14:textId="09EFE198" w:rsidR="00AD336B" w:rsidRDefault="00AD336B" w:rsidP="00AD336B">
            <w:r>
              <w:t>Route::permanentRedirect('/here', '/there');</w:t>
            </w:r>
          </w:p>
        </w:tc>
      </w:tr>
    </w:tbl>
    <w:p w14:paraId="6A1A9332" w14:textId="341F6CB9" w:rsidR="009231D7" w:rsidRDefault="00B363AC" w:rsidP="00C36272">
      <w:r w:rsidRPr="00B363AC">
        <w:rPr>
          <w:rFonts w:hint="eastAsia"/>
        </w:rPr>
        <w:t>访问结果与上面相同，这里不再重复。</w:t>
      </w:r>
    </w:p>
    <w:p w14:paraId="349ABD70" w14:textId="2F624F6D" w:rsidR="00B363AC" w:rsidRDefault="00B363AC" w:rsidP="00C36272"/>
    <w:p w14:paraId="698DC4FD" w14:textId="2968083F" w:rsidR="00B363AC" w:rsidRDefault="000A5B16" w:rsidP="000A5B16">
      <w:pPr>
        <w:pStyle w:val="3"/>
      </w:pPr>
      <w:r>
        <w:rPr>
          <w:rFonts w:hint="eastAsia"/>
        </w:rPr>
        <w:t>路由参数</w:t>
      </w:r>
    </w:p>
    <w:p w14:paraId="17111355" w14:textId="7FD454E1" w:rsidR="000A5B16" w:rsidRDefault="00C442C3" w:rsidP="000A5B16">
      <w:r>
        <w:rPr>
          <w:rFonts w:hint="eastAsia"/>
        </w:rPr>
        <w:t>在</w:t>
      </w:r>
      <w:r>
        <w:rPr>
          <w:rFonts w:hint="eastAsia"/>
        </w:rPr>
        <w:t>Laravel</w:t>
      </w:r>
      <w:r>
        <w:rPr>
          <w:rFonts w:hint="eastAsia"/>
        </w:rPr>
        <w:t>的路由参数中，</w:t>
      </w:r>
      <w:r w:rsidRPr="00C442C3">
        <w:rPr>
          <w:rFonts w:hint="eastAsia"/>
        </w:rPr>
        <w:t>如果路由参数</w:t>
      </w:r>
      <w:r w:rsidRPr="009B5B8F">
        <w:rPr>
          <w:rFonts w:hint="eastAsia"/>
          <w:b/>
          <w:bCs/>
        </w:rPr>
        <w:t>不带</w:t>
      </w:r>
      <w:r w:rsidRPr="009B5B8F">
        <w:rPr>
          <w:rFonts w:hint="eastAsia"/>
          <w:b/>
          <w:bCs/>
        </w:rPr>
        <w:t>?</w:t>
      </w:r>
      <w:r w:rsidRPr="00C442C3">
        <w:rPr>
          <w:rFonts w:hint="eastAsia"/>
        </w:rPr>
        <w:t>则为</w:t>
      </w:r>
      <w:r w:rsidRPr="009B5B8F">
        <w:rPr>
          <w:rFonts w:hint="eastAsia"/>
          <w:b/>
          <w:bCs/>
        </w:rPr>
        <w:t>必选</w:t>
      </w:r>
      <w:r w:rsidRPr="00C442C3">
        <w:rPr>
          <w:rFonts w:hint="eastAsia"/>
        </w:rPr>
        <w:t>参数，如果</w:t>
      </w:r>
      <w:r w:rsidRPr="009B5B8F">
        <w:rPr>
          <w:rFonts w:hint="eastAsia"/>
          <w:b/>
          <w:bCs/>
        </w:rPr>
        <w:t>带</w:t>
      </w:r>
      <w:r w:rsidRPr="009B5B8F">
        <w:rPr>
          <w:rFonts w:hint="eastAsia"/>
          <w:b/>
          <w:bCs/>
        </w:rPr>
        <w:t>?</w:t>
      </w:r>
      <w:r w:rsidRPr="00C442C3">
        <w:rPr>
          <w:rFonts w:hint="eastAsia"/>
        </w:rPr>
        <w:t>则为</w:t>
      </w:r>
      <w:r w:rsidRPr="009B5B8F">
        <w:rPr>
          <w:rFonts w:hint="eastAsia"/>
          <w:b/>
          <w:bCs/>
        </w:rPr>
        <w:t>可选</w:t>
      </w:r>
      <w:r w:rsidRPr="00C442C3">
        <w:rPr>
          <w:rFonts w:hint="eastAsia"/>
        </w:rPr>
        <w:t>参数。</w:t>
      </w:r>
    </w:p>
    <w:p w14:paraId="0FC94097" w14:textId="36BF9648" w:rsidR="00DD5ACF" w:rsidRDefault="00DD5ACF" w:rsidP="000A5B16"/>
    <w:tbl>
      <w:tblPr>
        <w:tblStyle w:val="a6"/>
        <w:tblW w:w="0" w:type="auto"/>
        <w:tblLook w:val="04A0" w:firstRow="1" w:lastRow="0" w:firstColumn="1" w:lastColumn="0" w:noHBand="0" w:noVBand="1"/>
      </w:tblPr>
      <w:tblGrid>
        <w:gridCol w:w="8296"/>
      </w:tblGrid>
      <w:tr w:rsidR="00DD5ACF" w14:paraId="42DBE36B" w14:textId="77777777" w:rsidTr="00DD5ACF">
        <w:tc>
          <w:tcPr>
            <w:tcW w:w="8296" w:type="dxa"/>
          </w:tcPr>
          <w:p w14:paraId="332C3AE3" w14:textId="70295AAD" w:rsidR="00DD5ACF" w:rsidRDefault="00DD5ACF" w:rsidP="000A5B16">
            <w:r>
              <w:rPr>
                <w:rFonts w:hint="eastAsia"/>
              </w:rPr>
              <w:lastRenderedPageBreak/>
              <w:t>路由参数常见使用情况：</w:t>
            </w:r>
          </w:p>
        </w:tc>
      </w:tr>
      <w:tr w:rsidR="00DD5ACF" w14:paraId="6DD0AAEB" w14:textId="77777777" w:rsidTr="00DD5ACF">
        <w:tc>
          <w:tcPr>
            <w:tcW w:w="8296" w:type="dxa"/>
          </w:tcPr>
          <w:p w14:paraId="097992CE" w14:textId="77777777" w:rsidR="00DD5ACF" w:rsidRDefault="00DD5ACF" w:rsidP="00DD5ACF">
            <w:r>
              <w:rPr>
                <w:rFonts w:hint="eastAsia"/>
              </w:rPr>
              <w:t>//</w:t>
            </w:r>
            <w:r>
              <w:rPr>
                <w:rFonts w:hint="eastAsia"/>
              </w:rPr>
              <w:t>单个路由参数</w:t>
            </w:r>
          </w:p>
          <w:p w14:paraId="180194D2" w14:textId="77777777" w:rsidR="00DD5ACF" w:rsidRDefault="00DD5ACF" w:rsidP="00DD5ACF">
            <w:r>
              <w:t>Route::get('user/{id}', function ($id) {</w:t>
            </w:r>
          </w:p>
          <w:p w14:paraId="0FB707AC" w14:textId="77777777" w:rsidR="00DD5ACF" w:rsidRDefault="00DD5ACF" w:rsidP="00DD5ACF">
            <w:r>
              <w:t xml:space="preserve">    return 'User ' . $id;</w:t>
            </w:r>
          </w:p>
          <w:p w14:paraId="7BADFA9E" w14:textId="20B4F73B" w:rsidR="00DD5ACF" w:rsidRDefault="00DD5ACF" w:rsidP="00DD5ACF">
            <w:r>
              <w:t>});</w:t>
            </w:r>
          </w:p>
          <w:p w14:paraId="597D4695" w14:textId="77777777" w:rsidR="00DD5ACF" w:rsidRDefault="00DD5ACF" w:rsidP="00DD5ACF"/>
          <w:p w14:paraId="5C7474E2" w14:textId="77777777" w:rsidR="00DD5ACF" w:rsidRDefault="00DD5ACF" w:rsidP="00DD5ACF">
            <w:r>
              <w:rPr>
                <w:rFonts w:hint="eastAsia"/>
              </w:rPr>
              <w:t>//</w:t>
            </w:r>
            <w:r>
              <w:rPr>
                <w:rFonts w:hint="eastAsia"/>
              </w:rPr>
              <w:t>多个路由参数</w:t>
            </w:r>
          </w:p>
          <w:p w14:paraId="7AB4FB1C" w14:textId="77777777" w:rsidR="00DD5ACF" w:rsidRDefault="00DD5ACF" w:rsidP="00DD5ACF">
            <w:r>
              <w:t>Route::get('posts/{post}/comments/{comment}', function ($postId, $commentId) {</w:t>
            </w:r>
          </w:p>
          <w:p w14:paraId="0C12486D" w14:textId="77777777" w:rsidR="00DD5ACF" w:rsidRDefault="00DD5ACF" w:rsidP="00DD5ACF">
            <w:r>
              <w:t xml:space="preserve">    //</w:t>
            </w:r>
          </w:p>
          <w:p w14:paraId="34713CC3" w14:textId="3609AC27" w:rsidR="00DD5ACF" w:rsidRDefault="00DD5ACF" w:rsidP="00DD5ACF">
            <w:r>
              <w:t>});</w:t>
            </w:r>
          </w:p>
          <w:p w14:paraId="2C1E2ED5" w14:textId="77777777" w:rsidR="00DD5ACF" w:rsidRDefault="00DD5ACF" w:rsidP="00DD5ACF"/>
          <w:p w14:paraId="7734E365" w14:textId="77777777" w:rsidR="00DD5ACF" w:rsidRDefault="00DD5ACF" w:rsidP="00DD5ACF">
            <w:r>
              <w:rPr>
                <w:rFonts w:hint="eastAsia"/>
              </w:rPr>
              <w:t>//</w:t>
            </w:r>
            <w:r>
              <w:rPr>
                <w:rFonts w:hint="eastAsia"/>
              </w:rPr>
              <w:t>单个路由参数（可选）</w:t>
            </w:r>
          </w:p>
          <w:p w14:paraId="4304A2BC" w14:textId="77777777" w:rsidR="00DD5ACF" w:rsidRDefault="00DD5ACF" w:rsidP="00DD5ACF">
            <w:r>
              <w:t>Route::get('user/{id?}', function ($id = 1) {</w:t>
            </w:r>
          </w:p>
          <w:p w14:paraId="23E3E8AE" w14:textId="77777777" w:rsidR="00DD5ACF" w:rsidRDefault="00DD5ACF" w:rsidP="00DD5ACF">
            <w:r>
              <w:t xml:space="preserve">    return 'User ' . $id;</w:t>
            </w:r>
          </w:p>
          <w:p w14:paraId="796221A4" w14:textId="1CF772FA" w:rsidR="00DD5ACF" w:rsidRDefault="00DD5ACF" w:rsidP="00DD5ACF">
            <w:r>
              <w:t>});</w:t>
            </w:r>
          </w:p>
          <w:p w14:paraId="5C02B33D" w14:textId="77777777" w:rsidR="00DD5ACF" w:rsidRDefault="00DD5ACF" w:rsidP="00DD5ACF"/>
          <w:p w14:paraId="44B186E4" w14:textId="77777777" w:rsidR="00DD5ACF" w:rsidRDefault="00DD5ACF" w:rsidP="00DD5ACF">
            <w:r>
              <w:rPr>
                <w:rFonts w:hint="eastAsia"/>
              </w:rPr>
              <w:t>//</w:t>
            </w:r>
            <w:r>
              <w:rPr>
                <w:rFonts w:hint="eastAsia"/>
              </w:rPr>
              <w:t>多个路由参数（可选）</w:t>
            </w:r>
          </w:p>
          <w:p w14:paraId="6990AB79" w14:textId="77777777" w:rsidR="00DD5ACF" w:rsidRDefault="00DD5ACF" w:rsidP="00DD5ACF">
            <w:r>
              <w:t>Route::get('posts/{post}/comments/{comment?}', function ($postId, $commentId = 1) {</w:t>
            </w:r>
          </w:p>
          <w:p w14:paraId="6E0F2835" w14:textId="77777777" w:rsidR="00DD5ACF" w:rsidRDefault="00DD5ACF" w:rsidP="00DD5ACF">
            <w:r>
              <w:t xml:space="preserve">    //</w:t>
            </w:r>
          </w:p>
          <w:p w14:paraId="491B27E2" w14:textId="31D5D382" w:rsidR="00DD5ACF" w:rsidRDefault="00DD5ACF" w:rsidP="00DD5ACF">
            <w:r>
              <w:t>});</w:t>
            </w:r>
          </w:p>
          <w:p w14:paraId="7BE93D8C" w14:textId="77777777" w:rsidR="00DD5ACF" w:rsidRDefault="00DD5ACF" w:rsidP="00DD5ACF">
            <w:r>
              <w:rPr>
                <w:rFonts w:hint="eastAsia"/>
              </w:rPr>
              <w:t>//</w:t>
            </w:r>
            <w:r w:rsidRPr="00DD5ACF">
              <w:rPr>
                <w:rFonts w:hint="eastAsia"/>
                <w:b/>
                <w:bCs/>
                <w:color w:val="FF0000"/>
              </w:rPr>
              <w:t>注意：多个参数时，只可以对最后一个参数设置可选，其他位置设置可选会解析错误</w:t>
            </w:r>
          </w:p>
          <w:p w14:paraId="3DEB15C0" w14:textId="77777777" w:rsidR="00DD5ACF" w:rsidRDefault="00DD5ACF" w:rsidP="00DD5ACF"/>
          <w:p w14:paraId="7EAE442F" w14:textId="77777777" w:rsidR="00DD5ACF" w:rsidRDefault="00DD5ACF" w:rsidP="00DD5ACF">
            <w:r>
              <w:rPr>
                <w:rFonts w:hint="eastAsia"/>
              </w:rPr>
              <w:t xml:space="preserve">// </w:t>
            </w:r>
            <w:r>
              <w:rPr>
                <w:rFonts w:hint="eastAsia"/>
              </w:rPr>
              <w:t>正则约束单个参数</w:t>
            </w:r>
          </w:p>
          <w:p w14:paraId="7E7AAC51" w14:textId="77777777" w:rsidR="00DD5ACF" w:rsidRDefault="00DD5ACF" w:rsidP="00DD5ACF">
            <w:r>
              <w:t>Route::get('user/{name?}', function ($name = 'Jone') {</w:t>
            </w:r>
          </w:p>
          <w:p w14:paraId="43319956" w14:textId="77777777" w:rsidR="00DD5ACF" w:rsidRDefault="00DD5ACF" w:rsidP="00DD5ACF">
            <w:r>
              <w:t xml:space="preserve">    return $name;</w:t>
            </w:r>
          </w:p>
          <w:p w14:paraId="60D44019" w14:textId="77777777" w:rsidR="00DD5ACF" w:rsidRDefault="00DD5ACF" w:rsidP="00DD5ACF">
            <w:r>
              <w:rPr>
                <w:rFonts w:hint="eastAsia"/>
              </w:rPr>
              <w:t>})-&gt;where('name', '\w+');  //</w:t>
            </w:r>
            <w:r>
              <w:rPr>
                <w:rFonts w:hint="eastAsia"/>
              </w:rPr>
              <w:t>约束参数为单词字符（数字、字母、下划线）</w:t>
            </w:r>
          </w:p>
          <w:p w14:paraId="49ABE057" w14:textId="77777777" w:rsidR="00DD5ACF" w:rsidRDefault="00DD5ACF" w:rsidP="00DD5ACF"/>
          <w:p w14:paraId="61CA3A9A" w14:textId="77777777" w:rsidR="00DD5ACF" w:rsidRDefault="00DD5ACF" w:rsidP="00DD5ACF">
            <w:r>
              <w:rPr>
                <w:rFonts w:hint="eastAsia"/>
              </w:rPr>
              <w:t xml:space="preserve">// </w:t>
            </w:r>
            <w:r>
              <w:rPr>
                <w:rFonts w:hint="eastAsia"/>
              </w:rPr>
              <w:t>正则约束多个参数</w:t>
            </w:r>
          </w:p>
          <w:p w14:paraId="26370D59" w14:textId="77777777" w:rsidR="00DD5ACF" w:rsidRDefault="00DD5ACF" w:rsidP="00DD5ACF">
            <w:r>
              <w:t>Route::get('user/{id}/{name}', function ($id, $name) {</w:t>
            </w:r>
          </w:p>
          <w:p w14:paraId="2907DC49" w14:textId="77777777" w:rsidR="00DD5ACF" w:rsidRDefault="00DD5ACF" w:rsidP="00DD5ACF">
            <w:r>
              <w:t xml:space="preserve">    //</w:t>
            </w:r>
          </w:p>
          <w:p w14:paraId="08B04841" w14:textId="2D9AA4E7" w:rsidR="00DD5ACF" w:rsidRDefault="00DD5ACF" w:rsidP="00DD5ACF">
            <w:r>
              <w:t>})-&gt;where(['id' =&gt; '[0-9]+', 'name' =&gt; '[a-z]+']);</w:t>
            </w:r>
          </w:p>
        </w:tc>
      </w:tr>
    </w:tbl>
    <w:p w14:paraId="6EF50F30" w14:textId="77777777" w:rsidR="00DD5ACF" w:rsidRPr="000A5B16" w:rsidRDefault="00DD5ACF" w:rsidP="000A5B16"/>
    <w:p w14:paraId="288599EB" w14:textId="77777777" w:rsidR="00B10043" w:rsidRDefault="00B10043" w:rsidP="00C36272"/>
    <w:p w14:paraId="15840B11" w14:textId="03FC9D4D" w:rsidR="000A5B16" w:rsidRDefault="00B10043" w:rsidP="00B10043">
      <w:pPr>
        <w:pStyle w:val="4"/>
      </w:pPr>
      <w:r>
        <w:rPr>
          <w:rFonts w:hint="eastAsia"/>
        </w:rPr>
        <w:t>必选参数</w:t>
      </w:r>
    </w:p>
    <w:p w14:paraId="0D2B3B96" w14:textId="7AE0F3D5" w:rsidR="00B10043" w:rsidRDefault="00885F24" w:rsidP="00B10043">
      <w:r w:rsidRPr="00885F24">
        <w:rPr>
          <w:rFonts w:hint="eastAsia"/>
        </w:rPr>
        <w:t>打开</w:t>
      </w:r>
      <w:r w:rsidRPr="00885F24">
        <w:rPr>
          <w:rFonts w:hint="eastAsia"/>
        </w:rPr>
        <w:t>\routes\web.php</w:t>
      </w:r>
      <w:r w:rsidRPr="00885F24">
        <w:rPr>
          <w:rFonts w:hint="eastAsia"/>
        </w:rPr>
        <w:t>文件，添加如下代码：</w:t>
      </w:r>
    </w:p>
    <w:tbl>
      <w:tblPr>
        <w:tblStyle w:val="a6"/>
        <w:tblW w:w="0" w:type="auto"/>
        <w:tblLook w:val="04A0" w:firstRow="1" w:lastRow="0" w:firstColumn="1" w:lastColumn="0" w:noHBand="0" w:noVBand="1"/>
      </w:tblPr>
      <w:tblGrid>
        <w:gridCol w:w="8296"/>
      </w:tblGrid>
      <w:tr w:rsidR="009A313A" w14:paraId="110EEA0C" w14:textId="77777777" w:rsidTr="009A313A">
        <w:tc>
          <w:tcPr>
            <w:tcW w:w="8296" w:type="dxa"/>
          </w:tcPr>
          <w:p w14:paraId="43051FC6" w14:textId="77777777" w:rsidR="009A313A" w:rsidRDefault="009A313A" w:rsidP="009A313A">
            <w:r>
              <w:t>Route::get('user/{id}', function($userId){</w:t>
            </w:r>
          </w:p>
          <w:p w14:paraId="36A0D2F6" w14:textId="77777777" w:rsidR="009A313A" w:rsidRDefault="009A313A" w:rsidP="009A313A">
            <w:r>
              <w:rPr>
                <w:rFonts w:hint="eastAsia"/>
              </w:rPr>
              <w:tab/>
              <w:t>return "</w:t>
            </w:r>
            <w:r>
              <w:rPr>
                <w:rFonts w:hint="eastAsia"/>
              </w:rPr>
              <w:t>当前访问的</w:t>
            </w:r>
            <w:r>
              <w:rPr>
                <w:rFonts w:hint="eastAsia"/>
              </w:rPr>
              <w:t xml:space="preserve"> User </w:t>
            </w:r>
            <w:r>
              <w:rPr>
                <w:rFonts w:hint="eastAsia"/>
              </w:rPr>
              <w:t>的</w:t>
            </w:r>
            <w:r>
              <w:rPr>
                <w:rFonts w:hint="eastAsia"/>
              </w:rPr>
              <w:t xml:space="preserve"> ID </w:t>
            </w:r>
            <w:r>
              <w:rPr>
                <w:rFonts w:hint="eastAsia"/>
              </w:rPr>
              <w:t>值为：</w:t>
            </w:r>
            <w:r>
              <w:rPr>
                <w:rFonts w:hint="eastAsia"/>
              </w:rPr>
              <w:t>" . $userId;</w:t>
            </w:r>
          </w:p>
          <w:p w14:paraId="6CB2590B" w14:textId="52C9EDA6" w:rsidR="009A313A" w:rsidRDefault="009A313A" w:rsidP="009A313A">
            <w:r>
              <w:t>});</w:t>
            </w:r>
          </w:p>
        </w:tc>
      </w:tr>
    </w:tbl>
    <w:p w14:paraId="22F73774" w14:textId="52717741" w:rsidR="00885F24" w:rsidRDefault="00885F24" w:rsidP="00B10043"/>
    <w:p w14:paraId="65F8E69C" w14:textId="51F31708" w:rsidR="00F80346" w:rsidRDefault="00F80346" w:rsidP="00B10043">
      <w:r w:rsidRPr="00F80346">
        <w:rPr>
          <w:rFonts w:hint="eastAsia"/>
        </w:rPr>
        <w:t>定义多个必选参数</w:t>
      </w:r>
      <w:r>
        <w:rPr>
          <w:rFonts w:hint="eastAsia"/>
        </w:rPr>
        <w:t>：</w:t>
      </w:r>
      <w:r w:rsidR="00FF436E" w:rsidRPr="00FF436E">
        <w:rPr>
          <w:rFonts w:hint="eastAsia"/>
        </w:rPr>
        <w:t>打开</w:t>
      </w:r>
      <w:r w:rsidR="00FF436E" w:rsidRPr="00FF436E">
        <w:rPr>
          <w:rFonts w:hint="eastAsia"/>
        </w:rPr>
        <w:t>\routes\web.php</w:t>
      </w:r>
      <w:r w:rsidR="00FF436E" w:rsidRPr="00FF436E">
        <w:rPr>
          <w:rFonts w:hint="eastAsia"/>
        </w:rPr>
        <w:t>文件，添加如下代码</w:t>
      </w:r>
    </w:p>
    <w:tbl>
      <w:tblPr>
        <w:tblStyle w:val="a6"/>
        <w:tblW w:w="0" w:type="auto"/>
        <w:tblLook w:val="04A0" w:firstRow="1" w:lastRow="0" w:firstColumn="1" w:lastColumn="0" w:noHBand="0" w:noVBand="1"/>
      </w:tblPr>
      <w:tblGrid>
        <w:gridCol w:w="8296"/>
      </w:tblGrid>
      <w:tr w:rsidR="00D875CB" w14:paraId="1AC9B7BC" w14:textId="77777777" w:rsidTr="00D875CB">
        <w:tc>
          <w:tcPr>
            <w:tcW w:w="8296" w:type="dxa"/>
          </w:tcPr>
          <w:p w14:paraId="7C5D01BD" w14:textId="77777777" w:rsidR="00D875CB" w:rsidRDefault="00D875CB" w:rsidP="00D875CB">
            <w:r>
              <w:t xml:space="preserve">Route::get('posts/{postId}/comments/{commentId}', </w:t>
            </w:r>
            <w:r>
              <w:lastRenderedPageBreak/>
              <w:t>function($postId,$commentId){</w:t>
            </w:r>
          </w:p>
          <w:p w14:paraId="1718A334" w14:textId="77777777" w:rsidR="00D875CB" w:rsidRDefault="00D875CB" w:rsidP="00D875CB">
            <w:r>
              <w:rPr>
                <w:rFonts w:hint="eastAsia"/>
              </w:rPr>
              <w:tab/>
              <w:t>return "</w:t>
            </w:r>
            <w:r>
              <w:rPr>
                <w:rFonts w:hint="eastAsia"/>
              </w:rPr>
              <w:t>通过</w:t>
            </w:r>
            <w:r>
              <w:rPr>
                <w:rFonts w:hint="eastAsia"/>
              </w:rPr>
              <w:t xml:space="preserve"> ID </w:t>
            </w:r>
            <w:r>
              <w:rPr>
                <w:rFonts w:hint="eastAsia"/>
              </w:rPr>
              <w:t>为</w:t>
            </w:r>
            <w:r>
              <w:rPr>
                <w:rFonts w:hint="eastAsia"/>
              </w:rPr>
              <w:t xml:space="preserve"> " . $postId ." </w:t>
            </w:r>
            <w:r>
              <w:rPr>
                <w:rFonts w:hint="eastAsia"/>
              </w:rPr>
              <w:t>的</w:t>
            </w:r>
            <w:r>
              <w:rPr>
                <w:rFonts w:hint="eastAsia"/>
              </w:rPr>
              <w:t xml:space="preserve"> postID </w:t>
            </w:r>
            <w:r>
              <w:rPr>
                <w:rFonts w:hint="eastAsia"/>
              </w:rPr>
              <w:t>和</w:t>
            </w:r>
            <w:r>
              <w:rPr>
                <w:rFonts w:hint="eastAsia"/>
              </w:rPr>
              <w:t xml:space="preserve"> ID </w:t>
            </w:r>
            <w:r>
              <w:rPr>
                <w:rFonts w:hint="eastAsia"/>
              </w:rPr>
              <w:t>为</w:t>
            </w:r>
            <w:r>
              <w:rPr>
                <w:rFonts w:hint="eastAsia"/>
              </w:rPr>
              <w:t xml:space="preserve"> " . $commentId . " </w:t>
            </w:r>
            <w:r>
              <w:rPr>
                <w:rFonts w:hint="eastAsia"/>
              </w:rPr>
              <w:t>的</w:t>
            </w:r>
            <w:r>
              <w:rPr>
                <w:rFonts w:hint="eastAsia"/>
              </w:rPr>
              <w:t xml:space="preserve"> commentId </w:t>
            </w:r>
            <w:r>
              <w:rPr>
                <w:rFonts w:hint="eastAsia"/>
              </w:rPr>
              <w:t>获取数据</w:t>
            </w:r>
            <w:r>
              <w:rPr>
                <w:rFonts w:hint="eastAsia"/>
              </w:rPr>
              <w:t>";</w:t>
            </w:r>
          </w:p>
          <w:p w14:paraId="341B6A4C" w14:textId="2739B8F7" w:rsidR="00D875CB" w:rsidRDefault="00D875CB" w:rsidP="00D875CB">
            <w:r>
              <w:t>});</w:t>
            </w:r>
          </w:p>
        </w:tc>
      </w:tr>
    </w:tbl>
    <w:p w14:paraId="75C77707" w14:textId="3ECADF54" w:rsidR="00FF436E" w:rsidRDefault="00FF436E" w:rsidP="00B10043"/>
    <w:p w14:paraId="07E65D41" w14:textId="5A16B505" w:rsidR="00305A5D" w:rsidRDefault="00254F29" w:rsidP="00254F29">
      <w:pPr>
        <w:pStyle w:val="4"/>
      </w:pPr>
      <w:r>
        <w:rPr>
          <w:rFonts w:hint="eastAsia"/>
        </w:rPr>
        <w:t>可选参数</w:t>
      </w:r>
    </w:p>
    <w:p w14:paraId="342B5E54" w14:textId="07DF1B89" w:rsidR="00254F29" w:rsidRDefault="00104870" w:rsidP="00254F29">
      <w:r w:rsidRPr="00104870">
        <w:rPr>
          <w:rFonts w:hint="eastAsia"/>
        </w:rPr>
        <w:t>打开</w:t>
      </w:r>
      <w:r w:rsidRPr="00104870">
        <w:rPr>
          <w:rFonts w:hint="eastAsia"/>
        </w:rPr>
        <w:t>\routes\web.php</w:t>
      </w:r>
      <w:r w:rsidRPr="00104870">
        <w:rPr>
          <w:rFonts w:hint="eastAsia"/>
        </w:rPr>
        <w:t>文件，添加如下代码：</w:t>
      </w:r>
    </w:p>
    <w:tbl>
      <w:tblPr>
        <w:tblStyle w:val="a6"/>
        <w:tblW w:w="0" w:type="auto"/>
        <w:tblLook w:val="04A0" w:firstRow="1" w:lastRow="0" w:firstColumn="1" w:lastColumn="0" w:noHBand="0" w:noVBand="1"/>
      </w:tblPr>
      <w:tblGrid>
        <w:gridCol w:w="8296"/>
      </w:tblGrid>
      <w:tr w:rsidR="00F22F84" w14:paraId="7ACCF522" w14:textId="77777777" w:rsidTr="00F22F84">
        <w:tc>
          <w:tcPr>
            <w:tcW w:w="8296" w:type="dxa"/>
          </w:tcPr>
          <w:p w14:paraId="7DB75FB1" w14:textId="77777777" w:rsidR="00F22F84" w:rsidRDefault="00F22F84" w:rsidP="00F22F84">
            <w:r>
              <w:t>Route::get('username/{name?}', function($name = null){</w:t>
            </w:r>
          </w:p>
          <w:p w14:paraId="7EDF02D5" w14:textId="77777777" w:rsidR="00F22F84" w:rsidRDefault="00F22F84" w:rsidP="00F22F84">
            <w:r>
              <w:tab/>
              <w:t>return $name;</w:t>
            </w:r>
          </w:p>
          <w:p w14:paraId="1F32CC1B" w14:textId="4C7C9732" w:rsidR="00F22F84" w:rsidRDefault="00F22F84" w:rsidP="00F22F84">
            <w:r>
              <w:t>});</w:t>
            </w:r>
          </w:p>
        </w:tc>
      </w:tr>
    </w:tbl>
    <w:p w14:paraId="15300F58" w14:textId="77777777" w:rsidR="00104870" w:rsidRPr="00254F29" w:rsidRDefault="00104870" w:rsidP="00254F29"/>
    <w:p w14:paraId="71B04893" w14:textId="408B9848" w:rsidR="00305A5D" w:rsidRDefault="00305A5D" w:rsidP="00B10043"/>
    <w:p w14:paraId="4969EB36" w14:textId="77777777" w:rsidR="00305A5D" w:rsidRDefault="00305A5D" w:rsidP="00B10043"/>
    <w:p w14:paraId="2C778AA7" w14:textId="472D08DC" w:rsidR="003220D2" w:rsidRDefault="009A2017" w:rsidP="003220D2">
      <w:pPr>
        <w:pStyle w:val="4"/>
      </w:pPr>
      <w:r>
        <w:rPr>
          <w:rFonts w:hint="eastAsia"/>
        </w:rPr>
        <w:t>可选</w:t>
      </w:r>
      <w:r w:rsidR="003220D2">
        <w:rPr>
          <w:rFonts w:hint="eastAsia"/>
        </w:rPr>
        <w:t>参数默认值</w:t>
      </w:r>
    </w:p>
    <w:p w14:paraId="045A33B4" w14:textId="28997894" w:rsidR="00F77362" w:rsidRDefault="00CF3BCF" w:rsidP="00F77362">
      <w:r w:rsidRPr="00CF3BCF">
        <w:rPr>
          <w:rFonts w:hint="eastAsia"/>
        </w:rPr>
        <w:t>我们可以把上面的代码修改成如下，再试试浏览结果：</w:t>
      </w:r>
    </w:p>
    <w:tbl>
      <w:tblPr>
        <w:tblStyle w:val="a6"/>
        <w:tblW w:w="0" w:type="auto"/>
        <w:tblLook w:val="04A0" w:firstRow="1" w:lastRow="0" w:firstColumn="1" w:lastColumn="0" w:noHBand="0" w:noVBand="1"/>
      </w:tblPr>
      <w:tblGrid>
        <w:gridCol w:w="8296"/>
      </w:tblGrid>
      <w:tr w:rsidR="00F3050C" w14:paraId="706A3618" w14:textId="77777777" w:rsidTr="00F3050C">
        <w:tc>
          <w:tcPr>
            <w:tcW w:w="8296" w:type="dxa"/>
          </w:tcPr>
          <w:p w14:paraId="4A991B11" w14:textId="77777777" w:rsidR="00F3050C" w:rsidRDefault="00F3050C" w:rsidP="00F3050C">
            <w:r>
              <w:t>Route::get('username/{name?}', function($name = "John"){</w:t>
            </w:r>
          </w:p>
          <w:p w14:paraId="6EB02FEB" w14:textId="77777777" w:rsidR="00F3050C" w:rsidRDefault="00F3050C" w:rsidP="00F3050C">
            <w:r>
              <w:tab/>
              <w:t>return $name;</w:t>
            </w:r>
          </w:p>
          <w:p w14:paraId="257764FE" w14:textId="782B34EB" w:rsidR="00F3050C" w:rsidRDefault="00F3050C" w:rsidP="00F3050C">
            <w:r>
              <w:t>});</w:t>
            </w:r>
          </w:p>
        </w:tc>
      </w:tr>
    </w:tbl>
    <w:p w14:paraId="22B396EA" w14:textId="77777777" w:rsidR="00CF3BCF" w:rsidRPr="00F77362" w:rsidRDefault="00CF3BCF" w:rsidP="00F77362"/>
    <w:p w14:paraId="36D4B2ED" w14:textId="77777777" w:rsidR="003220D2" w:rsidRPr="003220D2" w:rsidRDefault="003220D2" w:rsidP="003220D2"/>
    <w:p w14:paraId="3550FB41" w14:textId="64B83B64" w:rsidR="00305A5D" w:rsidRDefault="00305A5D" w:rsidP="00305A5D">
      <w:pPr>
        <w:pStyle w:val="4"/>
      </w:pPr>
      <w:r>
        <w:rPr>
          <w:rFonts w:hint="eastAsia"/>
        </w:rPr>
        <w:t>使用规则</w:t>
      </w:r>
    </w:p>
    <w:p w14:paraId="33851126" w14:textId="7F715AB8" w:rsidR="00305A5D" w:rsidRDefault="00305A5D" w:rsidP="00305A5D">
      <w:r>
        <w:rPr>
          <w:rFonts w:hint="eastAsia"/>
        </w:rPr>
        <w:t>1</w:t>
      </w:r>
      <w:r>
        <w:rPr>
          <w:rFonts w:hint="eastAsia"/>
        </w:rPr>
        <w:t>、路由参数和形式参数的值是按照顺序一一对应，与参数的名称无关。</w:t>
      </w:r>
    </w:p>
    <w:p w14:paraId="4AC987D6" w14:textId="1A89C8AC" w:rsidR="000A5B16" w:rsidRDefault="00305A5D" w:rsidP="00C36272">
      <w:r>
        <w:rPr>
          <w:rFonts w:hint="eastAsia"/>
        </w:rPr>
        <w:t>2</w:t>
      </w:r>
      <w:r>
        <w:rPr>
          <w:rFonts w:hint="eastAsia"/>
        </w:rPr>
        <w:t>、路由参数名称只能包含字母，如果需要包含</w:t>
      </w:r>
      <w:r w:rsidR="005F4D81">
        <w:t xml:space="preserve"> </w:t>
      </w:r>
      <w:r>
        <w:rPr>
          <w:rFonts w:hint="eastAsia"/>
        </w:rPr>
        <w:t>-</w:t>
      </w:r>
      <w:r w:rsidR="005F4D81">
        <w:t xml:space="preserve"> </w:t>
      </w:r>
      <w:r>
        <w:rPr>
          <w:rFonts w:hint="eastAsia"/>
        </w:rPr>
        <w:t>则由</w:t>
      </w:r>
      <w:r w:rsidR="005F4D81">
        <w:t xml:space="preserve"> </w:t>
      </w:r>
      <w:r>
        <w:rPr>
          <w:rFonts w:hint="eastAsia"/>
        </w:rPr>
        <w:t>_</w:t>
      </w:r>
      <w:r w:rsidR="005F4D81">
        <w:t xml:space="preserve"> </w:t>
      </w:r>
      <w:r>
        <w:rPr>
          <w:rFonts w:hint="eastAsia"/>
        </w:rPr>
        <w:t>替代。</w:t>
      </w:r>
    </w:p>
    <w:p w14:paraId="32E420C3" w14:textId="1D7A2814" w:rsidR="006C2A73" w:rsidRDefault="006C2A73" w:rsidP="00C36272">
      <w:r>
        <w:rPr>
          <w:rFonts w:hint="eastAsia"/>
        </w:rPr>
        <w:t>3</w:t>
      </w:r>
      <w:r>
        <w:rPr>
          <w:rFonts w:hint="eastAsia"/>
        </w:rPr>
        <w:t>、</w:t>
      </w:r>
      <w:r w:rsidRPr="002A7AD6">
        <w:rPr>
          <w:rFonts w:hint="eastAsia"/>
          <w:b/>
          <w:bCs/>
          <w:color w:val="00B050"/>
        </w:rPr>
        <w:t>可选参数</w:t>
      </w:r>
      <w:r w:rsidRPr="006C2A73">
        <w:rPr>
          <w:rFonts w:hint="eastAsia"/>
        </w:rPr>
        <w:t>对应的变量</w:t>
      </w:r>
      <w:r w:rsidRPr="002A7AD6">
        <w:rPr>
          <w:rFonts w:hint="eastAsia"/>
          <w:b/>
          <w:bCs/>
          <w:color w:val="00B050"/>
        </w:rPr>
        <w:t>必须</w:t>
      </w:r>
      <w:r w:rsidRPr="006C2A73">
        <w:rPr>
          <w:rFonts w:hint="eastAsia"/>
        </w:rPr>
        <w:t>设置默认值，不建议使用</w:t>
      </w:r>
      <w:r w:rsidRPr="006C2A73">
        <w:rPr>
          <w:rFonts w:hint="eastAsia"/>
        </w:rPr>
        <w:t xml:space="preserve"> null </w:t>
      </w:r>
      <w:r w:rsidRPr="006C2A73">
        <w:rPr>
          <w:rFonts w:hint="eastAsia"/>
        </w:rPr>
        <w:t>默认值，最好是具体的业务相关的词。</w:t>
      </w:r>
    </w:p>
    <w:p w14:paraId="72604108" w14:textId="3E424253" w:rsidR="0078687F" w:rsidRDefault="0078687F" w:rsidP="00C36272">
      <w:r>
        <w:rPr>
          <w:rFonts w:hint="eastAsia"/>
        </w:rPr>
        <w:t>4</w:t>
      </w:r>
      <w:r>
        <w:rPr>
          <w:rFonts w:hint="eastAsia"/>
        </w:rPr>
        <w:t>、设置</w:t>
      </w:r>
      <w:r w:rsidRPr="0078687F">
        <w:rPr>
          <w:rFonts w:hint="eastAsia"/>
        </w:rPr>
        <w:t>多个</w:t>
      </w:r>
      <w:r>
        <w:rPr>
          <w:rFonts w:hint="eastAsia"/>
        </w:rPr>
        <w:t>路由</w:t>
      </w:r>
      <w:r w:rsidRPr="0078687F">
        <w:rPr>
          <w:rFonts w:hint="eastAsia"/>
        </w:rPr>
        <w:t>参数时，</w:t>
      </w:r>
      <w:r>
        <w:rPr>
          <w:rFonts w:hint="eastAsia"/>
        </w:rPr>
        <w:t>最多</w:t>
      </w:r>
      <w:r w:rsidRPr="0078687F">
        <w:rPr>
          <w:rFonts w:hint="eastAsia"/>
        </w:rPr>
        <w:t>只可对最后一个参数设置</w:t>
      </w:r>
      <w:r>
        <w:rPr>
          <w:rFonts w:hint="eastAsia"/>
        </w:rPr>
        <w:t>为</w:t>
      </w:r>
      <w:r w:rsidRPr="0078687F">
        <w:rPr>
          <w:rFonts w:hint="eastAsia"/>
        </w:rPr>
        <w:t>可选，</w:t>
      </w:r>
      <w:r>
        <w:rPr>
          <w:rFonts w:hint="eastAsia"/>
        </w:rPr>
        <w:t>否则</w:t>
      </w:r>
      <w:r w:rsidRPr="0078687F">
        <w:rPr>
          <w:rFonts w:hint="eastAsia"/>
        </w:rPr>
        <w:t>会解析错误</w:t>
      </w:r>
      <w:r>
        <w:rPr>
          <w:rFonts w:hint="eastAsia"/>
        </w:rPr>
        <w:t>。</w:t>
      </w:r>
    </w:p>
    <w:p w14:paraId="4848F2BD" w14:textId="3B06F8C0" w:rsidR="00E70325" w:rsidRPr="0078687F" w:rsidRDefault="00E70325" w:rsidP="00C36272"/>
    <w:p w14:paraId="1581C1C8" w14:textId="3F236520" w:rsidR="00490735" w:rsidRDefault="00490735" w:rsidP="00490735">
      <w:pPr>
        <w:pStyle w:val="3"/>
      </w:pPr>
      <w:r>
        <w:rPr>
          <w:rFonts w:hint="eastAsia"/>
        </w:rPr>
        <w:t>正则参数</w:t>
      </w:r>
    </w:p>
    <w:p w14:paraId="0071FF0D" w14:textId="77777777" w:rsidR="00F00CD2" w:rsidRDefault="00F00CD2" w:rsidP="00F00CD2">
      <w:r>
        <w:rPr>
          <w:rFonts w:hint="eastAsia"/>
        </w:rPr>
        <w:t>正则表达式参数是用于</w:t>
      </w:r>
      <w:r w:rsidRPr="00B039B4">
        <w:rPr>
          <w:rFonts w:hint="eastAsia"/>
          <w:b/>
          <w:bCs/>
        </w:rPr>
        <w:t>对路由参数的格式进行约束</w:t>
      </w:r>
      <w:r>
        <w:rPr>
          <w:rFonts w:hint="eastAsia"/>
        </w:rPr>
        <w:t>，换句话说就是路由参数的参数名必须满足正则表达式设置的格式才允许访问路由。</w:t>
      </w:r>
    </w:p>
    <w:p w14:paraId="30524C62" w14:textId="77777777" w:rsidR="00F00CD2" w:rsidRDefault="00F00CD2" w:rsidP="00F00CD2"/>
    <w:p w14:paraId="4BEB5C28" w14:textId="7BF7A9B6" w:rsidR="00490735" w:rsidRDefault="00F00CD2" w:rsidP="00F00CD2">
      <w:r>
        <w:rPr>
          <w:rFonts w:hint="eastAsia"/>
        </w:rPr>
        <w:t>通过</w:t>
      </w:r>
      <w:r>
        <w:rPr>
          <w:rFonts w:hint="eastAsia"/>
        </w:rPr>
        <w:t>where</w:t>
      </w:r>
      <w:r>
        <w:rPr>
          <w:rFonts w:hint="eastAsia"/>
        </w:rPr>
        <w:t>方法来配置正则表达式。格式如下：</w:t>
      </w:r>
    </w:p>
    <w:tbl>
      <w:tblPr>
        <w:tblStyle w:val="a6"/>
        <w:tblW w:w="0" w:type="auto"/>
        <w:tblLook w:val="04A0" w:firstRow="1" w:lastRow="0" w:firstColumn="1" w:lastColumn="0" w:noHBand="0" w:noVBand="1"/>
      </w:tblPr>
      <w:tblGrid>
        <w:gridCol w:w="8296"/>
      </w:tblGrid>
      <w:tr w:rsidR="00F82156" w14:paraId="14DAAC27" w14:textId="77777777" w:rsidTr="00F82156">
        <w:tc>
          <w:tcPr>
            <w:tcW w:w="8296" w:type="dxa"/>
          </w:tcPr>
          <w:p w14:paraId="64546605" w14:textId="6031D0F3" w:rsidR="00F82156" w:rsidRDefault="00F82156" w:rsidP="00F00CD2">
            <w:r w:rsidRPr="00F82156">
              <w:rPr>
                <w:rFonts w:hint="eastAsia"/>
              </w:rPr>
              <w:t>where('</w:t>
            </w:r>
            <w:r w:rsidRPr="00F82156">
              <w:rPr>
                <w:rFonts w:hint="eastAsia"/>
              </w:rPr>
              <w:t>参数名称</w:t>
            </w:r>
            <w:r w:rsidRPr="00F82156">
              <w:rPr>
                <w:rFonts w:hint="eastAsia"/>
              </w:rPr>
              <w:t>', '</w:t>
            </w:r>
            <w:r w:rsidRPr="00F82156">
              <w:rPr>
                <w:rFonts w:hint="eastAsia"/>
              </w:rPr>
              <w:t>正则表达式</w:t>
            </w:r>
            <w:r w:rsidRPr="00F82156">
              <w:rPr>
                <w:rFonts w:hint="eastAsia"/>
              </w:rPr>
              <w:t>');</w:t>
            </w:r>
          </w:p>
        </w:tc>
      </w:tr>
    </w:tbl>
    <w:p w14:paraId="6736A194" w14:textId="77777777" w:rsidR="00BC679B" w:rsidRPr="00490735" w:rsidRDefault="00BC679B" w:rsidP="00F00CD2"/>
    <w:p w14:paraId="63FB4EB2" w14:textId="5F3CD1CC" w:rsidR="00490735" w:rsidRDefault="00F82156" w:rsidP="00C36272">
      <w:r>
        <w:rPr>
          <w:rFonts w:hint="eastAsia"/>
        </w:rPr>
        <w:t>示例代码，</w:t>
      </w:r>
      <w:r w:rsidRPr="00F82156">
        <w:rPr>
          <w:rFonts w:hint="eastAsia"/>
        </w:rPr>
        <w:t>打开</w:t>
      </w:r>
      <w:r w:rsidRPr="00F82156">
        <w:rPr>
          <w:rFonts w:hint="eastAsia"/>
        </w:rPr>
        <w:t>\routes\web.php</w:t>
      </w:r>
      <w:r w:rsidRPr="00F82156">
        <w:rPr>
          <w:rFonts w:hint="eastAsia"/>
        </w:rPr>
        <w:t>文件，添加如下代码：</w:t>
      </w:r>
    </w:p>
    <w:tbl>
      <w:tblPr>
        <w:tblStyle w:val="a6"/>
        <w:tblW w:w="0" w:type="auto"/>
        <w:tblLook w:val="04A0" w:firstRow="1" w:lastRow="0" w:firstColumn="1" w:lastColumn="0" w:noHBand="0" w:noVBand="1"/>
      </w:tblPr>
      <w:tblGrid>
        <w:gridCol w:w="8296"/>
      </w:tblGrid>
      <w:tr w:rsidR="00AD2B3B" w14:paraId="08A96EB6" w14:textId="77777777" w:rsidTr="00AD2B3B">
        <w:tc>
          <w:tcPr>
            <w:tcW w:w="8296" w:type="dxa"/>
          </w:tcPr>
          <w:p w14:paraId="54023CC1" w14:textId="77777777" w:rsidR="00AD2B3B" w:rsidRDefault="00AD2B3B" w:rsidP="00AD2B3B">
            <w:r>
              <w:t>Route::get('username/{name?}', function($name = "John"){</w:t>
            </w:r>
          </w:p>
          <w:p w14:paraId="74E19014" w14:textId="77777777" w:rsidR="00AD2B3B" w:rsidRDefault="00AD2B3B" w:rsidP="00AD2B3B">
            <w:r>
              <w:tab/>
              <w:t>return $name;</w:t>
            </w:r>
          </w:p>
          <w:p w14:paraId="0C61328D" w14:textId="77777777" w:rsidR="00AD2B3B" w:rsidRDefault="00AD2B3B" w:rsidP="00AD2B3B">
            <w:r>
              <w:t>})-&gt;where('name','[a-zA-Z]*');</w:t>
            </w:r>
          </w:p>
          <w:p w14:paraId="07DCF244" w14:textId="77777777" w:rsidR="00AD2B3B" w:rsidRDefault="00AD2B3B" w:rsidP="00AD2B3B"/>
          <w:p w14:paraId="4246C02B" w14:textId="77777777" w:rsidR="00AD2B3B" w:rsidRDefault="00AD2B3B" w:rsidP="00AD2B3B">
            <w:r>
              <w:lastRenderedPageBreak/>
              <w:t>Route::get('username/{id}/{name?}', function($name = 'Orange'){</w:t>
            </w:r>
          </w:p>
          <w:p w14:paraId="2F470491" w14:textId="77777777" w:rsidR="00AD2B3B" w:rsidRDefault="00AD2B3B" w:rsidP="00AD2B3B">
            <w:r>
              <w:tab/>
              <w:t>return "ID And Name is " . $id ." " . $name;</w:t>
            </w:r>
          </w:p>
          <w:p w14:paraId="220A8552" w14:textId="52870B70" w:rsidR="00AD2B3B" w:rsidRDefault="00AD2B3B" w:rsidP="00AD2B3B">
            <w:r>
              <w:t>})-&gt;where(['name'=&gt;'[a-zA-Z]*', 'id'=&gt;'[0-9]+']);</w:t>
            </w:r>
          </w:p>
        </w:tc>
      </w:tr>
    </w:tbl>
    <w:p w14:paraId="3B497A98" w14:textId="325B72B9" w:rsidR="00F82156" w:rsidRDefault="006A3FCC" w:rsidP="00C36272">
      <w:r>
        <w:rPr>
          <w:rFonts w:hint="eastAsia"/>
        </w:rPr>
        <w:lastRenderedPageBreak/>
        <w:t>通过</w:t>
      </w:r>
      <w:r>
        <w:rPr>
          <w:rFonts w:hint="eastAsia"/>
        </w:rPr>
        <w:t>where</w:t>
      </w:r>
      <w:r>
        <w:rPr>
          <w:rFonts w:hint="eastAsia"/>
        </w:rPr>
        <w:t>进行过滤的方式为局部过滤，对应的，我们还可以设置</w:t>
      </w:r>
      <w:r w:rsidRPr="00FB4310">
        <w:rPr>
          <w:rFonts w:hint="eastAsia"/>
          <w:b/>
          <w:bCs/>
        </w:rPr>
        <w:t>全局过滤</w:t>
      </w:r>
      <w:r>
        <w:rPr>
          <w:rFonts w:hint="eastAsia"/>
        </w:rPr>
        <w:t>，在</w:t>
      </w:r>
      <w:r w:rsidRPr="006A3FCC">
        <w:t>app/Providers/</w:t>
      </w:r>
      <w:r w:rsidRPr="003B64C4">
        <w:rPr>
          <w:b/>
          <w:bCs/>
        </w:rPr>
        <w:t>RouteServiceProvider</w:t>
      </w:r>
      <w:r w:rsidRPr="006A3FCC">
        <w:t>.php</w:t>
      </w:r>
      <w:r>
        <w:rPr>
          <w:rFonts w:hint="eastAsia"/>
        </w:rPr>
        <w:t>文件的</w:t>
      </w:r>
      <w:r w:rsidRPr="003B64C4">
        <w:rPr>
          <w:b/>
          <w:bCs/>
        </w:rPr>
        <w:t>boot</w:t>
      </w:r>
      <w:r w:rsidRPr="006A3FCC">
        <w:t>()</w:t>
      </w:r>
      <w:r>
        <w:rPr>
          <w:rFonts w:hint="eastAsia"/>
        </w:rPr>
        <w:t>方法的</w:t>
      </w:r>
      <w:r w:rsidRPr="006A3FCC">
        <w:t>parent::boot();</w:t>
      </w:r>
      <w:r w:rsidRPr="00D017B4">
        <w:rPr>
          <w:rFonts w:hint="eastAsia"/>
          <w:b/>
          <w:bCs/>
        </w:rPr>
        <w:t>语句之前</w:t>
      </w:r>
      <w:r>
        <w:rPr>
          <w:rFonts w:hint="eastAsia"/>
        </w:rPr>
        <w:t>添加参数过滤规则，比如：</w:t>
      </w:r>
    </w:p>
    <w:tbl>
      <w:tblPr>
        <w:tblStyle w:val="a6"/>
        <w:tblW w:w="0" w:type="auto"/>
        <w:tblLook w:val="04A0" w:firstRow="1" w:lastRow="0" w:firstColumn="1" w:lastColumn="0" w:noHBand="0" w:noVBand="1"/>
      </w:tblPr>
      <w:tblGrid>
        <w:gridCol w:w="8296"/>
      </w:tblGrid>
      <w:tr w:rsidR="003B64C4" w14:paraId="5DC46A36" w14:textId="77777777" w:rsidTr="003B64C4">
        <w:tc>
          <w:tcPr>
            <w:tcW w:w="8296" w:type="dxa"/>
          </w:tcPr>
          <w:p w14:paraId="6A61BEA2" w14:textId="77777777" w:rsidR="00054186" w:rsidRDefault="00054186" w:rsidP="00054186">
            <w:r>
              <w:t>public function boot()</w:t>
            </w:r>
          </w:p>
          <w:p w14:paraId="42DB4A82" w14:textId="77777777" w:rsidR="00054186" w:rsidRDefault="00054186" w:rsidP="00054186">
            <w:r>
              <w:t>{</w:t>
            </w:r>
          </w:p>
          <w:p w14:paraId="71C62827" w14:textId="77777777" w:rsidR="00054186" w:rsidRDefault="00054186" w:rsidP="00054186">
            <w:r>
              <w:t xml:space="preserve">    Route::pattern('id','[0-9]+');</w:t>
            </w:r>
          </w:p>
          <w:p w14:paraId="59FF5295" w14:textId="77777777" w:rsidR="00054186" w:rsidRDefault="00054186" w:rsidP="00054186">
            <w:r>
              <w:t xml:space="preserve">    parent::boot();</w:t>
            </w:r>
          </w:p>
          <w:p w14:paraId="2624685C" w14:textId="3310060E" w:rsidR="003B64C4" w:rsidRDefault="00054186" w:rsidP="00054186">
            <w:r>
              <w:t>}</w:t>
            </w:r>
          </w:p>
        </w:tc>
      </w:tr>
    </w:tbl>
    <w:p w14:paraId="794CE8D0" w14:textId="77777777" w:rsidR="006A3FCC" w:rsidRDefault="006A3FCC" w:rsidP="00C36272"/>
    <w:p w14:paraId="75CD9BBE" w14:textId="45750C8C" w:rsidR="006A3FCC" w:rsidRDefault="006A3FCC" w:rsidP="00C36272"/>
    <w:p w14:paraId="366F1DE4" w14:textId="77777777" w:rsidR="00B1484F" w:rsidRDefault="00B1484F" w:rsidP="00C36272"/>
    <w:p w14:paraId="5BF11231" w14:textId="39E7B4E9" w:rsidR="00A27EF0" w:rsidRDefault="00A27EF0" w:rsidP="00C36272"/>
    <w:p w14:paraId="09141861" w14:textId="4096E609" w:rsidR="00CB0A25" w:rsidRDefault="00CB0A25" w:rsidP="00C36272"/>
    <w:p w14:paraId="0966A7C1" w14:textId="3A2EF561" w:rsidR="0077043B" w:rsidRDefault="0077043B">
      <w:pPr>
        <w:pStyle w:val="3"/>
      </w:pPr>
      <w:r>
        <w:rPr>
          <w:rFonts w:hint="eastAsia"/>
        </w:rPr>
        <w:t>路由分组</w:t>
      </w:r>
    </w:p>
    <w:tbl>
      <w:tblPr>
        <w:tblStyle w:val="a6"/>
        <w:tblW w:w="0" w:type="auto"/>
        <w:tblLook w:val="04A0" w:firstRow="1" w:lastRow="0" w:firstColumn="1" w:lastColumn="0" w:noHBand="0" w:noVBand="1"/>
      </w:tblPr>
      <w:tblGrid>
        <w:gridCol w:w="8296"/>
      </w:tblGrid>
      <w:tr w:rsidR="005C1255" w14:paraId="32BE4E13" w14:textId="77777777" w:rsidTr="005C1255">
        <w:tc>
          <w:tcPr>
            <w:tcW w:w="8296" w:type="dxa"/>
          </w:tcPr>
          <w:p w14:paraId="523F339A" w14:textId="77777777" w:rsidR="005C1255" w:rsidRDefault="005C1255" w:rsidP="005C1255">
            <w:r>
              <w:rPr>
                <w:rFonts w:hint="eastAsia"/>
              </w:rPr>
              <w:t xml:space="preserve">// </w:t>
            </w:r>
            <w:r>
              <w:rPr>
                <w:rFonts w:hint="eastAsia"/>
              </w:rPr>
              <w:t>第一个数组参数中，</w:t>
            </w:r>
          </w:p>
          <w:p w14:paraId="5DAB8F4F" w14:textId="77777777" w:rsidR="005C1255" w:rsidRDefault="005C1255" w:rsidP="005C1255">
            <w:r>
              <w:rPr>
                <w:rFonts w:hint="eastAsia"/>
              </w:rPr>
              <w:t>// prefix</w:t>
            </w:r>
            <w:r>
              <w:rPr>
                <w:rFonts w:hint="eastAsia"/>
              </w:rPr>
              <w:t>键定义</w:t>
            </w:r>
            <w:r>
              <w:rPr>
                <w:rFonts w:hint="eastAsia"/>
              </w:rPr>
              <w:t>URI</w:t>
            </w:r>
            <w:r>
              <w:rPr>
                <w:rFonts w:hint="eastAsia"/>
              </w:rPr>
              <w:t>的公共部分</w:t>
            </w:r>
          </w:p>
          <w:p w14:paraId="19A5B260" w14:textId="77777777" w:rsidR="005C1255" w:rsidRDefault="005C1255" w:rsidP="005C1255">
            <w:r>
              <w:rPr>
                <w:rFonts w:hint="eastAsia"/>
              </w:rPr>
              <w:t>// namespace</w:t>
            </w:r>
            <w:r>
              <w:rPr>
                <w:rFonts w:hint="eastAsia"/>
              </w:rPr>
              <w:t>键定义方法名</w:t>
            </w:r>
            <w:r>
              <w:rPr>
                <w:rFonts w:hint="eastAsia"/>
              </w:rPr>
              <w:t>(</w:t>
            </w:r>
            <w:r>
              <w:rPr>
                <w:rFonts w:hint="eastAsia"/>
              </w:rPr>
              <w:t>命名空间语法</w:t>
            </w:r>
            <w:r>
              <w:rPr>
                <w:rFonts w:hint="eastAsia"/>
              </w:rPr>
              <w:t>)</w:t>
            </w:r>
            <w:r>
              <w:rPr>
                <w:rFonts w:hint="eastAsia"/>
              </w:rPr>
              <w:t>的公共部分</w:t>
            </w:r>
          </w:p>
          <w:p w14:paraId="04B8DD34" w14:textId="77777777" w:rsidR="005C1255" w:rsidRDefault="005C1255" w:rsidP="005C1255">
            <w:r>
              <w:t>Route::group(array('prefix' =&gt; 'admin', 'namespace' =&gt; 'Admin'), function () {</w:t>
            </w:r>
          </w:p>
          <w:p w14:paraId="430ABC94" w14:textId="77777777" w:rsidR="005C1255" w:rsidRDefault="005C1255" w:rsidP="005C1255">
            <w:r>
              <w:t xml:space="preserve">    Route::get('login', 'IndexController@login');</w:t>
            </w:r>
          </w:p>
          <w:p w14:paraId="0DF14572" w14:textId="77777777" w:rsidR="005C1255" w:rsidRDefault="005C1255" w:rsidP="005C1255">
            <w:r>
              <w:t xml:space="preserve">    Route::get('index', 'IndexController@index');</w:t>
            </w:r>
          </w:p>
          <w:p w14:paraId="73AC441F" w14:textId="7C01EB6B" w:rsidR="005C1255" w:rsidRDefault="005C1255" w:rsidP="005C1255">
            <w:r>
              <w:t>});</w:t>
            </w:r>
          </w:p>
        </w:tc>
      </w:tr>
    </w:tbl>
    <w:p w14:paraId="36886175" w14:textId="325092FB" w:rsidR="00D659D3" w:rsidRDefault="008A1378" w:rsidP="00D659D3">
      <w:r>
        <w:rPr>
          <w:rFonts w:hint="eastAsia"/>
        </w:rPr>
        <w:t>可以嵌套操作哦，比如：</w:t>
      </w:r>
    </w:p>
    <w:tbl>
      <w:tblPr>
        <w:tblStyle w:val="a6"/>
        <w:tblW w:w="0" w:type="auto"/>
        <w:tblLook w:val="04A0" w:firstRow="1" w:lastRow="0" w:firstColumn="1" w:lastColumn="0" w:noHBand="0" w:noVBand="1"/>
      </w:tblPr>
      <w:tblGrid>
        <w:gridCol w:w="8296"/>
      </w:tblGrid>
      <w:tr w:rsidR="00EA529F" w14:paraId="26288BB0" w14:textId="77777777" w:rsidTr="00EA529F">
        <w:tc>
          <w:tcPr>
            <w:tcW w:w="8296" w:type="dxa"/>
          </w:tcPr>
          <w:p w14:paraId="47B8E2BD" w14:textId="77777777" w:rsidR="00EA529F" w:rsidRDefault="00EA529F" w:rsidP="00EA529F">
            <w:r>
              <w:t>Route::group(array('prefix' =&gt; 'admin', 'namespace' =&gt; 'Admin'), function () {</w:t>
            </w:r>
          </w:p>
          <w:p w14:paraId="1ADF58B6" w14:textId="77777777" w:rsidR="00EA529F" w:rsidRDefault="00EA529F" w:rsidP="00EA529F">
            <w:r>
              <w:t xml:space="preserve">    Route::group(array('prefix' =&gt; 'article', 'namespace' =&gt; 'Article'), function () {</w:t>
            </w:r>
          </w:p>
          <w:p w14:paraId="055B05C1" w14:textId="77777777" w:rsidR="00EA529F" w:rsidRDefault="00EA529F" w:rsidP="00EA529F"/>
          <w:p w14:paraId="0FF8631B" w14:textId="77777777" w:rsidR="00EA529F" w:rsidRDefault="00EA529F" w:rsidP="00EA529F">
            <w:r>
              <w:t xml:space="preserve">    });</w:t>
            </w:r>
          </w:p>
          <w:p w14:paraId="46FEB9CE" w14:textId="77777777" w:rsidR="00EA529F" w:rsidRDefault="00EA529F" w:rsidP="00EA529F">
            <w:r>
              <w:t xml:space="preserve">    Route::get('index', 'IndexController@index');</w:t>
            </w:r>
          </w:p>
          <w:p w14:paraId="0F28AAAE" w14:textId="352AFA1D" w:rsidR="00EA529F" w:rsidRDefault="00EA529F" w:rsidP="00EA529F">
            <w:r>
              <w:t>});</w:t>
            </w:r>
          </w:p>
        </w:tc>
      </w:tr>
    </w:tbl>
    <w:p w14:paraId="5823629A" w14:textId="77777777" w:rsidR="008A1378" w:rsidRDefault="008A1378" w:rsidP="00D659D3"/>
    <w:p w14:paraId="0186C797" w14:textId="59F2D110" w:rsidR="005C1255" w:rsidRDefault="005C1255" w:rsidP="00D659D3"/>
    <w:p w14:paraId="534B2F59" w14:textId="77777777" w:rsidR="00EA529F" w:rsidRPr="00D659D3" w:rsidRDefault="00EA529F" w:rsidP="00D659D3"/>
    <w:p w14:paraId="1B75B4B3" w14:textId="77777777" w:rsidR="0077043B" w:rsidRPr="0077043B" w:rsidRDefault="0077043B" w:rsidP="0077043B"/>
    <w:p w14:paraId="2DFD4D8B" w14:textId="12A417BA" w:rsidR="00E43A91" w:rsidRDefault="00E43A91">
      <w:pPr>
        <w:pStyle w:val="3"/>
      </w:pPr>
      <w:r>
        <w:rPr>
          <w:rFonts w:hint="eastAsia"/>
        </w:rPr>
        <w:t>资源路由</w:t>
      </w:r>
    </w:p>
    <w:p w14:paraId="3C2EF05F" w14:textId="3D0FF766" w:rsidR="00453519" w:rsidRPr="00453519" w:rsidRDefault="00CE6129" w:rsidP="00453519">
      <w:r>
        <w:rPr>
          <w:rFonts w:hint="eastAsia"/>
        </w:rPr>
        <w:t>在</w:t>
      </w:r>
      <w:r>
        <w:rPr>
          <w:rFonts w:hint="eastAsia"/>
        </w:rPr>
        <w:t>web.php</w:t>
      </w:r>
      <w:r>
        <w:rPr>
          <w:rFonts w:hint="eastAsia"/>
        </w:rPr>
        <w:t>中添加如下代码：</w:t>
      </w:r>
    </w:p>
    <w:tbl>
      <w:tblPr>
        <w:tblStyle w:val="a6"/>
        <w:tblW w:w="0" w:type="auto"/>
        <w:tblLook w:val="04A0" w:firstRow="1" w:lastRow="0" w:firstColumn="1" w:lastColumn="0" w:noHBand="0" w:noVBand="1"/>
      </w:tblPr>
      <w:tblGrid>
        <w:gridCol w:w="8296"/>
      </w:tblGrid>
      <w:tr w:rsidR="00CE6129" w14:paraId="6B5EE59A" w14:textId="77777777" w:rsidTr="00453519">
        <w:tc>
          <w:tcPr>
            <w:tcW w:w="8296" w:type="dxa"/>
          </w:tcPr>
          <w:p w14:paraId="3AD3D353" w14:textId="1965B335" w:rsidR="00CE6129" w:rsidRPr="00453519" w:rsidRDefault="00CE6129" w:rsidP="007C6F9B">
            <w:r w:rsidRPr="00CE6129">
              <w:lastRenderedPageBreak/>
              <w:t>routes/web.php</w:t>
            </w:r>
          </w:p>
        </w:tc>
      </w:tr>
      <w:tr w:rsidR="00453519" w14:paraId="370CB5F3" w14:textId="77777777" w:rsidTr="00453519">
        <w:tc>
          <w:tcPr>
            <w:tcW w:w="8296" w:type="dxa"/>
          </w:tcPr>
          <w:p w14:paraId="00401FB3" w14:textId="2E5CCCBA" w:rsidR="00453519" w:rsidRDefault="00453519" w:rsidP="007C6F9B">
            <w:r w:rsidRPr="00453519">
              <w:t>Route::resource('article','ActicleController');</w:t>
            </w:r>
          </w:p>
        </w:tc>
      </w:tr>
    </w:tbl>
    <w:p w14:paraId="5709FE14" w14:textId="53C05C1C" w:rsidR="007C6F9B" w:rsidRDefault="00020592" w:rsidP="007C6F9B">
      <w:r>
        <w:rPr>
          <w:rFonts w:hint="eastAsia"/>
        </w:rPr>
        <w:t>对应的路由情况</w:t>
      </w:r>
      <w:r w:rsidR="00AD698A">
        <w:rPr>
          <w:rFonts w:hint="eastAsia"/>
        </w:rPr>
        <w:t>如下图所示</w:t>
      </w:r>
      <w:r>
        <w:rPr>
          <w:rFonts w:hint="eastAsia"/>
        </w:rPr>
        <w:t>：</w:t>
      </w:r>
    </w:p>
    <w:p w14:paraId="76D7B6C8" w14:textId="41602BA2" w:rsidR="00020592" w:rsidRDefault="006808F9" w:rsidP="007C6F9B">
      <w:r>
        <w:rPr>
          <w:noProof/>
        </w:rPr>
        <w:drawing>
          <wp:inline distT="0" distB="0" distL="0" distR="0" wp14:anchorId="631F9842" wp14:editId="4F66BD12">
            <wp:extent cx="5274310" cy="15786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78610"/>
                    </a:xfrm>
                    <a:prstGeom prst="rect">
                      <a:avLst/>
                    </a:prstGeom>
                  </pic:spPr>
                </pic:pic>
              </a:graphicData>
            </a:graphic>
          </wp:inline>
        </w:drawing>
      </w:r>
    </w:p>
    <w:p w14:paraId="2176CE61" w14:textId="4B03AECE" w:rsidR="00C46E67" w:rsidRDefault="00C46E67" w:rsidP="007C6F9B">
      <w:r>
        <w:rPr>
          <w:rFonts w:hint="eastAsia"/>
        </w:rPr>
        <w:t>代码如下所示：</w:t>
      </w:r>
    </w:p>
    <w:tbl>
      <w:tblPr>
        <w:tblStyle w:val="a6"/>
        <w:tblW w:w="0" w:type="auto"/>
        <w:jc w:val="center"/>
        <w:tblLook w:val="04A0" w:firstRow="1" w:lastRow="0" w:firstColumn="1" w:lastColumn="0" w:noHBand="0" w:noVBand="1"/>
      </w:tblPr>
      <w:tblGrid>
        <w:gridCol w:w="7792"/>
      </w:tblGrid>
      <w:tr w:rsidR="00EA4A79" w:rsidRPr="00EA4A79" w14:paraId="5723D844" w14:textId="77777777" w:rsidTr="00351BBB">
        <w:trPr>
          <w:jc w:val="center"/>
        </w:trPr>
        <w:tc>
          <w:tcPr>
            <w:tcW w:w="7792" w:type="dxa"/>
          </w:tcPr>
          <w:p w14:paraId="0C364F6E" w14:textId="77777777" w:rsidR="00EA4A79" w:rsidRPr="00EA4A79" w:rsidRDefault="00EA4A79" w:rsidP="00EA4A79">
            <w:pPr>
              <w:rPr>
                <w:sz w:val="16"/>
                <w:szCs w:val="16"/>
              </w:rPr>
            </w:pPr>
            <w:r w:rsidRPr="00EA4A79">
              <w:rPr>
                <w:sz w:val="16"/>
                <w:szCs w:val="16"/>
              </w:rPr>
              <w:t>+---------+----------------------+---------------+--------------------------+</w:t>
            </w:r>
          </w:p>
          <w:p w14:paraId="1A91DC38" w14:textId="56431058" w:rsidR="00EA4A79" w:rsidRPr="00EA4A79" w:rsidRDefault="00EA4A79" w:rsidP="00EA4A79">
            <w:pPr>
              <w:rPr>
                <w:sz w:val="16"/>
                <w:szCs w:val="16"/>
              </w:rPr>
            </w:pPr>
            <w:r w:rsidRPr="00EA4A79">
              <w:rPr>
                <w:sz w:val="16"/>
                <w:szCs w:val="16"/>
              </w:rPr>
              <w:t xml:space="preserve">| Method  | URI                  </w:t>
            </w:r>
            <w:r w:rsidR="0011633E">
              <w:rPr>
                <w:sz w:val="16"/>
                <w:szCs w:val="16"/>
              </w:rPr>
              <w:t xml:space="preserve">    </w:t>
            </w:r>
            <w:r w:rsidRPr="00EA4A79">
              <w:rPr>
                <w:sz w:val="16"/>
                <w:szCs w:val="16"/>
              </w:rPr>
              <w:t xml:space="preserve">| Name          </w:t>
            </w:r>
            <w:r w:rsidR="0011633E">
              <w:rPr>
                <w:sz w:val="16"/>
                <w:szCs w:val="16"/>
              </w:rPr>
              <w:t xml:space="preserve">  </w:t>
            </w:r>
            <w:r w:rsidRPr="00EA4A79">
              <w:rPr>
                <w:sz w:val="16"/>
                <w:szCs w:val="16"/>
              </w:rPr>
              <w:t xml:space="preserve">| Action                   </w:t>
            </w:r>
            <w:r w:rsidR="00351BBB">
              <w:rPr>
                <w:sz w:val="16"/>
                <w:szCs w:val="16"/>
              </w:rPr>
              <w:t xml:space="preserve">    </w:t>
            </w:r>
            <w:r w:rsidRPr="00EA4A79">
              <w:rPr>
                <w:sz w:val="16"/>
                <w:szCs w:val="16"/>
              </w:rPr>
              <w:t>|</w:t>
            </w:r>
          </w:p>
          <w:p w14:paraId="68BA1F17" w14:textId="77777777" w:rsidR="00EA4A79" w:rsidRPr="00EA4A79" w:rsidRDefault="00EA4A79" w:rsidP="00EA4A79">
            <w:pPr>
              <w:rPr>
                <w:sz w:val="16"/>
                <w:szCs w:val="16"/>
              </w:rPr>
            </w:pPr>
            <w:r w:rsidRPr="00EA4A79">
              <w:rPr>
                <w:sz w:val="16"/>
                <w:szCs w:val="16"/>
              </w:rPr>
              <w:t>+---------+----------------------+---------------+--------------------------+</w:t>
            </w:r>
          </w:p>
          <w:p w14:paraId="4747B1E3" w14:textId="79A43373" w:rsidR="00EA4A79" w:rsidRPr="00EA4A79" w:rsidRDefault="00EA4A79" w:rsidP="00EA4A79">
            <w:pPr>
              <w:rPr>
                <w:sz w:val="16"/>
                <w:szCs w:val="16"/>
              </w:rPr>
            </w:pPr>
            <w:r w:rsidRPr="00EA4A79">
              <w:rPr>
                <w:sz w:val="16"/>
                <w:szCs w:val="16"/>
              </w:rPr>
              <w:t xml:space="preserve">|POST     </w:t>
            </w:r>
            <w:r w:rsidR="0011633E">
              <w:rPr>
                <w:sz w:val="16"/>
                <w:szCs w:val="16"/>
              </w:rPr>
              <w:t xml:space="preserve"> </w:t>
            </w:r>
            <w:r w:rsidRPr="00EA4A79">
              <w:rPr>
                <w:sz w:val="16"/>
                <w:szCs w:val="16"/>
              </w:rPr>
              <w:t xml:space="preserve">|article               </w:t>
            </w:r>
            <w:r w:rsidR="0011633E">
              <w:rPr>
                <w:sz w:val="16"/>
                <w:szCs w:val="16"/>
              </w:rPr>
              <w:t xml:space="preserve">   </w:t>
            </w:r>
            <w:r w:rsidRPr="00EA4A79">
              <w:rPr>
                <w:sz w:val="16"/>
                <w:szCs w:val="16"/>
              </w:rPr>
              <w:t xml:space="preserve">|article.store  </w:t>
            </w:r>
            <w:r w:rsidR="0011633E">
              <w:rPr>
                <w:sz w:val="16"/>
                <w:szCs w:val="16"/>
              </w:rPr>
              <w:t xml:space="preserve"> </w:t>
            </w:r>
            <w:r w:rsidRPr="00EA4A79">
              <w:rPr>
                <w:sz w:val="16"/>
                <w:szCs w:val="16"/>
              </w:rPr>
              <w:t>|\ActicleController@store  |</w:t>
            </w:r>
          </w:p>
          <w:p w14:paraId="248026F6" w14:textId="2B56C77A" w:rsidR="00EA4A79" w:rsidRPr="00EA4A79" w:rsidRDefault="00EA4A79" w:rsidP="00EA4A79">
            <w:pPr>
              <w:rPr>
                <w:sz w:val="16"/>
                <w:szCs w:val="16"/>
              </w:rPr>
            </w:pPr>
            <w:r w:rsidRPr="00EA4A79">
              <w:rPr>
                <w:sz w:val="16"/>
                <w:szCs w:val="16"/>
              </w:rPr>
              <w:t xml:space="preserve">|GET|HEAD |article              </w:t>
            </w:r>
            <w:r w:rsidR="0011633E">
              <w:rPr>
                <w:sz w:val="16"/>
                <w:szCs w:val="16"/>
              </w:rPr>
              <w:t xml:space="preserve">   </w:t>
            </w:r>
            <w:r w:rsidRPr="00EA4A79">
              <w:rPr>
                <w:sz w:val="16"/>
                <w:szCs w:val="16"/>
              </w:rPr>
              <w:t xml:space="preserve"> |article.index  </w:t>
            </w:r>
            <w:r w:rsidR="0011633E">
              <w:rPr>
                <w:sz w:val="16"/>
                <w:szCs w:val="16"/>
              </w:rPr>
              <w:t xml:space="preserve"> </w:t>
            </w:r>
            <w:r w:rsidRPr="00EA4A79">
              <w:rPr>
                <w:sz w:val="16"/>
                <w:szCs w:val="16"/>
              </w:rPr>
              <w:t>|\ActicleController@index  |</w:t>
            </w:r>
          </w:p>
          <w:p w14:paraId="63636882" w14:textId="115C7238" w:rsidR="00EA4A79" w:rsidRPr="00EA4A79" w:rsidRDefault="00EA4A79" w:rsidP="00EA4A79">
            <w:pPr>
              <w:rPr>
                <w:sz w:val="16"/>
                <w:szCs w:val="16"/>
              </w:rPr>
            </w:pPr>
            <w:r w:rsidRPr="00EA4A79">
              <w:rPr>
                <w:sz w:val="16"/>
                <w:szCs w:val="16"/>
              </w:rPr>
              <w:t xml:space="preserve">|GET|HEAD |article/create        </w:t>
            </w:r>
            <w:r w:rsidR="0011633E">
              <w:rPr>
                <w:sz w:val="16"/>
                <w:szCs w:val="16"/>
              </w:rPr>
              <w:t xml:space="preserve">  </w:t>
            </w:r>
            <w:r w:rsidRPr="00EA4A79">
              <w:rPr>
                <w:sz w:val="16"/>
                <w:szCs w:val="16"/>
              </w:rPr>
              <w:t xml:space="preserve">|article.create </w:t>
            </w:r>
            <w:r w:rsidR="0011633E">
              <w:rPr>
                <w:sz w:val="16"/>
                <w:szCs w:val="16"/>
              </w:rPr>
              <w:t xml:space="preserve"> </w:t>
            </w:r>
            <w:r w:rsidRPr="00EA4A79">
              <w:rPr>
                <w:sz w:val="16"/>
                <w:szCs w:val="16"/>
              </w:rPr>
              <w:t>|\ActicleController@create|</w:t>
            </w:r>
          </w:p>
          <w:p w14:paraId="77AD2574" w14:textId="052CCDE0" w:rsidR="00EA4A79" w:rsidRPr="00EA4A79" w:rsidRDefault="00EA4A79" w:rsidP="00EA4A79">
            <w:pPr>
              <w:rPr>
                <w:sz w:val="16"/>
                <w:szCs w:val="16"/>
              </w:rPr>
            </w:pPr>
            <w:r w:rsidRPr="00EA4A79">
              <w:rPr>
                <w:sz w:val="16"/>
                <w:szCs w:val="16"/>
              </w:rPr>
              <w:t xml:space="preserve">|PUT|PATCH|article/{article}     </w:t>
            </w:r>
            <w:r w:rsidR="0011633E">
              <w:rPr>
                <w:sz w:val="16"/>
                <w:szCs w:val="16"/>
              </w:rPr>
              <w:t xml:space="preserve"> </w:t>
            </w:r>
            <w:r w:rsidRPr="00EA4A79">
              <w:rPr>
                <w:sz w:val="16"/>
                <w:szCs w:val="16"/>
              </w:rPr>
              <w:t xml:space="preserve">|article.update </w:t>
            </w:r>
            <w:r w:rsidR="00E514B4">
              <w:rPr>
                <w:sz w:val="16"/>
                <w:szCs w:val="16"/>
              </w:rPr>
              <w:t xml:space="preserve"> </w:t>
            </w:r>
            <w:r w:rsidRPr="00EA4A79">
              <w:rPr>
                <w:sz w:val="16"/>
                <w:szCs w:val="16"/>
              </w:rPr>
              <w:t>|\ActicleController@update</w:t>
            </w:r>
            <w:r w:rsidR="00351BBB">
              <w:rPr>
                <w:sz w:val="16"/>
                <w:szCs w:val="16"/>
              </w:rPr>
              <w:t xml:space="preserve"> </w:t>
            </w:r>
            <w:r w:rsidRPr="00EA4A79">
              <w:rPr>
                <w:sz w:val="16"/>
                <w:szCs w:val="16"/>
              </w:rPr>
              <w:t>|</w:t>
            </w:r>
          </w:p>
          <w:p w14:paraId="4882D85D" w14:textId="3CB8AD51" w:rsidR="00EA4A79" w:rsidRPr="00EA4A79" w:rsidRDefault="00EA4A79" w:rsidP="00EA4A79">
            <w:pPr>
              <w:rPr>
                <w:sz w:val="16"/>
                <w:szCs w:val="16"/>
              </w:rPr>
            </w:pPr>
            <w:r w:rsidRPr="00EA4A79">
              <w:rPr>
                <w:sz w:val="16"/>
                <w:szCs w:val="16"/>
              </w:rPr>
              <w:t xml:space="preserve">|GET|HEAD |article/{article}     </w:t>
            </w:r>
            <w:r w:rsidR="0011633E">
              <w:rPr>
                <w:sz w:val="16"/>
                <w:szCs w:val="16"/>
              </w:rPr>
              <w:t xml:space="preserve"> </w:t>
            </w:r>
            <w:r w:rsidRPr="00EA4A79">
              <w:rPr>
                <w:sz w:val="16"/>
                <w:szCs w:val="16"/>
              </w:rPr>
              <w:t xml:space="preserve">|article.show   </w:t>
            </w:r>
            <w:r w:rsidR="0011633E">
              <w:rPr>
                <w:sz w:val="16"/>
                <w:szCs w:val="16"/>
              </w:rPr>
              <w:t xml:space="preserve"> </w:t>
            </w:r>
            <w:r w:rsidR="00E514B4">
              <w:rPr>
                <w:sz w:val="16"/>
                <w:szCs w:val="16"/>
              </w:rPr>
              <w:t xml:space="preserve"> </w:t>
            </w:r>
            <w:r w:rsidRPr="00EA4A79">
              <w:rPr>
                <w:sz w:val="16"/>
                <w:szCs w:val="16"/>
              </w:rPr>
              <w:t>|\ActicleController@show   |</w:t>
            </w:r>
          </w:p>
          <w:p w14:paraId="5EB34020" w14:textId="48777E23" w:rsidR="00EA4A79" w:rsidRPr="00EA4A79" w:rsidRDefault="00EA4A79" w:rsidP="00EA4A79">
            <w:pPr>
              <w:rPr>
                <w:sz w:val="16"/>
                <w:szCs w:val="16"/>
              </w:rPr>
            </w:pPr>
            <w:r w:rsidRPr="00EA4A79">
              <w:rPr>
                <w:sz w:val="16"/>
                <w:szCs w:val="16"/>
              </w:rPr>
              <w:t xml:space="preserve">|DELETE   </w:t>
            </w:r>
            <w:r w:rsidR="0011633E">
              <w:rPr>
                <w:sz w:val="16"/>
                <w:szCs w:val="16"/>
              </w:rPr>
              <w:t xml:space="preserve"> </w:t>
            </w:r>
            <w:r w:rsidRPr="00EA4A79">
              <w:rPr>
                <w:sz w:val="16"/>
                <w:szCs w:val="16"/>
              </w:rPr>
              <w:t xml:space="preserve">|article/{article}    </w:t>
            </w:r>
            <w:r w:rsidR="0011633E">
              <w:rPr>
                <w:sz w:val="16"/>
                <w:szCs w:val="16"/>
              </w:rPr>
              <w:t xml:space="preserve">  </w:t>
            </w:r>
            <w:r w:rsidRPr="00EA4A79">
              <w:rPr>
                <w:sz w:val="16"/>
                <w:szCs w:val="16"/>
              </w:rPr>
              <w:t>|article.destroy</w:t>
            </w:r>
            <w:r w:rsidR="0011633E">
              <w:rPr>
                <w:sz w:val="16"/>
                <w:szCs w:val="16"/>
              </w:rPr>
              <w:t xml:space="preserve"> </w:t>
            </w:r>
            <w:r w:rsidRPr="00EA4A79">
              <w:rPr>
                <w:sz w:val="16"/>
                <w:szCs w:val="16"/>
              </w:rPr>
              <w:t>|\ActicleController@destroy|</w:t>
            </w:r>
          </w:p>
          <w:p w14:paraId="1DAFEB63" w14:textId="57624EEE" w:rsidR="00EA4A79" w:rsidRPr="00EA4A79" w:rsidRDefault="00EA4A79" w:rsidP="00EA4A79">
            <w:pPr>
              <w:rPr>
                <w:sz w:val="16"/>
                <w:szCs w:val="16"/>
              </w:rPr>
            </w:pPr>
            <w:r w:rsidRPr="00EA4A79">
              <w:rPr>
                <w:sz w:val="16"/>
                <w:szCs w:val="16"/>
              </w:rPr>
              <w:t>|GET|HEAD |article/{article}/edit</w:t>
            </w:r>
            <w:r w:rsidR="0011633E">
              <w:rPr>
                <w:sz w:val="16"/>
                <w:szCs w:val="16"/>
              </w:rPr>
              <w:t xml:space="preserve"> </w:t>
            </w:r>
            <w:r w:rsidRPr="00EA4A79">
              <w:rPr>
                <w:sz w:val="16"/>
                <w:szCs w:val="16"/>
              </w:rPr>
              <w:t xml:space="preserve">|article.edit   </w:t>
            </w:r>
            <w:r w:rsidR="0011633E">
              <w:rPr>
                <w:sz w:val="16"/>
                <w:szCs w:val="16"/>
              </w:rPr>
              <w:t xml:space="preserve"> </w:t>
            </w:r>
            <w:r w:rsidRPr="00EA4A79">
              <w:rPr>
                <w:sz w:val="16"/>
                <w:szCs w:val="16"/>
              </w:rPr>
              <w:t>|\ActicleController@edit   |</w:t>
            </w:r>
          </w:p>
          <w:p w14:paraId="1211FD01" w14:textId="00E5EDB1" w:rsidR="00EA4A79" w:rsidRPr="00EA4A79" w:rsidRDefault="00EA4A79" w:rsidP="00EA4A79">
            <w:pPr>
              <w:rPr>
                <w:sz w:val="16"/>
                <w:szCs w:val="16"/>
              </w:rPr>
            </w:pPr>
            <w:r w:rsidRPr="00EA4A79">
              <w:rPr>
                <w:sz w:val="16"/>
                <w:szCs w:val="16"/>
              </w:rPr>
              <w:t>+---------+----------------------+---------------+--------------------------+</w:t>
            </w:r>
          </w:p>
        </w:tc>
      </w:tr>
    </w:tbl>
    <w:p w14:paraId="40BC7D05" w14:textId="4BB28E45" w:rsidR="00AD698A" w:rsidRDefault="00AD698A" w:rsidP="007C6F9B"/>
    <w:p w14:paraId="1C08C46F" w14:textId="77777777" w:rsidR="00EA4A79" w:rsidRPr="007C6F9B" w:rsidRDefault="00EA4A79" w:rsidP="007C6F9B"/>
    <w:p w14:paraId="2F960BCD" w14:textId="77777777" w:rsidR="00E43A91" w:rsidRPr="00E43A91" w:rsidRDefault="00E43A91" w:rsidP="00E43A91"/>
    <w:p w14:paraId="2A4F8DA5" w14:textId="55CEB668" w:rsidR="00E43A91" w:rsidRDefault="00E43A91">
      <w:pPr>
        <w:pStyle w:val="3"/>
      </w:pPr>
      <w:r>
        <w:rPr>
          <w:rFonts w:hint="eastAsia"/>
        </w:rPr>
        <w:t>路由列表</w:t>
      </w:r>
    </w:p>
    <w:p w14:paraId="76388F1E" w14:textId="063D865F" w:rsidR="00E43A91" w:rsidRDefault="00E43A91" w:rsidP="00E43A91">
      <w:r>
        <w:rPr>
          <w:rFonts w:hint="eastAsia"/>
        </w:rPr>
        <w:t>查看所有路由情况，命令：</w:t>
      </w:r>
    </w:p>
    <w:tbl>
      <w:tblPr>
        <w:tblStyle w:val="a6"/>
        <w:tblW w:w="0" w:type="auto"/>
        <w:tblLook w:val="04A0" w:firstRow="1" w:lastRow="0" w:firstColumn="1" w:lastColumn="0" w:noHBand="0" w:noVBand="1"/>
      </w:tblPr>
      <w:tblGrid>
        <w:gridCol w:w="8296"/>
      </w:tblGrid>
      <w:tr w:rsidR="00E87A8F" w14:paraId="2C7621A9" w14:textId="77777777" w:rsidTr="00E87A8F">
        <w:tc>
          <w:tcPr>
            <w:tcW w:w="8296" w:type="dxa"/>
          </w:tcPr>
          <w:p w14:paraId="6F58605F" w14:textId="42C6377F" w:rsidR="00E87A8F" w:rsidRDefault="00E87A8F" w:rsidP="00E43A91">
            <w:r w:rsidRPr="00E87A8F">
              <w:t>php artisan route:list</w:t>
            </w:r>
          </w:p>
        </w:tc>
      </w:tr>
    </w:tbl>
    <w:p w14:paraId="0158A0D7" w14:textId="0963EEB0" w:rsidR="00E43A91" w:rsidRDefault="00E43A91" w:rsidP="00E43A91"/>
    <w:p w14:paraId="160C2B5D" w14:textId="052B8807" w:rsidR="00531539" w:rsidRDefault="00531539" w:rsidP="00E43A91"/>
    <w:p w14:paraId="720E2AF0" w14:textId="77777777" w:rsidR="00C63449" w:rsidRDefault="00C63449" w:rsidP="00E43A91"/>
    <w:p w14:paraId="3EBA3A86" w14:textId="77777777" w:rsidR="00531539" w:rsidRPr="00E43A91" w:rsidRDefault="00531539" w:rsidP="00E43A91"/>
    <w:p w14:paraId="434D9E42" w14:textId="481C6A72" w:rsidR="00453FB8" w:rsidRDefault="00453FB8" w:rsidP="00453FB8">
      <w:pPr>
        <w:pStyle w:val="2"/>
      </w:pPr>
      <w:r>
        <w:rPr>
          <w:rFonts w:hint="eastAsia"/>
        </w:rPr>
        <w:t>CSRF</w:t>
      </w:r>
      <w:r>
        <w:t xml:space="preserve"> </w:t>
      </w:r>
      <w:r>
        <w:rPr>
          <w:rFonts w:hint="eastAsia"/>
        </w:rPr>
        <w:t>保护</w:t>
      </w:r>
    </w:p>
    <w:p w14:paraId="052C6DCF" w14:textId="199B6D89" w:rsidR="00711048" w:rsidRDefault="00711048" w:rsidP="00711048"/>
    <w:p w14:paraId="7AC5E8B3" w14:textId="70ADBCA8" w:rsidR="00705E18" w:rsidRDefault="00705E18" w:rsidP="00705E18">
      <w:pPr>
        <w:pStyle w:val="3"/>
      </w:pPr>
      <w:r>
        <w:t>CSRF</w:t>
      </w:r>
      <w:r w:rsidR="009D00EF">
        <w:t xml:space="preserve"> </w:t>
      </w:r>
      <w:r>
        <w:rPr>
          <w:rFonts w:hint="eastAsia"/>
        </w:rPr>
        <w:t>用法</w:t>
      </w:r>
    </w:p>
    <w:p w14:paraId="04F2B6F5" w14:textId="2303D1ED" w:rsidR="00705E18" w:rsidRDefault="001B6548" w:rsidP="00705E18">
      <w:r w:rsidRPr="001B6548">
        <w:rPr>
          <w:rFonts w:hint="eastAsia"/>
        </w:rPr>
        <w:t>使用还是很简单的，</w:t>
      </w:r>
      <w:r>
        <w:rPr>
          <w:rFonts w:hint="eastAsia"/>
        </w:rPr>
        <w:t>只</w:t>
      </w:r>
      <w:r w:rsidRPr="001B6548">
        <w:rPr>
          <w:rFonts w:hint="eastAsia"/>
        </w:rPr>
        <w:t>需要在</w:t>
      </w:r>
      <w:r w:rsidRPr="001B6548">
        <w:rPr>
          <w:rFonts w:hint="eastAsia"/>
        </w:rPr>
        <w:t xml:space="preserve"> form </w:t>
      </w:r>
      <w:r w:rsidRPr="001B6548">
        <w:rPr>
          <w:rFonts w:hint="eastAsia"/>
        </w:rPr>
        <w:t>表单中使用</w:t>
      </w:r>
      <w:r w:rsidRPr="001B6548">
        <w:rPr>
          <w:rFonts w:hint="eastAsia"/>
        </w:rPr>
        <w:t>@csrf</w:t>
      </w:r>
      <w:r w:rsidR="00727CAA">
        <w:rPr>
          <w:rFonts w:hint="eastAsia"/>
        </w:rPr>
        <w:t>的</w:t>
      </w:r>
      <w:r w:rsidRPr="001B6548">
        <w:rPr>
          <w:rFonts w:hint="eastAsia"/>
        </w:rPr>
        <w:t>Blade</w:t>
      </w:r>
      <w:r w:rsidRPr="001B6548">
        <w:rPr>
          <w:rFonts w:hint="eastAsia"/>
        </w:rPr>
        <w:t>指令即可。</w:t>
      </w:r>
    </w:p>
    <w:p w14:paraId="64994863" w14:textId="677AEF41" w:rsidR="00727CAA" w:rsidRDefault="00727CAA" w:rsidP="00705E18"/>
    <w:p w14:paraId="72398307" w14:textId="5F270C1D" w:rsidR="00727CAA" w:rsidRDefault="00727CAA" w:rsidP="00705E18">
      <w:r>
        <w:rPr>
          <w:rFonts w:hint="eastAsia"/>
        </w:rPr>
        <w:lastRenderedPageBreak/>
        <w:t>示例代码：</w:t>
      </w:r>
    </w:p>
    <w:tbl>
      <w:tblPr>
        <w:tblStyle w:val="a6"/>
        <w:tblW w:w="0" w:type="auto"/>
        <w:tblLook w:val="04A0" w:firstRow="1" w:lastRow="0" w:firstColumn="1" w:lastColumn="0" w:noHBand="0" w:noVBand="1"/>
      </w:tblPr>
      <w:tblGrid>
        <w:gridCol w:w="8296"/>
      </w:tblGrid>
      <w:tr w:rsidR="00340618" w14:paraId="07F3999D" w14:textId="77777777" w:rsidTr="00340618">
        <w:tc>
          <w:tcPr>
            <w:tcW w:w="8296" w:type="dxa"/>
          </w:tcPr>
          <w:p w14:paraId="27BA1F96" w14:textId="77777777" w:rsidR="00340618" w:rsidRDefault="00340618" w:rsidP="00340618">
            <w:r>
              <w:t>&lt;form method="" action=""&gt;</w:t>
            </w:r>
          </w:p>
          <w:p w14:paraId="2A5A8799" w14:textId="77777777" w:rsidR="00340618" w:rsidRDefault="00340618" w:rsidP="00340618">
            <w:r>
              <w:t xml:space="preserve">    @csrf</w:t>
            </w:r>
          </w:p>
          <w:p w14:paraId="6E10C4B5" w14:textId="77777777" w:rsidR="00340618" w:rsidRDefault="00340618" w:rsidP="00340618">
            <w:r>
              <w:t xml:space="preserve">    ......</w:t>
            </w:r>
          </w:p>
          <w:p w14:paraId="562C98ED" w14:textId="14574293" w:rsidR="00340618" w:rsidRDefault="00340618" w:rsidP="00340618">
            <w:r>
              <w:t>&lt;/form&gt;</w:t>
            </w:r>
          </w:p>
        </w:tc>
      </w:tr>
    </w:tbl>
    <w:p w14:paraId="1633D68C" w14:textId="77777777" w:rsidR="00AE62E3" w:rsidRDefault="00AE62E3" w:rsidP="00705E18">
      <w:r w:rsidRPr="00AE62E3">
        <w:rPr>
          <w:rFonts w:hint="eastAsia"/>
        </w:rPr>
        <w:t>一般情况下，当提交表单时，自动会把</w:t>
      </w:r>
      <w:r w:rsidRPr="00AE62E3">
        <w:rPr>
          <w:rFonts w:hint="eastAsia"/>
        </w:rPr>
        <w:t>@csrf</w:t>
      </w:r>
      <w:r w:rsidRPr="00AE62E3">
        <w:rPr>
          <w:rFonts w:hint="eastAsia"/>
        </w:rPr>
        <w:t>字段的值传输到服务器</w:t>
      </w:r>
      <w:r>
        <w:rPr>
          <w:rFonts w:hint="eastAsia"/>
        </w:rPr>
        <w:t>。</w:t>
      </w:r>
    </w:p>
    <w:p w14:paraId="57366A3F" w14:textId="77777777" w:rsidR="00AE62E3" w:rsidRDefault="00AE62E3" w:rsidP="00705E18"/>
    <w:p w14:paraId="78088EF8" w14:textId="0A856641" w:rsidR="00727CAA" w:rsidRDefault="00AE62E3" w:rsidP="00705E18">
      <w:r w:rsidRPr="00AE62E3">
        <w:rPr>
          <w:rFonts w:hint="eastAsia"/>
        </w:rPr>
        <w:t>但是如果使用的是</w:t>
      </w:r>
      <w:r w:rsidRPr="00AE62E3">
        <w:rPr>
          <w:rFonts w:hint="eastAsia"/>
        </w:rPr>
        <w:t>JS</w:t>
      </w:r>
      <w:r w:rsidRPr="00AE62E3">
        <w:rPr>
          <w:rFonts w:hint="eastAsia"/>
        </w:rPr>
        <w:t>、</w:t>
      </w:r>
      <w:r w:rsidRPr="00AE62E3">
        <w:rPr>
          <w:rFonts w:hint="eastAsia"/>
        </w:rPr>
        <w:t>jQuery</w:t>
      </w:r>
      <w:r w:rsidRPr="00AE62E3">
        <w:rPr>
          <w:rFonts w:hint="eastAsia"/>
        </w:rPr>
        <w:t>等脚本处理表单时，需要在脚本</w:t>
      </w:r>
      <w:r>
        <w:rPr>
          <w:rFonts w:hint="eastAsia"/>
        </w:rPr>
        <w:t>代码</w:t>
      </w:r>
      <w:r w:rsidRPr="00AE62E3">
        <w:rPr>
          <w:rFonts w:hint="eastAsia"/>
        </w:rPr>
        <w:t>里面提交</w:t>
      </w:r>
      <w:r w:rsidRPr="00AE62E3">
        <w:rPr>
          <w:rFonts w:hint="eastAsia"/>
        </w:rPr>
        <w:t>@csrf</w:t>
      </w:r>
      <w:r w:rsidRPr="00AE62E3">
        <w:rPr>
          <w:rFonts w:hint="eastAsia"/>
        </w:rPr>
        <w:t>字段的值，示意代码如下：</w:t>
      </w:r>
    </w:p>
    <w:tbl>
      <w:tblPr>
        <w:tblStyle w:val="a6"/>
        <w:tblW w:w="0" w:type="auto"/>
        <w:tblLook w:val="04A0" w:firstRow="1" w:lastRow="0" w:firstColumn="1" w:lastColumn="0" w:noHBand="0" w:noVBand="1"/>
      </w:tblPr>
      <w:tblGrid>
        <w:gridCol w:w="8296"/>
      </w:tblGrid>
      <w:tr w:rsidR="008D4280" w14:paraId="0D1811F8" w14:textId="77777777" w:rsidTr="008D4280">
        <w:tc>
          <w:tcPr>
            <w:tcW w:w="8296" w:type="dxa"/>
          </w:tcPr>
          <w:p w14:paraId="47DAA7D6" w14:textId="77777777" w:rsidR="008D4280" w:rsidRDefault="008D4280" w:rsidP="008D4280">
            <w:r>
              <w:t>&lt;form method="" action=""&gt;</w:t>
            </w:r>
          </w:p>
          <w:p w14:paraId="2A658CB1" w14:textId="77777777" w:rsidR="008D4280" w:rsidRDefault="008D4280" w:rsidP="008D4280">
            <w:r>
              <w:tab/>
              <w:t>&lt;input type="hidden" name="_token" value="......"&gt;</w:t>
            </w:r>
          </w:p>
          <w:p w14:paraId="14D334E0" w14:textId="77777777" w:rsidR="008D4280" w:rsidRDefault="008D4280" w:rsidP="008D4280">
            <w:r>
              <w:t>&lt;/form&gt;</w:t>
            </w:r>
          </w:p>
          <w:p w14:paraId="05A02F4C" w14:textId="77777777" w:rsidR="008D4280" w:rsidRDefault="008D4280" w:rsidP="008D4280">
            <w:r>
              <w:t>&lt;script type="text/javascript"&gt;</w:t>
            </w:r>
          </w:p>
          <w:p w14:paraId="6D4339BE" w14:textId="77777777" w:rsidR="008D4280" w:rsidRDefault="008D4280" w:rsidP="008D4280">
            <w:r>
              <w:tab/>
              <w:t>function doLogin(){</w:t>
            </w:r>
          </w:p>
          <w:p w14:paraId="470B24A3" w14:textId="77777777" w:rsidR="008D4280" w:rsidRDefault="008D4280" w:rsidP="008D4280">
            <w:r>
              <w:tab/>
            </w:r>
            <w:r>
              <w:tab/>
              <w:t>...</w:t>
            </w:r>
          </w:p>
          <w:p w14:paraId="11894960" w14:textId="77777777" w:rsidR="008D4280" w:rsidRDefault="008D4280" w:rsidP="008D4280">
            <w:r>
              <w:rPr>
                <w:rFonts w:hint="eastAsia"/>
              </w:rPr>
              <w:tab/>
            </w:r>
            <w:r>
              <w:rPr>
                <w:rFonts w:hint="eastAsia"/>
              </w:rPr>
              <w:tab/>
              <w:t xml:space="preserve">var _token = $('input[name="_token"]').val(); // </w:t>
            </w:r>
            <w:r>
              <w:rPr>
                <w:rFonts w:hint="eastAsia"/>
              </w:rPr>
              <w:t>固定表单字段名</w:t>
            </w:r>
          </w:p>
          <w:p w14:paraId="5AD09847" w14:textId="77777777" w:rsidR="008D4280" w:rsidRDefault="008D4280" w:rsidP="008D4280">
            <w:r>
              <w:tab/>
            </w:r>
            <w:r>
              <w:tab/>
              <w:t>$.post('/admins',{...,_token:_token},function(res){</w:t>
            </w:r>
          </w:p>
          <w:p w14:paraId="0F6EC2AC" w14:textId="77777777" w:rsidR="008D4280" w:rsidRDefault="008D4280" w:rsidP="008D4280">
            <w:r>
              <w:tab/>
            </w:r>
            <w:r>
              <w:tab/>
            </w:r>
            <w:r>
              <w:tab/>
              <w:t>...</w:t>
            </w:r>
          </w:p>
          <w:p w14:paraId="272F0306" w14:textId="77777777" w:rsidR="008D4280" w:rsidRDefault="008D4280" w:rsidP="008D4280">
            <w:r>
              <w:tab/>
            </w:r>
            <w:r>
              <w:tab/>
              <w:t>},'json');</w:t>
            </w:r>
          </w:p>
          <w:p w14:paraId="5193BC0B" w14:textId="77777777" w:rsidR="008D4280" w:rsidRDefault="008D4280" w:rsidP="008D4280">
            <w:r>
              <w:tab/>
              <w:t>}</w:t>
            </w:r>
          </w:p>
          <w:p w14:paraId="60E6B0C3" w14:textId="2BA1DB0C" w:rsidR="008D4280" w:rsidRDefault="008D4280" w:rsidP="008D4280">
            <w:r>
              <w:t>&lt;/script&gt;</w:t>
            </w:r>
          </w:p>
        </w:tc>
      </w:tr>
    </w:tbl>
    <w:p w14:paraId="571B02F5" w14:textId="4CFDA1CA" w:rsidR="003B04EE" w:rsidRDefault="003B04EE" w:rsidP="003B04EE">
      <w:r>
        <w:rPr>
          <w:rFonts w:hint="eastAsia"/>
        </w:rPr>
        <w:t>带</w:t>
      </w:r>
      <w:r>
        <w:rPr>
          <w:rFonts w:hint="eastAsia"/>
        </w:rPr>
        <w:t>@csrf</w:t>
      </w:r>
      <w:r>
        <w:rPr>
          <w:rFonts w:hint="eastAsia"/>
        </w:rPr>
        <w:t>的表单提交之后，包含在</w:t>
      </w:r>
      <w:r>
        <w:rPr>
          <w:rFonts w:hint="eastAsia"/>
        </w:rPr>
        <w:t>web</w:t>
      </w:r>
      <w:r>
        <w:rPr>
          <w:rFonts w:hint="eastAsia"/>
        </w:rPr>
        <w:t>中间件组里的</w:t>
      </w:r>
      <w:r>
        <w:rPr>
          <w:rFonts w:hint="eastAsia"/>
        </w:rPr>
        <w:t>VerifyCsrfToken</w:t>
      </w:r>
      <w:r>
        <w:rPr>
          <w:rFonts w:hint="eastAsia"/>
        </w:rPr>
        <w:t>中间件会自动验证请求里的令牌是否与存储在会话中的令牌相匹配。</w:t>
      </w:r>
    </w:p>
    <w:p w14:paraId="424D53D6" w14:textId="77777777" w:rsidR="003B04EE" w:rsidRPr="003B04EE" w:rsidRDefault="003B04EE" w:rsidP="003B04EE"/>
    <w:p w14:paraId="3AB07C78" w14:textId="41D1F0C6" w:rsidR="00AE62E3" w:rsidRDefault="003B04EE" w:rsidP="003B04EE">
      <w:r>
        <w:rPr>
          <w:rFonts w:hint="eastAsia"/>
        </w:rPr>
        <w:t>如果在表单中不写</w:t>
      </w:r>
      <w:r>
        <w:rPr>
          <w:rFonts w:hint="eastAsia"/>
        </w:rPr>
        <w:t>@csrf</w:t>
      </w:r>
      <w:r>
        <w:rPr>
          <w:rFonts w:hint="eastAsia"/>
        </w:rPr>
        <w:t>代码会触发状态码为</w:t>
      </w:r>
      <w:r>
        <w:rPr>
          <w:rFonts w:hint="eastAsia"/>
        </w:rPr>
        <w:t>419</w:t>
      </w:r>
      <w:r>
        <w:rPr>
          <w:rFonts w:hint="eastAsia"/>
        </w:rPr>
        <w:t>的请求错误。</w:t>
      </w:r>
    </w:p>
    <w:p w14:paraId="2E0EB159" w14:textId="04B67FDF" w:rsidR="003B04EE" w:rsidRDefault="003B04EE" w:rsidP="003B04EE"/>
    <w:p w14:paraId="73E32314" w14:textId="07AA3C09" w:rsidR="008F52BF" w:rsidRDefault="00D609D4" w:rsidP="008F52BF">
      <w:pPr>
        <w:pStyle w:val="3"/>
      </w:pPr>
      <w:r>
        <w:rPr>
          <w:rFonts w:hint="eastAsia"/>
        </w:rPr>
        <w:t>关闭</w:t>
      </w:r>
      <w:r>
        <w:rPr>
          <w:rFonts w:hint="eastAsia"/>
        </w:rPr>
        <w:t xml:space="preserve"> </w:t>
      </w:r>
      <w:r w:rsidR="008F52BF">
        <w:t>CSRF</w:t>
      </w:r>
      <w:r w:rsidR="008F52BF">
        <w:rPr>
          <w:rFonts w:hint="eastAsia"/>
        </w:rPr>
        <w:t xml:space="preserve"> </w:t>
      </w:r>
      <w:r>
        <w:rPr>
          <w:rFonts w:hint="eastAsia"/>
        </w:rPr>
        <w:t>防护</w:t>
      </w:r>
    </w:p>
    <w:p w14:paraId="28CDE57C" w14:textId="77F05A90" w:rsidR="00D609D4" w:rsidRDefault="00D609D4" w:rsidP="00D609D4"/>
    <w:p w14:paraId="5ACF4B16" w14:textId="4468B6AE" w:rsidR="00D609D4" w:rsidRDefault="00D609D4" w:rsidP="00D609D4">
      <w:pPr>
        <w:pStyle w:val="4"/>
      </w:pPr>
      <w:r>
        <w:rPr>
          <w:rFonts w:hint="eastAsia"/>
        </w:rPr>
        <w:t>关闭</w:t>
      </w:r>
      <w:r w:rsidR="00CE6317">
        <w:rPr>
          <w:rFonts w:hint="eastAsia"/>
        </w:rPr>
        <w:t>全部</w:t>
      </w:r>
      <w:r>
        <w:rPr>
          <w:rFonts w:hint="eastAsia"/>
        </w:rPr>
        <w:t>CSRF</w:t>
      </w:r>
      <w:r>
        <w:rPr>
          <w:rFonts w:hint="eastAsia"/>
        </w:rPr>
        <w:t>防护</w:t>
      </w:r>
    </w:p>
    <w:p w14:paraId="3BEC3F1C" w14:textId="3D13D5C2" w:rsidR="00D609D4" w:rsidRDefault="00467606" w:rsidP="00D609D4">
      <w:r w:rsidRPr="00467606">
        <w:rPr>
          <w:rFonts w:hint="eastAsia"/>
        </w:rPr>
        <w:t>在文件</w:t>
      </w:r>
      <w:r w:rsidRPr="00467606">
        <w:rPr>
          <w:rFonts w:hint="eastAsia"/>
          <w:b/>
          <w:bCs/>
          <w:color w:val="00B050"/>
        </w:rPr>
        <w:t>app/Http/Kernel.php</w:t>
      </w:r>
      <w:r w:rsidRPr="00467606">
        <w:rPr>
          <w:rFonts w:hint="eastAsia"/>
        </w:rPr>
        <w:t>中有如下配置：</w:t>
      </w:r>
    </w:p>
    <w:p w14:paraId="3CFC40CE" w14:textId="3E39B185" w:rsidR="0049342E" w:rsidRDefault="0049342E" w:rsidP="00D609D4">
      <w:r>
        <w:rPr>
          <w:noProof/>
        </w:rPr>
        <w:drawing>
          <wp:inline distT="0" distB="0" distL="0" distR="0" wp14:anchorId="465C2198" wp14:editId="093E32CC">
            <wp:extent cx="5274310" cy="15767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76705"/>
                    </a:xfrm>
                    <a:prstGeom prst="rect">
                      <a:avLst/>
                    </a:prstGeom>
                  </pic:spPr>
                </pic:pic>
              </a:graphicData>
            </a:graphic>
          </wp:inline>
        </w:drawing>
      </w:r>
    </w:p>
    <w:p w14:paraId="5181FABB" w14:textId="5EF1E73F" w:rsidR="0049342E" w:rsidRDefault="0049342E" w:rsidP="00D609D4">
      <w:r>
        <w:rPr>
          <w:rFonts w:hint="eastAsia"/>
        </w:rPr>
        <w:t>把红框选中的代码删除即可关闭全部的</w:t>
      </w:r>
      <w:r>
        <w:rPr>
          <w:rFonts w:hint="eastAsia"/>
        </w:rPr>
        <w:t>C</w:t>
      </w:r>
      <w:r>
        <w:t>SRF</w:t>
      </w:r>
      <w:r>
        <w:rPr>
          <w:rFonts w:hint="eastAsia"/>
        </w:rPr>
        <w:t>防护功能。</w:t>
      </w:r>
    </w:p>
    <w:p w14:paraId="06333982" w14:textId="4372C067" w:rsidR="00D609D4" w:rsidRDefault="00D609D4" w:rsidP="00D609D4"/>
    <w:p w14:paraId="244C1AB3" w14:textId="0AFAA891" w:rsidR="00CE6317" w:rsidRDefault="00CE6317" w:rsidP="00CE6317">
      <w:pPr>
        <w:pStyle w:val="4"/>
      </w:pPr>
      <w:r>
        <w:rPr>
          <w:rFonts w:hint="eastAsia"/>
        </w:rPr>
        <w:lastRenderedPageBreak/>
        <w:t>关闭部分</w:t>
      </w:r>
      <w:r>
        <w:rPr>
          <w:rFonts w:hint="eastAsia"/>
        </w:rPr>
        <w:t>C</w:t>
      </w:r>
      <w:r>
        <w:t>SRF</w:t>
      </w:r>
      <w:r>
        <w:rPr>
          <w:rFonts w:hint="eastAsia"/>
        </w:rPr>
        <w:t>防护</w:t>
      </w:r>
    </w:p>
    <w:p w14:paraId="4D218B6E" w14:textId="62A203D9" w:rsidR="00CE6317" w:rsidRPr="00CE6317" w:rsidRDefault="00CE6317" w:rsidP="00CE6317">
      <w:r>
        <w:rPr>
          <w:rFonts w:hint="eastAsia"/>
        </w:rPr>
        <w:t>关闭部分</w:t>
      </w:r>
      <w:r>
        <w:rPr>
          <w:rFonts w:hint="eastAsia"/>
        </w:rPr>
        <w:t>C</w:t>
      </w:r>
      <w:r>
        <w:t>SRF</w:t>
      </w:r>
      <w:r>
        <w:rPr>
          <w:rFonts w:hint="eastAsia"/>
        </w:rPr>
        <w:t>防护，也就是通常所说的</w:t>
      </w:r>
      <w:r>
        <w:rPr>
          <w:rFonts w:hint="eastAsia"/>
        </w:rPr>
        <w:t>C</w:t>
      </w:r>
      <w:r>
        <w:t>SRF</w:t>
      </w:r>
      <w:r>
        <w:rPr>
          <w:rFonts w:hint="eastAsia"/>
        </w:rPr>
        <w:t>白名单。</w:t>
      </w:r>
    </w:p>
    <w:p w14:paraId="10B323D8" w14:textId="77777777" w:rsidR="00CE6317" w:rsidRPr="00D609D4" w:rsidRDefault="00CE6317" w:rsidP="00D609D4"/>
    <w:p w14:paraId="24CA32DC" w14:textId="2B5A4D9E" w:rsidR="008F52BF" w:rsidRDefault="00276E36" w:rsidP="008F52BF">
      <w:r>
        <w:rPr>
          <w:rFonts w:hint="eastAsia"/>
        </w:rPr>
        <w:t>CSRF</w:t>
      </w:r>
      <w:r>
        <w:rPr>
          <w:rFonts w:hint="eastAsia"/>
        </w:rPr>
        <w:t>白名单是指不需要</w:t>
      </w:r>
      <w:r>
        <w:rPr>
          <w:rFonts w:hint="eastAsia"/>
        </w:rPr>
        <w:t>C</w:t>
      </w:r>
      <w:r>
        <w:t>SRF</w:t>
      </w:r>
      <w:r>
        <w:rPr>
          <w:rFonts w:hint="eastAsia"/>
        </w:rPr>
        <w:t>保护的那些</w:t>
      </w:r>
      <w:r>
        <w:rPr>
          <w:rFonts w:hint="eastAsia"/>
        </w:rPr>
        <w:t>U</w:t>
      </w:r>
      <w:r>
        <w:t>RL</w:t>
      </w:r>
      <w:r>
        <w:rPr>
          <w:rFonts w:hint="eastAsia"/>
        </w:rPr>
        <w:t>的</w:t>
      </w:r>
      <w:r w:rsidR="003C35D0">
        <w:rPr>
          <w:rFonts w:hint="eastAsia"/>
        </w:rPr>
        <w:t>配置</w:t>
      </w:r>
      <w:r w:rsidR="00BB32FB">
        <w:rPr>
          <w:rFonts w:hint="eastAsia"/>
        </w:rPr>
        <w:t>单</w:t>
      </w:r>
      <w:r>
        <w:rPr>
          <w:rFonts w:hint="eastAsia"/>
        </w:rPr>
        <w:t>。</w:t>
      </w:r>
    </w:p>
    <w:p w14:paraId="42606FAE" w14:textId="77777777" w:rsidR="00401C30" w:rsidRDefault="00401C30" w:rsidP="008F52BF"/>
    <w:p w14:paraId="31299FF8" w14:textId="31FE4C5E" w:rsidR="00276E36" w:rsidRDefault="003C35D0" w:rsidP="008F52BF">
      <w:r w:rsidRPr="003C35D0">
        <w:rPr>
          <w:rFonts w:hint="eastAsia"/>
        </w:rPr>
        <w:t>当</w:t>
      </w:r>
      <w:r w:rsidRPr="003C35D0">
        <w:rPr>
          <w:rFonts w:hint="eastAsia"/>
        </w:rPr>
        <w:t>URL</w:t>
      </w:r>
      <w:r w:rsidRPr="003C35D0">
        <w:rPr>
          <w:rFonts w:hint="eastAsia"/>
        </w:rPr>
        <w:t>不需要</w:t>
      </w:r>
      <w:r w:rsidRPr="003C35D0">
        <w:rPr>
          <w:rFonts w:hint="eastAsia"/>
        </w:rPr>
        <w:t>CSRF</w:t>
      </w:r>
      <w:r w:rsidRPr="003C35D0">
        <w:rPr>
          <w:rFonts w:hint="eastAsia"/>
        </w:rPr>
        <w:t>保护时，可以设置</w:t>
      </w:r>
      <w:r w:rsidRPr="003C35D0">
        <w:rPr>
          <w:rFonts w:hint="eastAsia"/>
        </w:rPr>
        <w:t>CSRF</w:t>
      </w:r>
      <w:r w:rsidRPr="003C35D0">
        <w:rPr>
          <w:rFonts w:hint="eastAsia"/>
        </w:rPr>
        <w:t>白名单，方式是通过将这类</w:t>
      </w:r>
      <w:r w:rsidRPr="003C35D0">
        <w:rPr>
          <w:rFonts w:hint="eastAsia"/>
        </w:rPr>
        <w:t>URL</w:t>
      </w:r>
      <w:r w:rsidRPr="003C35D0">
        <w:rPr>
          <w:rFonts w:hint="eastAsia"/>
        </w:rPr>
        <w:t>添加到</w:t>
      </w:r>
      <w:r w:rsidRPr="003C35D0">
        <w:rPr>
          <w:rFonts w:hint="eastAsia"/>
        </w:rPr>
        <w:t>VerifyCsrfToken</w:t>
      </w:r>
      <w:r w:rsidRPr="003C35D0">
        <w:rPr>
          <w:rFonts w:hint="eastAsia"/>
        </w:rPr>
        <w:t>中间件的</w:t>
      </w:r>
      <w:r w:rsidRPr="003C35D0">
        <w:rPr>
          <w:rFonts w:hint="eastAsia"/>
        </w:rPr>
        <w:t>$except</w:t>
      </w:r>
      <w:r w:rsidRPr="003C35D0">
        <w:rPr>
          <w:rFonts w:hint="eastAsia"/>
        </w:rPr>
        <w:t>属性来排除对这类路由的</w:t>
      </w:r>
      <w:r w:rsidRPr="003C35D0">
        <w:rPr>
          <w:rFonts w:hint="eastAsia"/>
        </w:rPr>
        <w:t>CSRF</w:t>
      </w:r>
      <w:r w:rsidRPr="003C35D0">
        <w:rPr>
          <w:rFonts w:hint="eastAsia"/>
        </w:rPr>
        <w:t>保护，示意代码如下所示：</w:t>
      </w:r>
    </w:p>
    <w:tbl>
      <w:tblPr>
        <w:tblStyle w:val="a6"/>
        <w:tblW w:w="0" w:type="auto"/>
        <w:tblLook w:val="04A0" w:firstRow="1" w:lastRow="0" w:firstColumn="1" w:lastColumn="0" w:noHBand="0" w:noVBand="1"/>
      </w:tblPr>
      <w:tblGrid>
        <w:gridCol w:w="8296"/>
      </w:tblGrid>
      <w:tr w:rsidR="00401C30" w14:paraId="5330A8F5" w14:textId="77777777" w:rsidTr="00401C30">
        <w:tc>
          <w:tcPr>
            <w:tcW w:w="8296" w:type="dxa"/>
          </w:tcPr>
          <w:p w14:paraId="1CCF0085" w14:textId="77777777" w:rsidR="00401C30" w:rsidRDefault="00401C30" w:rsidP="00401C30">
            <w:r>
              <w:t>&lt;?php</w:t>
            </w:r>
          </w:p>
          <w:p w14:paraId="4C53BF17" w14:textId="77777777" w:rsidR="00401C30" w:rsidRDefault="00401C30" w:rsidP="00401C30">
            <w:r>
              <w:t>namespace App\Http\Middleware;</w:t>
            </w:r>
          </w:p>
          <w:p w14:paraId="43D6A7DA" w14:textId="77777777" w:rsidR="00401C30" w:rsidRDefault="00401C30" w:rsidP="00401C30">
            <w:r>
              <w:t>use Illuminate\Foundation\Http\Middleware\VerifyCsrfToken as Middleware;</w:t>
            </w:r>
          </w:p>
          <w:p w14:paraId="1CF22F83" w14:textId="77777777" w:rsidR="00401C30" w:rsidRDefault="00401C30" w:rsidP="00401C30"/>
          <w:p w14:paraId="12157BDA" w14:textId="77777777" w:rsidR="00401C30" w:rsidRDefault="00401C30" w:rsidP="00401C30">
            <w:r>
              <w:t>class VerifyCsrfToken extends Middleware</w:t>
            </w:r>
          </w:p>
          <w:p w14:paraId="5D3D03B4" w14:textId="77777777" w:rsidR="00401C30" w:rsidRDefault="00401C30" w:rsidP="00401C30">
            <w:r>
              <w:t>{</w:t>
            </w:r>
          </w:p>
          <w:p w14:paraId="08C4025C" w14:textId="77777777" w:rsidR="00401C30" w:rsidRDefault="00401C30" w:rsidP="00401C30">
            <w:r>
              <w:t xml:space="preserve">    /**</w:t>
            </w:r>
          </w:p>
          <w:p w14:paraId="629B4176" w14:textId="77777777" w:rsidR="00401C30" w:rsidRDefault="00401C30" w:rsidP="00401C30">
            <w:r>
              <w:rPr>
                <w:rFonts w:hint="eastAsia"/>
              </w:rPr>
              <w:t xml:space="preserve">     * </w:t>
            </w:r>
            <w:r>
              <w:rPr>
                <w:rFonts w:hint="eastAsia"/>
              </w:rPr>
              <w:t>从</w:t>
            </w:r>
            <w:r>
              <w:rPr>
                <w:rFonts w:hint="eastAsia"/>
              </w:rPr>
              <w:t>CSRF</w:t>
            </w:r>
            <w:r>
              <w:rPr>
                <w:rFonts w:hint="eastAsia"/>
              </w:rPr>
              <w:t>验证中排除的</w:t>
            </w:r>
            <w:r>
              <w:rPr>
                <w:rFonts w:hint="eastAsia"/>
              </w:rPr>
              <w:t xml:space="preserve"> URI</w:t>
            </w:r>
          </w:p>
          <w:p w14:paraId="792B34FD" w14:textId="77777777" w:rsidR="00401C30" w:rsidRDefault="00401C30" w:rsidP="00401C30">
            <w:r>
              <w:t xml:space="preserve">     *</w:t>
            </w:r>
          </w:p>
          <w:p w14:paraId="099CC80C" w14:textId="77777777" w:rsidR="00401C30" w:rsidRDefault="00401C30" w:rsidP="00401C30">
            <w:r>
              <w:t xml:space="preserve">     * @var array</w:t>
            </w:r>
          </w:p>
          <w:p w14:paraId="5EB32AD5" w14:textId="77777777" w:rsidR="00401C30" w:rsidRDefault="00401C30" w:rsidP="00401C30">
            <w:r>
              <w:t xml:space="preserve">     */</w:t>
            </w:r>
          </w:p>
          <w:p w14:paraId="1A7F093E" w14:textId="77777777" w:rsidR="00401C30" w:rsidRDefault="00401C30" w:rsidP="00401C30">
            <w:r>
              <w:t xml:space="preserve">    protected $except = [</w:t>
            </w:r>
          </w:p>
          <w:p w14:paraId="16925D87" w14:textId="77777777" w:rsidR="00401C30" w:rsidRDefault="00401C30" w:rsidP="00401C30">
            <w:r>
              <w:t xml:space="preserve">        'stripe/*',</w:t>
            </w:r>
          </w:p>
          <w:p w14:paraId="081ABAE5" w14:textId="77777777" w:rsidR="00401C30" w:rsidRDefault="00401C30" w:rsidP="00401C30">
            <w:r>
              <w:t xml:space="preserve">        'http://example.com/foo/bar',</w:t>
            </w:r>
          </w:p>
          <w:p w14:paraId="0480952C" w14:textId="77777777" w:rsidR="00401C30" w:rsidRDefault="00401C30" w:rsidP="00401C30">
            <w:r>
              <w:t xml:space="preserve">        'http://example.com/foo/*',</w:t>
            </w:r>
          </w:p>
          <w:p w14:paraId="53E77261" w14:textId="77777777" w:rsidR="00401C30" w:rsidRDefault="00401C30" w:rsidP="00401C30">
            <w:r>
              <w:t xml:space="preserve">    ];</w:t>
            </w:r>
          </w:p>
          <w:p w14:paraId="7EEFDE50" w14:textId="711BD252" w:rsidR="00401C30" w:rsidRDefault="00401C30" w:rsidP="00401C30">
            <w:r>
              <w:t>}</w:t>
            </w:r>
          </w:p>
        </w:tc>
      </w:tr>
    </w:tbl>
    <w:p w14:paraId="03C4882C" w14:textId="32D90BD6" w:rsidR="00804A18" w:rsidRPr="008F52BF" w:rsidRDefault="005C42B3" w:rsidP="008F52BF">
      <w:r>
        <w:rPr>
          <w:rFonts w:hint="eastAsia"/>
        </w:rPr>
        <w:t>简单说就是</w:t>
      </w:r>
      <w:r w:rsidRPr="005C42B3">
        <w:rPr>
          <w:rFonts w:hint="eastAsia"/>
        </w:rPr>
        <w:t>找到</w:t>
      </w:r>
      <w:r w:rsidRPr="005C42B3">
        <w:rPr>
          <w:rFonts w:hint="eastAsia"/>
        </w:rPr>
        <w:t>app\Http\Middleware\VerifyCsrfToken.php</w:t>
      </w:r>
      <w:r w:rsidRPr="005C42B3">
        <w:rPr>
          <w:rFonts w:hint="eastAsia"/>
        </w:rPr>
        <w:t>文件，在文件属性</w:t>
      </w:r>
      <w:r w:rsidRPr="005C42B3">
        <w:rPr>
          <w:rFonts w:hint="eastAsia"/>
        </w:rPr>
        <w:t>$except</w:t>
      </w:r>
      <w:r w:rsidRPr="005C42B3">
        <w:rPr>
          <w:rFonts w:hint="eastAsia"/>
        </w:rPr>
        <w:t>中设置</w:t>
      </w:r>
      <w:r>
        <w:rPr>
          <w:rFonts w:hint="eastAsia"/>
        </w:rPr>
        <w:t>那</w:t>
      </w:r>
      <w:r w:rsidRPr="005C42B3">
        <w:rPr>
          <w:rFonts w:hint="eastAsia"/>
        </w:rPr>
        <w:t>些不想做</w:t>
      </w:r>
      <w:r w:rsidRPr="005C42B3">
        <w:rPr>
          <w:rFonts w:hint="eastAsia"/>
        </w:rPr>
        <w:t>csrf</w:t>
      </w:r>
      <w:r w:rsidRPr="005C42B3">
        <w:rPr>
          <w:rFonts w:hint="eastAsia"/>
        </w:rPr>
        <w:t>验证防护</w:t>
      </w:r>
      <w:r>
        <w:rPr>
          <w:rFonts w:hint="eastAsia"/>
        </w:rPr>
        <w:t>的</w:t>
      </w:r>
      <w:r w:rsidRPr="005C42B3">
        <w:rPr>
          <w:rFonts w:hint="eastAsia"/>
        </w:rPr>
        <w:t>路由，比如我想要</w:t>
      </w:r>
      <w:r w:rsidRPr="005C42B3">
        <w:rPr>
          <w:rFonts w:hint="eastAsia"/>
        </w:rPr>
        <w:t>api</w:t>
      </w:r>
      <w:r w:rsidRPr="005C42B3">
        <w:rPr>
          <w:rFonts w:hint="eastAsia"/>
        </w:rPr>
        <w:t>开头的路由都不做</w:t>
      </w:r>
      <w:r w:rsidRPr="005C42B3">
        <w:rPr>
          <w:rFonts w:hint="eastAsia"/>
        </w:rPr>
        <w:t xml:space="preserve"> csrf</w:t>
      </w:r>
      <w:r w:rsidRPr="005C42B3">
        <w:rPr>
          <w:rFonts w:hint="eastAsia"/>
        </w:rPr>
        <w:t>验证，只需要添加</w:t>
      </w:r>
      <w:r w:rsidRPr="005C42B3">
        <w:rPr>
          <w:rFonts w:hint="eastAsia"/>
        </w:rPr>
        <w:t>api/*</w:t>
      </w:r>
      <w:r>
        <w:t xml:space="preserve"> </w:t>
      </w:r>
      <w:r w:rsidRPr="005C42B3">
        <w:rPr>
          <w:rFonts w:hint="eastAsia"/>
        </w:rPr>
        <w:t>就可以</w:t>
      </w:r>
      <w:r>
        <w:rPr>
          <w:rFonts w:hint="eastAsia"/>
        </w:rPr>
        <w:t>了。</w:t>
      </w:r>
    </w:p>
    <w:p w14:paraId="68544E00" w14:textId="3692A207" w:rsidR="003B04EE" w:rsidRDefault="000120BD" w:rsidP="000120BD">
      <w:pPr>
        <w:pStyle w:val="3"/>
      </w:pPr>
      <w:r w:rsidRPr="000120BD">
        <w:t>X-CSRF-Token</w:t>
      </w:r>
    </w:p>
    <w:p w14:paraId="325EB4B2" w14:textId="016CE763" w:rsidR="00E96256" w:rsidRDefault="00E96256" w:rsidP="00E96256">
      <w:r>
        <w:rPr>
          <w:rFonts w:hint="eastAsia"/>
        </w:rPr>
        <w:t>在使用</w:t>
      </w:r>
      <w:r>
        <w:rPr>
          <w:rFonts w:hint="eastAsia"/>
        </w:rPr>
        <w:t>Ajax</w:t>
      </w:r>
      <w:r>
        <w:rPr>
          <w:rFonts w:hint="eastAsia"/>
        </w:rPr>
        <w:t>请求时，如何添加</w:t>
      </w:r>
      <w:r>
        <w:rPr>
          <w:rFonts w:hint="eastAsia"/>
        </w:rPr>
        <w:t>C</w:t>
      </w:r>
      <w:r>
        <w:t>SRF</w:t>
      </w:r>
      <w:r>
        <w:rPr>
          <w:rFonts w:hint="eastAsia"/>
        </w:rPr>
        <w:t>保护呢？</w:t>
      </w:r>
    </w:p>
    <w:p w14:paraId="49F56D8C" w14:textId="225EC35E" w:rsidR="00663FBB" w:rsidRDefault="00663FBB" w:rsidP="00E96256"/>
    <w:p w14:paraId="3C3D280A" w14:textId="48FCD2B0" w:rsidR="00DF738A" w:rsidRDefault="00663FBB" w:rsidP="00DF738A">
      <w:r>
        <w:rPr>
          <w:rFonts w:hint="eastAsia"/>
        </w:rPr>
        <w:t>首先把</w:t>
      </w:r>
      <w:r>
        <w:rPr>
          <w:rFonts w:hint="eastAsia"/>
        </w:rPr>
        <w:t>C</w:t>
      </w:r>
      <w:r>
        <w:t>SRF</w:t>
      </w:r>
      <w:r>
        <w:rPr>
          <w:rFonts w:hint="eastAsia"/>
        </w:rPr>
        <w:t>代码存放在</w:t>
      </w:r>
      <w:r>
        <w:rPr>
          <w:rFonts w:hint="eastAsia"/>
        </w:rPr>
        <w:t>meta</w:t>
      </w:r>
      <w:r>
        <w:rPr>
          <w:rFonts w:hint="eastAsia"/>
        </w:rPr>
        <w:t>里面：</w:t>
      </w:r>
    </w:p>
    <w:tbl>
      <w:tblPr>
        <w:tblStyle w:val="a6"/>
        <w:tblW w:w="0" w:type="auto"/>
        <w:tblLook w:val="04A0" w:firstRow="1" w:lastRow="0" w:firstColumn="1" w:lastColumn="0" w:noHBand="0" w:noVBand="1"/>
      </w:tblPr>
      <w:tblGrid>
        <w:gridCol w:w="8296"/>
      </w:tblGrid>
      <w:tr w:rsidR="00DF738A" w14:paraId="5C68017F" w14:textId="77777777" w:rsidTr="00917954">
        <w:tc>
          <w:tcPr>
            <w:tcW w:w="8296" w:type="dxa"/>
          </w:tcPr>
          <w:p w14:paraId="1135EA3E" w14:textId="1B997F35" w:rsidR="00DF738A" w:rsidRDefault="006B0F9D" w:rsidP="00917954">
            <w:r w:rsidRPr="006B0F9D">
              <w:t>&lt;meta name="csrf-token" content="{{ csrf_token() }}"&gt;</w:t>
            </w:r>
          </w:p>
        </w:tc>
      </w:tr>
    </w:tbl>
    <w:p w14:paraId="0226664C" w14:textId="177BCA38" w:rsidR="00663FBB" w:rsidRDefault="00663FBB" w:rsidP="00E96256"/>
    <w:p w14:paraId="2932F43B" w14:textId="347C1699" w:rsidR="00663FBB" w:rsidRDefault="00663FBB" w:rsidP="00E96256">
      <w:r>
        <w:rPr>
          <w:rFonts w:hint="eastAsia"/>
        </w:rPr>
        <w:t>然后在发起请求时，带上</w:t>
      </w:r>
      <w:r>
        <w:rPr>
          <w:rFonts w:hint="eastAsia"/>
        </w:rPr>
        <w:t>meta</w:t>
      </w:r>
      <w:r>
        <w:rPr>
          <w:rFonts w:hint="eastAsia"/>
        </w:rPr>
        <w:t>信息：</w:t>
      </w:r>
    </w:p>
    <w:tbl>
      <w:tblPr>
        <w:tblStyle w:val="a6"/>
        <w:tblW w:w="0" w:type="auto"/>
        <w:tblLook w:val="04A0" w:firstRow="1" w:lastRow="0" w:firstColumn="1" w:lastColumn="0" w:noHBand="0" w:noVBand="1"/>
      </w:tblPr>
      <w:tblGrid>
        <w:gridCol w:w="8296"/>
      </w:tblGrid>
      <w:tr w:rsidR="00066D05" w14:paraId="1B519A43" w14:textId="77777777" w:rsidTr="00066D05">
        <w:tc>
          <w:tcPr>
            <w:tcW w:w="8296" w:type="dxa"/>
          </w:tcPr>
          <w:p w14:paraId="3F1F8C9D" w14:textId="77777777" w:rsidR="00CF47A3" w:rsidRDefault="00CF47A3" w:rsidP="00CF47A3">
            <w:r>
              <w:t>$.ajax({</w:t>
            </w:r>
          </w:p>
          <w:p w14:paraId="38622AF8" w14:textId="77777777" w:rsidR="00CF47A3" w:rsidRDefault="00CF47A3" w:rsidP="00CF47A3"/>
          <w:p w14:paraId="29172DF5" w14:textId="77777777" w:rsidR="00CF47A3" w:rsidRDefault="00CF47A3" w:rsidP="00CF47A3">
            <w:r>
              <w:t xml:space="preserve">    headers: { 'X-CSRF-TOKEN': $('meta[name="csrf-token"]').attr('content') }</w:t>
            </w:r>
          </w:p>
          <w:p w14:paraId="794ADCE1" w14:textId="77777777" w:rsidR="00CF47A3" w:rsidRDefault="00CF47A3" w:rsidP="00CF47A3"/>
          <w:p w14:paraId="59AEA089" w14:textId="48088B84" w:rsidR="00066D05" w:rsidRDefault="00CF47A3" w:rsidP="00CF47A3">
            <w:r>
              <w:lastRenderedPageBreak/>
              <w:t>});</w:t>
            </w:r>
          </w:p>
        </w:tc>
      </w:tr>
    </w:tbl>
    <w:p w14:paraId="76F97FF7" w14:textId="77777777" w:rsidR="00E96256" w:rsidRPr="00066D05" w:rsidRDefault="00E96256" w:rsidP="00E96256"/>
    <w:p w14:paraId="0633E3E7" w14:textId="77777777" w:rsidR="000120BD" w:rsidRPr="000120BD" w:rsidRDefault="000120BD" w:rsidP="000120BD"/>
    <w:p w14:paraId="6ED6C871" w14:textId="28D1A2E5" w:rsidR="000120BD" w:rsidRPr="003B04EE" w:rsidRDefault="000120BD" w:rsidP="000120BD">
      <w:pPr>
        <w:pStyle w:val="3"/>
      </w:pPr>
      <w:r w:rsidRPr="000120BD">
        <w:t>X-XSRF-Token</w:t>
      </w:r>
    </w:p>
    <w:p w14:paraId="7803C29B" w14:textId="139C2EB2" w:rsidR="00453FB8" w:rsidRDefault="00CF47A3" w:rsidP="00C36272">
      <w:r w:rsidRPr="00CF47A3">
        <w:rPr>
          <w:rFonts w:hint="eastAsia"/>
        </w:rPr>
        <w:t xml:space="preserve">Laravel </w:t>
      </w:r>
      <w:r w:rsidRPr="00CF47A3">
        <w:rPr>
          <w:rFonts w:hint="eastAsia"/>
        </w:rPr>
        <w:t>默认会把</w:t>
      </w:r>
      <w:r w:rsidRPr="00CF47A3">
        <w:rPr>
          <w:rFonts w:hint="eastAsia"/>
        </w:rPr>
        <w:t xml:space="preserve"> CSRF_TOKEN </w:t>
      </w:r>
      <w:r w:rsidRPr="00CF47A3">
        <w:rPr>
          <w:rFonts w:hint="eastAsia"/>
        </w:rPr>
        <w:t>的值写在一个叫</w:t>
      </w:r>
      <w:r w:rsidRPr="00CF47A3">
        <w:rPr>
          <w:rFonts w:hint="eastAsia"/>
        </w:rPr>
        <w:t xml:space="preserve"> XCRF-TOKEN </w:t>
      </w:r>
      <w:r w:rsidRPr="00CF47A3">
        <w:rPr>
          <w:rFonts w:hint="eastAsia"/>
        </w:rPr>
        <w:t>的</w:t>
      </w:r>
      <w:r w:rsidRPr="00CF47A3">
        <w:rPr>
          <w:rFonts w:hint="eastAsia"/>
        </w:rPr>
        <w:t xml:space="preserve"> cookie </w:t>
      </w:r>
      <w:r w:rsidRPr="00CF47A3">
        <w:rPr>
          <w:rFonts w:hint="eastAsia"/>
        </w:rPr>
        <w:t>中，其实每次访问这个值都会发生变化，因此我们只需要用这个值即可</w:t>
      </w:r>
      <w:r>
        <w:rPr>
          <w:rFonts w:hint="eastAsia"/>
        </w:rPr>
        <w:t>。</w:t>
      </w:r>
    </w:p>
    <w:p w14:paraId="69B81204" w14:textId="55981BDD" w:rsidR="00CF47A3" w:rsidRDefault="00CF47A3" w:rsidP="00C36272"/>
    <w:p w14:paraId="4771C327" w14:textId="100DB230" w:rsidR="00CF47A3" w:rsidRDefault="00CF47A3" w:rsidP="00C36272">
      <w:r>
        <w:rPr>
          <w:rFonts w:hint="eastAsia"/>
        </w:rPr>
        <w:t>示例代码：</w:t>
      </w:r>
    </w:p>
    <w:tbl>
      <w:tblPr>
        <w:tblStyle w:val="a6"/>
        <w:tblW w:w="0" w:type="auto"/>
        <w:tblLook w:val="04A0" w:firstRow="1" w:lastRow="0" w:firstColumn="1" w:lastColumn="0" w:noHBand="0" w:noVBand="1"/>
      </w:tblPr>
      <w:tblGrid>
        <w:gridCol w:w="8296"/>
      </w:tblGrid>
      <w:tr w:rsidR="00BF2703" w14:paraId="315C4661" w14:textId="77777777" w:rsidTr="00BF2703">
        <w:tc>
          <w:tcPr>
            <w:tcW w:w="8296" w:type="dxa"/>
          </w:tcPr>
          <w:p w14:paraId="4746E907" w14:textId="77777777" w:rsidR="000657D2" w:rsidRDefault="000657D2" w:rsidP="000657D2">
            <w:r>
              <w:t>$.ajaxSetup({</w:t>
            </w:r>
          </w:p>
          <w:p w14:paraId="06667BF3" w14:textId="77777777" w:rsidR="000657D2" w:rsidRDefault="000657D2" w:rsidP="000657D2">
            <w:r>
              <w:t xml:space="preserve">     headers: {</w:t>
            </w:r>
          </w:p>
          <w:p w14:paraId="24ADDAEB" w14:textId="77777777" w:rsidR="000657D2" w:rsidRDefault="000657D2" w:rsidP="000657D2">
            <w:r>
              <w:t xml:space="preserve">         'X-XSRF-TOKEN': $.cookie('XSRF-TOKEN')</w:t>
            </w:r>
          </w:p>
          <w:p w14:paraId="3CB42158" w14:textId="77777777" w:rsidR="000657D2" w:rsidRDefault="000657D2" w:rsidP="000657D2">
            <w:r>
              <w:t xml:space="preserve">     }</w:t>
            </w:r>
          </w:p>
          <w:p w14:paraId="08369770" w14:textId="656FFABE" w:rsidR="00BF2703" w:rsidRDefault="000657D2" w:rsidP="000657D2">
            <w:r>
              <w:t>});</w:t>
            </w:r>
          </w:p>
        </w:tc>
      </w:tr>
    </w:tbl>
    <w:p w14:paraId="7879961A" w14:textId="35A195E5" w:rsidR="00CF47A3" w:rsidRDefault="000657D2" w:rsidP="00C36272">
      <w:r>
        <w:rPr>
          <w:rFonts w:hint="eastAsia"/>
        </w:rPr>
        <w:t>我们在某个全局的文件里面进行调用就可以了。</w:t>
      </w:r>
    </w:p>
    <w:p w14:paraId="13003B1A" w14:textId="77777777" w:rsidR="000657D2" w:rsidRDefault="000657D2" w:rsidP="00C36272"/>
    <w:p w14:paraId="066CD012" w14:textId="77777777" w:rsidR="008D4280" w:rsidRPr="001B6548" w:rsidRDefault="008D4280" w:rsidP="00C36272"/>
    <w:p w14:paraId="5BECF3BD" w14:textId="1788B492" w:rsidR="00CB0A25" w:rsidRDefault="00CB0A25" w:rsidP="00CB0A25">
      <w:pPr>
        <w:pStyle w:val="2"/>
      </w:pPr>
      <w:r>
        <w:rPr>
          <w:rFonts w:hint="eastAsia"/>
        </w:rPr>
        <w:t>定义中间件</w:t>
      </w:r>
    </w:p>
    <w:p w14:paraId="7283F584" w14:textId="4B6EB6CC" w:rsidR="00701422" w:rsidRDefault="00701422" w:rsidP="00701422"/>
    <w:p w14:paraId="71679509" w14:textId="63A363A9" w:rsidR="00701422" w:rsidRDefault="00701422" w:rsidP="00701422">
      <w:pPr>
        <w:pStyle w:val="3"/>
      </w:pPr>
      <w:r>
        <w:rPr>
          <w:rFonts w:hint="eastAsia"/>
        </w:rPr>
        <w:t>中间件作用</w:t>
      </w:r>
    </w:p>
    <w:p w14:paraId="7B494801" w14:textId="395432F8" w:rsidR="00497BDB" w:rsidRDefault="00497BDB" w:rsidP="00497BDB">
      <w:r>
        <w:rPr>
          <w:rFonts w:hint="eastAsia"/>
        </w:rPr>
        <w:t>中间件的作用是用来过滤进入应用程序的</w:t>
      </w:r>
      <w:r>
        <w:rPr>
          <w:rFonts w:hint="eastAsia"/>
        </w:rPr>
        <w:t>HTTP</w:t>
      </w:r>
      <w:r>
        <w:rPr>
          <w:rFonts w:hint="eastAsia"/>
        </w:rPr>
        <w:t>请求，简单说就是过滤</w:t>
      </w:r>
      <w:r>
        <w:rPr>
          <w:rFonts w:hint="eastAsia"/>
        </w:rPr>
        <w:t>HTTP</w:t>
      </w:r>
      <w:r>
        <w:rPr>
          <w:rFonts w:hint="eastAsia"/>
        </w:rPr>
        <w:t>请求。</w:t>
      </w:r>
    </w:p>
    <w:p w14:paraId="455C583B" w14:textId="77777777" w:rsidR="00497BDB" w:rsidRPr="007F4CE2" w:rsidRDefault="00497BDB" w:rsidP="00497BDB"/>
    <w:p w14:paraId="02B1B1AB" w14:textId="0C20B83E" w:rsidR="00497BDB" w:rsidRDefault="00497BDB" w:rsidP="00497BDB">
      <w:r>
        <w:rPr>
          <w:rFonts w:hint="eastAsia"/>
        </w:rPr>
        <w:t>Laravel</w:t>
      </w:r>
      <w:r>
        <w:rPr>
          <w:rFonts w:hint="eastAsia"/>
        </w:rPr>
        <w:t>自带的中间件包括身份验证中间件、</w:t>
      </w:r>
      <w:r>
        <w:rPr>
          <w:rFonts w:hint="eastAsia"/>
        </w:rPr>
        <w:t>CSRF</w:t>
      </w:r>
      <w:r>
        <w:rPr>
          <w:rFonts w:hint="eastAsia"/>
        </w:rPr>
        <w:t>中间件、日志中间件等，所有的这些中间件都位于</w:t>
      </w:r>
      <w:r>
        <w:rPr>
          <w:rFonts w:hint="eastAsia"/>
        </w:rPr>
        <w:t>app\Http\Middleware</w:t>
      </w:r>
      <w:r>
        <w:rPr>
          <w:rFonts w:hint="eastAsia"/>
        </w:rPr>
        <w:t>目录中。</w:t>
      </w:r>
    </w:p>
    <w:p w14:paraId="75F9A59D" w14:textId="77777777" w:rsidR="00497BDB" w:rsidRDefault="00497BDB" w:rsidP="00497BDB"/>
    <w:p w14:paraId="0E3338D8" w14:textId="5E48D9D2" w:rsidR="00701422" w:rsidRDefault="00497BDB" w:rsidP="00497BDB">
      <w:r>
        <w:rPr>
          <w:rFonts w:hint="eastAsia"/>
        </w:rPr>
        <w:t>注意控制器</w:t>
      </w:r>
      <w:r>
        <w:rPr>
          <w:rFonts w:hint="eastAsia"/>
        </w:rPr>
        <w:t>Controllers</w:t>
      </w:r>
      <w:r>
        <w:rPr>
          <w:rFonts w:hint="eastAsia"/>
        </w:rPr>
        <w:t>和中间件</w:t>
      </w:r>
      <w:r>
        <w:rPr>
          <w:rFonts w:hint="eastAsia"/>
        </w:rPr>
        <w:t>Middleware</w:t>
      </w:r>
      <w:r>
        <w:rPr>
          <w:rFonts w:hint="eastAsia"/>
        </w:rPr>
        <w:t>同属于</w:t>
      </w:r>
      <w:r>
        <w:rPr>
          <w:rFonts w:hint="eastAsia"/>
        </w:rPr>
        <w:t>app\Http</w:t>
      </w:r>
      <w:r>
        <w:rPr>
          <w:rFonts w:hint="eastAsia"/>
        </w:rPr>
        <w:t>命名空间下的同层目录中。</w:t>
      </w:r>
    </w:p>
    <w:p w14:paraId="2BD92914" w14:textId="4509AB4C" w:rsidR="007F4CE2" w:rsidRDefault="007F4CE2" w:rsidP="00497BDB"/>
    <w:p w14:paraId="1EFD63F2" w14:textId="488754B0" w:rsidR="007F4CE2" w:rsidRDefault="00EF3084" w:rsidP="00A219F0">
      <w:pPr>
        <w:pStyle w:val="3"/>
      </w:pPr>
      <w:r>
        <w:rPr>
          <w:rFonts w:hint="eastAsia"/>
        </w:rPr>
        <w:t>中间件定义</w:t>
      </w:r>
    </w:p>
    <w:p w14:paraId="0AC8CA98" w14:textId="5662E94E" w:rsidR="006F0BDD" w:rsidRDefault="006F0BDD" w:rsidP="006F0BDD">
      <w:r w:rsidRPr="006F0BDD">
        <w:rPr>
          <w:rFonts w:hint="eastAsia"/>
        </w:rPr>
        <w:t>在</w:t>
      </w:r>
      <w:r w:rsidRPr="006F0BDD">
        <w:rPr>
          <w:rFonts w:hint="eastAsia"/>
        </w:rPr>
        <w:t>app/Http/Middleware</w:t>
      </w:r>
      <w:r w:rsidRPr="006F0BDD">
        <w:rPr>
          <w:rFonts w:hint="eastAsia"/>
        </w:rPr>
        <w:t>目录下定义两个中间件，一个作为全局中间件，一个作为路由中间件。</w:t>
      </w:r>
    </w:p>
    <w:p w14:paraId="73917A94" w14:textId="2F18873D" w:rsidR="006F0BDD" w:rsidRPr="002B69D9" w:rsidRDefault="006F0BDD" w:rsidP="006F0BDD"/>
    <w:p w14:paraId="5B08F238" w14:textId="49B7310B" w:rsidR="006F0BDD" w:rsidRDefault="006F0BDD" w:rsidP="006F0BDD">
      <w:r w:rsidRPr="006F0BDD">
        <w:rPr>
          <w:rFonts w:hint="eastAsia"/>
        </w:rPr>
        <w:t>创建</w:t>
      </w:r>
      <w:r w:rsidRPr="006F0BDD">
        <w:rPr>
          <w:rFonts w:hint="eastAsia"/>
        </w:rPr>
        <w:t>PrintDateTime.php</w:t>
      </w:r>
      <w:r w:rsidRPr="006F0BDD">
        <w:rPr>
          <w:rFonts w:hint="eastAsia"/>
        </w:rPr>
        <w:t>文件，作为全局中间件，代码如下：</w:t>
      </w:r>
    </w:p>
    <w:tbl>
      <w:tblPr>
        <w:tblStyle w:val="a6"/>
        <w:tblW w:w="0" w:type="auto"/>
        <w:tblLook w:val="04A0" w:firstRow="1" w:lastRow="0" w:firstColumn="1" w:lastColumn="0" w:noHBand="0" w:noVBand="1"/>
      </w:tblPr>
      <w:tblGrid>
        <w:gridCol w:w="8296"/>
      </w:tblGrid>
      <w:tr w:rsidR="009F6B04" w14:paraId="3F252C93" w14:textId="77777777" w:rsidTr="009F6B04">
        <w:tc>
          <w:tcPr>
            <w:tcW w:w="8296" w:type="dxa"/>
          </w:tcPr>
          <w:p w14:paraId="3EBFFEF6" w14:textId="77777777" w:rsidR="009F6B04" w:rsidRDefault="009F6B04" w:rsidP="009F6B04">
            <w:r>
              <w:t>&lt;?php</w:t>
            </w:r>
          </w:p>
          <w:p w14:paraId="66A4E6BA" w14:textId="77777777" w:rsidR="009F6B04" w:rsidRDefault="009F6B04" w:rsidP="009F6B04">
            <w:r>
              <w:t>namespace App\Http\Middleware;</w:t>
            </w:r>
          </w:p>
          <w:p w14:paraId="5F3452B9" w14:textId="77777777" w:rsidR="009F6B04" w:rsidRDefault="009F6B04" w:rsidP="009F6B04">
            <w:r>
              <w:t>use Illuminate\Http\Request;</w:t>
            </w:r>
          </w:p>
          <w:p w14:paraId="75566549" w14:textId="77777777" w:rsidR="009F6B04" w:rsidRDefault="009F6B04" w:rsidP="009F6B04">
            <w:r>
              <w:t>use Closure;</w:t>
            </w:r>
          </w:p>
          <w:p w14:paraId="0E7898CF" w14:textId="77777777" w:rsidR="009F6B04" w:rsidRDefault="009F6B04" w:rsidP="009F6B04"/>
          <w:p w14:paraId="438AF745" w14:textId="77777777" w:rsidR="009F6B04" w:rsidRDefault="009F6B04" w:rsidP="009F6B04">
            <w:r>
              <w:lastRenderedPageBreak/>
              <w:t>class PrintDateTime {</w:t>
            </w:r>
          </w:p>
          <w:p w14:paraId="453CE324" w14:textId="77777777" w:rsidR="009F6B04" w:rsidRDefault="009F6B04" w:rsidP="009F6B04">
            <w:r>
              <w:tab/>
              <w:t>public function handle(Request $req, Closure $next){</w:t>
            </w:r>
          </w:p>
          <w:p w14:paraId="4BE2A415" w14:textId="77777777" w:rsidR="009F6B04" w:rsidRDefault="009F6B04" w:rsidP="009F6B04">
            <w:r>
              <w:rPr>
                <w:rFonts w:hint="eastAsia"/>
              </w:rPr>
              <w:tab/>
            </w:r>
            <w:r>
              <w:rPr>
                <w:rFonts w:hint="eastAsia"/>
              </w:rPr>
              <w:tab/>
              <w:t xml:space="preserve">// </w:t>
            </w:r>
            <w:r>
              <w:rPr>
                <w:rFonts w:hint="eastAsia"/>
              </w:rPr>
              <w:t>在网页打印当前日期和时间</w:t>
            </w:r>
          </w:p>
          <w:p w14:paraId="50BDA8D2" w14:textId="77777777" w:rsidR="009F6B04" w:rsidRDefault="009F6B04" w:rsidP="009F6B04">
            <w:r>
              <w:tab/>
            </w:r>
            <w:r>
              <w:tab/>
              <w:t>print(date("Y-m-d h:i:s") . "&lt;br/&gt;");</w:t>
            </w:r>
          </w:p>
          <w:p w14:paraId="17026F69" w14:textId="77777777" w:rsidR="009F6B04" w:rsidRDefault="009F6B04" w:rsidP="009F6B04">
            <w:r>
              <w:tab/>
            </w:r>
            <w:r>
              <w:tab/>
              <w:t>return $next($req);</w:t>
            </w:r>
          </w:p>
          <w:p w14:paraId="5378D0EE" w14:textId="77777777" w:rsidR="009F6B04" w:rsidRDefault="009F6B04" w:rsidP="009F6B04">
            <w:r>
              <w:tab/>
              <w:t>}</w:t>
            </w:r>
          </w:p>
          <w:p w14:paraId="1124783B" w14:textId="5CF426BB" w:rsidR="009F6B04" w:rsidRDefault="009F6B04" w:rsidP="009F6B04">
            <w:r>
              <w:t>}</w:t>
            </w:r>
          </w:p>
        </w:tc>
      </w:tr>
    </w:tbl>
    <w:p w14:paraId="27EE81D3" w14:textId="1EED8C21" w:rsidR="006F0BDD" w:rsidRDefault="009F6B04" w:rsidP="006F0BDD">
      <w:r w:rsidRPr="009F6B04">
        <w:rPr>
          <w:rFonts w:hint="eastAsia"/>
        </w:rPr>
        <w:lastRenderedPageBreak/>
        <w:t>创建</w:t>
      </w:r>
      <w:r w:rsidRPr="009F6B04">
        <w:rPr>
          <w:rFonts w:hint="eastAsia"/>
        </w:rPr>
        <w:t>CheckAge.php</w:t>
      </w:r>
      <w:r w:rsidRPr="009F6B04">
        <w:rPr>
          <w:rFonts w:hint="eastAsia"/>
        </w:rPr>
        <w:t>文件，作为路由中间件，代码如下：</w:t>
      </w:r>
    </w:p>
    <w:tbl>
      <w:tblPr>
        <w:tblStyle w:val="a6"/>
        <w:tblW w:w="0" w:type="auto"/>
        <w:tblLook w:val="04A0" w:firstRow="1" w:lastRow="0" w:firstColumn="1" w:lastColumn="0" w:noHBand="0" w:noVBand="1"/>
      </w:tblPr>
      <w:tblGrid>
        <w:gridCol w:w="8296"/>
      </w:tblGrid>
      <w:tr w:rsidR="009E0578" w14:paraId="41A0C7A3" w14:textId="77777777" w:rsidTr="009E0578">
        <w:tc>
          <w:tcPr>
            <w:tcW w:w="8296" w:type="dxa"/>
          </w:tcPr>
          <w:p w14:paraId="7D7728E3" w14:textId="77777777" w:rsidR="009E0578" w:rsidRDefault="009E0578" w:rsidP="009E0578">
            <w:r>
              <w:t>&lt;?php</w:t>
            </w:r>
          </w:p>
          <w:p w14:paraId="5F687D88" w14:textId="77777777" w:rsidR="009E0578" w:rsidRDefault="009E0578" w:rsidP="009E0578">
            <w:r>
              <w:t>namespace App\Http\Middleware;</w:t>
            </w:r>
          </w:p>
          <w:p w14:paraId="46A4A7FE" w14:textId="77777777" w:rsidR="009E0578" w:rsidRDefault="009E0578" w:rsidP="009E0578">
            <w:r>
              <w:t>use Illuminate\Http\Request;</w:t>
            </w:r>
          </w:p>
          <w:p w14:paraId="35CD9018" w14:textId="77777777" w:rsidR="009E0578" w:rsidRDefault="009E0578" w:rsidP="009E0578">
            <w:r>
              <w:rPr>
                <w:rFonts w:hint="eastAsia"/>
              </w:rPr>
              <w:t xml:space="preserve">use Closure; # </w:t>
            </w:r>
            <w:r>
              <w:rPr>
                <w:rFonts w:hint="eastAsia"/>
              </w:rPr>
              <w:t>必需</w:t>
            </w:r>
          </w:p>
          <w:p w14:paraId="2A1DB3E0" w14:textId="77777777" w:rsidR="009E0578" w:rsidRDefault="009E0578" w:rsidP="009E0578"/>
          <w:p w14:paraId="508A52F8" w14:textId="77777777" w:rsidR="009E0578" w:rsidRDefault="009E0578" w:rsidP="009E0578">
            <w:r>
              <w:t>class CheckAge {</w:t>
            </w:r>
          </w:p>
          <w:p w14:paraId="659DCF94" w14:textId="77777777" w:rsidR="009E0578" w:rsidRDefault="009E0578" w:rsidP="009E0578">
            <w:r>
              <w:rPr>
                <w:rFonts w:hint="eastAsia"/>
              </w:rPr>
              <w:tab/>
              <w:t xml:space="preserve">// handle </w:t>
            </w:r>
            <w:r>
              <w:rPr>
                <w:rFonts w:hint="eastAsia"/>
              </w:rPr>
              <w:t>方法是</w:t>
            </w:r>
            <w:r>
              <w:rPr>
                <w:rFonts w:hint="eastAsia"/>
              </w:rPr>
              <w:t xml:space="preserve"> </w:t>
            </w:r>
            <w:r>
              <w:rPr>
                <w:rFonts w:hint="eastAsia"/>
              </w:rPr>
              <w:t>中间件进行数据处理的入口函数。</w:t>
            </w:r>
          </w:p>
          <w:p w14:paraId="723158A6" w14:textId="77777777" w:rsidR="009E0578" w:rsidRDefault="009E0578" w:rsidP="009E0578">
            <w:r>
              <w:tab/>
              <w:t>public function handle(Request $req, Closure $next){</w:t>
            </w:r>
          </w:p>
          <w:p w14:paraId="6A22CA1E" w14:textId="77777777" w:rsidR="009E0578" w:rsidRDefault="009E0578" w:rsidP="009E0578">
            <w:r>
              <w:rPr>
                <w:rFonts w:hint="eastAsia"/>
              </w:rPr>
              <w:tab/>
            </w:r>
            <w:r>
              <w:rPr>
                <w:rFonts w:hint="eastAsia"/>
              </w:rPr>
              <w:tab/>
              <w:t xml:space="preserve">// </w:t>
            </w:r>
            <w:r>
              <w:rPr>
                <w:rFonts w:hint="eastAsia"/>
              </w:rPr>
              <w:t>在网页打印字符串</w:t>
            </w:r>
          </w:p>
          <w:p w14:paraId="53B0DDCE" w14:textId="77777777" w:rsidR="009E0578" w:rsidRDefault="009E0578" w:rsidP="009E0578">
            <w:r>
              <w:rPr>
                <w:rFonts w:hint="eastAsia"/>
              </w:rPr>
              <w:tab/>
            </w:r>
            <w:r>
              <w:rPr>
                <w:rFonts w:hint="eastAsia"/>
              </w:rPr>
              <w:tab/>
              <w:t>print("</w:t>
            </w:r>
            <w:r>
              <w:rPr>
                <w:rFonts w:hint="eastAsia"/>
              </w:rPr>
              <w:t>我是路由中间件，输入的年龄为</w:t>
            </w:r>
            <w:r>
              <w:rPr>
                <w:rFonts w:hint="eastAsia"/>
              </w:rPr>
              <w:t xml:space="preserve"> " .$req-&gt;id." </w:t>
            </w:r>
            <w:r>
              <w:rPr>
                <w:rFonts w:hint="eastAsia"/>
              </w:rPr>
              <w:t>岁！</w:t>
            </w:r>
            <w:r>
              <w:rPr>
                <w:rFonts w:hint="eastAsia"/>
              </w:rPr>
              <w:t>&lt;br/&gt;");</w:t>
            </w:r>
          </w:p>
          <w:p w14:paraId="4339F9CF" w14:textId="77777777" w:rsidR="009E0578" w:rsidRDefault="009E0578" w:rsidP="009E0578"/>
          <w:p w14:paraId="2231491A" w14:textId="77777777" w:rsidR="009E0578" w:rsidRDefault="009E0578" w:rsidP="009E0578">
            <w:r>
              <w:tab/>
            </w:r>
            <w:r>
              <w:tab/>
              <w:t>if($req-&gt;id &gt;= 200){</w:t>
            </w:r>
          </w:p>
          <w:p w14:paraId="57CE282F" w14:textId="77777777" w:rsidR="009E0578" w:rsidRDefault="009E0578" w:rsidP="009E0578">
            <w:r>
              <w:rPr>
                <w:rFonts w:hint="eastAsia"/>
              </w:rPr>
              <w:tab/>
            </w:r>
            <w:r>
              <w:rPr>
                <w:rFonts w:hint="eastAsia"/>
              </w:rPr>
              <w:tab/>
            </w:r>
            <w:r>
              <w:rPr>
                <w:rFonts w:hint="eastAsia"/>
              </w:rPr>
              <w:tab/>
              <w:t>print("</w:t>
            </w:r>
            <w:r>
              <w:rPr>
                <w:rFonts w:hint="eastAsia"/>
              </w:rPr>
              <w:t>我大于</w:t>
            </w:r>
            <w:r>
              <w:rPr>
                <w:rFonts w:hint="eastAsia"/>
              </w:rPr>
              <w:t xml:space="preserve"> 200 </w:t>
            </w:r>
            <w:r>
              <w:rPr>
                <w:rFonts w:hint="eastAsia"/>
              </w:rPr>
              <w:t>岁哦！</w:t>
            </w:r>
            <w:r>
              <w:rPr>
                <w:rFonts w:hint="eastAsia"/>
              </w:rPr>
              <w:t>&lt;br/&gt;");</w:t>
            </w:r>
          </w:p>
          <w:p w14:paraId="1AE886B1" w14:textId="77777777" w:rsidR="009E0578" w:rsidRDefault="009E0578" w:rsidP="009E0578">
            <w:r>
              <w:tab/>
            </w:r>
            <w:r>
              <w:tab/>
            </w:r>
            <w:r>
              <w:tab/>
              <w:t>return redirect('shouye');</w:t>
            </w:r>
          </w:p>
          <w:p w14:paraId="6583F231" w14:textId="77777777" w:rsidR="009E0578" w:rsidRDefault="009E0578" w:rsidP="009E0578">
            <w:r>
              <w:tab/>
            </w:r>
            <w:r>
              <w:tab/>
              <w:t>}else{</w:t>
            </w:r>
          </w:p>
          <w:p w14:paraId="11EF1CFE" w14:textId="77777777" w:rsidR="009E0578" w:rsidRDefault="009E0578" w:rsidP="009E0578">
            <w:r>
              <w:rPr>
                <w:rFonts w:hint="eastAsia"/>
              </w:rPr>
              <w:tab/>
            </w:r>
            <w:r>
              <w:rPr>
                <w:rFonts w:hint="eastAsia"/>
              </w:rPr>
              <w:tab/>
            </w:r>
            <w:r>
              <w:rPr>
                <w:rFonts w:hint="eastAsia"/>
              </w:rPr>
              <w:tab/>
              <w:t>print("</w:t>
            </w:r>
            <w:r>
              <w:rPr>
                <w:rFonts w:hint="eastAsia"/>
              </w:rPr>
              <w:t>我小于</w:t>
            </w:r>
            <w:r>
              <w:rPr>
                <w:rFonts w:hint="eastAsia"/>
              </w:rPr>
              <w:t xml:space="preserve"> 200 </w:t>
            </w:r>
            <w:r>
              <w:rPr>
                <w:rFonts w:hint="eastAsia"/>
              </w:rPr>
              <w:t>岁哦</w:t>
            </w:r>
            <w:r>
              <w:rPr>
                <w:rFonts w:hint="eastAsia"/>
              </w:rPr>
              <w:t>!&lt;br/&gt;");</w:t>
            </w:r>
          </w:p>
          <w:p w14:paraId="1D37F1ED" w14:textId="77777777" w:rsidR="009E0578" w:rsidRDefault="009E0578" w:rsidP="009E0578">
            <w:r>
              <w:tab/>
            </w:r>
            <w:r>
              <w:tab/>
            </w:r>
            <w:r>
              <w:tab/>
              <w:t>return $next($req);</w:t>
            </w:r>
          </w:p>
          <w:p w14:paraId="0648C6AD" w14:textId="77777777" w:rsidR="009E0578" w:rsidRDefault="009E0578" w:rsidP="009E0578">
            <w:r>
              <w:tab/>
            </w:r>
            <w:r>
              <w:tab/>
              <w:t>}</w:t>
            </w:r>
          </w:p>
          <w:p w14:paraId="30FA8974" w14:textId="77777777" w:rsidR="009E0578" w:rsidRDefault="009E0578" w:rsidP="009E0578">
            <w:r>
              <w:tab/>
              <w:t>}</w:t>
            </w:r>
          </w:p>
          <w:p w14:paraId="0385DDF6" w14:textId="1678003C" w:rsidR="009E0578" w:rsidRDefault="009E0578" w:rsidP="009E0578">
            <w:r>
              <w:t>}</w:t>
            </w:r>
          </w:p>
        </w:tc>
      </w:tr>
    </w:tbl>
    <w:p w14:paraId="4DF1E7B8" w14:textId="3ADB3A5F" w:rsidR="005966AF" w:rsidRDefault="005966AF" w:rsidP="005966AF">
      <w:r>
        <w:rPr>
          <w:rFonts w:hint="eastAsia"/>
        </w:rPr>
        <w:t>由于所有的中间件都是通过</w:t>
      </w:r>
      <w:r w:rsidRPr="00AB71F0">
        <w:rPr>
          <w:rFonts w:hint="eastAsia"/>
          <w:b/>
          <w:bCs/>
        </w:rPr>
        <w:t>服务容器</w:t>
      </w:r>
      <w:r>
        <w:rPr>
          <w:rFonts w:hint="eastAsia"/>
        </w:rPr>
        <w:t>，因此，可以在中间件的构造函数中输入我们需要的任何依赖。</w:t>
      </w:r>
    </w:p>
    <w:p w14:paraId="5453677E" w14:textId="77777777" w:rsidR="005966AF" w:rsidRPr="00FE5CEF" w:rsidRDefault="005966AF" w:rsidP="005966AF"/>
    <w:p w14:paraId="16B5953D" w14:textId="33258AB0" w:rsidR="001D7B5A" w:rsidRPr="005E4621" w:rsidRDefault="005966AF" w:rsidP="005966AF">
      <w:r>
        <w:rPr>
          <w:rFonts w:hint="eastAsia"/>
        </w:rPr>
        <w:t>根据</w:t>
      </w:r>
      <w:r w:rsidRPr="00FE5CEF">
        <w:rPr>
          <w:rFonts w:hint="eastAsia"/>
          <w:b/>
          <w:bCs/>
        </w:rPr>
        <w:t>中间件处理代码</w:t>
      </w:r>
      <w:r>
        <w:rPr>
          <w:rFonts w:hint="eastAsia"/>
        </w:rPr>
        <w:t>在</w:t>
      </w:r>
      <w:r>
        <w:rPr>
          <w:rFonts w:hint="eastAsia"/>
        </w:rPr>
        <w:t>\$next($req)</w:t>
      </w:r>
      <w:r>
        <w:rPr>
          <w:rFonts w:hint="eastAsia"/>
        </w:rPr>
        <w:t>之前或者之后，可以分为</w:t>
      </w:r>
      <w:r w:rsidRPr="00FE5CEF">
        <w:rPr>
          <w:rFonts w:hint="eastAsia"/>
          <w:b/>
          <w:bCs/>
        </w:rPr>
        <w:t>前置中间件</w:t>
      </w:r>
      <w:r>
        <w:rPr>
          <w:rFonts w:hint="eastAsia"/>
        </w:rPr>
        <w:t>和</w:t>
      </w:r>
      <w:r w:rsidRPr="00FE5CEF">
        <w:rPr>
          <w:rFonts w:hint="eastAsia"/>
          <w:b/>
          <w:bCs/>
        </w:rPr>
        <w:t>后置中间件</w:t>
      </w:r>
      <w:r>
        <w:rPr>
          <w:rFonts w:hint="eastAsia"/>
        </w:rPr>
        <w:t>，如下示意代码：</w:t>
      </w:r>
    </w:p>
    <w:tbl>
      <w:tblPr>
        <w:tblStyle w:val="a6"/>
        <w:tblW w:w="0" w:type="auto"/>
        <w:tblLook w:val="04A0" w:firstRow="1" w:lastRow="0" w:firstColumn="1" w:lastColumn="0" w:noHBand="0" w:noVBand="1"/>
      </w:tblPr>
      <w:tblGrid>
        <w:gridCol w:w="8296"/>
      </w:tblGrid>
      <w:tr w:rsidR="001D7B5A" w14:paraId="3908CB81" w14:textId="77777777" w:rsidTr="001D7B5A">
        <w:tc>
          <w:tcPr>
            <w:tcW w:w="8296" w:type="dxa"/>
          </w:tcPr>
          <w:p w14:paraId="414617B8" w14:textId="77BDA0B2" w:rsidR="001D7B5A" w:rsidRDefault="001D7B5A" w:rsidP="001D7B5A">
            <w:r>
              <w:rPr>
                <w:rFonts w:hint="eastAsia"/>
              </w:rPr>
              <w:t>前置中间件</w:t>
            </w:r>
          </w:p>
        </w:tc>
      </w:tr>
      <w:tr w:rsidR="001D7B5A" w14:paraId="729D481F" w14:textId="77777777" w:rsidTr="001D7B5A">
        <w:tc>
          <w:tcPr>
            <w:tcW w:w="8296" w:type="dxa"/>
          </w:tcPr>
          <w:p w14:paraId="70021FA0" w14:textId="77777777" w:rsidR="001D7B5A" w:rsidRDefault="001D7B5A" w:rsidP="001D7B5A">
            <w:r>
              <w:t>&lt;?php</w:t>
            </w:r>
          </w:p>
          <w:p w14:paraId="1C84419A" w14:textId="77777777" w:rsidR="001D7B5A" w:rsidRDefault="001D7B5A" w:rsidP="001D7B5A">
            <w:r>
              <w:t>namespace App\Http\Middleware;</w:t>
            </w:r>
          </w:p>
          <w:p w14:paraId="18D569D2" w14:textId="77777777" w:rsidR="001D7B5A" w:rsidRDefault="001D7B5A" w:rsidP="001D7B5A">
            <w:r>
              <w:t>use Closure;</w:t>
            </w:r>
          </w:p>
          <w:p w14:paraId="4E494B98" w14:textId="77777777" w:rsidR="001D7B5A" w:rsidRDefault="001D7B5A" w:rsidP="001D7B5A">
            <w:r>
              <w:rPr>
                <w:rFonts w:hint="eastAsia"/>
              </w:rPr>
              <w:t xml:space="preserve">// </w:t>
            </w:r>
            <w:r>
              <w:rPr>
                <w:rFonts w:hint="eastAsia"/>
              </w:rPr>
              <w:t>前置中间件</w:t>
            </w:r>
          </w:p>
          <w:p w14:paraId="6CE5E9CC" w14:textId="77777777" w:rsidR="001D7B5A" w:rsidRDefault="001D7B5A" w:rsidP="001D7B5A">
            <w:r>
              <w:t>class BeforeMiddleware{</w:t>
            </w:r>
          </w:p>
          <w:p w14:paraId="4B47204F" w14:textId="77777777" w:rsidR="001D7B5A" w:rsidRDefault="001D7B5A" w:rsidP="001D7B5A">
            <w:r>
              <w:t xml:space="preserve">    public function handle($request, Closure $next){</w:t>
            </w:r>
          </w:p>
          <w:p w14:paraId="02AF5171" w14:textId="77777777" w:rsidR="001D7B5A" w:rsidRDefault="001D7B5A" w:rsidP="001D7B5A">
            <w:r>
              <w:rPr>
                <w:rFonts w:hint="eastAsia"/>
              </w:rPr>
              <w:t xml:space="preserve">        // </w:t>
            </w:r>
            <w:r>
              <w:rPr>
                <w:rFonts w:hint="eastAsia"/>
              </w:rPr>
              <w:t>执行一些任务</w:t>
            </w:r>
          </w:p>
          <w:p w14:paraId="1AD40E41" w14:textId="77777777" w:rsidR="001D7B5A" w:rsidRDefault="001D7B5A" w:rsidP="001D7B5A">
            <w:r>
              <w:t xml:space="preserve">        return $next($request);</w:t>
            </w:r>
          </w:p>
          <w:p w14:paraId="5433A1EA" w14:textId="77777777" w:rsidR="001D7B5A" w:rsidRDefault="001D7B5A" w:rsidP="001D7B5A">
            <w:r>
              <w:t xml:space="preserve">    }</w:t>
            </w:r>
          </w:p>
          <w:p w14:paraId="78085477" w14:textId="5BD777BB" w:rsidR="001D7B5A" w:rsidRDefault="001D7B5A" w:rsidP="001D7B5A">
            <w:r>
              <w:t>}</w:t>
            </w:r>
          </w:p>
        </w:tc>
      </w:tr>
    </w:tbl>
    <w:p w14:paraId="4971C4CD" w14:textId="2C97D06E" w:rsidR="005966AF" w:rsidRDefault="005966AF" w:rsidP="005966AF"/>
    <w:tbl>
      <w:tblPr>
        <w:tblStyle w:val="a6"/>
        <w:tblW w:w="0" w:type="auto"/>
        <w:tblLook w:val="04A0" w:firstRow="1" w:lastRow="0" w:firstColumn="1" w:lastColumn="0" w:noHBand="0" w:noVBand="1"/>
      </w:tblPr>
      <w:tblGrid>
        <w:gridCol w:w="8296"/>
      </w:tblGrid>
      <w:tr w:rsidR="001D7B5A" w14:paraId="284906E0" w14:textId="77777777" w:rsidTr="001D7B5A">
        <w:tc>
          <w:tcPr>
            <w:tcW w:w="8296" w:type="dxa"/>
          </w:tcPr>
          <w:p w14:paraId="370DD249" w14:textId="1B978364" w:rsidR="001D7B5A" w:rsidRDefault="001D7B5A" w:rsidP="005966AF">
            <w:r>
              <w:rPr>
                <w:rFonts w:hint="eastAsia"/>
              </w:rPr>
              <w:t>后置中间件</w:t>
            </w:r>
          </w:p>
        </w:tc>
      </w:tr>
      <w:tr w:rsidR="001D7B5A" w14:paraId="5E5F00CA" w14:textId="77777777" w:rsidTr="001D7B5A">
        <w:tc>
          <w:tcPr>
            <w:tcW w:w="8296" w:type="dxa"/>
          </w:tcPr>
          <w:p w14:paraId="39F642C1" w14:textId="77777777" w:rsidR="001D7B5A" w:rsidRDefault="001D7B5A" w:rsidP="001D7B5A">
            <w:r>
              <w:t>&lt;?php</w:t>
            </w:r>
          </w:p>
          <w:p w14:paraId="376BAAC0" w14:textId="77777777" w:rsidR="001D7B5A" w:rsidRDefault="001D7B5A" w:rsidP="001D7B5A">
            <w:r>
              <w:t>namespace App\Http\Middleware;</w:t>
            </w:r>
          </w:p>
          <w:p w14:paraId="388249EA" w14:textId="77777777" w:rsidR="001D7B5A" w:rsidRDefault="001D7B5A" w:rsidP="001D7B5A">
            <w:r>
              <w:t>use Closure;</w:t>
            </w:r>
          </w:p>
          <w:p w14:paraId="795A5864" w14:textId="77777777" w:rsidR="001D7B5A" w:rsidRDefault="001D7B5A" w:rsidP="001D7B5A">
            <w:r>
              <w:rPr>
                <w:rFonts w:hint="eastAsia"/>
              </w:rPr>
              <w:t xml:space="preserve">// </w:t>
            </w:r>
            <w:r>
              <w:rPr>
                <w:rFonts w:hint="eastAsia"/>
              </w:rPr>
              <w:t>后置中间件</w:t>
            </w:r>
          </w:p>
          <w:p w14:paraId="19FDF1FC" w14:textId="77777777" w:rsidR="001D7B5A" w:rsidRDefault="001D7B5A" w:rsidP="001D7B5A">
            <w:r>
              <w:t>class AfterMiddleware{</w:t>
            </w:r>
          </w:p>
          <w:p w14:paraId="3E391B8D" w14:textId="77777777" w:rsidR="001D7B5A" w:rsidRDefault="001D7B5A" w:rsidP="001D7B5A">
            <w:r>
              <w:t xml:space="preserve">    public function handle($request, Closure $next){</w:t>
            </w:r>
          </w:p>
          <w:p w14:paraId="2FE2C33F" w14:textId="77777777" w:rsidR="001D7B5A" w:rsidRDefault="001D7B5A" w:rsidP="001D7B5A">
            <w:r>
              <w:t xml:space="preserve">        $response = $next($request);</w:t>
            </w:r>
          </w:p>
          <w:p w14:paraId="29690541" w14:textId="77777777" w:rsidR="001D7B5A" w:rsidRDefault="001D7B5A" w:rsidP="001D7B5A">
            <w:r>
              <w:rPr>
                <w:rFonts w:hint="eastAsia"/>
              </w:rPr>
              <w:t xml:space="preserve">        // </w:t>
            </w:r>
            <w:r>
              <w:rPr>
                <w:rFonts w:hint="eastAsia"/>
              </w:rPr>
              <w:t>执行一些任务</w:t>
            </w:r>
          </w:p>
          <w:p w14:paraId="3CFB5F63" w14:textId="77777777" w:rsidR="001D7B5A" w:rsidRDefault="001D7B5A" w:rsidP="001D7B5A">
            <w:r>
              <w:t xml:space="preserve">        return $response;</w:t>
            </w:r>
          </w:p>
          <w:p w14:paraId="12872B77" w14:textId="77777777" w:rsidR="001D7B5A" w:rsidRDefault="001D7B5A" w:rsidP="001D7B5A">
            <w:r>
              <w:t xml:space="preserve">    }</w:t>
            </w:r>
          </w:p>
          <w:p w14:paraId="14997660" w14:textId="669B272E" w:rsidR="001D7B5A" w:rsidRDefault="001D7B5A" w:rsidP="001D7B5A">
            <w:r>
              <w:t>}</w:t>
            </w:r>
          </w:p>
        </w:tc>
      </w:tr>
    </w:tbl>
    <w:p w14:paraId="5723CB46" w14:textId="77777777" w:rsidR="005966AF" w:rsidRPr="006F0BDD" w:rsidRDefault="005966AF" w:rsidP="005966AF"/>
    <w:p w14:paraId="567504A8" w14:textId="43AF6AA8" w:rsidR="00EF3084" w:rsidRDefault="00EF3084" w:rsidP="00497BDB"/>
    <w:p w14:paraId="3B9B8367" w14:textId="70350047" w:rsidR="0019372F" w:rsidRDefault="0019372F" w:rsidP="0019372F">
      <w:pPr>
        <w:pStyle w:val="3"/>
      </w:pPr>
      <w:r>
        <w:rPr>
          <w:rFonts w:hint="eastAsia"/>
        </w:rPr>
        <w:t>中间件注册</w:t>
      </w:r>
    </w:p>
    <w:p w14:paraId="3C58A9C4" w14:textId="64EBF621" w:rsidR="0019372F" w:rsidRDefault="009934CF" w:rsidP="0019372F">
      <w:r w:rsidRPr="009934CF">
        <w:rPr>
          <w:rFonts w:hint="eastAsia"/>
        </w:rPr>
        <w:t>中间件在定义完成之后，必须进行注册才可以使用。</w:t>
      </w:r>
      <w:r w:rsidR="004D67CD">
        <w:rPr>
          <w:rFonts w:hint="eastAsia"/>
        </w:rPr>
        <w:t>在</w:t>
      </w:r>
      <w:r w:rsidR="00180981" w:rsidRPr="00180981">
        <w:rPr>
          <w:rFonts w:hint="eastAsia"/>
        </w:rPr>
        <w:t>注册中间件的时候，根据中间件执行的周期，可以分为：</w:t>
      </w:r>
      <w:r w:rsidR="00180981" w:rsidRPr="00B10A8C">
        <w:rPr>
          <w:rFonts w:hint="eastAsia"/>
          <w:b/>
          <w:bCs/>
        </w:rPr>
        <w:t>全局中间件</w:t>
      </w:r>
      <w:r w:rsidR="00180981" w:rsidRPr="00180981">
        <w:rPr>
          <w:rFonts w:hint="eastAsia"/>
        </w:rPr>
        <w:t>和</w:t>
      </w:r>
      <w:r w:rsidR="00180981" w:rsidRPr="00B10A8C">
        <w:rPr>
          <w:rFonts w:hint="eastAsia"/>
          <w:b/>
          <w:bCs/>
        </w:rPr>
        <w:t>路由中间件</w:t>
      </w:r>
      <w:r w:rsidR="00180981" w:rsidRPr="00180981">
        <w:rPr>
          <w:rFonts w:hint="eastAsia"/>
        </w:rPr>
        <w:t>。</w:t>
      </w:r>
    </w:p>
    <w:p w14:paraId="033F6EE2" w14:textId="77777777" w:rsidR="009934CF" w:rsidRPr="0019372F" w:rsidRDefault="009934CF" w:rsidP="0019372F"/>
    <w:p w14:paraId="5BD1C692" w14:textId="284DDA03" w:rsidR="00157127" w:rsidRDefault="00B10A8C" w:rsidP="00BC75B2">
      <w:pPr>
        <w:pStyle w:val="4"/>
      </w:pPr>
      <w:r>
        <w:rPr>
          <w:rFonts w:hint="eastAsia"/>
        </w:rPr>
        <w:t>全局中间件</w:t>
      </w:r>
    </w:p>
    <w:p w14:paraId="4DB17E54" w14:textId="3FA8B10B" w:rsidR="00C57368" w:rsidRDefault="00C57368" w:rsidP="00C57368">
      <w:r w:rsidRPr="00C57368">
        <w:rPr>
          <w:rFonts w:hint="eastAsia"/>
        </w:rPr>
        <w:t>如果我们想让</w:t>
      </w:r>
      <w:r w:rsidRPr="00E94D31">
        <w:rPr>
          <w:rFonts w:hint="eastAsia"/>
          <w:b/>
          <w:bCs/>
          <w:color w:val="00B050"/>
        </w:rPr>
        <w:t>应用在处理每一个</w:t>
      </w:r>
      <w:r w:rsidRPr="00E94D31">
        <w:rPr>
          <w:rFonts w:hint="eastAsia"/>
          <w:b/>
          <w:bCs/>
          <w:color w:val="00B050"/>
        </w:rPr>
        <w:t xml:space="preserve"> HTTP </w:t>
      </w:r>
      <w:r w:rsidRPr="00E94D31">
        <w:rPr>
          <w:rFonts w:hint="eastAsia"/>
          <w:b/>
          <w:bCs/>
          <w:color w:val="00B050"/>
        </w:rPr>
        <w:t>请求时，都运行一次中间件</w:t>
      </w:r>
      <w:r w:rsidRPr="00C57368">
        <w:rPr>
          <w:rFonts w:hint="eastAsia"/>
        </w:rPr>
        <w:t>，则需要把该中间件注册为全局中间件，也就是在</w:t>
      </w:r>
      <w:r w:rsidRPr="00DB586E">
        <w:rPr>
          <w:rFonts w:hint="eastAsia"/>
          <w:b/>
          <w:bCs/>
          <w:color w:val="00B050"/>
        </w:rPr>
        <w:t>app\Http\Kernel.php</w:t>
      </w:r>
      <w:r w:rsidRPr="00C57368">
        <w:rPr>
          <w:rFonts w:hint="eastAsia"/>
        </w:rPr>
        <w:t>文件中的</w:t>
      </w:r>
      <w:r w:rsidRPr="00DB586E">
        <w:rPr>
          <w:rFonts w:hint="eastAsia"/>
          <w:b/>
          <w:bCs/>
          <w:color w:val="00B050"/>
        </w:rPr>
        <w:t>$middleware</w:t>
      </w:r>
      <w:r w:rsidRPr="00C57368">
        <w:rPr>
          <w:rFonts w:hint="eastAsia"/>
        </w:rPr>
        <w:t>属性中列出该中间件，比如我们把上面定义的</w:t>
      </w:r>
      <w:r w:rsidRPr="00873E01">
        <w:rPr>
          <w:rFonts w:hint="eastAsia"/>
          <w:b/>
          <w:bCs/>
          <w:color w:val="00B050"/>
        </w:rPr>
        <w:t>PrintDateTime</w:t>
      </w:r>
      <w:r w:rsidRPr="00C57368">
        <w:rPr>
          <w:rFonts w:hint="eastAsia"/>
        </w:rPr>
        <w:t>注册为全局中间件，则需要在</w:t>
      </w:r>
      <w:r w:rsidRPr="00EA48F0">
        <w:rPr>
          <w:rFonts w:hint="eastAsia"/>
          <w:b/>
          <w:bCs/>
          <w:color w:val="00B050"/>
        </w:rPr>
        <w:t>$middleware</w:t>
      </w:r>
      <w:r w:rsidRPr="00C57368">
        <w:rPr>
          <w:rFonts w:hint="eastAsia"/>
        </w:rPr>
        <w:t>列出，示意代码如下：</w:t>
      </w:r>
    </w:p>
    <w:tbl>
      <w:tblPr>
        <w:tblStyle w:val="a6"/>
        <w:tblW w:w="0" w:type="auto"/>
        <w:tblLook w:val="04A0" w:firstRow="1" w:lastRow="0" w:firstColumn="1" w:lastColumn="0" w:noHBand="0" w:noVBand="1"/>
      </w:tblPr>
      <w:tblGrid>
        <w:gridCol w:w="8296"/>
      </w:tblGrid>
      <w:tr w:rsidR="00E32F98" w14:paraId="1B23678D" w14:textId="77777777" w:rsidTr="00E32F98">
        <w:tc>
          <w:tcPr>
            <w:tcW w:w="8296" w:type="dxa"/>
          </w:tcPr>
          <w:p w14:paraId="44FFDE76" w14:textId="77777777" w:rsidR="00E32F98" w:rsidRDefault="00E32F98" w:rsidP="00E32F98">
            <w:r>
              <w:t>protected $middleware = [</w:t>
            </w:r>
          </w:p>
          <w:p w14:paraId="27063B12" w14:textId="77777777" w:rsidR="00E32F98" w:rsidRDefault="00E32F98" w:rsidP="00E32F98">
            <w:r>
              <w:t xml:space="preserve">    \App\Http\Middleware\TrustProxies::class,</w:t>
            </w:r>
          </w:p>
          <w:p w14:paraId="3514F217" w14:textId="77777777" w:rsidR="00E32F98" w:rsidRDefault="00E32F98" w:rsidP="00E32F98">
            <w:r>
              <w:t xml:space="preserve">    ......</w:t>
            </w:r>
          </w:p>
          <w:p w14:paraId="7F9819F1" w14:textId="77777777" w:rsidR="00E32F98" w:rsidRDefault="00E32F98" w:rsidP="00E32F98">
            <w:r>
              <w:rPr>
                <w:rFonts w:hint="eastAsia"/>
              </w:rPr>
              <w:t xml:space="preserve">    // </w:t>
            </w:r>
            <w:r>
              <w:rPr>
                <w:rFonts w:hint="eastAsia"/>
              </w:rPr>
              <w:t>自定义的</w:t>
            </w:r>
            <w:r>
              <w:rPr>
                <w:rFonts w:hint="eastAsia"/>
              </w:rPr>
              <w:t xml:space="preserve"> PrintDateTime </w:t>
            </w:r>
            <w:r>
              <w:rPr>
                <w:rFonts w:hint="eastAsia"/>
              </w:rPr>
              <w:t>全局中间件</w:t>
            </w:r>
          </w:p>
          <w:p w14:paraId="09283E98" w14:textId="77777777" w:rsidR="00E32F98" w:rsidRDefault="00E32F98" w:rsidP="00E32F98">
            <w:r>
              <w:t xml:space="preserve">    \App\Http\Middleware\PrintDateTime::class,</w:t>
            </w:r>
          </w:p>
          <w:p w14:paraId="64D6AFCE" w14:textId="67F6136D" w:rsidR="00E32F98" w:rsidRDefault="00E32F98" w:rsidP="00E32F98">
            <w:r>
              <w:t>];</w:t>
            </w:r>
          </w:p>
        </w:tc>
      </w:tr>
    </w:tbl>
    <w:p w14:paraId="6B0BC3E8" w14:textId="5D910D65" w:rsidR="00C57368" w:rsidRPr="00C57368" w:rsidRDefault="00E32F98" w:rsidP="00C57368">
      <w:r w:rsidRPr="00E32F98">
        <w:rPr>
          <w:rFonts w:hint="eastAsia"/>
        </w:rPr>
        <w:t>在这里注册的中间件，将会在每一个</w:t>
      </w:r>
      <w:r w:rsidRPr="00E32F98">
        <w:rPr>
          <w:rFonts w:hint="eastAsia"/>
        </w:rPr>
        <w:t xml:space="preserve"> HTTP </w:t>
      </w:r>
      <w:r w:rsidRPr="00E32F98">
        <w:rPr>
          <w:rFonts w:hint="eastAsia"/>
        </w:rPr>
        <w:t>请求中都执行一次，请求一次就执行一次，请求</w:t>
      </w:r>
      <w:r w:rsidRPr="00E32F98">
        <w:rPr>
          <w:rFonts w:hint="eastAsia"/>
        </w:rPr>
        <w:t xml:space="preserve"> N </w:t>
      </w:r>
      <w:r w:rsidRPr="00E32F98">
        <w:rPr>
          <w:rFonts w:hint="eastAsia"/>
        </w:rPr>
        <w:t>次就执行</w:t>
      </w:r>
      <w:r w:rsidRPr="00E32F98">
        <w:rPr>
          <w:rFonts w:hint="eastAsia"/>
        </w:rPr>
        <w:t xml:space="preserve"> N </w:t>
      </w:r>
      <w:r w:rsidRPr="00E32F98">
        <w:rPr>
          <w:rFonts w:hint="eastAsia"/>
        </w:rPr>
        <w:t>次。</w:t>
      </w:r>
    </w:p>
    <w:p w14:paraId="7D95BC3B" w14:textId="77777777" w:rsidR="00BC75B2" w:rsidRPr="00BC75B2" w:rsidRDefault="00BC75B2" w:rsidP="00BC75B2"/>
    <w:p w14:paraId="7716F7CE" w14:textId="20BBBEE6" w:rsidR="00B10A8C" w:rsidRDefault="00B10A8C" w:rsidP="00BC75B2">
      <w:pPr>
        <w:pStyle w:val="4"/>
      </w:pPr>
      <w:r>
        <w:rPr>
          <w:rFonts w:hint="eastAsia"/>
        </w:rPr>
        <w:t>路由中间件</w:t>
      </w:r>
    </w:p>
    <w:p w14:paraId="5D9743E9" w14:textId="3608D22C" w:rsidR="00E32F98" w:rsidRDefault="00E32F98" w:rsidP="00E32F98">
      <w:r w:rsidRPr="00E32F98">
        <w:rPr>
          <w:rFonts w:hint="eastAsia"/>
        </w:rPr>
        <w:t>现在，我们把上面定义的</w:t>
      </w:r>
      <w:r w:rsidRPr="00E32F98">
        <w:rPr>
          <w:rFonts w:hint="eastAsia"/>
        </w:rPr>
        <w:t>CheckAge</w:t>
      </w:r>
      <w:r w:rsidRPr="00E32F98">
        <w:rPr>
          <w:rFonts w:hint="eastAsia"/>
        </w:rPr>
        <w:t>注册为路由中间件，则需要在</w:t>
      </w:r>
      <w:r w:rsidRPr="00E32F98">
        <w:rPr>
          <w:rFonts w:hint="eastAsia"/>
        </w:rPr>
        <w:t>$routeMiddleware</w:t>
      </w:r>
      <w:r w:rsidRPr="00E32F98">
        <w:rPr>
          <w:rFonts w:hint="eastAsia"/>
        </w:rPr>
        <w:t>列出，示意代码如下：</w:t>
      </w:r>
    </w:p>
    <w:tbl>
      <w:tblPr>
        <w:tblStyle w:val="a6"/>
        <w:tblW w:w="0" w:type="auto"/>
        <w:tblLook w:val="04A0" w:firstRow="1" w:lastRow="0" w:firstColumn="1" w:lastColumn="0" w:noHBand="0" w:noVBand="1"/>
      </w:tblPr>
      <w:tblGrid>
        <w:gridCol w:w="8296"/>
      </w:tblGrid>
      <w:tr w:rsidR="00E32F98" w14:paraId="65CCB958" w14:textId="77777777" w:rsidTr="00E32F98">
        <w:tc>
          <w:tcPr>
            <w:tcW w:w="8296" w:type="dxa"/>
          </w:tcPr>
          <w:p w14:paraId="33D808DC" w14:textId="77777777" w:rsidR="00E32F98" w:rsidRDefault="00E32F98" w:rsidP="00E32F98">
            <w:r>
              <w:t>protected $routeMiddleware = [</w:t>
            </w:r>
          </w:p>
          <w:p w14:paraId="01D8B079" w14:textId="77777777" w:rsidR="00E32F98" w:rsidRDefault="00E32F98" w:rsidP="00E32F98">
            <w:r>
              <w:t xml:space="preserve">    'auth' =&gt; \App\Http\Middleware\Authenticate::class,</w:t>
            </w:r>
          </w:p>
          <w:p w14:paraId="70F6CF8C" w14:textId="77777777" w:rsidR="00E32F98" w:rsidRDefault="00E32F98" w:rsidP="00E32F98">
            <w:r>
              <w:tab/>
              <w:t>......</w:t>
            </w:r>
          </w:p>
          <w:p w14:paraId="4785138A" w14:textId="77777777" w:rsidR="00E32F98" w:rsidRDefault="00E32F98" w:rsidP="00E32F98">
            <w:r>
              <w:rPr>
                <w:rFonts w:hint="eastAsia"/>
              </w:rPr>
              <w:t xml:space="preserve">    // </w:t>
            </w:r>
            <w:r>
              <w:rPr>
                <w:rFonts w:hint="eastAsia"/>
              </w:rPr>
              <w:t>自定义的</w:t>
            </w:r>
            <w:r>
              <w:rPr>
                <w:rFonts w:hint="eastAsia"/>
              </w:rPr>
              <w:t xml:space="preserve"> CheckAge </w:t>
            </w:r>
            <w:r>
              <w:rPr>
                <w:rFonts w:hint="eastAsia"/>
              </w:rPr>
              <w:t>路由中间件</w:t>
            </w:r>
          </w:p>
          <w:p w14:paraId="574B7245" w14:textId="77777777" w:rsidR="00E32F98" w:rsidRDefault="00E32F98" w:rsidP="00E32F98">
            <w:r>
              <w:lastRenderedPageBreak/>
              <w:t xml:space="preserve">    'check.age' =&gt; \App\Http\Middleware\CheckAge::class,</w:t>
            </w:r>
          </w:p>
          <w:p w14:paraId="41F16C18" w14:textId="046B9271" w:rsidR="00E32F98" w:rsidRDefault="00E32F98" w:rsidP="00E32F98">
            <w:r>
              <w:t>];</w:t>
            </w:r>
          </w:p>
        </w:tc>
      </w:tr>
    </w:tbl>
    <w:p w14:paraId="6B4B3313" w14:textId="77777777" w:rsidR="00E32F98" w:rsidRDefault="00E32F98" w:rsidP="00E32F98">
      <w:r>
        <w:rPr>
          <w:rFonts w:hint="eastAsia"/>
        </w:rPr>
        <w:lastRenderedPageBreak/>
        <w:t>接下来，我们编写相关路由和控制器代码，来测试上面的两个中间件。</w:t>
      </w:r>
    </w:p>
    <w:p w14:paraId="3EF342F5" w14:textId="77777777" w:rsidR="00E32F98" w:rsidRDefault="00E32F98" w:rsidP="00E32F98"/>
    <w:p w14:paraId="2E7C9CAB" w14:textId="1B0AC959" w:rsidR="00E32F98" w:rsidRDefault="00E32F98" w:rsidP="00E32F98">
      <w:r>
        <w:rPr>
          <w:rFonts w:hint="eastAsia"/>
        </w:rPr>
        <w:t>打开</w:t>
      </w:r>
      <w:r>
        <w:rPr>
          <w:rFonts w:hint="eastAsia"/>
        </w:rPr>
        <w:t xml:space="preserve"> routes\web.php </w:t>
      </w:r>
      <w:r>
        <w:rPr>
          <w:rFonts w:hint="eastAsia"/>
        </w:rPr>
        <w:t>文件，编写如下代码：</w:t>
      </w:r>
    </w:p>
    <w:tbl>
      <w:tblPr>
        <w:tblStyle w:val="a6"/>
        <w:tblW w:w="0" w:type="auto"/>
        <w:tblLook w:val="04A0" w:firstRow="1" w:lastRow="0" w:firstColumn="1" w:lastColumn="0" w:noHBand="0" w:noVBand="1"/>
      </w:tblPr>
      <w:tblGrid>
        <w:gridCol w:w="8296"/>
      </w:tblGrid>
      <w:tr w:rsidR="001141DB" w14:paraId="74CF0F6D" w14:textId="77777777" w:rsidTr="001141DB">
        <w:tc>
          <w:tcPr>
            <w:tcW w:w="8296" w:type="dxa"/>
          </w:tcPr>
          <w:p w14:paraId="4B305584" w14:textId="77777777" w:rsidR="001141DB" w:rsidRDefault="001141DB" w:rsidP="001141DB">
            <w:r>
              <w:t>&lt;?php</w:t>
            </w:r>
          </w:p>
          <w:p w14:paraId="184D9108" w14:textId="77777777" w:rsidR="001141DB" w:rsidRDefault="001141DB" w:rsidP="001141DB"/>
          <w:p w14:paraId="72C19ED8" w14:textId="77777777" w:rsidR="001141DB" w:rsidRDefault="001141DB" w:rsidP="001141DB">
            <w:r>
              <w:t>Route::get('/', function(){</w:t>
            </w:r>
          </w:p>
          <w:p w14:paraId="08F7B47E" w14:textId="77777777" w:rsidR="001141DB" w:rsidRDefault="001141DB" w:rsidP="001141DB">
            <w:r>
              <w:rPr>
                <w:rFonts w:hint="eastAsia"/>
              </w:rPr>
              <w:t xml:space="preserve">    return "</w:t>
            </w:r>
            <w:r>
              <w:rPr>
                <w:rFonts w:hint="eastAsia"/>
              </w:rPr>
              <w:t>我是</w:t>
            </w:r>
            <w:r>
              <w:rPr>
                <w:rFonts w:hint="eastAsia"/>
              </w:rPr>
              <w:t xml:space="preserve"> </w:t>
            </w:r>
            <w:r>
              <w:rPr>
                <w:rFonts w:hint="eastAsia"/>
              </w:rPr>
              <w:t>根</w:t>
            </w:r>
            <w:r>
              <w:rPr>
                <w:rFonts w:hint="eastAsia"/>
              </w:rPr>
              <w:t xml:space="preserve"> / </w:t>
            </w:r>
            <w:r>
              <w:rPr>
                <w:rFonts w:hint="eastAsia"/>
              </w:rPr>
              <w:t>字符串</w:t>
            </w:r>
            <w:r>
              <w:rPr>
                <w:rFonts w:hint="eastAsia"/>
              </w:rPr>
              <w:t>";</w:t>
            </w:r>
          </w:p>
          <w:p w14:paraId="21D3E82B" w14:textId="77777777" w:rsidR="001141DB" w:rsidRDefault="001141DB" w:rsidP="001141DB">
            <w:r>
              <w:t>});</w:t>
            </w:r>
          </w:p>
          <w:p w14:paraId="597E7B68" w14:textId="77777777" w:rsidR="001141DB" w:rsidRDefault="001141DB" w:rsidP="001141DB"/>
          <w:p w14:paraId="6451310D" w14:textId="77777777" w:rsidR="001141DB" w:rsidRDefault="001141DB" w:rsidP="001141DB">
            <w:r>
              <w:t>Route::get('shouye', function(){</w:t>
            </w:r>
          </w:p>
          <w:p w14:paraId="19D3AB9F" w14:textId="77777777" w:rsidR="001141DB" w:rsidRDefault="001141DB" w:rsidP="001141DB">
            <w:r>
              <w:rPr>
                <w:rFonts w:hint="eastAsia"/>
              </w:rPr>
              <w:t xml:space="preserve">    return "</w:t>
            </w:r>
            <w:r>
              <w:rPr>
                <w:rFonts w:hint="eastAsia"/>
              </w:rPr>
              <w:t>我是</w:t>
            </w:r>
            <w:r>
              <w:rPr>
                <w:rFonts w:hint="eastAsia"/>
              </w:rPr>
              <w:t xml:space="preserve"> shouye </w:t>
            </w:r>
            <w:r>
              <w:rPr>
                <w:rFonts w:hint="eastAsia"/>
              </w:rPr>
              <w:t>字符串</w:t>
            </w:r>
            <w:r>
              <w:rPr>
                <w:rFonts w:hint="eastAsia"/>
              </w:rPr>
              <w:t>";</w:t>
            </w:r>
          </w:p>
          <w:p w14:paraId="686BBBD1" w14:textId="77777777" w:rsidR="001141DB" w:rsidRDefault="001141DB" w:rsidP="001141DB">
            <w:r>
              <w:t>});</w:t>
            </w:r>
          </w:p>
          <w:p w14:paraId="08111E97" w14:textId="77777777" w:rsidR="001141DB" w:rsidRDefault="001141DB" w:rsidP="001141DB"/>
          <w:p w14:paraId="0D1EE1F4" w14:textId="13CF3C48" w:rsidR="001141DB" w:rsidRDefault="001141DB" w:rsidP="001141DB">
            <w:r>
              <w:t>Route::get('age/{id}', 'UserController@getAge')-&gt;where('id','[0-9]+')-&gt;middleware('check.age');</w:t>
            </w:r>
          </w:p>
        </w:tc>
      </w:tr>
    </w:tbl>
    <w:p w14:paraId="07DB2909" w14:textId="18A5DE0A" w:rsidR="00E32F98" w:rsidRDefault="009379E3" w:rsidP="00E32F98">
      <w:r w:rsidRPr="009379E3">
        <w:rPr>
          <w:rFonts w:hint="eastAsia"/>
        </w:rPr>
        <w:t>在</w:t>
      </w:r>
      <w:r w:rsidRPr="009379E3">
        <w:rPr>
          <w:rFonts w:hint="eastAsia"/>
        </w:rPr>
        <w:t xml:space="preserve"> app\Http\Controllers </w:t>
      </w:r>
      <w:r w:rsidRPr="009379E3">
        <w:rPr>
          <w:rFonts w:hint="eastAsia"/>
        </w:rPr>
        <w:t>目录下创建</w:t>
      </w:r>
      <w:r w:rsidRPr="009379E3">
        <w:rPr>
          <w:rFonts w:hint="eastAsia"/>
        </w:rPr>
        <w:t xml:space="preserve"> UserController.php </w:t>
      </w:r>
      <w:r w:rsidRPr="009379E3">
        <w:rPr>
          <w:rFonts w:hint="eastAsia"/>
        </w:rPr>
        <w:t>文件，代码如下：</w:t>
      </w:r>
    </w:p>
    <w:tbl>
      <w:tblPr>
        <w:tblStyle w:val="a6"/>
        <w:tblW w:w="0" w:type="auto"/>
        <w:tblLook w:val="04A0" w:firstRow="1" w:lastRow="0" w:firstColumn="1" w:lastColumn="0" w:noHBand="0" w:noVBand="1"/>
      </w:tblPr>
      <w:tblGrid>
        <w:gridCol w:w="8296"/>
      </w:tblGrid>
      <w:tr w:rsidR="00080E1E" w14:paraId="12FBC7C2" w14:textId="77777777" w:rsidTr="00080E1E">
        <w:tc>
          <w:tcPr>
            <w:tcW w:w="8296" w:type="dxa"/>
          </w:tcPr>
          <w:p w14:paraId="192BFCD0" w14:textId="77777777" w:rsidR="00080E1E" w:rsidRDefault="00080E1E" w:rsidP="00080E1E">
            <w:r>
              <w:t>&lt;?php</w:t>
            </w:r>
          </w:p>
          <w:p w14:paraId="478E8111" w14:textId="77777777" w:rsidR="00080E1E" w:rsidRDefault="00080E1E" w:rsidP="00080E1E">
            <w:r>
              <w:t>namespace App\Http\Controllers;</w:t>
            </w:r>
          </w:p>
          <w:p w14:paraId="40FA4A48" w14:textId="77777777" w:rsidR="00080E1E" w:rsidRDefault="00080E1E" w:rsidP="00080E1E">
            <w:r>
              <w:t>use Illuminate\Http\Request;</w:t>
            </w:r>
          </w:p>
          <w:p w14:paraId="5D009594" w14:textId="77777777" w:rsidR="00080E1E" w:rsidRDefault="00080E1E" w:rsidP="00080E1E">
            <w:r>
              <w:t>class UserController extends Controller {</w:t>
            </w:r>
          </w:p>
          <w:p w14:paraId="7A773E68" w14:textId="77777777" w:rsidR="00080E1E" w:rsidRDefault="00080E1E" w:rsidP="00080E1E">
            <w:r>
              <w:tab/>
              <w:t>public function getAge($id){</w:t>
            </w:r>
          </w:p>
          <w:p w14:paraId="4BA20E59" w14:textId="77777777" w:rsidR="00080E1E" w:rsidRDefault="00080E1E" w:rsidP="00080E1E">
            <w:r>
              <w:rPr>
                <w:rFonts w:hint="eastAsia"/>
              </w:rPr>
              <w:tab/>
            </w:r>
            <w:r>
              <w:rPr>
                <w:rFonts w:hint="eastAsia"/>
              </w:rPr>
              <w:tab/>
              <w:t>return "</w:t>
            </w:r>
            <w:r>
              <w:rPr>
                <w:rFonts w:hint="eastAsia"/>
              </w:rPr>
              <w:t>请求成功穿越中间件！</w:t>
            </w:r>
            <w:r>
              <w:rPr>
                <w:rFonts w:hint="eastAsia"/>
              </w:rPr>
              <w:t>&lt;br/&gt;</w:t>
            </w:r>
            <w:r>
              <w:rPr>
                <w:rFonts w:hint="eastAsia"/>
              </w:rPr>
              <w:t>我们</w:t>
            </w:r>
            <w:r>
              <w:rPr>
                <w:rFonts w:hint="eastAsia"/>
              </w:rPr>
              <w:t xml:space="preserve"> Age </w:t>
            </w:r>
            <w:r>
              <w:rPr>
                <w:rFonts w:hint="eastAsia"/>
              </w:rPr>
              <w:t>的值为：</w:t>
            </w:r>
            <w:r>
              <w:rPr>
                <w:rFonts w:hint="eastAsia"/>
              </w:rPr>
              <w:t xml:space="preserve">" . $id ." </w:t>
            </w:r>
            <w:r>
              <w:rPr>
                <w:rFonts w:hint="eastAsia"/>
              </w:rPr>
              <w:t>岁！</w:t>
            </w:r>
            <w:r>
              <w:rPr>
                <w:rFonts w:hint="eastAsia"/>
              </w:rPr>
              <w:t>&lt;br/&gt;";</w:t>
            </w:r>
          </w:p>
          <w:p w14:paraId="230D3BD5" w14:textId="77777777" w:rsidR="00080E1E" w:rsidRDefault="00080E1E" w:rsidP="00080E1E">
            <w:r>
              <w:tab/>
              <w:t>}</w:t>
            </w:r>
          </w:p>
          <w:p w14:paraId="76E0391B" w14:textId="4DBD2981" w:rsidR="00080E1E" w:rsidRDefault="00080E1E" w:rsidP="00080E1E">
            <w:r>
              <w:t>}</w:t>
            </w:r>
          </w:p>
        </w:tc>
      </w:tr>
    </w:tbl>
    <w:p w14:paraId="2E43D73D" w14:textId="77777777" w:rsidR="009379E3" w:rsidRPr="00E32F98" w:rsidRDefault="009379E3" w:rsidP="00E32F98"/>
    <w:p w14:paraId="45399C8F" w14:textId="77777777" w:rsidR="00080E1E" w:rsidRDefault="00080E1E" w:rsidP="00080E1E">
      <w:r>
        <w:rPr>
          <w:rFonts w:hint="eastAsia"/>
        </w:rPr>
        <w:t>接下来我们在浏览器进行访问：</w:t>
      </w:r>
    </w:p>
    <w:p w14:paraId="4E37FF7A" w14:textId="77777777" w:rsidR="00080E1E" w:rsidRDefault="00080E1E" w:rsidP="00080E1E"/>
    <w:p w14:paraId="1B7D48D4" w14:textId="575BDA2D" w:rsidR="00BC75B2" w:rsidRDefault="00080E1E" w:rsidP="00321963">
      <w:pPr>
        <w:pStyle w:val="a5"/>
        <w:numPr>
          <w:ilvl w:val="0"/>
          <w:numId w:val="4"/>
        </w:numPr>
        <w:ind w:firstLineChars="0"/>
      </w:pPr>
      <w:r>
        <w:rPr>
          <w:rFonts w:hint="eastAsia"/>
        </w:rPr>
        <w:t>在浏览器输入</w:t>
      </w:r>
      <w:r>
        <w:rPr>
          <w:rFonts w:hint="eastAsia"/>
        </w:rPr>
        <w:t xml:space="preserve"> http://www.laravel.io/ </w:t>
      </w:r>
      <w:r>
        <w:rPr>
          <w:rFonts w:hint="eastAsia"/>
        </w:rPr>
        <w:t>结果如下图所示：</w:t>
      </w:r>
    </w:p>
    <w:p w14:paraId="7DB9AE2C" w14:textId="1F92C77C" w:rsidR="00080E1E" w:rsidRDefault="00080E1E" w:rsidP="00080E1E">
      <w:pPr>
        <w:pStyle w:val="a5"/>
        <w:ind w:left="360" w:firstLineChars="0" w:firstLine="0"/>
      </w:pPr>
      <w:r>
        <w:rPr>
          <w:noProof/>
        </w:rPr>
        <w:drawing>
          <wp:inline distT="0" distB="0" distL="0" distR="0" wp14:anchorId="6745DBEB" wp14:editId="71568755">
            <wp:extent cx="5274310" cy="11791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79195"/>
                    </a:xfrm>
                    <a:prstGeom prst="rect">
                      <a:avLst/>
                    </a:prstGeom>
                  </pic:spPr>
                </pic:pic>
              </a:graphicData>
            </a:graphic>
          </wp:inline>
        </w:drawing>
      </w:r>
    </w:p>
    <w:p w14:paraId="5CFBA069" w14:textId="0EB239FD" w:rsidR="00080E1E" w:rsidRDefault="00080E1E" w:rsidP="00321963">
      <w:pPr>
        <w:pStyle w:val="a5"/>
        <w:numPr>
          <w:ilvl w:val="0"/>
          <w:numId w:val="4"/>
        </w:numPr>
        <w:ind w:firstLineChars="0"/>
      </w:pPr>
      <w:r w:rsidRPr="00080E1E">
        <w:rPr>
          <w:rFonts w:hint="eastAsia"/>
        </w:rPr>
        <w:t>在浏览器输入</w:t>
      </w:r>
      <w:r w:rsidRPr="00080E1E">
        <w:rPr>
          <w:rFonts w:hint="eastAsia"/>
        </w:rPr>
        <w:t xml:space="preserve"> http://www.laravel.io/age/11 </w:t>
      </w:r>
      <w:r w:rsidRPr="00080E1E">
        <w:rPr>
          <w:rFonts w:hint="eastAsia"/>
        </w:rPr>
        <w:t>结果如下图所示：</w:t>
      </w:r>
    </w:p>
    <w:p w14:paraId="681BD473" w14:textId="0EB04C03" w:rsidR="00080E1E" w:rsidRDefault="00080E1E" w:rsidP="00080E1E">
      <w:pPr>
        <w:pStyle w:val="a5"/>
        <w:ind w:left="360" w:firstLineChars="0" w:firstLine="0"/>
      </w:pPr>
      <w:r>
        <w:rPr>
          <w:noProof/>
        </w:rPr>
        <w:lastRenderedPageBreak/>
        <w:drawing>
          <wp:inline distT="0" distB="0" distL="0" distR="0" wp14:anchorId="1B6F3800" wp14:editId="53D432DE">
            <wp:extent cx="5274310" cy="141287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12875"/>
                    </a:xfrm>
                    <a:prstGeom prst="rect">
                      <a:avLst/>
                    </a:prstGeom>
                  </pic:spPr>
                </pic:pic>
              </a:graphicData>
            </a:graphic>
          </wp:inline>
        </w:drawing>
      </w:r>
    </w:p>
    <w:p w14:paraId="1C60CF02" w14:textId="26109520" w:rsidR="00080E1E" w:rsidRDefault="00080E1E" w:rsidP="00321963">
      <w:pPr>
        <w:pStyle w:val="a5"/>
        <w:numPr>
          <w:ilvl w:val="0"/>
          <w:numId w:val="4"/>
        </w:numPr>
        <w:ind w:firstLineChars="0"/>
      </w:pPr>
      <w:r w:rsidRPr="00080E1E">
        <w:rPr>
          <w:rFonts w:hint="eastAsia"/>
        </w:rPr>
        <w:t>在浏览器输入</w:t>
      </w:r>
      <w:r w:rsidRPr="00080E1E">
        <w:rPr>
          <w:rFonts w:hint="eastAsia"/>
        </w:rPr>
        <w:t xml:space="preserve"> http://www.laravel.io/age/888 </w:t>
      </w:r>
      <w:r w:rsidRPr="00080E1E">
        <w:rPr>
          <w:rFonts w:hint="eastAsia"/>
        </w:rPr>
        <w:t>结果如下图所示，发生了重定向：</w:t>
      </w:r>
    </w:p>
    <w:p w14:paraId="0244D79F" w14:textId="59D7529B" w:rsidR="00080E1E" w:rsidRDefault="00080E1E" w:rsidP="00080E1E">
      <w:pPr>
        <w:pStyle w:val="a5"/>
        <w:ind w:left="360" w:firstLineChars="0" w:firstLine="0"/>
      </w:pPr>
      <w:r>
        <w:rPr>
          <w:noProof/>
        </w:rPr>
        <w:drawing>
          <wp:inline distT="0" distB="0" distL="0" distR="0" wp14:anchorId="328BCB3F" wp14:editId="311DA889">
            <wp:extent cx="5274310" cy="11379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37920"/>
                    </a:xfrm>
                    <a:prstGeom prst="rect">
                      <a:avLst/>
                    </a:prstGeom>
                  </pic:spPr>
                </pic:pic>
              </a:graphicData>
            </a:graphic>
          </wp:inline>
        </w:drawing>
      </w:r>
    </w:p>
    <w:p w14:paraId="03C8678C" w14:textId="77777777" w:rsidR="00080E1E" w:rsidRDefault="00080E1E" w:rsidP="00080E1E">
      <w:r>
        <w:rPr>
          <w:rFonts w:hint="eastAsia"/>
        </w:rPr>
        <w:t>从输入的</w:t>
      </w:r>
      <w:r>
        <w:rPr>
          <w:rFonts w:hint="eastAsia"/>
        </w:rPr>
        <w:t xml:space="preserve"> URL </w:t>
      </w:r>
      <w:r>
        <w:rPr>
          <w:rFonts w:hint="eastAsia"/>
        </w:rPr>
        <w:t>地址和显示结果可以看出每次访问都打印了当前的日期和时间，说明全局中间件</w:t>
      </w:r>
      <w:r>
        <w:rPr>
          <w:rFonts w:hint="eastAsia"/>
        </w:rPr>
        <w:t xml:space="preserve"> PrintDateTime </w:t>
      </w:r>
      <w:r>
        <w:rPr>
          <w:rFonts w:hint="eastAsia"/>
        </w:rPr>
        <w:t>起作用了。</w:t>
      </w:r>
    </w:p>
    <w:p w14:paraId="3A392553" w14:textId="77777777" w:rsidR="00080E1E" w:rsidRDefault="00080E1E" w:rsidP="00080E1E"/>
    <w:p w14:paraId="3D59B539" w14:textId="77777777" w:rsidR="00080E1E" w:rsidRDefault="00080E1E" w:rsidP="00080E1E">
      <w:r>
        <w:rPr>
          <w:rFonts w:hint="eastAsia"/>
        </w:rPr>
        <w:t>而从第二张和第三张图对比，可以发现路由中间件</w:t>
      </w:r>
      <w:r>
        <w:rPr>
          <w:rFonts w:hint="eastAsia"/>
        </w:rPr>
        <w:t xml:space="preserve"> CheckAge </w:t>
      </w:r>
      <w:r>
        <w:rPr>
          <w:rFonts w:hint="eastAsia"/>
        </w:rPr>
        <w:t>起作用了。</w:t>
      </w:r>
    </w:p>
    <w:p w14:paraId="358A1DE8" w14:textId="77777777" w:rsidR="00080E1E" w:rsidRDefault="00080E1E" w:rsidP="00080E1E"/>
    <w:p w14:paraId="3488DF0C" w14:textId="2C6A32F3" w:rsidR="00080E1E" w:rsidRDefault="00080E1E" w:rsidP="00080E1E">
      <w:r>
        <w:rPr>
          <w:rFonts w:hint="eastAsia"/>
        </w:rPr>
        <w:t>另外，在</w:t>
      </w:r>
      <w:r>
        <w:rPr>
          <w:rFonts w:hint="eastAsia"/>
        </w:rPr>
        <w:t xml:space="preserve"> CheckAge.php </w:t>
      </w:r>
      <w:r>
        <w:rPr>
          <w:rFonts w:hint="eastAsia"/>
        </w:rPr>
        <w:t>文件中的代码：</w:t>
      </w:r>
    </w:p>
    <w:tbl>
      <w:tblPr>
        <w:tblStyle w:val="a6"/>
        <w:tblW w:w="0" w:type="auto"/>
        <w:tblLook w:val="04A0" w:firstRow="1" w:lastRow="0" w:firstColumn="1" w:lastColumn="0" w:noHBand="0" w:noVBand="1"/>
      </w:tblPr>
      <w:tblGrid>
        <w:gridCol w:w="8296"/>
      </w:tblGrid>
      <w:tr w:rsidR="005809DF" w14:paraId="3C91295B" w14:textId="77777777" w:rsidTr="005809DF">
        <w:tc>
          <w:tcPr>
            <w:tcW w:w="8296" w:type="dxa"/>
          </w:tcPr>
          <w:p w14:paraId="3D2E842B" w14:textId="59E86F46" w:rsidR="005809DF" w:rsidRDefault="005809DF" w:rsidP="00080E1E">
            <w:r w:rsidRPr="005809DF">
              <w:rPr>
                <w:rFonts w:hint="eastAsia"/>
              </w:rPr>
              <w:t xml:space="preserve">return redirect('shouye'); # </w:t>
            </w:r>
            <w:r w:rsidRPr="005809DF">
              <w:rPr>
                <w:rFonts w:hint="eastAsia"/>
              </w:rPr>
              <w:t>这些写的是路由的</w:t>
            </w:r>
            <w:r w:rsidRPr="005809DF">
              <w:rPr>
                <w:rFonts w:hint="eastAsia"/>
              </w:rPr>
              <w:t xml:space="preserve"> URL </w:t>
            </w:r>
            <w:r w:rsidRPr="005809DF">
              <w:rPr>
                <w:rFonts w:hint="eastAsia"/>
              </w:rPr>
              <w:t>地址，而不是路由的</w:t>
            </w:r>
            <w:r w:rsidRPr="005809DF">
              <w:rPr>
                <w:rFonts w:hint="eastAsia"/>
              </w:rPr>
              <w:t xml:space="preserve"> name </w:t>
            </w:r>
            <w:r w:rsidRPr="005809DF">
              <w:rPr>
                <w:rFonts w:hint="eastAsia"/>
              </w:rPr>
              <w:t>名称。</w:t>
            </w:r>
          </w:p>
        </w:tc>
      </w:tr>
    </w:tbl>
    <w:p w14:paraId="013162A8" w14:textId="77777777" w:rsidR="00080E1E" w:rsidRPr="00BC75B2" w:rsidRDefault="00080E1E" w:rsidP="00080E1E"/>
    <w:p w14:paraId="08EC4D84" w14:textId="37C23C03" w:rsidR="00B10A8C" w:rsidRDefault="007003FA" w:rsidP="00157127">
      <w:r w:rsidRPr="003C0E46">
        <w:rPr>
          <w:rFonts w:hint="eastAsia"/>
          <w:b/>
          <w:bCs/>
          <w:color w:val="00B050"/>
        </w:rPr>
        <w:t>分配多个中间件</w:t>
      </w:r>
      <w:r w:rsidRPr="007003FA">
        <w:rPr>
          <w:rFonts w:hint="eastAsia"/>
        </w:rPr>
        <w:t>，示例代码：</w:t>
      </w:r>
    </w:p>
    <w:tbl>
      <w:tblPr>
        <w:tblStyle w:val="a6"/>
        <w:tblW w:w="0" w:type="auto"/>
        <w:tblLook w:val="04A0" w:firstRow="1" w:lastRow="0" w:firstColumn="1" w:lastColumn="0" w:noHBand="0" w:noVBand="1"/>
      </w:tblPr>
      <w:tblGrid>
        <w:gridCol w:w="8296"/>
      </w:tblGrid>
      <w:tr w:rsidR="007003FA" w14:paraId="41BED589" w14:textId="77777777" w:rsidTr="007003FA">
        <w:tc>
          <w:tcPr>
            <w:tcW w:w="8296" w:type="dxa"/>
          </w:tcPr>
          <w:p w14:paraId="6F3AE70D" w14:textId="3F830C69" w:rsidR="007003FA" w:rsidRDefault="007003FA" w:rsidP="00157127">
            <w:r w:rsidRPr="007003FA">
              <w:t>Route::get('age/{id}', 'UserController@getAge')-&gt;middleware('first', 'second');</w:t>
            </w:r>
          </w:p>
        </w:tc>
      </w:tr>
    </w:tbl>
    <w:p w14:paraId="2835A996" w14:textId="77777777" w:rsidR="007003FA" w:rsidRDefault="007003FA" w:rsidP="00157127"/>
    <w:p w14:paraId="51FF523E" w14:textId="3672A4EE" w:rsidR="00157127" w:rsidRDefault="007003FA" w:rsidP="00157127">
      <w:r w:rsidRPr="003C0E46">
        <w:rPr>
          <w:rFonts w:hint="eastAsia"/>
          <w:b/>
          <w:bCs/>
          <w:color w:val="00B050"/>
        </w:rPr>
        <w:t>分配路由中间件时，直接传递完整类名</w:t>
      </w:r>
      <w:r w:rsidRPr="007003FA">
        <w:rPr>
          <w:rFonts w:hint="eastAsia"/>
        </w:rPr>
        <w:t>，示例代码：</w:t>
      </w:r>
    </w:p>
    <w:tbl>
      <w:tblPr>
        <w:tblStyle w:val="a6"/>
        <w:tblW w:w="0" w:type="auto"/>
        <w:tblLook w:val="04A0" w:firstRow="1" w:lastRow="0" w:firstColumn="1" w:lastColumn="0" w:noHBand="0" w:noVBand="1"/>
      </w:tblPr>
      <w:tblGrid>
        <w:gridCol w:w="8296"/>
      </w:tblGrid>
      <w:tr w:rsidR="00520624" w14:paraId="16B3BD3A" w14:textId="77777777" w:rsidTr="00520624">
        <w:tc>
          <w:tcPr>
            <w:tcW w:w="8296" w:type="dxa"/>
          </w:tcPr>
          <w:p w14:paraId="763BC32E" w14:textId="77777777" w:rsidR="00520624" w:rsidRDefault="00520624" w:rsidP="00520624">
            <w:r>
              <w:t>use App\Http\Middleware\CheckAge;</w:t>
            </w:r>
          </w:p>
          <w:p w14:paraId="06B2DC22" w14:textId="6DBBAF53" w:rsidR="00520624" w:rsidRDefault="00520624" w:rsidP="00520624">
            <w:r>
              <w:t>Route::get('age/{id}', 'UserController@getAge')-&gt;middleware(CheckAge::class);</w:t>
            </w:r>
          </w:p>
        </w:tc>
      </w:tr>
    </w:tbl>
    <w:p w14:paraId="1CFA029F" w14:textId="77777777" w:rsidR="007003FA" w:rsidRDefault="007003FA" w:rsidP="00157127"/>
    <w:p w14:paraId="4B11D0DC" w14:textId="6B6E0689" w:rsidR="00157127" w:rsidRDefault="00D00D76" w:rsidP="00D00D76">
      <w:pPr>
        <w:pStyle w:val="3"/>
      </w:pPr>
      <w:r>
        <w:rPr>
          <w:rFonts w:hint="eastAsia"/>
        </w:rPr>
        <w:t>中间件群组</w:t>
      </w:r>
    </w:p>
    <w:p w14:paraId="6AD5F7F8" w14:textId="77777777" w:rsidR="00371F88" w:rsidRDefault="00371F88" w:rsidP="00371F88">
      <w:r>
        <w:rPr>
          <w:rFonts w:hint="eastAsia"/>
        </w:rPr>
        <w:t>就是使用一个键把多个中间件打包成一个组，以便更容易地分配给路由。</w:t>
      </w:r>
    </w:p>
    <w:p w14:paraId="2D96DD35" w14:textId="77777777" w:rsidR="00371F88" w:rsidRDefault="00371F88" w:rsidP="00371F88"/>
    <w:p w14:paraId="76FD9AB2" w14:textId="7CD4724B" w:rsidR="00D00D76" w:rsidRDefault="00371F88" w:rsidP="00371F88">
      <w:r>
        <w:rPr>
          <w:rFonts w:hint="eastAsia"/>
        </w:rPr>
        <w:t>在</w:t>
      </w:r>
      <w:r w:rsidRPr="001947B8">
        <w:rPr>
          <w:rFonts w:hint="eastAsia"/>
          <w:b/>
          <w:bCs/>
          <w:color w:val="00B050"/>
        </w:rPr>
        <w:t>app\Http\Kernel.php</w:t>
      </w:r>
      <w:r>
        <w:rPr>
          <w:rFonts w:hint="eastAsia"/>
        </w:rPr>
        <w:t>文件中的</w:t>
      </w:r>
      <w:r w:rsidRPr="001947B8">
        <w:rPr>
          <w:rFonts w:hint="eastAsia"/>
          <w:b/>
          <w:bCs/>
          <w:color w:val="00B050"/>
        </w:rPr>
        <w:t>$middlewareGroups</w:t>
      </w:r>
      <w:r>
        <w:rPr>
          <w:rFonts w:hint="eastAsia"/>
        </w:rPr>
        <w:t>属性中列出了中间件群组，代码如下：</w:t>
      </w:r>
    </w:p>
    <w:tbl>
      <w:tblPr>
        <w:tblStyle w:val="a6"/>
        <w:tblW w:w="0" w:type="auto"/>
        <w:tblLook w:val="04A0" w:firstRow="1" w:lastRow="0" w:firstColumn="1" w:lastColumn="0" w:noHBand="0" w:noVBand="1"/>
      </w:tblPr>
      <w:tblGrid>
        <w:gridCol w:w="8296"/>
      </w:tblGrid>
      <w:tr w:rsidR="00371F88" w14:paraId="5E80BAD2" w14:textId="77777777" w:rsidTr="00371F88">
        <w:tc>
          <w:tcPr>
            <w:tcW w:w="8296" w:type="dxa"/>
          </w:tcPr>
          <w:p w14:paraId="34F8B568" w14:textId="77777777" w:rsidR="00371F88" w:rsidRDefault="00371F88" w:rsidP="00371F88">
            <w:r>
              <w:t>protected $middlewareGroups = [</w:t>
            </w:r>
          </w:p>
          <w:p w14:paraId="44542E26" w14:textId="77777777" w:rsidR="00371F88" w:rsidRDefault="00371F88" w:rsidP="00371F88">
            <w:r>
              <w:t xml:space="preserve">    'web' =&gt; [</w:t>
            </w:r>
          </w:p>
          <w:p w14:paraId="6C7B39B3" w14:textId="77777777" w:rsidR="00371F88" w:rsidRDefault="00371F88" w:rsidP="00371F88">
            <w:r>
              <w:t xml:space="preserve">        \App\Http\Middleware\EncryptCookies::class,</w:t>
            </w:r>
          </w:p>
          <w:p w14:paraId="4E617652" w14:textId="77777777" w:rsidR="00371F88" w:rsidRDefault="00371F88" w:rsidP="00371F88">
            <w:r>
              <w:lastRenderedPageBreak/>
              <w:t xml:space="preserve">       ......</w:t>
            </w:r>
          </w:p>
          <w:p w14:paraId="0C051005" w14:textId="77777777" w:rsidR="00371F88" w:rsidRDefault="00371F88" w:rsidP="00371F88">
            <w:r>
              <w:t xml:space="preserve">        \Illuminate\Routing\Middleware\SubstituteBindings::class,</w:t>
            </w:r>
          </w:p>
          <w:p w14:paraId="39443655" w14:textId="77777777" w:rsidR="00371F88" w:rsidRDefault="00371F88" w:rsidP="00371F88">
            <w:r>
              <w:t xml:space="preserve">    ],</w:t>
            </w:r>
          </w:p>
          <w:p w14:paraId="08E51C4C" w14:textId="77777777" w:rsidR="00371F88" w:rsidRDefault="00371F88" w:rsidP="00371F88"/>
          <w:p w14:paraId="587B32AD" w14:textId="77777777" w:rsidR="00371F88" w:rsidRDefault="00371F88" w:rsidP="00371F88">
            <w:r>
              <w:t xml:space="preserve">    'api' =&gt; [</w:t>
            </w:r>
          </w:p>
          <w:p w14:paraId="0953F0FD" w14:textId="77777777" w:rsidR="00371F88" w:rsidRDefault="00371F88" w:rsidP="00371F88">
            <w:r>
              <w:t xml:space="preserve">        'throttle:60,1',</w:t>
            </w:r>
          </w:p>
          <w:p w14:paraId="7450E117" w14:textId="77777777" w:rsidR="00371F88" w:rsidRDefault="00371F88" w:rsidP="00371F88">
            <w:r>
              <w:t xml:space="preserve">        'bindings',</w:t>
            </w:r>
          </w:p>
          <w:p w14:paraId="5DD81E9F" w14:textId="77777777" w:rsidR="00371F88" w:rsidRDefault="00371F88" w:rsidP="00371F88">
            <w:r>
              <w:t xml:space="preserve">    ],</w:t>
            </w:r>
          </w:p>
          <w:p w14:paraId="3FD80D3D" w14:textId="471BAFEC" w:rsidR="00371F88" w:rsidRDefault="00371F88" w:rsidP="00371F88">
            <w:r>
              <w:t>];</w:t>
            </w:r>
          </w:p>
        </w:tc>
      </w:tr>
    </w:tbl>
    <w:p w14:paraId="34FBAA14" w14:textId="3ED6C605" w:rsidR="00371F88" w:rsidRDefault="00926949" w:rsidP="00371F88">
      <w:r w:rsidRPr="00642B33">
        <w:rPr>
          <w:rFonts w:hint="eastAsia"/>
          <w:b/>
          <w:bCs/>
          <w:color w:val="00B050"/>
        </w:rPr>
        <w:lastRenderedPageBreak/>
        <w:t>中间件群组分配给路由的方式</w:t>
      </w:r>
      <w:r w:rsidRPr="00926949">
        <w:rPr>
          <w:rFonts w:hint="eastAsia"/>
        </w:rPr>
        <w:t>与</w:t>
      </w:r>
      <w:r w:rsidRPr="00642B33">
        <w:rPr>
          <w:rFonts w:hint="eastAsia"/>
          <w:b/>
          <w:bCs/>
          <w:color w:val="00B050"/>
        </w:rPr>
        <w:t>单个中间件分配给路由的方式</w:t>
      </w:r>
      <w:r w:rsidRPr="00926949">
        <w:rPr>
          <w:rFonts w:hint="eastAsia"/>
        </w:rPr>
        <w:t>是一样的，比如我们要使用上面定义的</w:t>
      </w:r>
      <w:r w:rsidRPr="00D22C27">
        <w:rPr>
          <w:rFonts w:hint="eastAsia"/>
          <w:b/>
          <w:bCs/>
          <w:color w:val="00B050"/>
        </w:rPr>
        <w:t>web</w:t>
      </w:r>
      <w:r w:rsidRPr="00926949">
        <w:rPr>
          <w:rFonts w:hint="eastAsia"/>
        </w:rPr>
        <w:t>中间件群组，则使用方式如下：</w:t>
      </w:r>
    </w:p>
    <w:tbl>
      <w:tblPr>
        <w:tblStyle w:val="a6"/>
        <w:tblW w:w="0" w:type="auto"/>
        <w:tblLook w:val="04A0" w:firstRow="1" w:lastRow="0" w:firstColumn="1" w:lastColumn="0" w:noHBand="0" w:noVBand="1"/>
      </w:tblPr>
      <w:tblGrid>
        <w:gridCol w:w="8296"/>
      </w:tblGrid>
      <w:tr w:rsidR="00697131" w14:paraId="01E09B9C" w14:textId="77777777" w:rsidTr="00697131">
        <w:tc>
          <w:tcPr>
            <w:tcW w:w="8296" w:type="dxa"/>
          </w:tcPr>
          <w:p w14:paraId="72D21E48" w14:textId="44CA7E15" w:rsidR="00697131" w:rsidRDefault="00697131" w:rsidP="00371F88">
            <w:r w:rsidRPr="00697131">
              <w:t>Route::get('/', 'UserController@getAge')-&gt;middleware('web');</w:t>
            </w:r>
          </w:p>
        </w:tc>
      </w:tr>
      <w:tr w:rsidR="00697131" w14:paraId="3FEC1D23" w14:textId="77777777" w:rsidTr="00697131">
        <w:tc>
          <w:tcPr>
            <w:tcW w:w="8296" w:type="dxa"/>
          </w:tcPr>
          <w:p w14:paraId="20BE4F12" w14:textId="5D29801F" w:rsidR="00697131" w:rsidRDefault="00697131" w:rsidP="00371F88">
            <w:r w:rsidRPr="00697131">
              <w:t>Route::group(['middleware' =&gt; ['web']], 'UserController@getAge');</w:t>
            </w:r>
          </w:p>
        </w:tc>
      </w:tr>
    </w:tbl>
    <w:p w14:paraId="68CF77BC" w14:textId="72F95560" w:rsidR="00926949" w:rsidRDefault="00697131" w:rsidP="00371F88">
      <w:r w:rsidRPr="00697131">
        <w:rPr>
          <w:rFonts w:hint="eastAsia"/>
        </w:rPr>
        <w:t>注意：</w:t>
      </w:r>
      <w:r w:rsidRPr="00E26439">
        <w:rPr>
          <w:rFonts w:hint="eastAsia"/>
          <w:b/>
          <w:bCs/>
        </w:rPr>
        <w:t>RouteServiceProvider</w:t>
      </w:r>
      <w:r w:rsidRPr="00697131">
        <w:rPr>
          <w:rFonts w:hint="eastAsia"/>
        </w:rPr>
        <w:t>默认</w:t>
      </w:r>
      <w:r w:rsidR="00F71E84">
        <w:rPr>
          <w:rFonts w:hint="eastAsia"/>
        </w:rPr>
        <w:t>会把</w:t>
      </w:r>
      <w:r w:rsidRPr="00697131">
        <w:rPr>
          <w:rFonts w:hint="eastAsia"/>
        </w:rPr>
        <w:t>web</w:t>
      </w:r>
      <w:r w:rsidRPr="00697131">
        <w:rPr>
          <w:rFonts w:hint="eastAsia"/>
        </w:rPr>
        <w:t>中间件组自动应用到</w:t>
      </w:r>
      <w:r w:rsidRPr="00697131">
        <w:rPr>
          <w:rFonts w:hint="eastAsia"/>
        </w:rPr>
        <w:t>routes/web.php</w:t>
      </w:r>
      <w:r w:rsidRPr="00697131">
        <w:rPr>
          <w:rFonts w:hint="eastAsia"/>
        </w:rPr>
        <w:t>。</w:t>
      </w:r>
    </w:p>
    <w:p w14:paraId="52A414BA" w14:textId="7BBBF95C" w:rsidR="00697131" w:rsidRDefault="00697131" w:rsidP="00371F88"/>
    <w:p w14:paraId="755A3DCC" w14:textId="5A1EFA20" w:rsidR="00697131" w:rsidRDefault="001822C2" w:rsidP="001822C2">
      <w:pPr>
        <w:pStyle w:val="3"/>
      </w:pPr>
      <w:r>
        <w:rPr>
          <w:rFonts w:hint="eastAsia"/>
        </w:rPr>
        <w:t>中间件排序</w:t>
      </w:r>
    </w:p>
    <w:p w14:paraId="716E7B6F" w14:textId="30A7E3B5" w:rsidR="001822C2" w:rsidRDefault="00C10AD1" w:rsidP="001822C2">
      <w:r w:rsidRPr="00C10AD1">
        <w:rPr>
          <w:rFonts w:hint="eastAsia"/>
        </w:rPr>
        <w:t>在开发时，可能需要中间件按照特定的顺序来执行，在这种情况下，可以使用</w:t>
      </w:r>
      <w:r w:rsidRPr="00C10AD1">
        <w:rPr>
          <w:rFonts w:hint="eastAsia"/>
        </w:rPr>
        <w:t>app/Http/Kernel.php</w:t>
      </w:r>
      <w:r w:rsidRPr="00C10AD1">
        <w:rPr>
          <w:rFonts w:hint="eastAsia"/>
        </w:rPr>
        <w:t>文件的</w:t>
      </w:r>
      <w:r w:rsidRPr="00C10AD1">
        <w:rPr>
          <w:rFonts w:hint="eastAsia"/>
        </w:rPr>
        <w:t>$middlewarePriority</w:t>
      </w:r>
      <w:r w:rsidRPr="00C10AD1">
        <w:rPr>
          <w:rFonts w:hint="eastAsia"/>
        </w:rPr>
        <w:t>属性指定中间件优先级：</w:t>
      </w:r>
    </w:p>
    <w:tbl>
      <w:tblPr>
        <w:tblStyle w:val="a6"/>
        <w:tblW w:w="0" w:type="auto"/>
        <w:tblLook w:val="04A0" w:firstRow="1" w:lastRow="0" w:firstColumn="1" w:lastColumn="0" w:noHBand="0" w:noVBand="1"/>
      </w:tblPr>
      <w:tblGrid>
        <w:gridCol w:w="8296"/>
      </w:tblGrid>
      <w:tr w:rsidR="00DB70E6" w14:paraId="73B83D30" w14:textId="77777777" w:rsidTr="00DB70E6">
        <w:tc>
          <w:tcPr>
            <w:tcW w:w="8296" w:type="dxa"/>
          </w:tcPr>
          <w:p w14:paraId="29F92B6F" w14:textId="77777777" w:rsidR="00DB70E6" w:rsidRDefault="00DB70E6" w:rsidP="00DB70E6">
            <w:r>
              <w:t>&lt;?php</w:t>
            </w:r>
          </w:p>
          <w:p w14:paraId="570403B6" w14:textId="77777777" w:rsidR="00DB70E6" w:rsidRDefault="00DB70E6" w:rsidP="00DB70E6">
            <w:r>
              <w:t>/**</w:t>
            </w:r>
          </w:p>
          <w:p w14:paraId="500F3468" w14:textId="77777777" w:rsidR="00DB70E6" w:rsidRDefault="00DB70E6" w:rsidP="00DB70E6">
            <w:r>
              <w:rPr>
                <w:rFonts w:hint="eastAsia"/>
              </w:rPr>
              <w:t xml:space="preserve"> * </w:t>
            </w:r>
            <w:r>
              <w:rPr>
                <w:rFonts w:hint="eastAsia"/>
              </w:rPr>
              <w:t>中间件的优先级排序列表，越是上面则越先执行：</w:t>
            </w:r>
          </w:p>
          <w:p w14:paraId="725A6B12" w14:textId="77777777" w:rsidR="00DB70E6" w:rsidRDefault="00DB70E6" w:rsidP="00DB70E6">
            <w:r>
              <w:rPr>
                <w:rFonts w:hint="eastAsia"/>
              </w:rPr>
              <w:t xml:space="preserve"> * </w:t>
            </w:r>
            <w:r>
              <w:rPr>
                <w:rFonts w:hint="eastAsia"/>
              </w:rPr>
              <w:t>比如，定义了一个</w:t>
            </w:r>
            <w:r>
              <w:rPr>
                <w:rFonts w:hint="eastAsia"/>
              </w:rPr>
              <w:t xml:space="preserve"> CustomMiddelware </w:t>
            </w:r>
            <w:r>
              <w:rPr>
                <w:rFonts w:hint="eastAsia"/>
              </w:rPr>
              <w:t>，希望在</w:t>
            </w:r>
            <w:r>
              <w:rPr>
                <w:rFonts w:hint="eastAsia"/>
              </w:rPr>
              <w:t xml:space="preserve"> Authenticate </w:t>
            </w:r>
            <w:r>
              <w:rPr>
                <w:rFonts w:hint="eastAsia"/>
              </w:rPr>
              <w:t>执行之前优先执行，</w:t>
            </w:r>
          </w:p>
          <w:p w14:paraId="11CA83F5" w14:textId="77777777" w:rsidR="00DB70E6" w:rsidRDefault="00DB70E6" w:rsidP="00DB70E6">
            <w:r>
              <w:rPr>
                <w:rFonts w:hint="eastAsia"/>
              </w:rPr>
              <w:t xml:space="preserve"> * </w:t>
            </w:r>
            <w:r>
              <w:rPr>
                <w:rFonts w:hint="eastAsia"/>
              </w:rPr>
              <w:t>则把</w:t>
            </w:r>
            <w:r>
              <w:rPr>
                <w:rFonts w:hint="eastAsia"/>
              </w:rPr>
              <w:t xml:space="preserve"> CustomMiddelware </w:t>
            </w:r>
            <w:r>
              <w:rPr>
                <w:rFonts w:hint="eastAsia"/>
              </w:rPr>
              <w:t>写在</w:t>
            </w:r>
            <w:r>
              <w:rPr>
                <w:rFonts w:hint="eastAsia"/>
              </w:rPr>
              <w:t xml:space="preserve"> Authenticate </w:t>
            </w:r>
            <w:r>
              <w:rPr>
                <w:rFonts w:hint="eastAsia"/>
              </w:rPr>
              <w:t>前面，</w:t>
            </w:r>
          </w:p>
          <w:p w14:paraId="21350F92" w14:textId="77777777" w:rsidR="00DB70E6" w:rsidRDefault="00DB70E6" w:rsidP="00DB70E6">
            <w:r>
              <w:rPr>
                <w:rFonts w:hint="eastAsia"/>
              </w:rPr>
              <w:t xml:space="preserve"> * </w:t>
            </w:r>
            <w:r>
              <w:rPr>
                <w:rFonts w:hint="eastAsia"/>
              </w:rPr>
              <w:t>如下代码所示：</w:t>
            </w:r>
          </w:p>
          <w:p w14:paraId="0BA3050C" w14:textId="77777777" w:rsidR="00DB70E6" w:rsidRDefault="00DB70E6" w:rsidP="00DB70E6">
            <w:r>
              <w:t xml:space="preserve"> */</w:t>
            </w:r>
          </w:p>
          <w:p w14:paraId="080548E5" w14:textId="77777777" w:rsidR="00DB70E6" w:rsidRDefault="00DB70E6" w:rsidP="00DB70E6">
            <w:r>
              <w:t>protected $middlewarePriority = [</w:t>
            </w:r>
          </w:p>
          <w:p w14:paraId="4DCA411F" w14:textId="77777777" w:rsidR="00DB70E6" w:rsidRDefault="00DB70E6" w:rsidP="00DB70E6">
            <w:r>
              <w:t xml:space="preserve">    \Illuminate\Session\Middleware\StartSession::class,</w:t>
            </w:r>
          </w:p>
          <w:p w14:paraId="63312A7C" w14:textId="77777777" w:rsidR="00DB70E6" w:rsidRDefault="00DB70E6" w:rsidP="00DB70E6">
            <w:r>
              <w:t xml:space="preserve">    \Illuminate\View\Middleware\ShareErrorsFromSession::class,</w:t>
            </w:r>
          </w:p>
          <w:p w14:paraId="7037CA49" w14:textId="77777777" w:rsidR="00DB70E6" w:rsidRDefault="00DB70E6" w:rsidP="00DB70E6">
            <w:r>
              <w:t xml:space="preserve">    \App\Http\Middleware\CustomMiddelware::class,</w:t>
            </w:r>
          </w:p>
          <w:p w14:paraId="27583A4C" w14:textId="77777777" w:rsidR="00DB70E6" w:rsidRDefault="00DB70E6" w:rsidP="00DB70E6">
            <w:r>
              <w:t xml:space="preserve">    \App\Http\Middleware\Authenticate::class,</w:t>
            </w:r>
          </w:p>
          <w:p w14:paraId="7EC13F1C" w14:textId="77777777" w:rsidR="00DB70E6" w:rsidRDefault="00DB70E6" w:rsidP="00DB70E6">
            <w:r>
              <w:t xml:space="preserve">    \Illuminate\Session\Middleware\AuthenticateSession::class,</w:t>
            </w:r>
          </w:p>
          <w:p w14:paraId="569F1CA4" w14:textId="77777777" w:rsidR="00DB70E6" w:rsidRDefault="00DB70E6" w:rsidP="00DB70E6">
            <w:r>
              <w:t xml:space="preserve">    \Illuminate\Routing\Middleware\SubstituteBindings::class,</w:t>
            </w:r>
          </w:p>
          <w:p w14:paraId="311AA901" w14:textId="77777777" w:rsidR="00DB70E6" w:rsidRDefault="00DB70E6" w:rsidP="00DB70E6">
            <w:r>
              <w:t xml:space="preserve">    \Illuminate\Auth\Middleware\Authorize::class,</w:t>
            </w:r>
          </w:p>
          <w:p w14:paraId="2DBAD633" w14:textId="66D254A4" w:rsidR="00DB70E6" w:rsidRDefault="00DB70E6" w:rsidP="00DB70E6">
            <w:r>
              <w:t>];</w:t>
            </w:r>
          </w:p>
        </w:tc>
      </w:tr>
    </w:tbl>
    <w:p w14:paraId="3ED4AFC3" w14:textId="4F38636E" w:rsidR="004E0DA0" w:rsidRDefault="004E0DA0" w:rsidP="004E0DA0">
      <w:r>
        <w:rPr>
          <w:rFonts w:hint="eastAsia"/>
        </w:rPr>
        <w:t>不在</w:t>
      </w:r>
      <w:r>
        <w:rPr>
          <w:rFonts w:hint="eastAsia"/>
        </w:rPr>
        <w:t>$middlewarePriority</w:t>
      </w:r>
      <w:r>
        <w:rPr>
          <w:rFonts w:hint="eastAsia"/>
        </w:rPr>
        <w:t>列表中的中间件，则是按照在路由配置里编写的顺序来依次调用执行：</w:t>
      </w:r>
    </w:p>
    <w:p w14:paraId="00679B58" w14:textId="792114C9" w:rsidR="004E0DA0" w:rsidRDefault="004E0DA0" w:rsidP="00321963">
      <w:pPr>
        <w:pStyle w:val="a5"/>
        <w:numPr>
          <w:ilvl w:val="0"/>
          <w:numId w:val="5"/>
        </w:numPr>
        <w:ind w:firstLineChars="0"/>
      </w:pPr>
      <w:r>
        <w:rPr>
          <w:rFonts w:hint="eastAsia"/>
        </w:rPr>
        <w:t>在</w:t>
      </w:r>
      <w:r>
        <w:rPr>
          <w:rFonts w:hint="eastAsia"/>
        </w:rPr>
        <w:t xml:space="preserve"> Route::group </w:t>
      </w:r>
      <w:r>
        <w:rPr>
          <w:rFonts w:hint="eastAsia"/>
        </w:rPr>
        <w:t>里定义的，外层先执行，内层后执行；</w:t>
      </w:r>
    </w:p>
    <w:p w14:paraId="21BF27BB" w14:textId="0A85858A" w:rsidR="004E0DA0" w:rsidRDefault="004E0DA0" w:rsidP="00321963">
      <w:pPr>
        <w:pStyle w:val="a5"/>
        <w:numPr>
          <w:ilvl w:val="0"/>
          <w:numId w:val="5"/>
        </w:numPr>
        <w:ind w:firstLineChars="0"/>
      </w:pPr>
      <w:r>
        <w:rPr>
          <w:rFonts w:hint="eastAsia"/>
        </w:rPr>
        <w:t>在数组里定义的，数组前面的先执行，数组后面的后执行；</w:t>
      </w:r>
    </w:p>
    <w:p w14:paraId="124F85C3" w14:textId="40EA3A67" w:rsidR="00157127" w:rsidRDefault="004E0DA0" w:rsidP="004E0DA0">
      <w:r>
        <w:rPr>
          <w:rFonts w:hint="eastAsia"/>
        </w:rPr>
        <w:t>如下代码所示：</w:t>
      </w:r>
    </w:p>
    <w:tbl>
      <w:tblPr>
        <w:tblStyle w:val="a6"/>
        <w:tblW w:w="0" w:type="auto"/>
        <w:tblLook w:val="04A0" w:firstRow="1" w:lastRow="0" w:firstColumn="1" w:lastColumn="0" w:noHBand="0" w:noVBand="1"/>
      </w:tblPr>
      <w:tblGrid>
        <w:gridCol w:w="8296"/>
      </w:tblGrid>
      <w:tr w:rsidR="00EF16DF" w14:paraId="32915E11" w14:textId="77777777" w:rsidTr="00EF16DF">
        <w:tc>
          <w:tcPr>
            <w:tcW w:w="8296" w:type="dxa"/>
          </w:tcPr>
          <w:p w14:paraId="6A1E5E4E" w14:textId="77777777" w:rsidR="00EF16DF" w:rsidRDefault="00EF16DF" w:rsidP="00EF16DF">
            <w:r>
              <w:t>Route::group(['middleware' =&gt; 'outer'], function () {</w:t>
            </w:r>
          </w:p>
          <w:p w14:paraId="2A14CB60" w14:textId="77777777" w:rsidR="00EF16DF" w:rsidRDefault="00EF16DF" w:rsidP="00EF16DF">
            <w:r>
              <w:t xml:space="preserve">    Route::group(['middleware' =&gt; 'middle'], function () {</w:t>
            </w:r>
          </w:p>
          <w:p w14:paraId="7ACAF112" w14:textId="77777777" w:rsidR="00EF16DF" w:rsidRDefault="00EF16DF" w:rsidP="00EF16DF">
            <w:r>
              <w:lastRenderedPageBreak/>
              <w:t xml:space="preserve">        Route::group(['middleware' =&gt; ['array1', 'array2', 'auth:api']], function () {</w:t>
            </w:r>
          </w:p>
          <w:p w14:paraId="568F3F84" w14:textId="77777777" w:rsidR="00EF16DF" w:rsidRDefault="00EF16DF" w:rsidP="00EF16DF">
            <w:r>
              <w:t xml:space="preserve">            Route::get('test', function () {</w:t>
            </w:r>
          </w:p>
          <w:p w14:paraId="50848E15" w14:textId="77777777" w:rsidR="00EF16DF" w:rsidRDefault="00EF16DF" w:rsidP="00EF16DF">
            <w:r>
              <w:t xml:space="preserve">                return;</w:t>
            </w:r>
          </w:p>
          <w:p w14:paraId="084BA163" w14:textId="77777777" w:rsidR="00EF16DF" w:rsidRDefault="00EF16DF" w:rsidP="00EF16DF">
            <w:r>
              <w:t xml:space="preserve">            });</w:t>
            </w:r>
          </w:p>
          <w:p w14:paraId="587AF9B4" w14:textId="77777777" w:rsidR="00EF16DF" w:rsidRDefault="00EF16DF" w:rsidP="00EF16DF">
            <w:r>
              <w:t xml:space="preserve">        });</w:t>
            </w:r>
          </w:p>
          <w:p w14:paraId="00CA44B6" w14:textId="77777777" w:rsidR="00EF16DF" w:rsidRDefault="00EF16DF" w:rsidP="00EF16DF">
            <w:r>
              <w:t xml:space="preserve">    });</w:t>
            </w:r>
          </w:p>
          <w:p w14:paraId="56591542" w14:textId="6ABAB72E" w:rsidR="00EF16DF" w:rsidRDefault="00EF16DF" w:rsidP="00EF16DF">
            <w:r>
              <w:t>});</w:t>
            </w:r>
          </w:p>
        </w:tc>
      </w:tr>
    </w:tbl>
    <w:p w14:paraId="02B44156" w14:textId="69A3CFF3" w:rsidR="00157127" w:rsidRDefault="00157154" w:rsidP="00157127">
      <w:r w:rsidRPr="00157154">
        <w:rPr>
          <w:rFonts w:hint="eastAsia"/>
        </w:rPr>
        <w:lastRenderedPageBreak/>
        <w:t>这里就是按照</w:t>
      </w:r>
      <w:r w:rsidRPr="00157154">
        <w:rPr>
          <w:rFonts w:hint="eastAsia"/>
        </w:rPr>
        <w:t xml:space="preserve"> outer</w:t>
      </w:r>
      <w:r w:rsidRPr="00157154">
        <w:rPr>
          <w:rFonts w:hint="eastAsia"/>
        </w:rPr>
        <w:t>、</w:t>
      </w:r>
      <w:r w:rsidRPr="00157154">
        <w:rPr>
          <w:rFonts w:hint="eastAsia"/>
        </w:rPr>
        <w:t>middle</w:t>
      </w:r>
      <w:r w:rsidRPr="00157154">
        <w:rPr>
          <w:rFonts w:hint="eastAsia"/>
        </w:rPr>
        <w:t>、</w:t>
      </w:r>
      <w:r w:rsidRPr="00157154">
        <w:rPr>
          <w:rFonts w:hint="eastAsia"/>
        </w:rPr>
        <w:t>array1</w:t>
      </w:r>
      <w:r w:rsidRPr="00157154">
        <w:rPr>
          <w:rFonts w:hint="eastAsia"/>
        </w:rPr>
        <w:t>、</w:t>
      </w:r>
      <w:r w:rsidRPr="00157154">
        <w:rPr>
          <w:rFonts w:hint="eastAsia"/>
        </w:rPr>
        <w:t xml:space="preserve">array2 </w:t>
      </w:r>
      <w:r w:rsidRPr="00157154">
        <w:rPr>
          <w:rFonts w:hint="eastAsia"/>
        </w:rPr>
        <w:t>的顺序执行，这个比较好理解，也比较容易记住，规则就是按照从上到下、从左到右的顺序，先碰到哪个就先执行哪个。</w:t>
      </w:r>
    </w:p>
    <w:p w14:paraId="4C6D96E3" w14:textId="234254BD" w:rsidR="00157154" w:rsidRDefault="00157154" w:rsidP="00157127"/>
    <w:p w14:paraId="42B99B12" w14:textId="07F58A95" w:rsidR="00157154" w:rsidRDefault="005C5637" w:rsidP="005C5637">
      <w:pPr>
        <w:pStyle w:val="3"/>
      </w:pPr>
      <w:r>
        <w:rPr>
          <w:rFonts w:hint="eastAsia"/>
        </w:rPr>
        <w:t>中间件参数</w:t>
      </w:r>
    </w:p>
    <w:p w14:paraId="617F99AB" w14:textId="77777777" w:rsidR="00F60A8D" w:rsidRDefault="00F60A8D" w:rsidP="00F60A8D">
      <w:r>
        <w:rPr>
          <w:rFonts w:hint="eastAsia"/>
        </w:rPr>
        <w:t>中间件也是可以接收参数的。</w:t>
      </w:r>
    </w:p>
    <w:p w14:paraId="77373176" w14:textId="77777777" w:rsidR="00F60A8D" w:rsidRDefault="00F60A8D" w:rsidP="00F60A8D"/>
    <w:p w14:paraId="71D2210F" w14:textId="62B88849" w:rsidR="005C5637" w:rsidRDefault="00F60A8D" w:rsidP="00321963">
      <w:pPr>
        <w:pStyle w:val="a5"/>
        <w:numPr>
          <w:ilvl w:val="0"/>
          <w:numId w:val="6"/>
        </w:numPr>
        <w:ind w:firstLineChars="0"/>
      </w:pPr>
      <w:r>
        <w:rPr>
          <w:rFonts w:hint="eastAsia"/>
        </w:rPr>
        <w:t>在</w:t>
      </w:r>
      <w:r>
        <w:rPr>
          <w:rFonts w:hint="eastAsia"/>
        </w:rPr>
        <w:t>app\Http\Middleware</w:t>
      </w:r>
      <w:r>
        <w:rPr>
          <w:rFonts w:hint="eastAsia"/>
        </w:rPr>
        <w:t>目录下创建</w:t>
      </w:r>
      <w:r>
        <w:rPr>
          <w:rFonts w:hint="eastAsia"/>
        </w:rPr>
        <w:t>CheckRole.php</w:t>
      </w:r>
      <w:r>
        <w:rPr>
          <w:rFonts w:hint="eastAsia"/>
        </w:rPr>
        <w:t>中间件文件，代码如下：</w:t>
      </w:r>
    </w:p>
    <w:tbl>
      <w:tblPr>
        <w:tblStyle w:val="a6"/>
        <w:tblW w:w="0" w:type="auto"/>
        <w:tblInd w:w="360" w:type="dxa"/>
        <w:tblLook w:val="04A0" w:firstRow="1" w:lastRow="0" w:firstColumn="1" w:lastColumn="0" w:noHBand="0" w:noVBand="1"/>
      </w:tblPr>
      <w:tblGrid>
        <w:gridCol w:w="7936"/>
      </w:tblGrid>
      <w:tr w:rsidR="00F60A8D" w14:paraId="44A4F88C" w14:textId="77777777" w:rsidTr="00F60A8D">
        <w:tc>
          <w:tcPr>
            <w:tcW w:w="8296" w:type="dxa"/>
          </w:tcPr>
          <w:p w14:paraId="2B2734C2" w14:textId="77777777" w:rsidR="00F60A8D" w:rsidRDefault="00F60A8D" w:rsidP="00F60A8D">
            <w:pPr>
              <w:pStyle w:val="a5"/>
              <w:ind w:firstLine="400"/>
            </w:pPr>
            <w:r>
              <w:t>&lt;?php</w:t>
            </w:r>
          </w:p>
          <w:p w14:paraId="1A1FAFCD" w14:textId="77777777" w:rsidR="00F60A8D" w:rsidRDefault="00F60A8D" w:rsidP="00F60A8D">
            <w:pPr>
              <w:pStyle w:val="a5"/>
              <w:ind w:firstLine="400"/>
            </w:pPr>
            <w:r>
              <w:t>namespace App\Http\Middleware;</w:t>
            </w:r>
          </w:p>
          <w:p w14:paraId="4CA7FD39" w14:textId="77777777" w:rsidR="00F60A8D" w:rsidRDefault="00F60A8D" w:rsidP="00F60A8D">
            <w:pPr>
              <w:pStyle w:val="a5"/>
              <w:ind w:firstLine="400"/>
            </w:pPr>
            <w:r>
              <w:t>use Illuminate\Http\Request;</w:t>
            </w:r>
          </w:p>
          <w:p w14:paraId="63AA64EC" w14:textId="77777777" w:rsidR="00F60A8D" w:rsidRDefault="00F60A8D" w:rsidP="00F60A8D">
            <w:pPr>
              <w:pStyle w:val="a5"/>
              <w:ind w:firstLine="400"/>
            </w:pPr>
            <w:r>
              <w:t>use Closure;</w:t>
            </w:r>
          </w:p>
          <w:p w14:paraId="1AEE9D2F" w14:textId="77777777" w:rsidR="00F60A8D" w:rsidRDefault="00F60A8D" w:rsidP="00F60A8D">
            <w:pPr>
              <w:pStyle w:val="a5"/>
              <w:ind w:firstLine="400"/>
            </w:pPr>
          </w:p>
          <w:p w14:paraId="4F10D9AF" w14:textId="77777777" w:rsidR="00F60A8D" w:rsidRDefault="00F60A8D" w:rsidP="00F60A8D">
            <w:pPr>
              <w:pStyle w:val="a5"/>
              <w:ind w:firstLine="400"/>
            </w:pPr>
            <w:r>
              <w:t>class CheckRole {</w:t>
            </w:r>
          </w:p>
          <w:p w14:paraId="547BDE99" w14:textId="77777777" w:rsidR="00F60A8D" w:rsidRDefault="00F60A8D" w:rsidP="00F60A8D">
            <w:pPr>
              <w:pStyle w:val="a5"/>
              <w:ind w:firstLine="400"/>
            </w:pPr>
            <w:r>
              <w:rPr>
                <w:rFonts w:hint="eastAsia"/>
              </w:rPr>
              <w:tab/>
              <w:t xml:space="preserve">// $role </w:t>
            </w:r>
            <w:r>
              <w:rPr>
                <w:rFonts w:hint="eastAsia"/>
              </w:rPr>
              <w:t>表示角色</w:t>
            </w:r>
          </w:p>
          <w:p w14:paraId="2F176D1F" w14:textId="77777777" w:rsidR="00F60A8D" w:rsidRDefault="00F60A8D" w:rsidP="00F60A8D">
            <w:pPr>
              <w:pStyle w:val="a5"/>
              <w:ind w:firstLine="400"/>
            </w:pPr>
            <w:r>
              <w:rPr>
                <w:rFonts w:hint="eastAsia"/>
              </w:rPr>
              <w:tab/>
              <w:t xml:space="preserve">// $rank </w:t>
            </w:r>
            <w:r>
              <w:rPr>
                <w:rFonts w:hint="eastAsia"/>
              </w:rPr>
              <w:t>表示等级</w:t>
            </w:r>
          </w:p>
          <w:p w14:paraId="30C21A6D" w14:textId="77777777" w:rsidR="00F60A8D" w:rsidRDefault="00F60A8D" w:rsidP="00F60A8D">
            <w:pPr>
              <w:pStyle w:val="a5"/>
              <w:ind w:firstLine="400"/>
            </w:pPr>
            <w:r>
              <w:tab/>
              <w:t>public function handle(Request $req, Closure $next, $roleName, $rank){</w:t>
            </w:r>
          </w:p>
          <w:p w14:paraId="217C8B1C" w14:textId="77777777" w:rsidR="00F60A8D" w:rsidRDefault="00F60A8D" w:rsidP="00F60A8D">
            <w:pPr>
              <w:pStyle w:val="a5"/>
              <w:ind w:firstLine="400"/>
            </w:pPr>
            <w:r>
              <w:tab/>
            </w:r>
            <w:r>
              <w:tab/>
              <w:t>if($req-&gt;role == $roleName){</w:t>
            </w:r>
          </w:p>
          <w:p w14:paraId="41F17DE6" w14:textId="77777777" w:rsidR="00F60A8D" w:rsidRDefault="00F60A8D" w:rsidP="00F60A8D">
            <w:pPr>
              <w:pStyle w:val="a5"/>
              <w:ind w:firstLine="400"/>
            </w:pPr>
            <w:r>
              <w:rPr>
                <w:rFonts w:hint="eastAsia"/>
              </w:rPr>
              <w:tab/>
            </w:r>
            <w:r>
              <w:rPr>
                <w:rFonts w:hint="eastAsia"/>
              </w:rPr>
              <w:tab/>
            </w:r>
            <w:r>
              <w:rPr>
                <w:rFonts w:hint="eastAsia"/>
              </w:rPr>
              <w:tab/>
              <w:t>echo "</w:t>
            </w:r>
            <w:r>
              <w:rPr>
                <w:rFonts w:hint="eastAsia"/>
              </w:rPr>
              <w:t>输入的角色</w:t>
            </w:r>
            <w:r>
              <w:rPr>
                <w:rFonts w:hint="eastAsia"/>
              </w:rPr>
              <w:t xml:space="preserve"> " . $roleName . " </w:t>
            </w:r>
            <w:r>
              <w:rPr>
                <w:rFonts w:hint="eastAsia"/>
              </w:rPr>
              <w:t>符合要求！</w:t>
            </w:r>
            <w:r>
              <w:rPr>
                <w:rFonts w:hint="eastAsia"/>
              </w:rPr>
              <w:t>&lt;br/&gt;";</w:t>
            </w:r>
          </w:p>
          <w:p w14:paraId="6877BA64" w14:textId="77777777" w:rsidR="00F60A8D" w:rsidRDefault="00F60A8D" w:rsidP="00F60A8D">
            <w:pPr>
              <w:pStyle w:val="a5"/>
              <w:ind w:firstLine="400"/>
            </w:pPr>
            <w:r>
              <w:rPr>
                <w:rFonts w:hint="eastAsia"/>
              </w:rPr>
              <w:tab/>
            </w:r>
            <w:r>
              <w:rPr>
                <w:rFonts w:hint="eastAsia"/>
              </w:rPr>
              <w:tab/>
            </w:r>
            <w:r>
              <w:rPr>
                <w:rFonts w:hint="eastAsia"/>
              </w:rPr>
              <w:tab/>
              <w:t>echo "</w:t>
            </w:r>
            <w:r>
              <w:rPr>
                <w:rFonts w:hint="eastAsia"/>
              </w:rPr>
              <w:t>角色的等级为：</w:t>
            </w:r>
            <w:r>
              <w:rPr>
                <w:rFonts w:hint="eastAsia"/>
              </w:rPr>
              <w:t xml:space="preserve"> " . $rank . " </w:t>
            </w:r>
            <w:r>
              <w:rPr>
                <w:rFonts w:hint="eastAsia"/>
              </w:rPr>
              <w:t>级！！！</w:t>
            </w:r>
            <w:r>
              <w:rPr>
                <w:rFonts w:hint="eastAsia"/>
              </w:rPr>
              <w:t>&lt;br/&gt;";</w:t>
            </w:r>
          </w:p>
          <w:p w14:paraId="5436865D" w14:textId="77777777" w:rsidR="00F60A8D" w:rsidRDefault="00F60A8D" w:rsidP="00F60A8D">
            <w:pPr>
              <w:pStyle w:val="a5"/>
              <w:ind w:firstLine="400"/>
            </w:pPr>
            <w:r>
              <w:tab/>
            </w:r>
            <w:r>
              <w:tab/>
            </w:r>
            <w:r>
              <w:tab/>
              <w:t>return $next($req);</w:t>
            </w:r>
          </w:p>
          <w:p w14:paraId="4ACD772D" w14:textId="77777777" w:rsidR="00F60A8D" w:rsidRDefault="00F60A8D" w:rsidP="00F60A8D">
            <w:pPr>
              <w:pStyle w:val="a5"/>
              <w:ind w:firstLine="400"/>
            </w:pPr>
            <w:r>
              <w:tab/>
            </w:r>
            <w:r>
              <w:tab/>
              <w:t>}</w:t>
            </w:r>
          </w:p>
          <w:p w14:paraId="4761C793" w14:textId="77777777" w:rsidR="00F60A8D" w:rsidRDefault="00F60A8D" w:rsidP="00F60A8D">
            <w:pPr>
              <w:pStyle w:val="a5"/>
              <w:ind w:firstLine="400"/>
            </w:pPr>
            <w:r>
              <w:tab/>
              <w:t>}</w:t>
            </w:r>
          </w:p>
          <w:p w14:paraId="1E9E941E" w14:textId="0D321E29" w:rsidR="00F60A8D" w:rsidRDefault="00F60A8D" w:rsidP="00F60A8D">
            <w:pPr>
              <w:pStyle w:val="a5"/>
              <w:ind w:firstLineChars="0" w:firstLine="0"/>
            </w:pPr>
            <w:r>
              <w:t>}</w:t>
            </w:r>
          </w:p>
        </w:tc>
      </w:tr>
    </w:tbl>
    <w:p w14:paraId="0255C6D6" w14:textId="000016A7" w:rsidR="00F60A8D" w:rsidRDefault="00F60A8D" w:rsidP="00F60A8D"/>
    <w:p w14:paraId="705BE11D" w14:textId="1CB19459" w:rsidR="00157127" w:rsidRDefault="00F60A8D" w:rsidP="00321963">
      <w:pPr>
        <w:pStyle w:val="a5"/>
        <w:numPr>
          <w:ilvl w:val="0"/>
          <w:numId w:val="6"/>
        </w:numPr>
        <w:ind w:firstLineChars="0"/>
      </w:pPr>
      <w:r w:rsidRPr="00F60A8D">
        <w:rPr>
          <w:rFonts w:hint="eastAsia"/>
        </w:rPr>
        <w:t>注册中间件，打开</w:t>
      </w:r>
      <w:r w:rsidRPr="00F60A8D">
        <w:rPr>
          <w:rFonts w:hint="eastAsia"/>
        </w:rPr>
        <w:t>app\Http\Kernel.php</w:t>
      </w:r>
      <w:r w:rsidRPr="00F60A8D">
        <w:rPr>
          <w:rFonts w:hint="eastAsia"/>
        </w:rPr>
        <w:t>文件，在</w:t>
      </w:r>
      <w:r w:rsidRPr="00F60A8D">
        <w:rPr>
          <w:rFonts w:hint="eastAsia"/>
        </w:rPr>
        <w:t>$routeMiddleware</w:t>
      </w:r>
      <w:r w:rsidRPr="00F60A8D">
        <w:rPr>
          <w:rFonts w:hint="eastAsia"/>
        </w:rPr>
        <w:t>属性中注册中间件，代码如下所示：</w:t>
      </w:r>
    </w:p>
    <w:tbl>
      <w:tblPr>
        <w:tblStyle w:val="a6"/>
        <w:tblW w:w="0" w:type="auto"/>
        <w:tblInd w:w="360" w:type="dxa"/>
        <w:tblLook w:val="04A0" w:firstRow="1" w:lastRow="0" w:firstColumn="1" w:lastColumn="0" w:noHBand="0" w:noVBand="1"/>
      </w:tblPr>
      <w:tblGrid>
        <w:gridCol w:w="7936"/>
      </w:tblGrid>
      <w:tr w:rsidR="00F60A8D" w14:paraId="0D082B9F" w14:textId="77777777" w:rsidTr="00F60A8D">
        <w:tc>
          <w:tcPr>
            <w:tcW w:w="8296" w:type="dxa"/>
          </w:tcPr>
          <w:p w14:paraId="66C7ABB4" w14:textId="77777777" w:rsidR="00F60A8D" w:rsidRDefault="00F60A8D" w:rsidP="00F60A8D">
            <w:pPr>
              <w:pStyle w:val="a5"/>
              <w:ind w:firstLine="400"/>
            </w:pPr>
            <w:r>
              <w:t>protected $routeMiddleware = [</w:t>
            </w:r>
          </w:p>
          <w:p w14:paraId="1513105B" w14:textId="77777777" w:rsidR="00F60A8D" w:rsidRDefault="00F60A8D" w:rsidP="00F60A8D">
            <w:pPr>
              <w:pStyle w:val="a5"/>
              <w:ind w:firstLine="400"/>
            </w:pPr>
            <w:r>
              <w:t xml:space="preserve">    'auth' =&gt; \App\Http\Middleware\Authenticate::class,</w:t>
            </w:r>
          </w:p>
          <w:p w14:paraId="17671F1F" w14:textId="77777777" w:rsidR="00F60A8D" w:rsidRDefault="00F60A8D" w:rsidP="00F60A8D">
            <w:pPr>
              <w:pStyle w:val="a5"/>
              <w:ind w:firstLine="400"/>
            </w:pPr>
            <w:r>
              <w:t xml:space="preserve">    ...</w:t>
            </w:r>
          </w:p>
          <w:p w14:paraId="6A21943E" w14:textId="77777777" w:rsidR="00F60A8D" w:rsidRDefault="00F60A8D" w:rsidP="00F60A8D">
            <w:pPr>
              <w:pStyle w:val="a5"/>
              <w:ind w:firstLine="400"/>
            </w:pPr>
            <w:r>
              <w:rPr>
                <w:rFonts w:hint="eastAsia"/>
              </w:rPr>
              <w:t xml:space="preserve">    // </w:t>
            </w:r>
            <w:r>
              <w:rPr>
                <w:rFonts w:hint="eastAsia"/>
              </w:rPr>
              <w:t>自定义的</w:t>
            </w:r>
            <w:r>
              <w:rPr>
                <w:rFonts w:hint="eastAsia"/>
              </w:rPr>
              <w:t xml:space="preserve"> CheckRole </w:t>
            </w:r>
            <w:r>
              <w:rPr>
                <w:rFonts w:hint="eastAsia"/>
              </w:rPr>
              <w:t>中间件</w:t>
            </w:r>
          </w:p>
          <w:p w14:paraId="25410044" w14:textId="77777777" w:rsidR="00F60A8D" w:rsidRDefault="00F60A8D" w:rsidP="00F60A8D">
            <w:pPr>
              <w:pStyle w:val="a5"/>
              <w:ind w:firstLine="400"/>
            </w:pPr>
            <w:r>
              <w:t xml:space="preserve">    'check.role' =&gt; \App\Http\Middleware\CheckRole::class,</w:t>
            </w:r>
          </w:p>
          <w:p w14:paraId="25140B74" w14:textId="49B40034" w:rsidR="00F60A8D" w:rsidRDefault="00F60A8D" w:rsidP="00F60A8D">
            <w:pPr>
              <w:pStyle w:val="a5"/>
              <w:ind w:firstLineChars="0" w:firstLine="0"/>
            </w:pPr>
            <w:r>
              <w:t>];</w:t>
            </w:r>
          </w:p>
        </w:tc>
      </w:tr>
    </w:tbl>
    <w:p w14:paraId="7F69B466" w14:textId="77777777" w:rsidR="00F60A8D" w:rsidRPr="00157127" w:rsidRDefault="00F60A8D" w:rsidP="00F60A8D">
      <w:pPr>
        <w:pStyle w:val="a5"/>
        <w:ind w:left="360" w:firstLineChars="0" w:firstLine="0"/>
      </w:pPr>
    </w:p>
    <w:p w14:paraId="173DD38E" w14:textId="7CB7AA15" w:rsidR="00CB0A25" w:rsidRDefault="00F60A8D" w:rsidP="00321963">
      <w:pPr>
        <w:pStyle w:val="a5"/>
        <w:numPr>
          <w:ilvl w:val="0"/>
          <w:numId w:val="6"/>
        </w:numPr>
        <w:ind w:firstLineChars="0"/>
      </w:pPr>
      <w:r w:rsidRPr="00F60A8D">
        <w:rPr>
          <w:rFonts w:hint="eastAsia"/>
        </w:rPr>
        <w:lastRenderedPageBreak/>
        <w:t>创建控制器，在</w:t>
      </w:r>
      <w:r w:rsidRPr="00F60A8D">
        <w:rPr>
          <w:rFonts w:hint="eastAsia"/>
        </w:rPr>
        <w:t>app\Http\Controllers</w:t>
      </w:r>
      <w:r w:rsidRPr="00F60A8D">
        <w:rPr>
          <w:rFonts w:hint="eastAsia"/>
        </w:rPr>
        <w:t>目录下创建</w:t>
      </w:r>
      <w:r w:rsidRPr="00F60A8D">
        <w:rPr>
          <w:rFonts w:hint="eastAsia"/>
        </w:rPr>
        <w:t>UserController.php</w:t>
      </w:r>
      <w:r w:rsidRPr="00F60A8D">
        <w:rPr>
          <w:rFonts w:hint="eastAsia"/>
        </w:rPr>
        <w:t>文件，代码如下：</w:t>
      </w:r>
    </w:p>
    <w:tbl>
      <w:tblPr>
        <w:tblStyle w:val="a6"/>
        <w:tblW w:w="0" w:type="auto"/>
        <w:tblInd w:w="360" w:type="dxa"/>
        <w:tblLook w:val="04A0" w:firstRow="1" w:lastRow="0" w:firstColumn="1" w:lastColumn="0" w:noHBand="0" w:noVBand="1"/>
      </w:tblPr>
      <w:tblGrid>
        <w:gridCol w:w="7936"/>
      </w:tblGrid>
      <w:tr w:rsidR="00F60A8D" w14:paraId="36C1012A" w14:textId="77777777" w:rsidTr="00F60A8D">
        <w:tc>
          <w:tcPr>
            <w:tcW w:w="8296" w:type="dxa"/>
          </w:tcPr>
          <w:p w14:paraId="5AB782B0" w14:textId="77777777" w:rsidR="00F60A8D" w:rsidRDefault="00F60A8D" w:rsidP="00F60A8D">
            <w:pPr>
              <w:pStyle w:val="a5"/>
              <w:ind w:firstLine="400"/>
            </w:pPr>
            <w:r>
              <w:t>&lt;?php</w:t>
            </w:r>
          </w:p>
          <w:p w14:paraId="4D1D77AC" w14:textId="77777777" w:rsidR="00F60A8D" w:rsidRDefault="00F60A8D" w:rsidP="00F60A8D">
            <w:pPr>
              <w:pStyle w:val="a5"/>
              <w:ind w:firstLine="400"/>
            </w:pPr>
            <w:r>
              <w:t>namespace App\Http\Controllers;</w:t>
            </w:r>
          </w:p>
          <w:p w14:paraId="7E84E43D" w14:textId="77777777" w:rsidR="00F60A8D" w:rsidRDefault="00F60A8D" w:rsidP="00F60A8D">
            <w:pPr>
              <w:pStyle w:val="a5"/>
              <w:ind w:firstLine="400"/>
            </w:pPr>
            <w:r>
              <w:t>use Illuminate\Http\Request;</w:t>
            </w:r>
          </w:p>
          <w:p w14:paraId="4B34E16F" w14:textId="77777777" w:rsidR="00F60A8D" w:rsidRDefault="00F60A8D" w:rsidP="00F60A8D">
            <w:pPr>
              <w:pStyle w:val="a5"/>
              <w:ind w:firstLine="400"/>
            </w:pPr>
          </w:p>
          <w:p w14:paraId="46B9411B" w14:textId="77777777" w:rsidR="00F60A8D" w:rsidRDefault="00F60A8D" w:rsidP="00F60A8D">
            <w:pPr>
              <w:pStyle w:val="a5"/>
              <w:ind w:firstLine="400"/>
            </w:pPr>
            <w:r>
              <w:t>class UserController extends Controller {</w:t>
            </w:r>
          </w:p>
          <w:p w14:paraId="4C038438" w14:textId="77777777" w:rsidR="00F60A8D" w:rsidRDefault="00F60A8D" w:rsidP="00F60A8D">
            <w:pPr>
              <w:pStyle w:val="a5"/>
              <w:ind w:firstLine="400"/>
            </w:pPr>
            <w:r>
              <w:tab/>
              <w:t>public function getRole($role){</w:t>
            </w:r>
          </w:p>
          <w:p w14:paraId="3DF44943" w14:textId="77777777" w:rsidR="00F60A8D" w:rsidRDefault="00F60A8D" w:rsidP="00F60A8D">
            <w:pPr>
              <w:pStyle w:val="a5"/>
              <w:ind w:firstLine="400"/>
            </w:pPr>
            <w:r>
              <w:rPr>
                <w:rFonts w:hint="eastAsia"/>
              </w:rPr>
              <w:tab/>
            </w:r>
            <w:r>
              <w:rPr>
                <w:rFonts w:hint="eastAsia"/>
              </w:rPr>
              <w:tab/>
              <w:t>return "</w:t>
            </w:r>
            <w:r>
              <w:rPr>
                <w:rFonts w:hint="eastAsia"/>
              </w:rPr>
              <w:t>正确的角色名称为：</w:t>
            </w:r>
            <w:r>
              <w:rPr>
                <w:rFonts w:hint="eastAsia"/>
              </w:rPr>
              <w:t xml:space="preserve"> " . $role;</w:t>
            </w:r>
          </w:p>
          <w:p w14:paraId="5FAB5EE9" w14:textId="77777777" w:rsidR="00F60A8D" w:rsidRDefault="00F60A8D" w:rsidP="00F60A8D">
            <w:pPr>
              <w:pStyle w:val="a5"/>
              <w:ind w:firstLine="400"/>
            </w:pPr>
            <w:r>
              <w:tab/>
              <w:t>}</w:t>
            </w:r>
          </w:p>
          <w:p w14:paraId="11F31D8A" w14:textId="4C650D1A" w:rsidR="00F60A8D" w:rsidRDefault="00F60A8D" w:rsidP="00F60A8D">
            <w:pPr>
              <w:pStyle w:val="a5"/>
              <w:ind w:firstLineChars="0" w:firstLine="0"/>
            </w:pPr>
            <w:r>
              <w:t>}</w:t>
            </w:r>
          </w:p>
        </w:tc>
      </w:tr>
    </w:tbl>
    <w:p w14:paraId="74219189" w14:textId="0F7C63D2" w:rsidR="00F60A8D" w:rsidRDefault="00F60A8D" w:rsidP="00F60A8D"/>
    <w:p w14:paraId="320E3858" w14:textId="15B20E6E" w:rsidR="00F60A8D" w:rsidRDefault="00F60A8D" w:rsidP="00321963">
      <w:pPr>
        <w:pStyle w:val="a5"/>
        <w:numPr>
          <w:ilvl w:val="0"/>
          <w:numId w:val="6"/>
        </w:numPr>
        <w:ind w:firstLineChars="0"/>
      </w:pPr>
      <w:r w:rsidRPr="00F60A8D">
        <w:rPr>
          <w:rFonts w:hint="eastAsia"/>
        </w:rPr>
        <w:t>编写路由，打开</w:t>
      </w:r>
      <w:r w:rsidRPr="00F60A8D">
        <w:rPr>
          <w:rFonts w:hint="eastAsia"/>
        </w:rPr>
        <w:t>routes\web.php</w:t>
      </w:r>
      <w:r w:rsidRPr="00F60A8D">
        <w:rPr>
          <w:rFonts w:hint="eastAsia"/>
        </w:rPr>
        <w:t>文件，添加如下代码：</w:t>
      </w:r>
    </w:p>
    <w:tbl>
      <w:tblPr>
        <w:tblStyle w:val="a6"/>
        <w:tblW w:w="0" w:type="auto"/>
        <w:tblInd w:w="360" w:type="dxa"/>
        <w:tblLook w:val="04A0" w:firstRow="1" w:lastRow="0" w:firstColumn="1" w:lastColumn="0" w:noHBand="0" w:noVBand="1"/>
      </w:tblPr>
      <w:tblGrid>
        <w:gridCol w:w="7936"/>
      </w:tblGrid>
      <w:tr w:rsidR="00F60A8D" w14:paraId="22D3CE61" w14:textId="77777777" w:rsidTr="00F60A8D">
        <w:tc>
          <w:tcPr>
            <w:tcW w:w="8296" w:type="dxa"/>
          </w:tcPr>
          <w:p w14:paraId="733D2721" w14:textId="77777777" w:rsidR="00F60A8D" w:rsidRPr="00F60A8D" w:rsidRDefault="00F60A8D" w:rsidP="00F60A8D">
            <w:r w:rsidRPr="00F60A8D">
              <w:t>&lt;?php</w:t>
            </w:r>
          </w:p>
          <w:p w14:paraId="0C1324C3" w14:textId="77777777" w:rsidR="00F60A8D" w:rsidRPr="00A95DB6" w:rsidRDefault="00F60A8D" w:rsidP="00A95DB6"/>
          <w:p w14:paraId="5F56DFC7" w14:textId="55760569" w:rsidR="00F60A8D" w:rsidRDefault="00F60A8D" w:rsidP="00F60A8D">
            <w:pPr>
              <w:pStyle w:val="a5"/>
              <w:ind w:firstLineChars="0" w:firstLine="0"/>
            </w:pPr>
            <w:r>
              <w:t>Route::get('user/{role}/{rank}', 'UserController@getRole')-&gt;where(['role'=&gt;'[a-z]+','rank'=&gt;'[0-9]+'])-&gt;middleware('check.role:edit,20');</w:t>
            </w:r>
          </w:p>
        </w:tc>
      </w:tr>
    </w:tbl>
    <w:p w14:paraId="2CE00B33" w14:textId="77777777" w:rsidR="00F60A8D" w:rsidRPr="00CB0A25" w:rsidRDefault="00F60A8D" w:rsidP="00F60A8D">
      <w:pPr>
        <w:pStyle w:val="a5"/>
        <w:ind w:left="360" w:firstLineChars="0" w:firstLine="0"/>
      </w:pPr>
    </w:p>
    <w:p w14:paraId="027E5F9A" w14:textId="082347F3" w:rsidR="00CB0A25" w:rsidRDefault="001D477D" w:rsidP="00321963">
      <w:pPr>
        <w:pStyle w:val="a5"/>
        <w:numPr>
          <w:ilvl w:val="0"/>
          <w:numId w:val="6"/>
        </w:numPr>
        <w:ind w:firstLineChars="0"/>
      </w:pPr>
      <w:r w:rsidRPr="001D477D">
        <w:rPr>
          <w:rFonts w:hint="eastAsia"/>
        </w:rPr>
        <w:t>访问路由，在浏览器输入</w:t>
      </w:r>
      <w:r w:rsidRPr="001D477D">
        <w:rPr>
          <w:rFonts w:hint="eastAsia"/>
        </w:rPr>
        <w:t xml:space="preserve"> http://www.laravel.io/user/edit/29 </w:t>
      </w:r>
      <w:r w:rsidRPr="001D477D">
        <w:rPr>
          <w:rFonts w:hint="eastAsia"/>
        </w:rPr>
        <w:t>，结果如下所示：</w:t>
      </w:r>
    </w:p>
    <w:p w14:paraId="5DDD26B8" w14:textId="6B480805" w:rsidR="001D477D" w:rsidRDefault="001D477D" w:rsidP="001D477D">
      <w:pPr>
        <w:pStyle w:val="a5"/>
        <w:ind w:left="360" w:firstLineChars="0" w:firstLine="0"/>
        <w:jc w:val="center"/>
      </w:pPr>
      <w:r>
        <w:rPr>
          <w:noProof/>
        </w:rPr>
        <w:drawing>
          <wp:inline distT="0" distB="0" distL="0" distR="0" wp14:anchorId="38FB4B85" wp14:editId="10BE301A">
            <wp:extent cx="5274310" cy="13423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42390"/>
                    </a:xfrm>
                    <a:prstGeom prst="rect">
                      <a:avLst/>
                    </a:prstGeom>
                  </pic:spPr>
                </pic:pic>
              </a:graphicData>
            </a:graphic>
          </wp:inline>
        </w:drawing>
      </w:r>
    </w:p>
    <w:p w14:paraId="456898F5" w14:textId="671FB16E" w:rsidR="001D477D" w:rsidRDefault="001D477D" w:rsidP="001D477D"/>
    <w:p w14:paraId="45E6ADAA" w14:textId="45442D75" w:rsidR="001D477D" w:rsidRDefault="001D477D" w:rsidP="001D477D">
      <w:r>
        <w:rPr>
          <w:rFonts w:hint="eastAsia"/>
        </w:rPr>
        <w:t>以上就是使用中间件参数的过程了。</w:t>
      </w:r>
    </w:p>
    <w:p w14:paraId="6390B892" w14:textId="77777777" w:rsidR="00F00615" w:rsidRDefault="00F00615" w:rsidP="001D477D"/>
    <w:p w14:paraId="1A273294" w14:textId="77777777" w:rsidR="00F00615" w:rsidRDefault="00F00615" w:rsidP="00F00615">
      <w:r>
        <w:rPr>
          <w:rFonts w:hint="eastAsia"/>
        </w:rPr>
        <w:t>从结果可以看出：</w:t>
      </w:r>
    </w:p>
    <w:p w14:paraId="6CCC09AA" w14:textId="77777777" w:rsidR="00F00615" w:rsidRDefault="00F00615" w:rsidP="00F00615"/>
    <w:p w14:paraId="6A9BBDE9" w14:textId="77777777" w:rsidR="00F00615" w:rsidRDefault="00F00615" w:rsidP="00F00615">
      <w:r>
        <w:rPr>
          <w:rFonts w:hint="eastAsia"/>
        </w:rPr>
        <w:t>1</w:t>
      </w:r>
      <w:r>
        <w:rPr>
          <w:rFonts w:hint="eastAsia"/>
        </w:rPr>
        <w:t>、中间件接收参数的形参是放在</w:t>
      </w:r>
      <w:r>
        <w:rPr>
          <w:rFonts w:hint="eastAsia"/>
        </w:rPr>
        <w:t xml:space="preserve"> \$next </w:t>
      </w:r>
      <w:r>
        <w:rPr>
          <w:rFonts w:hint="eastAsia"/>
        </w:rPr>
        <w:t>这个形参后面的。比如</w:t>
      </w:r>
      <w:r>
        <w:rPr>
          <w:rFonts w:hint="eastAsia"/>
        </w:rPr>
        <w:t xml:space="preserve"> \$roleName, \$rank </w:t>
      </w:r>
      <w:r>
        <w:rPr>
          <w:rFonts w:hint="eastAsia"/>
        </w:rPr>
        <w:t>就放在</w:t>
      </w:r>
      <w:r>
        <w:rPr>
          <w:rFonts w:hint="eastAsia"/>
        </w:rPr>
        <w:t xml:space="preserve"> \$next </w:t>
      </w:r>
      <w:r>
        <w:rPr>
          <w:rFonts w:hint="eastAsia"/>
        </w:rPr>
        <w:t>之后。</w:t>
      </w:r>
    </w:p>
    <w:p w14:paraId="73D176EC" w14:textId="77777777" w:rsidR="00F00615" w:rsidRDefault="00F00615" w:rsidP="00F00615"/>
    <w:p w14:paraId="5922A32F" w14:textId="48B757B3" w:rsidR="00E40AB7" w:rsidRDefault="00F00615" w:rsidP="00F00615">
      <w:r>
        <w:rPr>
          <w:rFonts w:hint="eastAsia"/>
        </w:rPr>
        <w:t>2</w:t>
      </w:r>
      <w:r>
        <w:rPr>
          <w:rFonts w:hint="eastAsia"/>
        </w:rPr>
        <w:t>、路由在使用中间件时，通过</w:t>
      </w:r>
      <w:r w:rsidRPr="007931C3">
        <w:rPr>
          <w:rFonts w:hint="eastAsia"/>
          <w:b/>
          <w:bCs/>
          <w:color w:val="00B050"/>
        </w:rPr>
        <w:t>:</w:t>
      </w:r>
      <w:r>
        <w:rPr>
          <w:rFonts w:hint="eastAsia"/>
        </w:rPr>
        <w:t>来分隔中间件名称和传递给中间件的参数，如果有多个参数，则用</w:t>
      </w:r>
      <w:r w:rsidRPr="007931C3">
        <w:rPr>
          <w:rFonts w:hint="eastAsia"/>
          <w:b/>
          <w:bCs/>
          <w:color w:val="00B050"/>
        </w:rPr>
        <w:t>,</w:t>
      </w:r>
      <w:r>
        <w:rPr>
          <w:rFonts w:hint="eastAsia"/>
        </w:rPr>
        <w:t>隔开。比如，在路由中的如下代码：</w:t>
      </w:r>
    </w:p>
    <w:tbl>
      <w:tblPr>
        <w:tblStyle w:val="a6"/>
        <w:tblW w:w="0" w:type="auto"/>
        <w:tblLook w:val="04A0" w:firstRow="1" w:lastRow="0" w:firstColumn="1" w:lastColumn="0" w:noHBand="0" w:noVBand="1"/>
      </w:tblPr>
      <w:tblGrid>
        <w:gridCol w:w="8296"/>
      </w:tblGrid>
      <w:tr w:rsidR="00F00615" w14:paraId="7B6FC3F5" w14:textId="77777777" w:rsidTr="00F00615">
        <w:tc>
          <w:tcPr>
            <w:tcW w:w="8296" w:type="dxa"/>
          </w:tcPr>
          <w:p w14:paraId="67C35ABE" w14:textId="77777777" w:rsidR="00F00615" w:rsidRDefault="00F00615" w:rsidP="00F00615">
            <w:r>
              <w:t>middleware('check.role:edit,20');</w:t>
            </w:r>
          </w:p>
          <w:p w14:paraId="4C7D29F4" w14:textId="77777777" w:rsidR="00F00615" w:rsidRDefault="00F00615" w:rsidP="00F00615">
            <w:r>
              <w:rPr>
                <w:rFonts w:hint="eastAsia"/>
              </w:rPr>
              <w:t xml:space="preserve">// check.role: </w:t>
            </w:r>
            <w:r>
              <w:rPr>
                <w:rFonts w:hint="eastAsia"/>
              </w:rPr>
              <w:t>中间件名称</w:t>
            </w:r>
          </w:p>
          <w:p w14:paraId="74EE779D" w14:textId="78BF43F0" w:rsidR="00F00615" w:rsidRDefault="00F00615" w:rsidP="00F00615">
            <w:r>
              <w:rPr>
                <w:rFonts w:hint="eastAsia"/>
              </w:rPr>
              <w:t xml:space="preserve">// edit,20: </w:t>
            </w:r>
            <w:r>
              <w:rPr>
                <w:rFonts w:hint="eastAsia"/>
              </w:rPr>
              <w:t>依次传递给</w:t>
            </w:r>
            <w:r>
              <w:rPr>
                <w:rFonts w:hint="eastAsia"/>
              </w:rPr>
              <w:t xml:space="preserve"> handle </w:t>
            </w:r>
            <w:r>
              <w:rPr>
                <w:rFonts w:hint="eastAsia"/>
              </w:rPr>
              <w:t>方法中的</w:t>
            </w:r>
            <w:r>
              <w:rPr>
                <w:rFonts w:hint="eastAsia"/>
              </w:rPr>
              <w:t xml:space="preserve"> $roleName, $rank</w:t>
            </w:r>
          </w:p>
        </w:tc>
      </w:tr>
    </w:tbl>
    <w:p w14:paraId="11DBC566" w14:textId="7DAC0338" w:rsidR="00E40AB7" w:rsidRDefault="00E40AB7" w:rsidP="001D477D"/>
    <w:p w14:paraId="4B046704" w14:textId="2612E02F" w:rsidR="00F00615" w:rsidRDefault="00177E1D" w:rsidP="00934A19">
      <w:pPr>
        <w:pStyle w:val="3"/>
      </w:pPr>
      <w:r>
        <w:rPr>
          <w:rFonts w:hint="eastAsia"/>
        </w:rPr>
        <w:lastRenderedPageBreak/>
        <w:t>Terminable</w:t>
      </w:r>
      <w:r>
        <w:rPr>
          <w:rFonts w:hint="eastAsia"/>
        </w:rPr>
        <w:t>中间件</w:t>
      </w:r>
    </w:p>
    <w:p w14:paraId="3D2F231F" w14:textId="18D8C931" w:rsidR="00934A19" w:rsidRDefault="00FD2661" w:rsidP="00934A19">
      <w:r w:rsidRPr="00FD2661">
        <w:rPr>
          <w:rFonts w:hint="eastAsia"/>
        </w:rPr>
        <w:t>其实就是在中间件中添加</w:t>
      </w:r>
      <w:r w:rsidRPr="00FD2661">
        <w:rPr>
          <w:rFonts w:hint="eastAsia"/>
        </w:rPr>
        <w:t xml:space="preserve"> terminate </w:t>
      </w:r>
      <w:r w:rsidRPr="00FD2661">
        <w:rPr>
          <w:rFonts w:hint="eastAsia"/>
        </w:rPr>
        <w:t>方法，该方法同时接收</w:t>
      </w:r>
      <w:r w:rsidRPr="00FD2661">
        <w:rPr>
          <w:rFonts w:hint="eastAsia"/>
        </w:rPr>
        <w:t>$request</w:t>
      </w:r>
      <w:r w:rsidRPr="00FD2661">
        <w:rPr>
          <w:rFonts w:hint="eastAsia"/>
        </w:rPr>
        <w:t>、</w:t>
      </w:r>
      <w:r w:rsidRPr="00FD2661">
        <w:rPr>
          <w:rFonts w:hint="eastAsia"/>
        </w:rPr>
        <w:t>$response</w:t>
      </w:r>
      <w:r w:rsidRPr="00FD2661">
        <w:rPr>
          <w:rFonts w:hint="eastAsia"/>
        </w:rPr>
        <w:t>参数，示意代码如下所示：</w:t>
      </w:r>
    </w:p>
    <w:tbl>
      <w:tblPr>
        <w:tblStyle w:val="a6"/>
        <w:tblW w:w="0" w:type="auto"/>
        <w:tblLook w:val="04A0" w:firstRow="1" w:lastRow="0" w:firstColumn="1" w:lastColumn="0" w:noHBand="0" w:noVBand="1"/>
      </w:tblPr>
      <w:tblGrid>
        <w:gridCol w:w="8296"/>
      </w:tblGrid>
      <w:tr w:rsidR="00844048" w14:paraId="3F0A3683" w14:textId="77777777" w:rsidTr="00844048">
        <w:tc>
          <w:tcPr>
            <w:tcW w:w="8296" w:type="dxa"/>
          </w:tcPr>
          <w:p w14:paraId="0FDACD48" w14:textId="77777777" w:rsidR="00844048" w:rsidRDefault="00844048" w:rsidP="00844048">
            <w:r>
              <w:t>&lt;?php</w:t>
            </w:r>
          </w:p>
          <w:p w14:paraId="580200BF" w14:textId="77777777" w:rsidR="00844048" w:rsidRDefault="00844048" w:rsidP="00844048">
            <w:r>
              <w:t>namespace Illuminate\Session\Middleware;</w:t>
            </w:r>
          </w:p>
          <w:p w14:paraId="5FE38510" w14:textId="77777777" w:rsidR="00844048" w:rsidRDefault="00844048" w:rsidP="00844048">
            <w:r>
              <w:t>use Closure;</w:t>
            </w:r>
          </w:p>
          <w:p w14:paraId="3674A34F" w14:textId="77777777" w:rsidR="00844048" w:rsidRDefault="00844048" w:rsidP="00844048"/>
          <w:p w14:paraId="33A9E824" w14:textId="77777777" w:rsidR="00844048" w:rsidRDefault="00844048" w:rsidP="00844048">
            <w:r>
              <w:t>class StartSession{</w:t>
            </w:r>
          </w:p>
          <w:p w14:paraId="183B69C6" w14:textId="77777777" w:rsidR="00844048" w:rsidRDefault="00844048" w:rsidP="00844048">
            <w:r>
              <w:t xml:space="preserve">    public function handle($request, Closure $next){</w:t>
            </w:r>
          </w:p>
          <w:p w14:paraId="3A55895A" w14:textId="77777777" w:rsidR="00844048" w:rsidRDefault="00844048" w:rsidP="00844048">
            <w:r>
              <w:t xml:space="preserve">    </w:t>
            </w:r>
            <w:r>
              <w:tab/>
              <w:t>......</w:t>
            </w:r>
          </w:p>
          <w:p w14:paraId="7E8312EA" w14:textId="77777777" w:rsidR="00844048" w:rsidRDefault="00844048" w:rsidP="00844048">
            <w:r>
              <w:t xml:space="preserve">        return $next($request);</w:t>
            </w:r>
          </w:p>
          <w:p w14:paraId="05799751" w14:textId="77777777" w:rsidR="00844048" w:rsidRDefault="00844048" w:rsidP="00844048">
            <w:r>
              <w:t xml:space="preserve">    }</w:t>
            </w:r>
          </w:p>
          <w:p w14:paraId="24AEBF17" w14:textId="77777777" w:rsidR="00844048" w:rsidRDefault="00844048" w:rsidP="00844048"/>
          <w:p w14:paraId="5EE5A5D4" w14:textId="77777777" w:rsidR="00844048" w:rsidRDefault="00844048" w:rsidP="00844048">
            <w:r>
              <w:t xml:space="preserve">    public function terminate($request, $response){</w:t>
            </w:r>
          </w:p>
          <w:p w14:paraId="2B179301" w14:textId="77777777" w:rsidR="00844048" w:rsidRDefault="00844048" w:rsidP="00844048">
            <w:r>
              <w:t xml:space="preserve">        // Store the session data...</w:t>
            </w:r>
          </w:p>
          <w:p w14:paraId="426F50CD" w14:textId="77777777" w:rsidR="00844048" w:rsidRDefault="00844048" w:rsidP="00844048">
            <w:r>
              <w:t xml:space="preserve">        ......</w:t>
            </w:r>
          </w:p>
          <w:p w14:paraId="437B8E3B" w14:textId="77777777" w:rsidR="00844048" w:rsidRDefault="00844048" w:rsidP="00844048">
            <w:r>
              <w:t xml:space="preserve">    }</w:t>
            </w:r>
          </w:p>
          <w:p w14:paraId="31A5C1D8" w14:textId="760C4B64" w:rsidR="00844048" w:rsidRDefault="00844048" w:rsidP="00844048">
            <w:r>
              <w:t>}</w:t>
            </w:r>
          </w:p>
        </w:tc>
      </w:tr>
    </w:tbl>
    <w:p w14:paraId="37E5E967" w14:textId="77777777" w:rsidR="00274C33" w:rsidRDefault="00274C33" w:rsidP="00274C33">
      <w:r>
        <w:rPr>
          <w:rFonts w:hint="eastAsia"/>
        </w:rPr>
        <w:t>如果我们的</w:t>
      </w:r>
      <w:r>
        <w:rPr>
          <w:rFonts w:hint="eastAsia"/>
        </w:rPr>
        <w:t xml:space="preserve"> PHP </w:t>
      </w:r>
      <w:r>
        <w:rPr>
          <w:rFonts w:hint="eastAsia"/>
        </w:rPr>
        <w:t>使用的是</w:t>
      </w:r>
      <w:r>
        <w:rPr>
          <w:rFonts w:hint="eastAsia"/>
        </w:rPr>
        <w:t xml:space="preserve"> FastCGI </w:t>
      </w:r>
      <w:r>
        <w:rPr>
          <w:rFonts w:hint="eastAsia"/>
        </w:rPr>
        <w:t>并且我们在中间件中定义了</w:t>
      </w:r>
      <w:r>
        <w:rPr>
          <w:rFonts w:hint="eastAsia"/>
        </w:rPr>
        <w:t xml:space="preserve"> terminate </w:t>
      </w:r>
      <w:r>
        <w:rPr>
          <w:rFonts w:hint="eastAsia"/>
        </w:rPr>
        <w:t>方法，那么该</w:t>
      </w:r>
      <w:r>
        <w:rPr>
          <w:rFonts w:hint="eastAsia"/>
        </w:rPr>
        <w:t xml:space="preserve"> terminate </w:t>
      </w:r>
      <w:r>
        <w:rPr>
          <w:rFonts w:hint="eastAsia"/>
        </w:rPr>
        <w:t>方法将会在响应准备发送到浏览器时（只是准备好要发送了，但是还没有发送）自动调用。</w:t>
      </w:r>
    </w:p>
    <w:p w14:paraId="0A37E3C5" w14:textId="77777777" w:rsidR="00274C33" w:rsidRDefault="00274C33" w:rsidP="00274C33"/>
    <w:p w14:paraId="1D29BDC2" w14:textId="33A1C2BC" w:rsidR="00274C33" w:rsidRDefault="00274C33" w:rsidP="00274C33">
      <w:r>
        <w:rPr>
          <w:rFonts w:hint="eastAsia"/>
        </w:rPr>
        <w:t>中间件上调用</w:t>
      </w:r>
      <w:r>
        <w:rPr>
          <w:rFonts w:hint="eastAsia"/>
        </w:rPr>
        <w:t xml:space="preserve"> terminate </w:t>
      </w:r>
      <w:r>
        <w:rPr>
          <w:rFonts w:hint="eastAsia"/>
        </w:rPr>
        <w:t>方法的时候，</w:t>
      </w:r>
      <w:r>
        <w:rPr>
          <w:rFonts w:hint="eastAsia"/>
        </w:rPr>
        <w:t xml:space="preserve">Laravel </w:t>
      </w:r>
      <w:r>
        <w:rPr>
          <w:rFonts w:hint="eastAsia"/>
        </w:rPr>
        <w:t>将从</w:t>
      </w:r>
      <w:r w:rsidRPr="00863C35">
        <w:rPr>
          <w:rFonts w:hint="eastAsia"/>
          <w:b/>
          <w:bCs/>
        </w:rPr>
        <w:t>服务容器</w:t>
      </w:r>
      <w:r>
        <w:rPr>
          <w:rFonts w:hint="eastAsia"/>
        </w:rPr>
        <w:t>中解析出一个新的中间件实例。</w:t>
      </w:r>
    </w:p>
    <w:p w14:paraId="65617000" w14:textId="77777777" w:rsidR="00274C33" w:rsidRDefault="00274C33" w:rsidP="00274C33"/>
    <w:p w14:paraId="7059D59E" w14:textId="722498EB" w:rsidR="00FD2661" w:rsidRDefault="00274C33" w:rsidP="00274C33">
      <w:r>
        <w:rPr>
          <w:rFonts w:hint="eastAsia"/>
        </w:rPr>
        <w:t>如果在调用</w:t>
      </w:r>
      <w:r>
        <w:rPr>
          <w:rFonts w:hint="eastAsia"/>
        </w:rPr>
        <w:t xml:space="preserve"> handle </w:t>
      </w:r>
      <w:r>
        <w:rPr>
          <w:rFonts w:hint="eastAsia"/>
        </w:rPr>
        <w:t>和</w:t>
      </w:r>
      <w:r>
        <w:rPr>
          <w:rFonts w:hint="eastAsia"/>
        </w:rPr>
        <w:t xml:space="preserve"> terminate </w:t>
      </w:r>
      <w:r>
        <w:rPr>
          <w:rFonts w:hint="eastAsia"/>
        </w:rPr>
        <w:t>方法的同时使用相同的中间件实例，请使用容器的</w:t>
      </w:r>
      <w:r>
        <w:rPr>
          <w:rFonts w:hint="eastAsia"/>
        </w:rPr>
        <w:t xml:space="preserve"> singleton </w:t>
      </w:r>
      <w:r>
        <w:rPr>
          <w:rFonts w:hint="eastAsia"/>
        </w:rPr>
        <w:t>方法在容器中注册中间件，防止产生两个一样的中间件。</w:t>
      </w:r>
    </w:p>
    <w:p w14:paraId="010B6935" w14:textId="447EAC63" w:rsidR="00274C33" w:rsidRDefault="00274C33" w:rsidP="00274C33"/>
    <w:p w14:paraId="4AA82FB3" w14:textId="77777777" w:rsidR="00427B1C" w:rsidRDefault="00427B1C" w:rsidP="00274C33"/>
    <w:p w14:paraId="19804555" w14:textId="6F5989F3" w:rsidR="00274C33" w:rsidRDefault="00274C33" w:rsidP="00274C33">
      <w:pPr>
        <w:pStyle w:val="3"/>
      </w:pPr>
      <w:r>
        <w:rPr>
          <w:rFonts w:hint="eastAsia"/>
        </w:rPr>
        <w:t>中间件原理</w:t>
      </w:r>
    </w:p>
    <w:p w14:paraId="774E58E2" w14:textId="4656C513" w:rsidR="00F7550A" w:rsidRDefault="00F7550A" w:rsidP="00F7550A">
      <w:r>
        <w:rPr>
          <w:rFonts w:hint="eastAsia"/>
        </w:rPr>
        <w:t>Laravel</w:t>
      </w:r>
      <w:r>
        <w:rPr>
          <w:rFonts w:hint="eastAsia"/>
        </w:rPr>
        <w:t>中间件原理解析</w:t>
      </w:r>
      <w:r>
        <w:rPr>
          <w:rFonts w:hint="eastAsia"/>
        </w:rPr>
        <w:t>:</w:t>
      </w:r>
    </w:p>
    <w:p w14:paraId="1AE3D808" w14:textId="46595F5F" w:rsidR="00F7550A" w:rsidRDefault="00E645E8" w:rsidP="00F7550A">
      <w:hyperlink r:id="rId63" w:history="1">
        <w:r w:rsidR="00F7550A" w:rsidRPr="00883E8D">
          <w:rPr>
            <w:rStyle w:val="af5"/>
            <w:rFonts w:hint="eastAsia"/>
          </w:rPr>
          <w:t>https://www.jianshu.com/p/9432f6e980c1</w:t>
        </w:r>
      </w:hyperlink>
    </w:p>
    <w:p w14:paraId="681489EE" w14:textId="77777777" w:rsidR="00F7550A" w:rsidRPr="00F7550A" w:rsidRDefault="00F7550A" w:rsidP="00F7550A"/>
    <w:p w14:paraId="06E25FCC" w14:textId="77777777" w:rsidR="00F7550A" w:rsidRDefault="00F7550A" w:rsidP="00F7550A">
      <w:r>
        <w:rPr>
          <w:rFonts w:hint="eastAsia"/>
        </w:rPr>
        <w:t>Laravel</w:t>
      </w:r>
      <w:r>
        <w:rPr>
          <w:rFonts w:hint="eastAsia"/>
        </w:rPr>
        <w:t>框架的中间件</w:t>
      </w:r>
      <w:r>
        <w:rPr>
          <w:rFonts w:hint="eastAsia"/>
        </w:rPr>
        <w:t>middleware</w:t>
      </w:r>
      <w:r>
        <w:rPr>
          <w:rFonts w:hint="eastAsia"/>
        </w:rPr>
        <w:t>详解</w:t>
      </w:r>
      <w:r>
        <w:rPr>
          <w:rFonts w:hint="eastAsia"/>
        </w:rPr>
        <w:t>:</w:t>
      </w:r>
    </w:p>
    <w:p w14:paraId="590E145B" w14:textId="5B68E8C0" w:rsidR="00274C33" w:rsidRDefault="00E645E8" w:rsidP="00F7550A">
      <w:hyperlink r:id="rId64" w:history="1">
        <w:r w:rsidR="00F7550A" w:rsidRPr="00883E8D">
          <w:rPr>
            <w:rStyle w:val="af5"/>
            <w:rFonts w:hint="eastAsia"/>
          </w:rPr>
          <w:t>https://www.cnblogs.com/it-3327/p/11794804.html</w:t>
        </w:r>
      </w:hyperlink>
    </w:p>
    <w:p w14:paraId="4C5B324C" w14:textId="77777777" w:rsidR="00F7550A" w:rsidRPr="00F7550A" w:rsidRDefault="00F7550A" w:rsidP="00F7550A"/>
    <w:p w14:paraId="5C868059" w14:textId="77777777" w:rsidR="00FD2661" w:rsidRPr="00934A19" w:rsidRDefault="00FD2661" w:rsidP="00934A19"/>
    <w:p w14:paraId="5D6EED67" w14:textId="77777777" w:rsidR="00934A19" w:rsidRDefault="00934A19" w:rsidP="001D477D"/>
    <w:p w14:paraId="6B424F03" w14:textId="77777777" w:rsidR="00F00615" w:rsidRDefault="00F00615" w:rsidP="001D477D"/>
    <w:p w14:paraId="69AE5B26" w14:textId="1BA5051B" w:rsidR="00CB0A25" w:rsidRDefault="001528FE" w:rsidP="0065515B">
      <w:pPr>
        <w:pStyle w:val="2"/>
      </w:pPr>
      <w:r>
        <w:rPr>
          <w:rFonts w:hint="eastAsia"/>
        </w:rPr>
        <w:lastRenderedPageBreak/>
        <w:t>定义控制器</w:t>
      </w:r>
    </w:p>
    <w:p w14:paraId="24C1A1AB" w14:textId="77777777" w:rsidR="00EE3367" w:rsidRPr="00EE3367" w:rsidRDefault="00EE3367" w:rsidP="00EE3367"/>
    <w:p w14:paraId="6530D4D3" w14:textId="3363F430" w:rsidR="00B0768F" w:rsidRDefault="00EE3367" w:rsidP="00EE3367">
      <w:pPr>
        <w:pStyle w:val="3"/>
      </w:pPr>
      <w:r>
        <w:rPr>
          <w:rFonts w:hint="eastAsia"/>
        </w:rPr>
        <w:t>控制器位置</w:t>
      </w:r>
    </w:p>
    <w:p w14:paraId="74E26A70" w14:textId="524F2A2A" w:rsidR="00CB1D0D" w:rsidRDefault="00CB1D0D" w:rsidP="00CB1D0D">
      <w:r>
        <w:rPr>
          <w:rFonts w:hint="eastAsia"/>
        </w:rPr>
        <w:t>一般</w:t>
      </w:r>
      <w:r w:rsidR="00904C77">
        <w:rPr>
          <w:rFonts w:hint="eastAsia"/>
        </w:rPr>
        <w:t>我们是</w:t>
      </w:r>
      <w:r>
        <w:rPr>
          <w:rFonts w:hint="eastAsia"/>
        </w:rPr>
        <w:t>在</w:t>
      </w:r>
      <w:r>
        <w:rPr>
          <w:rFonts w:hint="eastAsia"/>
        </w:rPr>
        <w:t>app/Http/Controllers</w:t>
      </w:r>
      <w:r>
        <w:rPr>
          <w:rFonts w:hint="eastAsia"/>
        </w:rPr>
        <w:t>目录中定义控制器。</w:t>
      </w:r>
    </w:p>
    <w:p w14:paraId="1C9BB1D4" w14:textId="7CDF6D37" w:rsidR="00EE3367" w:rsidRDefault="00BF4918" w:rsidP="00CB1D0D">
      <w:r>
        <w:rPr>
          <w:rFonts w:hint="eastAsia"/>
        </w:rPr>
        <w:t>但是</w:t>
      </w:r>
      <w:r w:rsidR="00CB1D0D">
        <w:rPr>
          <w:rFonts w:hint="eastAsia"/>
        </w:rPr>
        <w:t>为了</w:t>
      </w:r>
      <w:r>
        <w:rPr>
          <w:rFonts w:hint="eastAsia"/>
        </w:rPr>
        <w:t>更好的管理控制器，我们常常需要</w:t>
      </w:r>
      <w:r w:rsidR="00CB1D0D">
        <w:rPr>
          <w:rFonts w:hint="eastAsia"/>
        </w:rPr>
        <w:t>对控制器进行分组</w:t>
      </w:r>
      <w:r>
        <w:rPr>
          <w:rFonts w:hint="eastAsia"/>
        </w:rPr>
        <w:t>。因此，我们需要</w:t>
      </w:r>
      <w:r w:rsidR="00CB1D0D">
        <w:rPr>
          <w:rFonts w:hint="eastAsia"/>
        </w:rPr>
        <w:t>在</w:t>
      </w:r>
      <w:r w:rsidR="00CB1D0D">
        <w:rPr>
          <w:rFonts w:hint="eastAsia"/>
        </w:rPr>
        <w:t>app/Http/Controllers</w:t>
      </w:r>
      <w:r w:rsidR="00CB1D0D">
        <w:rPr>
          <w:rFonts w:hint="eastAsia"/>
        </w:rPr>
        <w:t>目录下定义新的目录，然后在新目录里面定义控制器。</w:t>
      </w:r>
    </w:p>
    <w:p w14:paraId="3280A2EC" w14:textId="389D064C" w:rsidR="00CB1D0D" w:rsidRDefault="00CB1D0D" w:rsidP="00CB1D0D"/>
    <w:p w14:paraId="3C3295F9" w14:textId="7B9423A3" w:rsidR="002D3F57" w:rsidRPr="002D3F57" w:rsidRDefault="002D3F57" w:rsidP="002D3F57">
      <w:pPr>
        <w:pStyle w:val="3"/>
      </w:pPr>
      <w:r>
        <w:rPr>
          <w:rFonts w:hint="eastAsia"/>
        </w:rPr>
        <w:t>基础控制器</w:t>
      </w:r>
    </w:p>
    <w:p w14:paraId="20924444" w14:textId="3001ACEF" w:rsidR="00CB1D0D" w:rsidRDefault="00AC7DDB" w:rsidP="00CB1D0D">
      <w:r>
        <w:rPr>
          <w:rFonts w:hint="eastAsia"/>
        </w:rPr>
        <w:t>控制器定义的基础代码：</w:t>
      </w:r>
    </w:p>
    <w:tbl>
      <w:tblPr>
        <w:tblStyle w:val="a6"/>
        <w:tblW w:w="0" w:type="auto"/>
        <w:tblLook w:val="04A0" w:firstRow="1" w:lastRow="0" w:firstColumn="1" w:lastColumn="0" w:noHBand="0" w:noVBand="1"/>
      </w:tblPr>
      <w:tblGrid>
        <w:gridCol w:w="8296"/>
      </w:tblGrid>
      <w:tr w:rsidR="00BD27E4" w14:paraId="7C909838" w14:textId="77777777" w:rsidTr="00BD27E4">
        <w:tc>
          <w:tcPr>
            <w:tcW w:w="8296" w:type="dxa"/>
          </w:tcPr>
          <w:p w14:paraId="35400A24" w14:textId="77777777" w:rsidR="00BD27E4" w:rsidRDefault="00BD27E4" w:rsidP="00BD27E4">
            <w:r>
              <w:t>&lt;?php</w:t>
            </w:r>
          </w:p>
          <w:p w14:paraId="74D1D23A" w14:textId="77777777" w:rsidR="00BD27E4" w:rsidRDefault="00BD27E4" w:rsidP="00BD27E4">
            <w:r>
              <w:t>namespace App\Http\Controllers;</w:t>
            </w:r>
          </w:p>
          <w:p w14:paraId="307B0264" w14:textId="77777777" w:rsidR="00BD27E4" w:rsidRDefault="00BD27E4" w:rsidP="00BD27E4">
            <w:r>
              <w:rPr>
                <w:rFonts w:hint="eastAsia"/>
              </w:rPr>
              <w:t xml:space="preserve">use App\User; // </w:t>
            </w:r>
            <w:r>
              <w:rPr>
                <w:rFonts w:hint="eastAsia"/>
              </w:rPr>
              <w:t>导入模型</w:t>
            </w:r>
          </w:p>
          <w:p w14:paraId="7A1791F6" w14:textId="77777777" w:rsidR="00BD27E4" w:rsidRDefault="00BD27E4" w:rsidP="00BD27E4">
            <w:r>
              <w:rPr>
                <w:rFonts w:hint="eastAsia"/>
              </w:rPr>
              <w:t xml:space="preserve">use App\Http\Controllers\Controller; // </w:t>
            </w:r>
            <w:r>
              <w:rPr>
                <w:rFonts w:hint="eastAsia"/>
              </w:rPr>
              <w:t>导入基类控制器</w:t>
            </w:r>
          </w:p>
          <w:p w14:paraId="75479030" w14:textId="77777777" w:rsidR="00BD27E4" w:rsidRDefault="00BD27E4" w:rsidP="00BD27E4"/>
          <w:p w14:paraId="55736B29" w14:textId="77777777" w:rsidR="00BD27E4" w:rsidRDefault="00BD27E4" w:rsidP="00BD27E4">
            <w:r>
              <w:t>class UserController extends Controller {</w:t>
            </w:r>
          </w:p>
          <w:p w14:paraId="47E2E91F" w14:textId="77777777" w:rsidR="00BD27E4" w:rsidRDefault="00BD27E4" w:rsidP="00BD27E4">
            <w:r>
              <w:tab/>
              <w:t>/**</w:t>
            </w:r>
          </w:p>
          <w:p w14:paraId="6716334F" w14:textId="77777777" w:rsidR="00BD27E4" w:rsidRDefault="00BD27E4" w:rsidP="00BD27E4">
            <w:r>
              <w:rPr>
                <w:rFonts w:hint="eastAsia"/>
              </w:rPr>
              <w:tab/>
              <w:t xml:space="preserve"> * </w:t>
            </w:r>
            <w:r>
              <w:rPr>
                <w:rFonts w:hint="eastAsia"/>
              </w:rPr>
              <w:t>显示用户信息</w:t>
            </w:r>
          </w:p>
          <w:p w14:paraId="59BB50DD" w14:textId="77777777" w:rsidR="00BD27E4" w:rsidRDefault="00BD27E4" w:rsidP="00BD27E4">
            <w:r>
              <w:tab/>
              <w:t xml:space="preserve"> *</w:t>
            </w:r>
          </w:p>
          <w:p w14:paraId="021A0F19" w14:textId="77777777" w:rsidR="00BD27E4" w:rsidRDefault="00BD27E4" w:rsidP="00BD27E4">
            <w:r>
              <w:tab/>
              <w:t xml:space="preserve"> * @param  int  $id</w:t>
            </w:r>
          </w:p>
          <w:p w14:paraId="3CC1D945" w14:textId="77777777" w:rsidR="00BD27E4" w:rsidRDefault="00BD27E4" w:rsidP="00BD27E4">
            <w:r>
              <w:tab/>
              <w:t xml:space="preserve"> * @return  view</w:t>
            </w:r>
          </w:p>
          <w:p w14:paraId="73B905D4" w14:textId="77777777" w:rsidR="00BD27E4" w:rsidRDefault="00BD27E4" w:rsidP="00BD27E4">
            <w:r>
              <w:tab/>
              <w:t xml:space="preserve"> *</w:t>
            </w:r>
          </w:p>
          <w:p w14:paraId="1C219E17" w14:textId="77777777" w:rsidR="00BD27E4" w:rsidRDefault="00BD27E4" w:rsidP="00BD27E4">
            <w:r>
              <w:tab/>
              <w:t xml:space="preserve"> */</w:t>
            </w:r>
          </w:p>
          <w:p w14:paraId="50BA8670" w14:textId="77777777" w:rsidR="00BD27E4" w:rsidRDefault="00BD27E4" w:rsidP="00BD27E4">
            <w:r>
              <w:tab/>
              <w:t>public function show($id){</w:t>
            </w:r>
          </w:p>
          <w:p w14:paraId="1EC4455D" w14:textId="77777777" w:rsidR="00BD27E4" w:rsidRDefault="00BD27E4" w:rsidP="00BD27E4">
            <w:r>
              <w:tab/>
            </w:r>
            <w:r>
              <w:tab/>
              <w:t>return view("user.profile", ['user'=&gt;User::findOrFail($id)]);</w:t>
            </w:r>
          </w:p>
          <w:p w14:paraId="6AA5CFFB" w14:textId="77777777" w:rsidR="00BD27E4" w:rsidRDefault="00BD27E4" w:rsidP="00BD27E4">
            <w:r>
              <w:tab/>
              <w:t>}</w:t>
            </w:r>
          </w:p>
          <w:p w14:paraId="77651982" w14:textId="7628D028" w:rsidR="00BD27E4" w:rsidRDefault="00BD27E4" w:rsidP="00BD27E4">
            <w:r>
              <w:t>}</w:t>
            </w:r>
          </w:p>
        </w:tc>
      </w:tr>
    </w:tbl>
    <w:p w14:paraId="4B540D56" w14:textId="2440ABA6" w:rsidR="00AC7DDB" w:rsidRDefault="00C762D7" w:rsidP="00CB1D0D">
      <w:r w:rsidRPr="00C762D7">
        <w:rPr>
          <w:rFonts w:hint="eastAsia"/>
        </w:rPr>
        <w:t>下面我们定义一个路由来访问</w:t>
      </w:r>
      <w:r w:rsidRPr="00C762D7">
        <w:rPr>
          <w:rFonts w:hint="eastAsia"/>
        </w:rPr>
        <w:t>UserController</w:t>
      </w:r>
      <w:r w:rsidRPr="00C762D7">
        <w:rPr>
          <w:rFonts w:hint="eastAsia"/>
        </w:rPr>
        <w:t>控制器中的</w:t>
      </w:r>
      <w:r w:rsidRPr="00C762D7">
        <w:rPr>
          <w:rFonts w:hint="eastAsia"/>
        </w:rPr>
        <w:t>show</w:t>
      </w:r>
      <w:r w:rsidRPr="00C762D7">
        <w:rPr>
          <w:rFonts w:hint="eastAsia"/>
        </w:rPr>
        <w:t>方法，代码如下：</w:t>
      </w:r>
    </w:p>
    <w:tbl>
      <w:tblPr>
        <w:tblStyle w:val="a6"/>
        <w:tblW w:w="0" w:type="auto"/>
        <w:tblLook w:val="04A0" w:firstRow="1" w:lastRow="0" w:firstColumn="1" w:lastColumn="0" w:noHBand="0" w:noVBand="1"/>
      </w:tblPr>
      <w:tblGrid>
        <w:gridCol w:w="8296"/>
      </w:tblGrid>
      <w:tr w:rsidR="00C762D7" w14:paraId="27AE1D5C" w14:textId="77777777" w:rsidTr="00C762D7">
        <w:tc>
          <w:tcPr>
            <w:tcW w:w="8296" w:type="dxa"/>
          </w:tcPr>
          <w:p w14:paraId="4B63EB11" w14:textId="77777777" w:rsidR="00C762D7" w:rsidRDefault="00C762D7" w:rsidP="00C762D7">
            <w:r>
              <w:t>&lt;?php</w:t>
            </w:r>
          </w:p>
          <w:p w14:paraId="52E49ED4" w14:textId="533DDAAB" w:rsidR="00C762D7" w:rsidRDefault="00C762D7" w:rsidP="00C762D7">
            <w:r>
              <w:t>Route::get('user/{id}', 'UserController@show')-&gt;where('id', '[0-9]+');</w:t>
            </w:r>
          </w:p>
        </w:tc>
      </w:tr>
    </w:tbl>
    <w:p w14:paraId="6005C2D0" w14:textId="343B1017" w:rsidR="00C762D7" w:rsidRDefault="0017661B" w:rsidP="00CB1D0D">
      <w:r w:rsidRPr="0017661B">
        <w:rPr>
          <w:rFonts w:hint="eastAsia"/>
        </w:rPr>
        <w:t>当一个请求与指定路由的</w:t>
      </w:r>
      <w:r w:rsidRPr="0017661B">
        <w:rPr>
          <w:rFonts w:hint="eastAsia"/>
        </w:rPr>
        <w:t>URI</w:t>
      </w:r>
      <w:r w:rsidRPr="0017661B">
        <w:rPr>
          <w:rFonts w:hint="eastAsia"/>
        </w:rPr>
        <w:t>匹配时，</w:t>
      </w:r>
      <w:r w:rsidRPr="0017661B">
        <w:rPr>
          <w:rFonts w:hint="eastAsia"/>
        </w:rPr>
        <w:t>UserController</w:t>
      </w:r>
      <w:r w:rsidRPr="0017661B">
        <w:rPr>
          <w:rFonts w:hint="eastAsia"/>
        </w:rPr>
        <w:t>控制器中的</w:t>
      </w:r>
      <w:r w:rsidRPr="0017661B">
        <w:rPr>
          <w:rFonts w:hint="eastAsia"/>
        </w:rPr>
        <w:t>show</w:t>
      </w:r>
      <w:r w:rsidRPr="0017661B">
        <w:rPr>
          <w:rFonts w:hint="eastAsia"/>
        </w:rPr>
        <w:t>方法将被执行，路由参数也将会被传递给该</w:t>
      </w:r>
      <w:r w:rsidRPr="0017661B">
        <w:rPr>
          <w:rFonts w:hint="eastAsia"/>
        </w:rPr>
        <w:t>show</w:t>
      </w:r>
      <w:r w:rsidRPr="0017661B">
        <w:rPr>
          <w:rFonts w:hint="eastAsia"/>
        </w:rPr>
        <w:t>方法。</w:t>
      </w:r>
    </w:p>
    <w:p w14:paraId="58E51766" w14:textId="67BF841C" w:rsidR="00FF7783" w:rsidRDefault="00FF7783" w:rsidP="00CB1D0D"/>
    <w:p w14:paraId="393C2121" w14:textId="0A6BAF50" w:rsidR="00FF7783" w:rsidRDefault="006832FC" w:rsidP="00CB1D0D">
      <w:r w:rsidRPr="006832FC">
        <w:rPr>
          <w:rFonts w:hint="eastAsia"/>
        </w:rPr>
        <w:t>注意：控制器并不是必需继承基础类，然而，如果控制器没有继承基础类，你将无法使用一些便捷的功能，比如</w:t>
      </w:r>
      <w:r w:rsidRPr="006832FC">
        <w:rPr>
          <w:rFonts w:hint="eastAsia"/>
        </w:rPr>
        <w:t>middleware</w:t>
      </w:r>
      <w:r w:rsidR="005B20F2">
        <w:rPr>
          <w:rFonts w:hint="eastAsia"/>
        </w:rPr>
        <w:t>中间件</w:t>
      </w:r>
      <w:r w:rsidRPr="006832FC">
        <w:rPr>
          <w:rFonts w:hint="eastAsia"/>
        </w:rPr>
        <w:t>、</w:t>
      </w:r>
      <w:r w:rsidRPr="006832FC">
        <w:rPr>
          <w:rFonts w:hint="eastAsia"/>
        </w:rPr>
        <w:t>validate</w:t>
      </w:r>
      <w:r w:rsidR="005B20F2">
        <w:rPr>
          <w:rFonts w:hint="eastAsia"/>
        </w:rPr>
        <w:t>校验</w:t>
      </w:r>
      <w:r w:rsidRPr="006832FC">
        <w:rPr>
          <w:rFonts w:hint="eastAsia"/>
        </w:rPr>
        <w:t>和</w:t>
      </w:r>
      <w:r w:rsidRPr="006832FC">
        <w:rPr>
          <w:rFonts w:hint="eastAsia"/>
        </w:rPr>
        <w:t>dispatch</w:t>
      </w:r>
      <w:r w:rsidR="005B20F2">
        <w:rPr>
          <w:rFonts w:hint="eastAsia"/>
        </w:rPr>
        <w:t>分发</w:t>
      </w:r>
      <w:r w:rsidRPr="006832FC">
        <w:rPr>
          <w:rFonts w:hint="eastAsia"/>
        </w:rPr>
        <w:t>方法。</w:t>
      </w:r>
    </w:p>
    <w:p w14:paraId="60314BA1" w14:textId="5E2F48D6" w:rsidR="005B20F2" w:rsidRDefault="005B20F2" w:rsidP="00CB1D0D"/>
    <w:p w14:paraId="570A226A" w14:textId="0AF6E443" w:rsidR="005B20F2" w:rsidRDefault="00FD5E51" w:rsidP="00FD5E51">
      <w:pPr>
        <w:pStyle w:val="3"/>
      </w:pPr>
      <w:r>
        <w:rPr>
          <w:rFonts w:hint="eastAsia"/>
        </w:rPr>
        <w:lastRenderedPageBreak/>
        <w:t>资源控制器</w:t>
      </w:r>
    </w:p>
    <w:p w14:paraId="3C9F841B" w14:textId="43C3B218" w:rsidR="00FD5E51" w:rsidRDefault="002B7C46" w:rsidP="00FD5E51">
      <w:r>
        <w:rPr>
          <w:rFonts w:hint="eastAsia"/>
        </w:rPr>
        <w:t>在创建控制器的基础上加上</w:t>
      </w:r>
      <w:r w:rsidR="00A81D3B" w:rsidRPr="004E5FF6">
        <w:t>--resource</w:t>
      </w:r>
      <w:r>
        <w:rPr>
          <w:rFonts w:hint="eastAsia"/>
        </w:rPr>
        <w:t>参数即可</w:t>
      </w:r>
      <w:r w:rsidR="006524B2">
        <w:rPr>
          <w:rFonts w:hint="eastAsia"/>
        </w:rPr>
        <w:t>，如下命令所示：</w:t>
      </w:r>
    </w:p>
    <w:tbl>
      <w:tblPr>
        <w:tblStyle w:val="a6"/>
        <w:tblW w:w="0" w:type="auto"/>
        <w:tblLook w:val="04A0" w:firstRow="1" w:lastRow="0" w:firstColumn="1" w:lastColumn="0" w:noHBand="0" w:noVBand="1"/>
      </w:tblPr>
      <w:tblGrid>
        <w:gridCol w:w="8296"/>
      </w:tblGrid>
      <w:tr w:rsidR="004E5FF6" w14:paraId="1EAF739D" w14:textId="77777777" w:rsidTr="004E5FF6">
        <w:tc>
          <w:tcPr>
            <w:tcW w:w="8296" w:type="dxa"/>
          </w:tcPr>
          <w:p w14:paraId="017C755F" w14:textId="2D691CEC" w:rsidR="004E5FF6" w:rsidRDefault="004E5FF6" w:rsidP="00FD5E51">
            <w:r w:rsidRPr="004E5FF6">
              <w:t>php artisan make:controller ActicleController --resource</w:t>
            </w:r>
          </w:p>
        </w:tc>
      </w:tr>
    </w:tbl>
    <w:p w14:paraId="79257449" w14:textId="04C2A9FE" w:rsidR="006524B2" w:rsidRDefault="006524B2" w:rsidP="00FD5E51"/>
    <w:p w14:paraId="3B002D3F" w14:textId="77777777" w:rsidR="008C769C" w:rsidRDefault="008C769C" w:rsidP="00FD5E51"/>
    <w:p w14:paraId="2344A246" w14:textId="77777777" w:rsidR="00280E73" w:rsidRPr="00FD5E51" w:rsidRDefault="00280E73" w:rsidP="00FD5E51"/>
    <w:p w14:paraId="781FC016" w14:textId="77777777" w:rsidR="00FD5E51" w:rsidRDefault="00FD5E51" w:rsidP="00CB1D0D"/>
    <w:p w14:paraId="04F18386" w14:textId="404F5B7C" w:rsidR="00D10075" w:rsidRDefault="00D10075" w:rsidP="00CB1D0D"/>
    <w:p w14:paraId="3F75798A" w14:textId="77777777" w:rsidR="00D10075" w:rsidRPr="00D10075" w:rsidRDefault="00D10075" w:rsidP="00CB1D0D"/>
    <w:p w14:paraId="7FE4207A" w14:textId="0150AFAA" w:rsidR="00CE722E" w:rsidRDefault="00CE722E" w:rsidP="00CB1D0D"/>
    <w:p w14:paraId="0F6FB872" w14:textId="77777777" w:rsidR="00F27EBA" w:rsidRDefault="00F27EBA" w:rsidP="00CB1D0D"/>
    <w:p w14:paraId="4EA65D1D" w14:textId="77777777" w:rsidR="00CE722E" w:rsidRPr="00CB1D0D" w:rsidRDefault="00CE722E" w:rsidP="00CB1D0D"/>
    <w:p w14:paraId="0ACBA6E8" w14:textId="6B14A5BF" w:rsidR="00EE3367" w:rsidRDefault="00EE3367" w:rsidP="00EE3367"/>
    <w:p w14:paraId="12277578" w14:textId="77777777" w:rsidR="007A54D3" w:rsidRPr="00EE3367" w:rsidRDefault="007A54D3" w:rsidP="00EE3367"/>
    <w:p w14:paraId="0CD727E4" w14:textId="77777777" w:rsidR="001528FE" w:rsidRDefault="001528FE" w:rsidP="00C36272"/>
    <w:p w14:paraId="4A6A542C" w14:textId="6C2BFB71" w:rsidR="00CB0A25" w:rsidRDefault="00CB0A25" w:rsidP="00C36272"/>
    <w:p w14:paraId="6E5A079F" w14:textId="0EE35C6B" w:rsidR="00CB0A25" w:rsidRDefault="00CB0A25" w:rsidP="00C36272"/>
    <w:p w14:paraId="435D3FE0" w14:textId="6B684765" w:rsidR="00CB0A25" w:rsidRDefault="00CB0A25" w:rsidP="00C36272"/>
    <w:p w14:paraId="1A87D16C" w14:textId="6779ED14" w:rsidR="00CB0A25" w:rsidRDefault="00CB0A25" w:rsidP="00C36272"/>
    <w:p w14:paraId="4B891818" w14:textId="656E25E9" w:rsidR="00CB0A25" w:rsidRDefault="00CB0A25" w:rsidP="00C36272"/>
    <w:p w14:paraId="4DB149A4" w14:textId="2562E4EF" w:rsidR="00CB0A25" w:rsidRDefault="00CB0A25" w:rsidP="00C36272"/>
    <w:p w14:paraId="5DF55BD2" w14:textId="28D06D91" w:rsidR="00CB0A25" w:rsidRDefault="00CB0A25" w:rsidP="00C36272"/>
    <w:p w14:paraId="5F082B31" w14:textId="576DD6A2" w:rsidR="00CB0A25" w:rsidRDefault="00CB0A25" w:rsidP="00C36272"/>
    <w:p w14:paraId="2BCFEAE8" w14:textId="627388E4" w:rsidR="00CB0A25" w:rsidRDefault="00CB0A25" w:rsidP="00C36272"/>
    <w:p w14:paraId="05577F07" w14:textId="08B0EE1D" w:rsidR="00CB0A25" w:rsidRDefault="00CB0A25" w:rsidP="00C36272"/>
    <w:p w14:paraId="06AB755A" w14:textId="7AC1B49D" w:rsidR="00CB0A25" w:rsidRDefault="00CB0A25" w:rsidP="00C36272"/>
    <w:p w14:paraId="743AF0B4" w14:textId="14312B65" w:rsidR="00CB0A25" w:rsidRDefault="00CB0A25" w:rsidP="00C36272"/>
    <w:p w14:paraId="3D5A7ADD" w14:textId="53283A77" w:rsidR="00CB0A25" w:rsidRDefault="00CB0A25" w:rsidP="00C36272"/>
    <w:p w14:paraId="4957BA53" w14:textId="4593ECDA" w:rsidR="00CB0A25" w:rsidRDefault="00CB0A25" w:rsidP="00C36272"/>
    <w:p w14:paraId="56F233D9" w14:textId="24BBDEB4" w:rsidR="00CB0A25" w:rsidRDefault="00CB0A25" w:rsidP="00C36272"/>
    <w:p w14:paraId="565B752F" w14:textId="0DAB6518" w:rsidR="00CB0A25" w:rsidRDefault="00CB0A25" w:rsidP="00C36272"/>
    <w:p w14:paraId="0351F51B" w14:textId="7A34C6CD" w:rsidR="00CB0A25" w:rsidRDefault="00CB0A25" w:rsidP="00C36272"/>
    <w:p w14:paraId="55BB96F1" w14:textId="189A7EAF" w:rsidR="00CB0A25" w:rsidRDefault="00CB0A25" w:rsidP="00C36272"/>
    <w:p w14:paraId="79FABEF6" w14:textId="237CD6D5" w:rsidR="00CB0A25" w:rsidRDefault="00CB0A25" w:rsidP="00C36272"/>
    <w:p w14:paraId="074A7FC6" w14:textId="501492F7" w:rsidR="00CB0A25" w:rsidRDefault="00CB0A25" w:rsidP="00C36272"/>
    <w:p w14:paraId="4056E4DF" w14:textId="6097225D" w:rsidR="00CB0A25" w:rsidRDefault="00CB0A25" w:rsidP="00C36272"/>
    <w:p w14:paraId="210E4472" w14:textId="3B648A27" w:rsidR="00CB0A25" w:rsidRDefault="00CB0A25" w:rsidP="00C36272"/>
    <w:p w14:paraId="1B14D19D" w14:textId="08BA268A" w:rsidR="00CB0A25" w:rsidRDefault="00CB0A25" w:rsidP="00C36272"/>
    <w:p w14:paraId="68653FF1" w14:textId="0F52E927" w:rsidR="00CB0A25" w:rsidRDefault="00CB0A25" w:rsidP="00C36272"/>
    <w:p w14:paraId="7AC74685" w14:textId="49E955DA" w:rsidR="00CB0A25" w:rsidRDefault="00CB0A25" w:rsidP="00C36272"/>
    <w:p w14:paraId="178F57A7" w14:textId="712251C5" w:rsidR="00CB0A25" w:rsidRDefault="00CB0A25" w:rsidP="00C36272"/>
    <w:p w14:paraId="4CA7E3EF" w14:textId="5FE01AEB" w:rsidR="00CB0A25" w:rsidRDefault="00CB0A25" w:rsidP="00C36272"/>
    <w:p w14:paraId="33759412" w14:textId="40BE4331" w:rsidR="00CB0A25" w:rsidRDefault="00CB0A25" w:rsidP="00C36272"/>
    <w:p w14:paraId="5E2481AC" w14:textId="398F7947" w:rsidR="00CB0A25" w:rsidRDefault="00CB0A25" w:rsidP="00C36272"/>
    <w:p w14:paraId="502C71CF" w14:textId="5416E3F2" w:rsidR="00CB0A25" w:rsidRDefault="00CB0A25" w:rsidP="00C36272"/>
    <w:p w14:paraId="0D339B46" w14:textId="0FD89689" w:rsidR="00CB0A25" w:rsidRDefault="00CB0A25" w:rsidP="00C36272"/>
    <w:p w14:paraId="0313D1E7" w14:textId="2A682D03" w:rsidR="00CB0A25" w:rsidRDefault="00CB0A25" w:rsidP="00C36272"/>
    <w:p w14:paraId="7993985E" w14:textId="2E493B8C" w:rsidR="00CB0A25" w:rsidRDefault="00CB0A25" w:rsidP="00C36272"/>
    <w:p w14:paraId="4A7E24D4" w14:textId="6457B0FB" w:rsidR="00CB0A25" w:rsidRDefault="00CB0A25" w:rsidP="00C36272"/>
    <w:p w14:paraId="132D7077" w14:textId="5140528E" w:rsidR="00CB0A25" w:rsidRDefault="00CB0A25" w:rsidP="00C36272"/>
    <w:p w14:paraId="2BABFCCF" w14:textId="000E6845" w:rsidR="00CB0A25" w:rsidRDefault="00CB0A25" w:rsidP="00C36272"/>
    <w:p w14:paraId="43C2D517" w14:textId="2475ABC6" w:rsidR="00CB0A25" w:rsidRDefault="00CB0A25" w:rsidP="00C36272"/>
    <w:p w14:paraId="514B98EE" w14:textId="5C36BFAC" w:rsidR="00CB0A25" w:rsidRDefault="00CB0A25" w:rsidP="00C36272"/>
    <w:p w14:paraId="3B6401D3" w14:textId="06A6DB6A" w:rsidR="00CB0A25" w:rsidRDefault="00CB0A25" w:rsidP="00C36272"/>
    <w:p w14:paraId="4A3C2A3A" w14:textId="012CE02C" w:rsidR="00CB0A25" w:rsidRDefault="00CB0A25" w:rsidP="00C36272"/>
    <w:p w14:paraId="31A09715" w14:textId="78D0C2B7" w:rsidR="00CB0A25" w:rsidRDefault="00CB0A25" w:rsidP="00C36272"/>
    <w:p w14:paraId="7BCAD3C3" w14:textId="2F2ACA04" w:rsidR="00CB0A25" w:rsidRDefault="00CB0A25" w:rsidP="00C36272"/>
    <w:p w14:paraId="1794BDC4" w14:textId="4040D887" w:rsidR="00CB0A25" w:rsidRDefault="00CB0A25" w:rsidP="00C36272"/>
    <w:p w14:paraId="12BF8218" w14:textId="57EE9E65" w:rsidR="00CB0A25" w:rsidRDefault="00CB0A25" w:rsidP="00C36272"/>
    <w:p w14:paraId="783F740F" w14:textId="35546ED1" w:rsidR="00CB0A25" w:rsidRDefault="00CB0A25" w:rsidP="00C36272"/>
    <w:p w14:paraId="032C1C13" w14:textId="4E3DB7B4" w:rsidR="00CB0A25" w:rsidRDefault="00CB0A25" w:rsidP="00C36272"/>
    <w:p w14:paraId="30BD5414" w14:textId="6A4F4C05" w:rsidR="00CB0A25" w:rsidRDefault="00CB0A25" w:rsidP="00C36272"/>
    <w:p w14:paraId="7F2443F7" w14:textId="2D504701" w:rsidR="00CB0A25" w:rsidRDefault="00CB0A25" w:rsidP="00C36272"/>
    <w:p w14:paraId="7BC0B6F8" w14:textId="2B383E7B" w:rsidR="00CB0A25" w:rsidRDefault="00CB0A25" w:rsidP="00C36272"/>
    <w:p w14:paraId="27C1CE3A" w14:textId="51113CDE" w:rsidR="00CB0A25" w:rsidRDefault="00CB0A25" w:rsidP="00C36272"/>
    <w:p w14:paraId="1D58FA86" w14:textId="798FB367" w:rsidR="00CB0A25" w:rsidRDefault="00CB0A25" w:rsidP="00C36272"/>
    <w:p w14:paraId="18E2769F" w14:textId="42ED8382" w:rsidR="00CB0A25" w:rsidRDefault="00CB0A25" w:rsidP="00C36272"/>
    <w:p w14:paraId="2CDAF296" w14:textId="66992E98" w:rsidR="00CB0A25" w:rsidRDefault="00CB0A25" w:rsidP="00C36272"/>
    <w:p w14:paraId="1D9D6FB6" w14:textId="3BD36193" w:rsidR="00CB0A25" w:rsidRDefault="00CB0A25" w:rsidP="00C36272"/>
    <w:p w14:paraId="375310AE" w14:textId="08B3B99B" w:rsidR="00CB0A25" w:rsidRDefault="00CB0A25" w:rsidP="00C36272"/>
    <w:p w14:paraId="71E43357" w14:textId="5A928E1C" w:rsidR="00CB0A25" w:rsidRDefault="00CB0A25" w:rsidP="00C36272"/>
    <w:p w14:paraId="4362AB9A" w14:textId="3B5E0E35" w:rsidR="00CB0A25" w:rsidRDefault="00CB0A25" w:rsidP="00C36272"/>
    <w:p w14:paraId="2253EA3C" w14:textId="084DD79E" w:rsidR="00CB0A25" w:rsidRDefault="00CB0A25" w:rsidP="00C36272"/>
    <w:p w14:paraId="2D557761" w14:textId="42D199CE" w:rsidR="00CB0A25" w:rsidRDefault="00CB0A25" w:rsidP="00C36272"/>
    <w:p w14:paraId="7E065E4E" w14:textId="555CDACF" w:rsidR="00CB0A25" w:rsidRDefault="00CB0A25" w:rsidP="00C36272"/>
    <w:p w14:paraId="6643166E" w14:textId="36C074FE" w:rsidR="00CB0A25" w:rsidRDefault="00CB0A25" w:rsidP="00C36272"/>
    <w:p w14:paraId="105517DB" w14:textId="2B80EF65" w:rsidR="00CB0A25" w:rsidRDefault="00CB0A25" w:rsidP="00C36272"/>
    <w:p w14:paraId="0C6CD06F" w14:textId="4584E487" w:rsidR="00CB0A25" w:rsidRDefault="00CB0A25" w:rsidP="00C36272"/>
    <w:p w14:paraId="163FDD59" w14:textId="2B1B4BB1" w:rsidR="00CB0A25" w:rsidRDefault="00CB0A25" w:rsidP="00C36272"/>
    <w:p w14:paraId="51338D28" w14:textId="41BB18CA" w:rsidR="00CB0A25" w:rsidRDefault="00CB0A25" w:rsidP="00C36272"/>
    <w:p w14:paraId="41B2CE61" w14:textId="03A446A5" w:rsidR="00CB0A25" w:rsidRDefault="00CB0A25" w:rsidP="00C36272"/>
    <w:p w14:paraId="5036CE87" w14:textId="619DFFC9" w:rsidR="00CB0A25" w:rsidRDefault="00CB0A25" w:rsidP="00C36272"/>
    <w:p w14:paraId="056AADB2" w14:textId="689639D0" w:rsidR="00CB0A25" w:rsidRDefault="00CB0A25" w:rsidP="00C36272"/>
    <w:p w14:paraId="6634CA96" w14:textId="124CB729" w:rsidR="00CB0A25" w:rsidRDefault="00CB0A25" w:rsidP="00C36272"/>
    <w:p w14:paraId="241B4B21" w14:textId="461E0369" w:rsidR="00CB0A25" w:rsidRDefault="00CB0A25" w:rsidP="00C36272"/>
    <w:p w14:paraId="0875A57F" w14:textId="245A9E27" w:rsidR="00CB0A25" w:rsidRDefault="00CB0A25" w:rsidP="00C36272"/>
    <w:p w14:paraId="43720DAB" w14:textId="09832840" w:rsidR="00CB0A25" w:rsidRDefault="00CB0A25" w:rsidP="00C36272"/>
    <w:p w14:paraId="07ABCB89" w14:textId="64AC07A8" w:rsidR="00CB0A25" w:rsidRDefault="00CB0A25" w:rsidP="00C36272"/>
    <w:p w14:paraId="36AE9D69" w14:textId="63D995C4" w:rsidR="00CB0A25" w:rsidRDefault="00CB0A25" w:rsidP="00C36272"/>
    <w:p w14:paraId="2D536B21" w14:textId="74418C2E" w:rsidR="00CB0A25" w:rsidRDefault="00CB0A25" w:rsidP="00C36272"/>
    <w:p w14:paraId="11ABAD96" w14:textId="022F0420" w:rsidR="00CB0A25" w:rsidRDefault="00CB0A25" w:rsidP="00C36272"/>
    <w:p w14:paraId="60BDEEAE" w14:textId="717A65BF" w:rsidR="00CB0A25" w:rsidRDefault="00CB0A25" w:rsidP="00C36272"/>
    <w:p w14:paraId="7F9E4DBD" w14:textId="77194783" w:rsidR="00CB0A25" w:rsidRDefault="00CB0A25" w:rsidP="00C36272"/>
    <w:p w14:paraId="1FD97689" w14:textId="74A528AD" w:rsidR="00CB0A25" w:rsidRDefault="00CB0A25" w:rsidP="00C36272"/>
    <w:p w14:paraId="7F167CEA" w14:textId="1CC317D1" w:rsidR="00CB0A25" w:rsidRDefault="00CB0A25" w:rsidP="00C36272"/>
    <w:p w14:paraId="03757BAE" w14:textId="4D167204" w:rsidR="00CB0A25" w:rsidRDefault="00CB0A25" w:rsidP="00C36272"/>
    <w:p w14:paraId="7120D8F2" w14:textId="142F9F6C" w:rsidR="00CB0A25" w:rsidRDefault="00CB0A25" w:rsidP="00C36272"/>
    <w:p w14:paraId="0203AE1B" w14:textId="623AFA4E" w:rsidR="00CB0A25" w:rsidRDefault="00CB0A25" w:rsidP="00C36272"/>
    <w:p w14:paraId="0BA15A88" w14:textId="481AD5DE" w:rsidR="00CB0A25" w:rsidRDefault="00CB0A25" w:rsidP="00C36272"/>
    <w:p w14:paraId="488B83E8" w14:textId="2B504874" w:rsidR="00CB0A25" w:rsidRDefault="00CB0A25" w:rsidP="00C36272"/>
    <w:p w14:paraId="41F85691" w14:textId="6F1DDD01" w:rsidR="00CB0A25" w:rsidRDefault="00CB0A25" w:rsidP="00C36272"/>
    <w:p w14:paraId="67B45184" w14:textId="0BA8335C" w:rsidR="00CB0A25" w:rsidRDefault="00CB0A25" w:rsidP="00C36272"/>
    <w:p w14:paraId="4EC7144E" w14:textId="4662E3E7" w:rsidR="00CB0A25" w:rsidRDefault="00CB0A25" w:rsidP="00C36272"/>
    <w:p w14:paraId="5ACE0084" w14:textId="2BF69B80" w:rsidR="00CB0A25" w:rsidRDefault="00CB0A25" w:rsidP="00C36272"/>
    <w:p w14:paraId="2EB84548" w14:textId="6E46B571" w:rsidR="00CB0A25" w:rsidRDefault="00CB0A25" w:rsidP="00C36272"/>
    <w:p w14:paraId="29ABAB89" w14:textId="39E0676F" w:rsidR="00CB0A25" w:rsidRDefault="00CB0A25" w:rsidP="00C36272"/>
    <w:p w14:paraId="70ECDDCB" w14:textId="4A05B818" w:rsidR="00CB0A25" w:rsidRDefault="00CB0A25" w:rsidP="00C36272"/>
    <w:p w14:paraId="58745A97" w14:textId="02C445F3" w:rsidR="00CB0A25" w:rsidRDefault="00CB0A25" w:rsidP="00C36272"/>
    <w:p w14:paraId="3EBC2EC1" w14:textId="545A73C9" w:rsidR="00CB0A25" w:rsidRDefault="00CB0A25" w:rsidP="00C36272"/>
    <w:p w14:paraId="2D18D66A" w14:textId="2CE665AB" w:rsidR="00CB0A25" w:rsidRDefault="00CB0A25" w:rsidP="00C36272"/>
    <w:p w14:paraId="1DD71DB3" w14:textId="609B27EE" w:rsidR="00CB0A25" w:rsidRDefault="00CB0A25" w:rsidP="00C36272"/>
    <w:p w14:paraId="3B57AF60" w14:textId="2DEFCE84" w:rsidR="00CB0A25" w:rsidRDefault="00CB0A25" w:rsidP="00C36272"/>
    <w:p w14:paraId="63D27338" w14:textId="1B9B204F" w:rsidR="00CB0A25" w:rsidRDefault="00CB0A25" w:rsidP="00C36272"/>
    <w:p w14:paraId="29333EEF" w14:textId="2E020E33" w:rsidR="00CB0A25" w:rsidRDefault="00CB0A25" w:rsidP="00C36272"/>
    <w:p w14:paraId="1FE776EC" w14:textId="0DC9FEA6" w:rsidR="00CB0A25" w:rsidRDefault="00CB0A25" w:rsidP="00C36272"/>
    <w:p w14:paraId="193AE1A7" w14:textId="02EF71C1" w:rsidR="00CB0A25" w:rsidRDefault="00CB0A25" w:rsidP="00C36272"/>
    <w:p w14:paraId="36EBA16D" w14:textId="089CA1CE" w:rsidR="00CB0A25" w:rsidRDefault="00CB0A25" w:rsidP="00C36272"/>
    <w:p w14:paraId="7BF7FFB9" w14:textId="741A5CA2" w:rsidR="00CB0A25" w:rsidRDefault="00CB0A25" w:rsidP="00C36272"/>
    <w:p w14:paraId="32609994" w14:textId="3EF09DCE" w:rsidR="00CB0A25" w:rsidRDefault="00CB0A25" w:rsidP="00C36272"/>
    <w:p w14:paraId="2FE2B5EA" w14:textId="27698FD3" w:rsidR="00CB0A25" w:rsidRDefault="00CB0A25" w:rsidP="00C36272"/>
    <w:p w14:paraId="17BF65E0" w14:textId="24B3FC26" w:rsidR="00CB0A25" w:rsidRDefault="00CB0A25" w:rsidP="00C36272"/>
    <w:p w14:paraId="27DCF301" w14:textId="626345DA" w:rsidR="00CB0A25" w:rsidRDefault="00CB0A25" w:rsidP="00C36272"/>
    <w:p w14:paraId="157BA9E5" w14:textId="77777777" w:rsidR="00CB0A25" w:rsidRPr="00CB0A25" w:rsidRDefault="00CB0A25" w:rsidP="00C36272"/>
    <w:p w14:paraId="5B96C6DC" w14:textId="4257CD79" w:rsidR="00377AF5" w:rsidRDefault="00377AF5" w:rsidP="00C36272"/>
    <w:p w14:paraId="3D7275D8" w14:textId="77777777" w:rsidR="00377AF5" w:rsidRPr="00C36272" w:rsidRDefault="00377AF5" w:rsidP="00C36272"/>
    <w:p w14:paraId="0D440BEC" w14:textId="77777777" w:rsidR="00D96098" w:rsidRPr="001721F1" w:rsidRDefault="00D96098" w:rsidP="001721F1"/>
    <w:p w14:paraId="4AE3C86B" w14:textId="460AF242" w:rsidR="001D0CB4" w:rsidRDefault="001D0CB4" w:rsidP="001D0CB4">
      <w:pPr>
        <w:pStyle w:val="2"/>
      </w:pPr>
      <w:r>
        <w:rPr>
          <w:rFonts w:hint="eastAsia"/>
        </w:rPr>
        <w:lastRenderedPageBreak/>
        <w:t>角色权限</w:t>
      </w:r>
    </w:p>
    <w:p w14:paraId="638888E3" w14:textId="18570B2A" w:rsidR="001678BF" w:rsidRDefault="001678BF">
      <w:pPr>
        <w:pStyle w:val="2"/>
      </w:pPr>
      <w:r>
        <w:rPr>
          <w:rFonts w:hint="eastAsia"/>
        </w:rPr>
        <w:t>Blade</w:t>
      </w:r>
      <w:r>
        <w:t xml:space="preserve"> </w:t>
      </w:r>
      <w:r>
        <w:rPr>
          <w:rFonts w:hint="eastAsia"/>
        </w:rPr>
        <w:t>模板</w:t>
      </w:r>
    </w:p>
    <w:p w14:paraId="5E5402D4" w14:textId="445B5927" w:rsidR="001678BF" w:rsidRDefault="001678BF" w:rsidP="001678BF"/>
    <w:p w14:paraId="7F77F791" w14:textId="77777777" w:rsidR="009D344A" w:rsidRDefault="009D344A" w:rsidP="001678BF"/>
    <w:p w14:paraId="4E739D03" w14:textId="503C64DE" w:rsidR="009D344A" w:rsidRDefault="009D344A" w:rsidP="001678BF">
      <w:r>
        <w:rPr>
          <w:rFonts w:hint="eastAsia"/>
        </w:rPr>
        <w:t>参考资料</w:t>
      </w:r>
      <w:r>
        <w:rPr>
          <w:rFonts w:hint="eastAsia"/>
        </w:rPr>
        <w:t>:</w:t>
      </w:r>
    </w:p>
    <w:p w14:paraId="2E12B20D" w14:textId="4C79115F" w:rsidR="001678BF" w:rsidRDefault="00E645E8" w:rsidP="001678BF">
      <w:hyperlink r:id="rId65" w:history="1">
        <w:r w:rsidR="009D344A">
          <w:rPr>
            <w:rStyle w:val="af5"/>
          </w:rPr>
          <w:t>https://www.jianshu.com/p/4b195e5f241b</w:t>
        </w:r>
      </w:hyperlink>
    </w:p>
    <w:p w14:paraId="5B9C4DFD" w14:textId="77777777" w:rsidR="009D344A" w:rsidRPr="001678BF" w:rsidRDefault="009D344A" w:rsidP="001678BF"/>
    <w:p w14:paraId="47C3E5B7" w14:textId="17CD62EB" w:rsidR="00942233" w:rsidRDefault="00942233" w:rsidP="00942233">
      <w:pPr>
        <w:pStyle w:val="3"/>
      </w:pPr>
      <w:r>
        <w:rPr>
          <w:rFonts w:hint="eastAsia"/>
        </w:rPr>
        <w:t>loop</w:t>
      </w:r>
      <w:r>
        <w:t xml:space="preserve"> </w:t>
      </w:r>
      <w:r>
        <w:rPr>
          <w:rFonts w:hint="eastAsia"/>
        </w:rPr>
        <w:t>变量</w:t>
      </w:r>
    </w:p>
    <w:p w14:paraId="3D58A059" w14:textId="77777777" w:rsidR="00DD25F5" w:rsidRPr="00DD25F5" w:rsidRDefault="00DD25F5" w:rsidP="00DD25F5"/>
    <w:p w14:paraId="4DF2AF61" w14:textId="0C0C3B0B" w:rsidR="00942233" w:rsidRDefault="00DD25F5" w:rsidP="00942233">
      <w:r>
        <w:rPr>
          <w:noProof/>
        </w:rPr>
        <w:drawing>
          <wp:inline distT="0" distB="0" distL="0" distR="0" wp14:anchorId="676A932A" wp14:editId="51F0D5D1">
            <wp:extent cx="4580255" cy="380873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80255" cy="3808730"/>
                    </a:xfrm>
                    <a:prstGeom prst="rect">
                      <a:avLst/>
                    </a:prstGeom>
                    <a:noFill/>
                    <a:ln>
                      <a:noFill/>
                    </a:ln>
                  </pic:spPr>
                </pic:pic>
              </a:graphicData>
            </a:graphic>
          </wp:inline>
        </w:drawing>
      </w:r>
    </w:p>
    <w:p w14:paraId="4C41DE20" w14:textId="77777777" w:rsidR="00DD25F5" w:rsidRDefault="00DD25F5" w:rsidP="00942233"/>
    <w:p w14:paraId="775E8D4F" w14:textId="77777777" w:rsidR="00942233" w:rsidRPr="00942233" w:rsidRDefault="00942233" w:rsidP="00942233"/>
    <w:p w14:paraId="13FEC99B" w14:textId="01E86127" w:rsidR="002D408D" w:rsidRDefault="00B01E82" w:rsidP="006A5FD7">
      <w:pPr>
        <w:pStyle w:val="1"/>
      </w:pPr>
      <w:r>
        <w:rPr>
          <w:rFonts w:hint="eastAsia"/>
        </w:rPr>
        <w:t>模块</w:t>
      </w:r>
      <w:r w:rsidR="00F77F85">
        <w:rPr>
          <w:rFonts w:hint="eastAsia"/>
        </w:rPr>
        <w:t>实现</w:t>
      </w:r>
    </w:p>
    <w:p w14:paraId="183CA895" w14:textId="552195DB" w:rsidR="00C528F7" w:rsidRDefault="00C528F7" w:rsidP="00C07BC4">
      <w:pPr>
        <w:pStyle w:val="2"/>
      </w:pPr>
      <w:r>
        <w:rPr>
          <w:rFonts w:hint="eastAsia"/>
        </w:rPr>
        <w:t>定时任务</w:t>
      </w:r>
    </w:p>
    <w:p w14:paraId="047EC5CF" w14:textId="77777777" w:rsidR="00C528F7" w:rsidRPr="00C528F7" w:rsidRDefault="00C528F7" w:rsidP="00C528F7"/>
    <w:p w14:paraId="209E41C5" w14:textId="364BE27D" w:rsidR="00C07BC4" w:rsidRPr="00C07BC4" w:rsidRDefault="00063398" w:rsidP="00C07BC4">
      <w:pPr>
        <w:pStyle w:val="2"/>
      </w:pPr>
      <w:r>
        <w:rPr>
          <w:rFonts w:hint="eastAsia"/>
        </w:rPr>
        <w:lastRenderedPageBreak/>
        <w:t>Laravel</w:t>
      </w:r>
      <w:r>
        <w:rPr>
          <w:rFonts w:hint="eastAsia"/>
        </w:rPr>
        <w:t>队列使用</w:t>
      </w:r>
    </w:p>
    <w:p w14:paraId="4DE0EAE3" w14:textId="0ACF5E58" w:rsidR="00894B16" w:rsidRDefault="00894B16" w:rsidP="00894B16">
      <w:pPr>
        <w:pStyle w:val="3"/>
      </w:pPr>
      <w:r>
        <w:rPr>
          <w:rFonts w:hint="eastAsia"/>
        </w:rPr>
        <w:t>队列原理</w:t>
      </w:r>
    </w:p>
    <w:p w14:paraId="506306AC" w14:textId="77777777" w:rsidR="00894B16" w:rsidRPr="00894B16" w:rsidRDefault="00894B16" w:rsidP="00894B16"/>
    <w:p w14:paraId="5D1B72B1" w14:textId="4DAEA2D0" w:rsidR="00D842C2" w:rsidRPr="00D842C2" w:rsidRDefault="00D842C2" w:rsidP="00D842C2">
      <w:pPr>
        <w:pStyle w:val="3"/>
      </w:pPr>
      <w:r>
        <w:rPr>
          <w:rFonts w:hint="eastAsia"/>
        </w:rPr>
        <w:t>队列选项和配置</w:t>
      </w:r>
    </w:p>
    <w:p w14:paraId="7827A9C7" w14:textId="02A763A7" w:rsidR="00063398" w:rsidRDefault="00063398" w:rsidP="00063398">
      <w:r>
        <w:rPr>
          <w:rFonts w:hint="eastAsia"/>
        </w:rPr>
        <w:t>Laravel</w:t>
      </w:r>
      <w:r>
        <w:rPr>
          <w:rFonts w:hint="eastAsia"/>
        </w:rPr>
        <w:t>队列的代码文件为：</w:t>
      </w:r>
      <w:r w:rsidRPr="00063398">
        <w:t>config/queue.php</w:t>
      </w:r>
    </w:p>
    <w:p w14:paraId="6AA6A860" w14:textId="3092DAA4" w:rsidR="00063398" w:rsidRDefault="00063398" w:rsidP="00063398">
      <w:r>
        <w:rPr>
          <w:rFonts w:hint="eastAsia"/>
        </w:rPr>
        <w:t>我们打开该文件，可以看到如下代码：</w:t>
      </w:r>
    </w:p>
    <w:tbl>
      <w:tblPr>
        <w:tblStyle w:val="a6"/>
        <w:tblW w:w="0" w:type="auto"/>
        <w:tblLook w:val="04A0" w:firstRow="1" w:lastRow="0" w:firstColumn="1" w:lastColumn="0" w:noHBand="0" w:noVBand="1"/>
      </w:tblPr>
      <w:tblGrid>
        <w:gridCol w:w="8296"/>
      </w:tblGrid>
      <w:tr w:rsidR="00E70C1D" w14:paraId="0F90C2D5" w14:textId="77777777" w:rsidTr="00E70C1D">
        <w:tc>
          <w:tcPr>
            <w:tcW w:w="8296" w:type="dxa"/>
          </w:tcPr>
          <w:p w14:paraId="64CFD72E" w14:textId="77777777" w:rsidR="00E70C1D" w:rsidRDefault="00E70C1D" w:rsidP="00E70C1D">
            <w:r>
              <w:t xml:space="preserve">    'connections' =&gt; [</w:t>
            </w:r>
          </w:p>
          <w:p w14:paraId="147EF3A1" w14:textId="3AF57822" w:rsidR="00E70C1D" w:rsidRDefault="00E70C1D" w:rsidP="00E70C1D">
            <w:r>
              <w:t xml:space="preserve">        'sync' =&gt; [</w:t>
            </w:r>
          </w:p>
          <w:p w14:paraId="760E93A1" w14:textId="6F31EA7D" w:rsidR="00E70C1D" w:rsidRDefault="00E70C1D" w:rsidP="00E70C1D">
            <w:r>
              <w:tab/>
            </w:r>
            <w:r>
              <w:tab/>
            </w:r>
            <w:r>
              <w:tab/>
            </w:r>
            <w:r>
              <w:rPr>
                <w:rFonts w:hint="eastAsia"/>
              </w:rPr>
              <w:t>……</w:t>
            </w:r>
          </w:p>
          <w:p w14:paraId="65551AE3" w14:textId="77777777" w:rsidR="00E70C1D" w:rsidRDefault="00E70C1D" w:rsidP="00E70C1D">
            <w:r>
              <w:t xml:space="preserve">        ],</w:t>
            </w:r>
          </w:p>
          <w:p w14:paraId="0CF56789" w14:textId="77777777" w:rsidR="00E70C1D" w:rsidRDefault="00E70C1D" w:rsidP="00E70C1D"/>
          <w:p w14:paraId="3D91A9EB" w14:textId="19544A3F" w:rsidR="00E70C1D" w:rsidRDefault="00E70C1D" w:rsidP="00E70C1D">
            <w:r>
              <w:t xml:space="preserve">        'database' =&gt; [</w:t>
            </w:r>
          </w:p>
          <w:p w14:paraId="51B11E7D" w14:textId="707965AF" w:rsidR="00E70C1D" w:rsidRDefault="00E70C1D" w:rsidP="00E70C1D">
            <w:r>
              <w:tab/>
            </w:r>
            <w:r>
              <w:tab/>
            </w:r>
            <w:r>
              <w:tab/>
            </w:r>
            <w:r>
              <w:rPr>
                <w:rFonts w:hint="eastAsia"/>
              </w:rPr>
              <w:t>……</w:t>
            </w:r>
          </w:p>
          <w:p w14:paraId="18306A39" w14:textId="77777777" w:rsidR="00E70C1D" w:rsidRDefault="00E70C1D" w:rsidP="00E70C1D">
            <w:r>
              <w:t xml:space="preserve">        ],</w:t>
            </w:r>
          </w:p>
          <w:p w14:paraId="1467DBFC" w14:textId="77777777" w:rsidR="00E70C1D" w:rsidRDefault="00E70C1D" w:rsidP="00E70C1D"/>
          <w:p w14:paraId="6F6F0CC3" w14:textId="7C3EE4B4" w:rsidR="00E70C1D" w:rsidRDefault="00E70C1D" w:rsidP="00E70C1D">
            <w:r>
              <w:t xml:space="preserve">        'beanstalkd' =&gt; [</w:t>
            </w:r>
          </w:p>
          <w:p w14:paraId="13D8D098" w14:textId="12429CB8" w:rsidR="00E70C1D" w:rsidRDefault="00E70C1D" w:rsidP="00E70C1D">
            <w:r>
              <w:tab/>
            </w:r>
            <w:r>
              <w:tab/>
            </w:r>
            <w:r>
              <w:tab/>
            </w:r>
            <w:r>
              <w:rPr>
                <w:rFonts w:hint="eastAsia"/>
              </w:rPr>
              <w:t>……</w:t>
            </w:r>
          </w:p>
          <w:p w14:paraId="12499A37" w14:textId="77777777" w:rsidR="00E70C1D" w:rsidRDefault="00E70C1D" w:rsidP="00E70C1D">
            <w:r>
              <w:t xml:space="preserve">        ],</w:t>
            </w:r>
          </w:p>
          <w:p w14:paraId="2CADEFBF" w14:textId="77777777" w:rsidR="00E70C1D" w:rsidRDefault="00E70C1D" w:rsidP="00E70C1D"/>
          <w:p w14:paraId="27D33BF8" w14:textId="2082F1B9" w:rsidR="00E70C1D" w:rsidRDefault="00E70C1D" w:rsidP="00E70C1D">
            <w:r>
              <w:t xml:space="preserve">        'sqs' =&gt; [</w:t>
            </w:r>
          </w:p>
          <w:p w14:paraId="5A80067F" w14:textId="3D3F8594" w:rsidR="00E70C1D" w:rsidRDefault="00E70C1D" w:rsidP="00E70C1D">
            <w:r>
              <w:tab/>
            </w:r>
            <w:r>
              <w:tab/>
            </w:r>
            <w:r>
              <w:tab/>
            </w:r>
            <w:r>
              <w:rPr>
                <w:rFonts w:hint="eastAsia"/>
              </w:rPr>
              <w:t>……</w:t>
            </w:r>
          </w:p>
          <w:p w14:paraId="6DB05ACE" w14:textId="77777777" w:rsidR="00E70C1D" w:rsidRDefault="00E70C1D" w:rsidP="00E70C1D">
            <w:r>
              <w:t xml:space="preserve">        ],</w:t>
            </w:r>
          </w:p>
          <w:p w14:paraId="21987624" w14:textId="77777777" w:rsidR="00E70C1D" w:rsidRDefault="00E70C1D" w:rsidP="00E70C1D"/>
          <w:p w14:paraId="70F90CBB" w14:textId="48F466B1" w:rsidR="00E70C1D" w:rsidRDefault="00E70C1D" w:rsidP="00E70C1D">
            <w:r>
              <w:t xml:space="preserve">        'redis' =&gt; [</w:t>
            </w:r>
          </w:p>
          <w:p w14:paraId="63146BAA" w14:textId="5FF7F4BF" w:rsidR="00E70C1D" w:rsidRDefault="00E70C1D" w:rsidP="00E70C1D">
            <w:r>
              <w:tab/>
            </w:r>
            <w:r>
              <w:tab/>
            </w:r>
            <w:r>
              <w:tab/>
            </w:r>
            <w:r>
              <w:rPr>
                <w:rFonts w:hint="eastAsia"/>
              </w:rPr>
              <w:t>……</w:t>
            </w:r>
          </w:p>
          <w:p w14:paraId="1D6A50FB" w14:textId="77777777" w:rsidR="00E70C1D" w:rsidRDefault="00E70C1D" w:rsidP="00E70C1D">
            <w:r>
              <w:t xml:space="preserve">        ],</w:t>
            </w:r>
          </w:p>
          <w:p w14:paraId="0B09BC7D" w14:textId="12B16828" w:rsidR="00E70C1D" w:rsidRDefault="00E70C1D" w:rsidP="00E70C1D">
            <w:r>
              <w:t xml:space="preserve">    ],</w:t>
            </w:r>
          </w:p>
        </w:tc>
      </w:tr>
    </w:tbl>
    <w:p w14:paraId="0CDAA437" w14:textId="2BEC99EA" w:rsidR="00063398" w:rsidRDefault="00E70C1D" w:rsidP="00063398">
      <w:r>
        <w:rPr>
          <w:rFonts w:hint="eastAsia"/>
        </w:rPr>
        <w:t>这部分的代码就是定义我们队列可使用的队列驱动，每种驱动说明如下：</w:t>
      </w:r>
    </w:p>
    <w:tbl>
      <w:tblPr>
        <w:tblStyle w:val="a6"/>
        <w:tblW w:w="0" w:type="auto"/>
        <w:tblLook w:val="04A0" w:firstRow="1" w:lastRow="0" w:firstColumn="1" w:lastColumn="0" w:noHBand="0" w:noVBand="1"/>
      </w:tblPr>
      <w:tblGrid>
        <w:gridCol w:w="4148"/>
        <w:gridCol w:w="4148"/>
      </w:tblGrid>
      <w:tr w:rsidR="00630D74" w14:paraId="73064890" w14:textId="77777777" w:rsidTr="00630D74">
        <w:tc>
          <w:tcPr>
            <w:tcW w:w="4148" w:type="dxa"/>
          </w:tcPr>
          <w:p w14:paraId="27D8411E" w14:textId="65F6C4BC" w:rsidR="00630D74" w:rsidRDefault="00630D74" w:rsidP="00063398">
            <w:r>
              <w:rPr>
                <w:rFonts w:hint="eastAsia"/>
              </w:rPr>
              <w:t>sync</w:t>
            </w:r>
          </w:p>
        </w:tc>
        <w:tc>
          <w:tcPr>
            <w:tcW w:w="4148" w:type="dxa"/>
          </w:tcPr>
          <w:p w14:paraId="2E46F3DE" w14:textId="46E65CC1" w:rsidR="00630D74" w:rsidRDefault="00630D74" w:rsidP="00063398">
            <w:r>
              <w:rPr>
                <w:rFonts w:hint="eastAsia"/>
              </w:rPr>
              <w:t>同步</w:t>
            </w:r>
          </w:p>
        </w:tc>
      </w:tr>
      <w:tr w:rsidR="00630D74" w14:paraId="1D8CF0C7" w14:textId="77777777" w:rsidTr="00630D74">
        <w:tc>
          <w:tcPr>
            <w:tcW w:w="4148" w:type="dxa"/>
          </w:tcPr>
          <w:p w14:paraId="531AB000" w14:textId="0E8126A4" w:rsidR="00630D74" w:rsidRDefault="00630D74" w:rsidP="00063398">
            <w:r>
              <w:rPr>
                <w:rFonts w:hint="eastAsia"/>
              </w:rPr>
              <w:t>database</w:t>
            </w:r>
          </w:p>
        </w:tc>
        <w:tc>
          <w:tcPr>
            <w:tcW w:w="4148" w:type="dxa"/>
          </w:tcPr>
          <w:p w14:paraId="41DEDB39" w14:textId="0BB422D8" w:rsidR="00630D74" w:rsidRDefault="00630D74" w:rsidP="00063398">
            <w:r>
              <w:rPr>
                <w:rFonts w:hint="eastAsia"/>
              </w:rPr>
              <w:t>数据库</w:t>
            </w:r>
          </w:p>
        </w:tc>
      </w:tr>
      <w:tr w:rsidR="00630D74" w14:paraId="5A8FC5D5" w14:textId="77777777" w:rsidTr="00630D74">
        <w:tc>
          <w:tcPr>
            <w:tcW w:w="4148" w:type="dxa"/>
          </w:tcPr>
          <w:p w14:paraId="42FDB851" w14:textId="571B0046" w:rsidR="00630D74" w:rsidRDefault="00630D74" w:rsidP="00063398">
            <w:r>
              <w:t>beanstalkd</w:t>
            </w:r>
          </w:p>
        </w:tc>
        <w:tc>
          <w:tcPr>
            <w:tcW w:w="4148" w:type="dxa"/>
          </w:tcPr>
          <w:p w14:paraId="1A94D3D8" w14:textId="5BBD8096" w:rsidR="00630D74" w:rsidRDefault="00630D74" w:rsidP="00063398">
            <w:r>
              <w:rPr>
                <w:rFonts w:hint="eastAsia"/>
              </w:rPr>
              <w:t>第三方队列服务</w:t>
            </w:r>
          </w:p>
        </w:tc>
      </w:tr>
      <w:tr w:rsidR="00630D74" w14:paraId="598DD1C0" w14:textId="77777777" w:rsidTr="00630D74">
        <w:tc>
          <w:tcPr>
            <w:tcW w:w="4148" w:type="dxa"/>
          </w:tcPr>
          <w:p w14:paraId="22883A2F" w14:textId="5054534A" w:rsidR="00630D74" w:rsidRDefault="00630D74" w:rsidP="00063398">
            <w:r>
              <w:t>sqs</w:t>
            </w:r>
          </w:p>
        </w:tc>
        <w:tc>
          <w:tcPr>
            <w:tcW w:w="4148" w:type="dxa"/>
          </w:tcPr>
          <w:p w14:paraId="5F2CED05" w14:textId="15013576" w:rsidR="00630D74" w:rsidRDefault="00630D74" w:rsidP="00063398">
            <w:r>
              <w:rPr>
                <w:rFonts w:hint="eastAsia"/>
              </w:rPr>
              <w:t>第三方队列服务</w:t>
            </w:r>
          </w:p>
        </w:tc>
      </w:tr>
      <w:tr w:rsidR="00630D74" w14:paraId="48B430B5" w14:textId="77777777" w:rsidTr="00630D74">
        <w:tc>
          <w:tcPr>
            <w:tcW w:w="4148" w:type="dxa"/>
          </w:tcPr>
          <w:p w14:paraId="42B2FD08" w14:textId="25156E44" w:rsidR="00630D74" w:rsidRDefault="00630D74" w:rsidP="00063398">
            <w:r>
              <w:t>redis</w:t>
            </w:r>
          </w:p>
        </w:tc>
        <w:tc>
          <w:tcPr>
            <w:tcW w:w="4148" w:type="dxa"/>
          </w:tcPr>
          <w:p w14:paraId="67A1E3FC" w14:textId="6A6CBDF1" w:rsidR="00630D74" w:rsidRDefault="00630D74" w:rsidP="00063398">
            <w:r>
              <w:rPr>
                <w:rFonts w:hint="eastAsia"/>
              </w:rPr>
              <w:t>第三方队列服务</w:t>
            </w:r>
          </w:p>
        </w:tc>
      </w:tr>
    </w:tbl>
    <w:p w14:paraId="320D4736" w14:textId="48D11A66" w:rsidR="00575A87" w:rsidRDefault="00575A87" w:rsidP="00063398">
      <w:r>
        <w:rPr>
          <w:rFonts w:hint="eastAsia"/>
        </w:rPr>
        <w:t>那么在使用的时候，如何确定使用哪个队列驱动呢？很简单，在</w:t>
      </w:r>
      <w:r>
        <w:rPr>
          <w:rFonts w:hint="eastAsia"/>
        </w:rPr>
        <w:t>.</w:t>
      </w:r>
      <w:r>
        <w:t>env</w:t>
      </w:r>
      <w:r>
        <w:rPr>
          <w:rFonts w:hint="eastAsia"/>
        </w:rPr>
        <w:t>文件中的</w:t>
      </w:r>
      <w:r w:rsidRPr="00575A87">
        <w:t>QUEUE_CONNECTION</w:t>
      </w:r>
      <w:r>
        <w:rPr>
          <w:rFonts w:hint="eastAsia"/>
        </w:rPr>
        <w:t>这个配置项就是用来指定我们的队列采用的驱动类型，比如配置项的值如下：</w:t>
      </w:r>
    </w:p>
    <w:tbl>
      <w:tblPr>
        <w:tblStyle w:val="a6"/>
        <w:tblW w:w="0" w:type="auto"/>
        <w:tblLook w:val="04A0" w:firstRow="1" w:lastRow="0" w:firstColumn="1" w:lastColumn="0" w:noHBand="0" w:noVBand="1"/>
      </w:tblPr>
      <w:tblGrid>
        <w:gridCol w:w="8296"/>
      </w:tblGrid>
      <w:tr w:rsidR="00575A87" w14:paraId="6F2992E2" w14:textId="77777777" w:rsidTr="00575A87">
        <w:tc>
          <w:tcPr>
            <w:tcW w:w="8296" w:type="dxa"/>
          </w:tcPr>
          <w:p w14:paraId="37EF374F" w14:textId="04AA62C2" w:rsidR="00575A87" w:rsidRDefault="00575A87" w:rsidP="00063398">
            <w:r w:rsidRPr="00575A87">
              <w:t>QUEUE_CONNECTION=sync</w:t>
            </w:r>
          </w:p>
        </w:tc>
      </w:tr>
    </w:tbl>
    <w:p w14:paraId="18EE9EF0" w14:textId="797931E9" w:rsidR="00575A87" w:rsidRDefault="00575A87" w:rsidP="00063398">
      <w:r>
        <w:rPr>
          <w:rFonts w:hint="eastAsia"/>
        </w:rPr>
        <w:t>说明，我们的队列采用的是</w:t>
      </w:r>
      <w:r>
        <w:rPr>
          <w:rFonts w:hint="eastAsia"/>
        </w:rPr>
        <w:t>sync</w:t>
      </w:r>
      <w:r>
        <w:rPr>
          <w:rFonts w:hint="eastAsia"/>
        </w:rPr>
        <w:t>同步方式的队列驱动。</w:t>
      </w:r>
    </w:p>
    <w:p w14:paraId="397CA3EB" w14:textId="77777777" w:rsidR="00575A87" w:rsidRDefault="00575A87" w:rsidP="00063398"/>
    <w:p w14:paraId="6EE2DBE7" w14:textId="47CE709F" w:rsidR="00FC586E" w:rsidRDefault="00602C60" w:rsidP="00602C60">
      <w:pPr>
        <w:pStyle w:val="3"/>
      </w:pPr>
      <w:r>
        <w:rPr>
          <w:rFonts w:hint="eastAsia"/>
        </w:rPr>
        <w:lastRenderedPageBreak/>
        <w:t>队列的使用</w:t>
      </w:r>
    </w:p>
    <w:p w14:paraId="55C362C5" w14:textId="6911A90E" w:rsidR="00602C60" w:rsidRDefault="00602C60" w:rsidP="00602C60">
      <w:r>
        <w:rPr>
          <w:rFonts w:hint="eastAsia"/>
        </w:rPr>
        <w:t>一般经常使用的队列驱动为</w:t>
      </w:r>
      <w:r>
        <w:rPr>
          <w:rFonts w:hint="eastAsia"/>
        </w:rPr>
        <w:t>database</w:t>
      </w:r>
      <w:r>
        <w:rPr>
          <w:rFonts w:hint="eastAsia"/>
        </w:rPr>
        <w:t>和</w:t>
      </w:r>
      <w:r>
        <w:rPr>
          <w:rFonts w:hint="eastAsia"/>
        </w:rPr>
        <w:t>redis</w:t>
      </w:r>
      <w:r>
        <w:rPr>
          <w:rFonts w:hint="eastAsia"/>
        </w:rPr>
        <w:t>两种，所以分别以这两种来说明队列的使用方式。</w:t>
      </w:r>
    </w:p>
    <w:p w14:paraId="48CDBE04" w14:textId="77777777" w:rsidR="00072970" w:rsidRDefault="00E645E8" w:rsidP="00072970">
      <w:hyperlink r:id="rId67" w:history="1">
        <w:r w:rsidR="00072970">
          <w:rPr>
            <w:rStyle w:val="af5"/>
          </w:rPr>
          <w:t>https://www.jianshu.com/p/3371666b7880</w:t>
        </w:r>
      </w:hyperlink>
    </w:p>
    <w:p w14:paraId="658F62CA" w14:textId="5BA07DEF" w:rsidR="00072970" w:rsidRPr="00072970" w:rsidRDefault="00E645E8" w:rsidP="00602C60">
      <w:hyperlink r:id="rId68" w:history="1">
        <w:r w:rsidR="001568A5">
          <w:rPr>
            <w:rStyle w:val="af5"/>
          </w:rPr>
          <w:t>https://www.jianshu.com/p/a53351b6810a</w:t>
        </w:r>
      </w:hyperlink>
    </w:p>
    <w:p w14:paraId="7E50CC1D" w14:textId="77BC60B2" w:rsidR="00602C60" w:rsidRDefault="00602C60" w:rsidP="00602C60">
      <w:pPr>
        <w:pStyle w:val="4"/>
      </w:pPr>
      <w:r>
        <w:rPr>
          <w:rFonts w:hint="eastAsia"/>
        </w:rPr>
        <w:t>database</w:t>
      </w:r>
      <w:r>
        <w:rPr>
          <w:rFonts w:hint="eastAsia"/>
        </w:rPr>
        <w:t>驱动</w:t>
      </w:r>
    </w:p>
    <w:p w14:paraId="10D693C3" w14:textId="77777777" w:rsidR="00602C60" w:rsidRPr="00602C60" w:rsidRDefault="00602C60" w:rsidP="00602C60"/>
    <w:p w14:paraId="6E1C1049" w14:textId="4E551FCF" w:rsidR="00602C60" w:rsidRDefault="00602C60" w:rsidP="00602C60">
      <w:pPr>
        <w:pStyle w:val="4"/>
      </w:pPr>
      <w:r>
        <w:rPr>
          <w:rFonts w:hint="eastAsia"/>
        </w:rPr>
        <w:t>redis</w:t>
      </w:r>
      <w:r>
        <w:rPr>
          <w:rFonts w:hint="eastAsia"/>
        </w:rPr>
        <w:t>驱动</w:t>
      </w:r>
    </w:p>
    <w:p w14:paraId="32B2282F" w14:textId="77777777" w:rsidR="00602C60" w:rsidRPr="00602C60" w:rsidRDefault="00602C60" w:rsidP="00602C60"/>
    <w:p w14:paraId="6E9D2FE3" w14:textId="77777777" w:rsidR="00063398" w:rsidRPr="00063398" w:rsidRDefault="00063398" w:rsidP="00063398"/>
    <w:p w14:paraId="78F22AAA" w14:textId="50FBDB74" w:rsidR="00FC51EE" w:rsidRDefault="00FC51EE" w:rsidP="00F301C1">
      <w:pPr>
        <w:pStyle w:val="2"/>
      </w:pPr>
      <w:r>
        <w:rPr>
          <w:rFonts w:hint="eastAsia"/>
        </w:rPr>
        <w:t>自定义</w:t>
      </w:r>
      <w:r>
        <w:rPr>
          <w:rFonts w:hint="eastAsia"/>
        </w:rPr>
        <w:t>4</w:t>
      </w:r>
      <w:r>
        <w:t>04</w:t>
      </w:r>
      <w:r>
        <w:rPr>
          <w:rFonts w:hint="eastAsia"/>
        </w:rPr>
        <w:t>页面</w:t>
      </w:r>
    </w:p>
    <w:p w14:paraId="1957941A" w14:textId="5DE47FD5" w:rsidR="00FC51EE" w:rsidRDefault="00203043" w:rsidP="00FC51EE">
      <w:r>
        <w:rPr>
          <w:rFonts w:hint="eastAsia"/>
        </w:rPr>
        <w:t>在</w:t>
      </w:r>
      <w:r>
        <w:rPr>
          <w:rFonts w:hint="eastAsia"/>
        </w:rPr>
        <w:t>Laravel</w:t>
      </w:r>
      <w:r>
        <w:rPr>
          <w:rFonts w:hint="eastAsia"/>
        </w:rPr>
        <w:t>中，</w:t>
      </w:r>
      <w:r>
        <w:rPr>
          <w:rFonts w:hint="eastAsia"/>
        </w:rPr>
        <w:t>4</w:t>
      </w:r>
      <w:r>
        <w:t>04</w:t>
      </w:r>
      <w:r>
        <w:rPr>
          <w:rFonts w:hint="eastAsia"/>
        </w:rPr>
        <w:t>状态码属于</w:t>
      </w:r>
      <w:r w:rsidRPr="00203043">
        <w:t>NotFoundHttpException</w:t>
      </w:r>
      <w:r>
        <w:rPr>
          <w:rFonts w:hint="eastAsia"/>
        </w:rPr>
        <w:t>，而</w:t>
      </w:r>
      <w:r w:rsidRPr="00203043">
        <w:t>NotFoundHttpException</w:t>
      </w:r>
      <w:r>
        <w:rPr>
          <w:rFonts w:hint="eastAsia"/>
        </w:rPr>
        <w:t>本身也是对应</w:t>
      </w:r>
      <w:r>
        <w:rPr>
          <w:rFonts w:hint="eastAsia"/>
        </w:rPr>
        <w:t>4</w:t>
      </w:r>
      <w:r>
        <w:t>04</w:t>
      </w:r>
      <w:r>
        <w:rPr>
          <w:rFonts w:hint="eastAsia"/>
        </w:rPr>
        <w:t>状态码，所以我们需要判断异常是否属于</w:t>
      </w:r>
      <w:r>
        <w:rPr>
          <w:rFonts w:hint="eastAsia"/>
        </w:rPr>
        <w:t>4</w:t>
      </w:r>
      <w:r>
        <w:t>04</w:t>
      </w:r>
      <w:r>
        <w:rPr>
          <w:rFonts w:hint="eastAsia"/>
        </w:rPr>
        <w:t>异常就可以了，如果当前异常确实是</w:t>
      </w:r>
      <w:r>
        <w:rPr>
          <w:rFonts w:hint="eastAsia"/>
        </w:rPr>
        <w:t>4</w:t>
      </w:r>
      <w:r>
        <w:t>04</w:t>
      </w:r>
      <w:r>
        <w:rPr>
          <w:rFonts w:hint="eastAsia"/>
        </w:rPr>
        <w:t>异常，则返回自定义的</w:t>
      </w:r>
      <w:r>
        <w:rPr>
          <w:rFonts w:hint="eastAsia"/>
        </w:rPr>
        <w:t>4</w:t>
      </w:r>
      <w:r>
        <w:t>04</w:t>
      </w:r>
      <w:r>
        <w:rPr>
          <w:rFonts w:hint="eastAsia"/>
        </w:rPr>
        <w:t>页面。</w:t>
      </w:r>
    </w:p>
    <w:p w14:paraId="2208F568" w14:textId="4CBB6741" w:rsidR="00203043" w:rsidRDefault="00203043" w:rsidP="00FC51EE"/>
    <w:p w14:paraId="4C750599" w14:textId="609B1D79" w:rsidR="00203043" w:rsidRDefault="00203043" w:rsidP="00FC51EE">
      <w:r>
        <w:rPr>
          <w:rFonts w:hint="eastAsia"/>
        </w:rPr>
        <w:t>打开</w:t>
      </w:r>
      <w:r w:rsidRPr="00203043">
        <w:t>app/Exceptions/Handler.php</w:t>
      </w:r>
      <w:r>
        <w:rPr>
          <w:rFonts w:hint="eastAsia"/>
        </w:rPr>
        <w:t>页面，修改</w:t>
      </w:r>
      <w:r>
        <w:rPr>
          <w:rFonts w:hint="eastAsia"/>
        </w:rPr>
        <w:t>render</w:t>
      </w:r>
      <w:r>
        <w:rPr>
          <w:rFonts w:hint="eastAsia"/>
        </w:rPr>
        <w:t>方法的代码：</w:t>
      </w:r>
    </w:p>
    <w:tbl>
      <w:tblPr>
        <w:tblStyle w:val="a6"/>
        <w:tblW w:w="0" w:type="auto"/>
        <w:tblLook w:val="04A0" w:firstRow="1" w:lastRow="0" w:firstColumn="1" w:lastColumn="0" w:noHBand="0" w:noVBand="1"/>
      </w:tblPr>
      <w:tblGrid>
        <w:gridCol w:w="8296"/>
      </w:tblGrid>
      <w:tr w:rsidR="00203043" w14:paraId="41B763F4" w14:textId="77777777" w:rsidTr="00203043">
        <w:tc>
          <w:tcPr>
            <w:tcW w:w="8296" w:type="dxa"/>
          </w:tcPr>
          <w:p w14:paraId="42C2AEC4" w14:textId="62370843" w:rsidR="00203043" w:rsidRDefault="00203043" w:rsidP="00FC51EE">
            <w:r>
              <w:rPr>
                <w:rFonts w:hint="eastAsia"/>
              </w:rPr>
              <w:t>修改前</w:t>
            </w:r>
          </w:p>
        </w:tc>
      </w:tr>
      <w:tr w:rsidR="00203043" w14:paraId="2B55A3B2" w14:textId="77777777" w:rsidTr="00203043">
        <w:tc>
          <w:tcPr>
            <w:tcW w:w="8296" w:type="dxa"/>
          </w:tcPr>
          <w:p w14:paraId="7F046876" w14:textId="77777777" w:rsidR="00203043" w:rsidRDefault="00203043" w:rsidP="00203043">
            <w:r>
              <w:t xml:space="preserve">    public function render($request, Throwable $exception)</w:t>
            </w:r>
          </w:p>
          <w:p w14:paraId="672877BE" w14:textId="77777777" w:rsidR="00203043" w:rsidRDefault="00203043" w:rsidP="00203043">
            <w:r>
              <w:t xml:space="preserve">    {</w:t>
            </w:r>
          </w:p>
          <w:p w14:paraId="16869E0D" w14:textId="77777777" w:rsidR="00203043" w:rsidRDefault="00203043" w:rsidP="00203043">
            <w:r>
              <w:t xml:space="preserve">        return parent::render($request, $exception);</w:t>
            </w:r>
          </w:p>
          <w:p w14:paraId="33825DCF" w14:textId="456A0D06" w:rsidR="00203043" w:rsidRDefault="00203043" w:rsidP="00203043">
            <w:r>
              <w:t xml:space="preserve">    }</w:t>
            </w:r>
          </w:p>
        </w:tc>
      </w:tr>
      <w:tr w:rsidR="00203043" w14:paraId="2EA6E111" w14:textId="77777777" w:rsidTr="00203043">
        <w:tc>
          <w:tcPr>
            <w:tcW w:w="8296" w:type="dxa"/>
          </w:tcPr>
          <w:p w14:paraId="0F75A0CF" w14:textId="111FD271" w:rsidR="00203043" w:rsidRDefault="00203043" w:rsidP="00FC51EE">
            <w:r>
              <w:rPr>
                <w:rFonts w:hint="eastAsia"/>
              </w:rPr>
              <w:t>修改后</w:t>
            </w:r>
          </w:p>
        </w:tc>
      </w:tr>
      <w:tr w:rsidR="00203043" w14:paraId="4B58CABE" w14:textId="77777777" w:rsidTr="00203043">
        <w:tc>
          <w:tcPr>
            <w:tcW w:w="8296" w:type="dxa"/>
          </w:tcPr>
          <w:p w14:paraId="5EFDD81D" w14:textId="0BAA0318" w:rsidR="00203043" w:rsidRDefault="00203043" w:rsidP="00FC51EE">
            <w:r w:rsidRPr="00203043">
              <w:t>use Symfony\Component\HttpKernel\Exception\NotFoundHttpException;</w:t>
            </w:r>
          </w:p>
        </w:tc>
      </w:tr>
      <w:tr w:rsidR="00203043" w14:paraId="6DADB975" w14:textId="77777777" w:rsidTr="00203043">
        <w:tc>
          <w:tcPr>
            <w:tcW w:w="8296" w:type="dxa"/>
          </w:tcPr>
          <w:p w14:paraId="20DA464E" w14:textId="77777777" w:rsidR="00203043" w:rsidRDefault="00203043" w:rsidP="00203043">
            <w:r>
              <w:t xml:space="preserve">    public function render($request, Throwable $exception)</w:t>
            </w:r>
          </w:p>
          <w:p w14:paraId="70C7E537" w14:textId="77777777" w:rsidR="00203043" w:rsidRDefault="00203043" w:rsidP="00203043">
            <w:r>
              <w:t xml:space="preserve">    {</w:t>
            </w:r>
          </w:p>
          <w:p w14:paraId="3FB168BD" w14:textId="77777777" w:rsidR="00203043" w:rsidRDefault="00203043" w:rsidP="00203043">
            <w:r>
              <w:t xml:space="preserve">        /**</w:t>
            </w:r>
          </w:p>
          <w:p w14:paraId="140BFAF2" w14:textId="77777777" w:rsidR="00203043" w:rsidRDefault="00203043" w:rsidP="00203043">
            <w:r>
              <w:rPr>
                <w:rFonts w:hint="eastAsia"/>
              </w:rPr>
              <w:t xml:space="preserve">         * </w:t>
            </w:r>
            <w:r>
              <w:rPr>
                <w:rFonts w:hint="eastAsia"/>
              </w:rPr>
              <w:t>增加实现自定义</w:t>
            </w:r>
            <w:r>
              <w:rPr>
                <w:rFonts w:hint="eastAsia"/>
              </w:rPr>
              <w:t xml:space="preserve"> 404 </w:t>
            </w:r>
            <w:r>
              <w:rPr>
                <w:rFonts w:hint="eastAsia"/>
              </w:rPr>
              <w:t>页面的代码</w:t>
            </w:r>
          </w:p>
          <w:p w14:paraId="2AA6D90D" w14:textId="77777777" w:rsidR="00203043" w:rsidRDefault="00203043" w:rsidP="00203043">
            <w:r>
              <w:t xml:space="preserve">         */</w:t>
            </w:r>
          </w:p>
          <w:p w14:paraId="5DE197F8" w14:textId="77777777" w:rsidR="00203043" w:rsidRDefault="00203043" w:rsidP="00203043">
            <w:r>
              <w:t xml:space="preserve">        if ($exception instanceof NotFoundHttpException) {</w:t>
            </w:r>
          </w:p>
          <w:p w14:paraId="328FF38A" w14:textId="77777777" w:rsidR="00203043" w:rsidRDefault="00203043" w:rsidP="00203043">
            <w:r>
              <w:t xml:space="preserve">            return response()-&gt;view('error.404');</w:t>
            </w:r>
          </w:p>
          <w:p w14:paraId="577EC4EE" w14:textId="77777777" w:rsidR="00203043" w:rsidRDefault="00203043" w:rsidP="00203043">
            <w:r>
              <w:t xml:space="preserve">        }</w:t>
            </w:r>
          </w:p>
          <w:p w14:paraId="3555C976" w14:textId="77777777" w:rsidR="00203043" w:rsidRDefault="00203043" w:rsidP="00203043"/>
          <w:p w14:paraId="371E7608" w14:textId="77777777" w:rsidR="00203043" w:rsidRDefault="00203043" w:rsidP="00203043">
            <w:r>
              <w:t xml:space="preserve">        return parent::render($request, $exception);</w:t>
            </w:r>
          </w:p>
          <w:p w14:paraId="53152809" w14:textId="26A2D34B" w:rsidR="00203043" w:rsidRDefault="00203043" w:rsidP="00203043">
            <w:r>
              <w:t xml:space="preserve">    }</w:t>
            </w:r>
          </w:p>
        </w:tc>
      </w:tr>
    </w:tbl>
    <w:p w14:paraId="39C68279" w14:textId="63745A50" w:rsidR="00203043" w:rsidRDefault="00203043" w:rsidP="00FC51EE"/>
    <w:p w14:paraId="01B998A4" w14:textId="085D7E52" w:rsidR="00D77867" w:rsidRDefault="00D77867" w:rsidP="00FC51EE">
      <w:r>
        <w:rPr>
          <w:rFonts w:hint="eastAsia"/>
        </w:rPr>
        <w:t>然后在</w:t>
      </w:r>
      <w:r>
        <w:rPr>
          <w:rFonts w:hint="eastAsia"/>
        </w:rPr>
        <w:t>views</w:t>
      </w:r>
      <w:r>
        <w:rPr>
          <w:rFonts w:hint="eastAsia"/>
        </w:rPr>
        <w:t>目录下创建</w:t>
      </w:r>
      <w:r>
        <w:rPr>
          <w:rFonts w:hint="eastAsia"/>
        </w:rPr>
        <w:t>error</w:t>
      </w:r>
      <w:r>
        <w:rPr>
          <w:rFonts w:hint="eastAsia"/>
        </w:rPr>
        <w:t>目录，并在</w:t>
      </w:r>
      <w:r>
        <w:rPr>
          <w:rFonts w:hint="eastAsia"/>
        </w:rPr>
        <w:t>error</w:t>
      </w:r>
      <w:r>
        <w:rPr>
          <w:rFonts w:hint="eastAsia"/>
        </w:rPr>
        <w:t>目录下创建</w:t>
      </w:r>
      <w:r>
        <w:rPr>
          <w:rFonts w:hint="eastAsia"/>
        </w:rPr>
        <w:t>4</w:t>
      </w:r>
      <w:r>
        <w:t>04.</w:t>
      </w:r>
      <w:r>
        <w:rPr>
          <w:rFonts w:hint="eastAsia"/>
        </w:rPr>
        <w:t>blade.php</w:t>
      </w:r>
      <w:r>
        <w:rPr>
          <w:rFonts w:hint="eastAsia"/>
        </w:rPr>
        <w:t>文件，该文件代码如下：</w:t>
      </w:r>
    </w:p>
    <w:tbl>
      <w:tblPr>
        <w:tblStyle w:val="a6"/>
        <w:tblW w:w="0" w:type="auto"/>
        <w:tblLook w:val="04A0" w:firstRow="1" w:lastRow="0" w:firstColumn="1" w:lastColumn="0" w:noHBand="0" w:noVBand="1"/>
      </w:tblPr>
      <w:tblGrid>
        <w:gridCol w:w="8296"/>
      </w:tblGrid>
      <w:tr w:rsidR="00C64D12" w14:paraId="131BD6A2" w14:textId="77777777" w:rsidTr="00C64D12">
        <w:tc>
          <w:tcPr>
            <w:tcW w:w="8296" w:type="dxa"/>
          </w:tcPr>
          <w:p w14:paraId="458B7BDE" w14:textId="77777777" w:rsidR="00C64D12" w:rsidRDefault="00C64D12" w:rsidP="00FC51EE"/>
        </w:tc>
      </w:tr>
    </w:tbl>
    <w:p w14:paraId="05C3BC13" w14:textId="77777777" w:rsidR="00D77867" w:rsidRDefault="00D77867" w:rsidP="00FC51EE"/>
    <w:p w14:paraId="786A9A6F" w14:textId="77777777" w:rsidR="00203043" w:rsidRPr="00FC51EE" w:rsidRDefault="00203043" w:rsidP="00FC51EE"/>
    <w:p w14:paraId="06976517" w14:textId="21D11767" w:rsidR="00874CFF" w:rsidRDefault="00874CFF" w:rsidP="00F301C1">
      <w:pPr>
        <w:pStyle w:val="2"/>
      </w:pPr>
      <w:r w:rsidRPr="00874CFF">
        <w:t>webpack.mix.js</w:t>
      </w:r>
    </w:p>
    <w:p w14:paraId="6D7B8F33" w14:textId="5397F745" w:rsidR="00874CFF" w:rsidRDefault="00EF6544" w:rsidP="00874CFF">
      <w:r>
        <w:rPr>
          <w:rFonts w:hint="eastAsia"/>
        </w:rPr>
        <w:t>该文件</w:t>
      </w:r>
      <w:r w:rsidR="007B7C7C">
        <w:rPr>
          <w:rFonts w:hint="eastAsia"/>
        </w:rPr>
        <w:t>用来把</w:t>
      </w:r>
      <w:r w:rsidR="007B7C7C">
        <w:rPr>
          <w:rFonts w:hint="eastAsia"/>
        </w:rPr>
        <w:t>js</w:t>
      </w:r>
      <w:r w:rsidR="007B7C7C">
        <w:rPr>
          <w:rFonts w:hint="eastAsia"/>
        </w:rPr>
        <w:t>、</w:t>
      </w:r>
      <w:r w:rsidR="007B7C7C">
        <w:rPr>
          <w:rFonts w:hint="eastAsia"/>
        </w:rPr>
        <w:t>css</w:t>
      </w:r>
      <w:r w:rsidR="007B7C7C">
        <w:rPr>
          <w:rFonts w:hint="eastAsia"/>
        </w:rPr>
        <w:t>文件打包到</w:t>
      </w:r>
      <w:r w:rsidR="007B7C7C">
        <w:rPr>
          <w:rFonts w:hint="eastAsia"/>
        </w:rPr>
        <w:t>public</w:t>
      </w:r>
      <w:r w:rsidR="007B7C7C">
        <w:rPr>
          <w:rFonts w:hint="eastAsia"/>
        </w:rPr>
        <w:t>目录下。</w:t>
      </w:r>
    </w:p>
    <w:p w14:paraId="07F60190" w14:textId="03A6AF95" w:rsidR="00EF6544" w:rsidRDefault="00EF6544" w:rsidP="00874CFF"/>
    <w:p w14:paraId="2CAA986F" w14:textId="6395D6D3" w:rsidR="00EF6544" w:rsidRDefault="005F4599" w:rsidP="00874CFF">
      <w:r>
        <w:rPr>
          <w:rFonts w:hint="eastAsia"/>
        </w:rPr>
        <w:t>该文件的</w:t>
      </w:r>
      <w:r w:rsidR="00EF6544">
        <w:rPr>
          <w:rFonts w:hint="eastAsia"/>
        </w:rPr>
        <w:t>初始代码如下：</w:t>
      </w:r>
    </w:p>
    <w:tbl>
      <w:tblPr>
        <w:tblStyle w:val="a6"/>
        <w:tblW w:w="0" w:type="auto"/>
        <w:tblLook w:val="04A0" w:firstRow="1" w:lastRow="0" w:firstColumn="1" w:lastColumn="0" w:noHBand="0" w:noVBand="1"/>
      </w:tblPr>
      <w:tblGrid>
        <w:gridCol w:w="8296"/>
      </w:tblGrid>
      <w:tr w:rsidR="00CF24CE" w14:paraId="4650F998" w14:textId="77777777" w:rsidTr="00CF24CE">
        <w:tc>
          <w:tcPr>
            <w:tcW w:w="8296" w:type="dxa"/>
          </w:tcPr>
          <w:p w14:paraId="4A7BEB0D" w14:textId="77777777" w:rsidR="00CF24CE" w:rsidRDefault="00CF24CE" w:rsidP="00CF24CE">
            <w:r>
              <w:t>const mix = require('laravel-mix');</w:t>
            </w:r>
          </w:p>
          <w:p w14:paraId="0EF52B6A" w14:textId="77777777" w:rsidR="00CF24CE" w:rsidRDefault="00CF24CE" w:rsidP="00CF24CE">
            <w:r>
              <w:t>mix.js('resources/js/app.js', 'public/js')</w:t>
            </w:r>
          </w:p>
          <w:p w14:paraId="2BE9E05C" w14:textId="6E8F453E" w:rsidR="00CF24CE" w:rsidRDefault="00CF24CE" w:rsidP="00CF24CE">
            <w:r>
              <w:t xml:space="preserve">    .sass('resources/sass/app.scss', 'public/css');</w:t>
            </w:r>
          </w:p>
        </w:tc>
      </w:tr>
    </w:tbl>
    <w:p w14:paraId="7ECDAFE9" w14:textId="33E28C16" w:rsidR="004C3D3B" w:rsidRDefault="004C3D3B" w:rsidP="00874CFF"/>
    <w:p w14:paraId="1524E703" w14:textId="408F0A08" w:rsidR="004C3D3B" w:rsidRDefault="004C3D3B" w:rsidP="00874CFF">
      <w:r>
        <w:rPr>
          <w:rFonts w:hint="eastAsia"/>
        </w:rPr>
        <w:t>打包时，执行</w:t>
      </w:r>
      <w:r w:rsidR="003F5CC5">
        <w:rPr>
          <w:rFonts w:hint="eastAsia"/>
        </w:rPr>
        <w:t>如下</w:t>
      </w:r>
      <w:r>
        <w:rPr>
          <w:rFonts w:hint="eastAsia"/>
        </w:rPr>
        <w:t>命令：</w:t>
      </w:r>
    </w:p>
    <w:tbl>
      <w:tblPr>
        <w:tblStyle w:val="a6"/>
        <w:tblW w:w="0" w:type="auto"/>
        <w:tblLook w:val="04A0" w:firstRow="1" w:lastRow="0" w:firstColumn="1" w:lastColumn="0" w:noHBand="0" w:noVBand="1"/>
      </w:tblPr>
      <w:tblGrid>
        <w:gridCol w:w="8296"/>
      </w:tblGrid>
      <w:tr w:rsidR="008D066A" w14:paraId="04CA374A" w14:textId="77777777" w:rsidTr="008D066A">
        <w:tc>
          <w:tcPr>
            <w:tcW w:w="8296" w:type="dxa"/>
          </w:tcPr>
          <w:p w14:paraId="0828156A" w14:textId="6F3863E1" w:rsidR="008D066A" w:rsidRPr="00412643" w:rsidRDefault="008D066A" w:rsidP="00874CFF">
            <w:r w:rsidRPr="008D066A">
              <w:t>npm run dev</w:t>
            </w:r>
          </w:p>
        </w:tc>
      </w:tr>
    </w:tbl>
    <w:p w14:paraId="65AA3E48" w14:textId="49841D96" w:rsidR="004C3D3B" w:rsidRDefault="008D066A" w:rsidP="00874CFF">
      <w:r>
        <w:rPr>
          <w:rFonts w:hint="eastAsia"/>
        </w:rPr>
        <w:t>第一次打包时，会安装</w:t>
      </w:r>
      <w:r>
        <w:rPr>
          <w:rFonts w:hint="eastAsia"/>
        </w:rPr>
        <w:t>Mix</w:t>
      </w:r>
      <w:r>
        <w:rPr>
          <w:rFonts w:hint="eastAsia"/>
        </w:rPr>
        <w:t>模块的代码。打包执行过程的代码如下所示：</w:t>
      </w:r>
    </w:p>
    <w:tbl>
      <w:tblPr>
        <w:tblStyle w:val="a6"/>
        <w:tblW w:w="0" w:type="auto"/>
        <w:tblLook w:val="04A0" w:firstRow="1" w:lastRow="0" w:firstColumn="1" w:lastColumn="0" w:noHBand="0" w:noVBand="1"/>
      </w:tblPr>
      <w:tblGrid>
        <w:gridCol w:w="8296"/>
      </w:tblGrid>
      <w:tr w:rsidR="008D066A" w14:paraId="37DA22B4" w14:textId="77777777" w:rsidTr="008D066A">
        <w:tc>
          <w:tcPr>
            <w:tcW w:w="8296" w:type="dxa"/>
          </w:tcPr>
          <w:p w14:paraId="4EEA736B" w14:textId="77777777" w:rsidR="008D066A" w:rsidRDefault="008D066A" w:rsidP="008D066A">
            <w:r>
              <w:t>98% after emitting SizeLimitsPlugin</w:t>
            </w:r>
          </w:p>
          <w:p w14:paraId="135AADFC" w14:textId="77777777" w:rsidR="008D066A" w:rsidRDefault="008D066A" w:rsidP="008D066A"/>
          <w:p w14:paraId="18D1556C" w14:textId="77777777" w:rsidR="008D066A" w:rsidRDefault="008D066A" w:rsidP="008D066A">
            <w:r>
              <w:t xml:space="preserve"> DONE  Compiled successfully in 5598ms                                                                                                                                           11:32:03</w:t>
            </w:r>
          </w:p>
          <w:p w14:paraId="31C6BE8B" w14:textId="77777777" w:rsidR="008D066A" w:rsidRDefault="008D066A" w:rsidP="008D066A"/>
          <w:p w14:paraId="308897B7" w14:textId="77777777" w:rsidR="008D066A" w:rsidRDefault="008D066A" w:rsidP="008D066A">
            <w:r>
              <w:t xml:space="preserve">       Asset     Size   Chunks             Chunk Names</w:t>
            </w:r>
          </w:p>
          <w:p w14:paraId="03310A52" w14:textId="77777777" w:rsidR="008D066A" w:rsidRDefault="008D066A" w:rsidP="008D066A">
            <w:r>
              <w:t>/css/app.css  0 bytes  /js/app  [emitted]  /js/app</w:t>
            </w:r>
          </w:p>
          <w:p w14:paraId="6B80661C" w14:textId="54BE43D3" w:rsidR="008D066A" w:rsidRPr="008D066A" w:rsidRDefault="008D066A" w:rsidP="00874CFF">
            <w:r>
              <w:t xml:space="preserve">  /js/app.js  592 KiB  /js/app  [emitted]  /js/app</w:t>
            </w:r>
          </w:p>
        </w:tc>
      </w:tr>
    </w:tbl>
    <w:p w14:paraId="4050DCCD" w14:textId="09A84E32" w:rsidR="008D066A" w:rsidRDefault="00000B05" w:rsidP="00874CFF">
      <w:r>
        <w:rPr>
          <w:rFonts w:hint="eastAsia"/>
        </w:rPr>
        <w:t>然后在页面上通过</w:t>
      </w:r>
      <w:r>
        <w:rPr>
          <w:rFonts w:hint="eastAsia"/>
        </w:rPr>
        <w:t>asset</w:t>
      </w:r>
      <w:r>
        <w:rPr>
          <w:rFonts w:hint="eastAsia"/>
        </w:rPr>
        <w:t>就可以访问相关文件了，比如：</w:t>
      </w:r>
    </w:p>
    <w:tbl>
      <w:tblPr>
        <w:tblStyle w:val="a6"/>
        <w:tblW w:w="0" w:type="auto"/>
        <w:tblLook w:val="04A0" w:firstRow="1" w:lastRow="0" w:firstColumn="1" w:lastColumn="0" w:noHBand="0" w:noVBand="1"/>
      </w:tblPr>
      <w:tblGrid>
        <w:gridCol w:w="8296"/>
      </w:tblGrid>
      <w:tr w:rsidR="00000B05" w14:paraId="64D18451" w14:textId="77777777" w:rsidTr="00000B05">
        <w:tc>
          <w:tcPr>
            <w:tcW w:w="8296" w:type="dxa"/>
          </w:tcPr>
          <w:p w14:paraId="2DDF1F9D" w14:textId="77777777" w:rsidR="00000B05" w:rsidRDefault="00000B05" w:rsidP="00874CFF">
            <w:r w:rsidRPr="00000B05">
              <w:t>&lt;link rel="stylesheet" href="{{ asset('/css/app.css') }}"&gt;</w:t>
            </w:r>
          </w:p>
          <w:p w14:paraId="4B8FC04F" w14:textId="50796A3B" w:rsidR="003A0E86" w:rsidRDefault="0081427F" w:rsidP="00874CFF">
            <w:r w:rsidRPr="0081427F">
              <w:t>&lt;script src="{{ asset('js/app.js') }}"&gt;&lt;/script&gt;</w:t>
            </w:r>
          </w:p>
        </w:tc>
      </w:tr>
    </w:tbl>
    <w:p w14:paraId="18CC8445" w14:textId="77777777" w:rsidR="00000B05" w:rsidRDefault="00000B05" w:rsidP="00874CFF"/>
    <w:p w14:paraId="39C67257" w14:textId="792ED495" w:rsidR="005E6B1E" w:rsidRDefault="002A7635" w:rsidP="00874CFF">
      <w:r>
        <w:rPr>
          <w:rFonts w:hint="eastAsia"/>
        </w:rPr>
        <w:t>进一步学习</w:t>
      </w:r>
      <w:r w:rsidR="005E6B1E">
        <w:rPr>
          <w:rFonts w:hint="eastAsia"/>
        </w:rPr>
        <w:t>参考网址：</w:t>
      </w:r>
    </w:p>
    <w:p w14:paraId="2B204D97" w14:textId="531CEF07" w:rsidR="005E6B1E" w:rsidRDefault="00E645E8" w:rsidP="00874CFF">
      <w:hyperlink r:id="rId69" w:history="1">
        <w:r w:rsidR="005E6B1E">
          <w:rPr>
            <w:rStyle w:val="af5"/>
          </w:rPr>
          <w:t>https://segmentfault.com/a/1190000010437630</w:t>
        </w:r>
      </w:hyperlink>
    </w:p>
    <w:p w14:paraId="33A61E29" w14:textId="77777777" w:rsidR="005E6B1E" w:rsidRPr="00874CFF" w:rsidRDefault="005E6B1E" w:rsidP="00874CFF"/>
    <w:p w14:paraId="1EDB5607" w14:textId="10617A24" w:rsidR="00BF159B" w:rsidRDefault="00BF159B" w:rsidP="00F301C1">
      <w:pPr>
        <w:pStyle w:val="2"/>
      </w:pPr>
      <w:r>
        <w:rPr>
          <w:rFonts w:hint="eastAsia"/>
        </w:rPr>
        <w:t>发送邮件</w:t>
      </w:r>
    </w:p>
    <w:p w14:paraId="4F61313D" w14:textId="2A335A1F" w:rsidR="00BF159B" w:rsidRDefault="00561BF5" w:rsidP="00A212CA">
      <w:pPr>
        <w:pStyle w:val="3"/>
      </w:pPr>
      <w:r>
        <w:rPr>
          <w:rFonts w:hint="eastAsia"/>
        </w:rPr>
        <w:t>通过</w:t>
      </w:r>
      <w:r>
        <w:rPr>
          <w:rFonts w:hint="eastAsia"/>
        </w:rPr>
        <w:t>Gmail</w:t>
      </w:r>
      <w:r>
        <w:rPr>
          <w:rFonts w:hint="eastAsia"/>
        </w:rPr>
        <w:t>发送邮件</w:t>
      </w:r>
    </w:p>
    <w:p w14:paraId="57983575" w14:textId="77777777" w:rsidR="00C1303D" w:rsidRDefault="00C1303D" w:rsidP="00BF159B"/>
    <w:p w14:paraId="0F1516F4" w14:textId="4C579912" w:rsidR="00561BF5" w:rsidRDefault="00561BF5" w:rsidP="00A212CA">
      <w:pPr>
        <w:pStyle w:val="3"/>
      </w:pPr>
      <w:r>
        <w:rPr>
          <w:rFonts w:hint="eastAsia"/>
        </w:rPr>
        <w:t>通过</w:t>
      </w:r>
      <w:r>
        <w:rPr>
          <w:rFonts w:hint="eastAsia"/>
        </w:rPr>
        <w:t>QQ</w:t>
      </w:r>
      <w:r>
        <w:rPr>
          <w:rFonts w:hint="eastAsia"/>
        </w:rPr>
        <w:t>邮箱发送邮件</w:t>
      </w:r>
    </w:p>
    <w:p w14:paraId="03757C61" w14:textId="77777777" w:rsidR="00561BF5" w:rsidRDefault="00561BF5" w:rsidP="00BF159B"/>
    <w:p w14:paraId="3A0628D8" w14:textId="77777777" w:rsidR="0074373F" w:rsidRPr="00BF159B" w:rsidRDefault="0074373F" w:rsidP="00BF159B"/>
    <w:p w14:paraId="30A1D69E" w14:textId="4E667082" w:rsidR="00CE1200" w:rsidRDefault="00CE1200">
      <w:pPr>
        <w:pStyle w:val="2"/>
      </w:pPr>
      <w:r>
        <w:rPr>
          <w:rFonts w:hint="eastAsia"/>
        </w:rPr>
        <w:lastRenderedPageBreak/>
        <w:t>发送短信</w:t>
      </w:r>
    </w:p>
    <w:p w14:paraId="4AF706A4" w14:textId="75A3C7C5" w:rsidR="00CE1200" w:rsidRDefault="002C2DF9" w:rsidP="00CE1200">
      <w:r>
        <w:rPr>
          <w:rFonts w:hint="eastAsia"/>
        </w:rPr>
        <w:t>参考代码：</w:t>
      </w:r>
    </w:p>
    <w:p w14:paraId="2733C2C2" w14:textId="11FC685D" w:rsidR="002C2DF9" w:rsidRDefault="00E645E8" w:rsidP="00CE1200">
      <w:hyperlink r:id="rId70" w:history="1">
        <w:r w:rsidR="002C2DF9">
          <w:rPr>
            <w:rStyle w:val="af5"/>
          </w:rPr>
          <w:t>http://www.bcty365.com/content-153-5885-1.html</w:t>
        </w:r>
      </w:hyperlink>
    </w:p>
    <w:p w14:paraId="38FAC3ED" w14:textId="77777777" w:rsidR="00CE1200" w:rsidRPr="00CE1200" w:rsidRDefault="00CE1200" w:rsidP="00CE1200"/>
    <w:p w14:paraId="6131A5F8" w14:textId="09EE87C5" w:rsidR="009A4BF1" w:rsidRDefault="009A4BF1" w:rsidP="00F301C1">
      <w:pPr>
        <w:pStyle w:val="2"/>
      </w:pPr>
      <w:r>
        <w:rPr>
          <w:rFonts w:hint="eastAsia"/>
        </w:rPr>
        <w:t>搜索模块</w:t>
      </w:r>
    </w:p>
    <w:p w14:paraId="0F28D231" w14:textId="4F08F7C0" w:rsidR="00A82EA5" w:rsidRDefault="001D0CB4" w:rsidP="00A82EA5">
      <w:r>
        <w:rPr>
          <w:rFonts w:hint="eastAsia"/>
        </w:rPr>
        <w:t>主要是学习如何在</w:t>
      </w:r>
      <w:r>
        <w:rPr>
          <w:rFonts w:hint="eastAsia"/>
        </w:rPr>
        <w:t>Laravel</w:t>
      </w:r>
      <w:r>
        <w:rPr>
          <w:rFonts w:hint="eastAsia"/>
        </w:rPr>
        <w:t>中使用</w:t>
      </w:r>
      <w:r w:rsidRPr="001D0CB4">
        <w:t>Elasticsearch</w:t>
      </w:r>
      <w:r>
        <w:rPr>
          <w:rFonts w:hint="eastAsia"/>
        </w:rPr>
        <w:t>搜索模块。</w:t>
      </w:r>
    </w:p>
    <w:p w14:paraId="26157351" w14:textId="74576671" w:rsidR="007628B1" w:rsidRDefault="007628B1" w:rsidP="00A82EA5">
      <w:r>
        <w:rPr>
          <w:rFonts w:hint="eastAsia"/>
        </w:rPr>
        <w:t>Laravel</w:t>
      </w:r>
      <w:r>
        <w:rPr>
          <w:rFonts w:hint="eastAsia"/>
        </w:rPr>
        <w:t>集成搜索功能的话，需要使用</w:t>
      </w:r>
      <w:r>
        <w:rPr>
          <w:rFonts w:hint="eastAsia"/>
        </w:rPr>
        <w:t>Elasticsearch</w:t>
      </w:r>
      <w:r>
        <w:rPr>
          <w:rFonts w:hint="eastAsia"/>
        </w:rPr>
        <w:t>以及</w:t>
      </w:r>
      <w:r w:rsidRPr="007628B1">
        <w:t>laravel/scout</w:t>
      </w:r>
      <w:r>
        <w:rPr>
          <w:rFonts w:hint="eastAsia"/>
        </w:rPr>
        <w:t>模块。</w:t>
      </w:r>
    </w:p>
    <w:p w14:paraId="5801F0F7" w14:textId="77777777" w:rsidR="007628B1" w:rsidRDefault="007628B1" w:rsidP="00A82EA5"/>
    <w:p w14:paraId="63335C7D" w14:textId="77777777" w:rsidR="001D0CB4" w:rsidRPr="00A82EA5" w:rsidRDefault="001D0CB4" w:rsidP="00A82EA5"/>
    <w:p w14:paraId="43984AF1" w14:textId="77777777" w:rsidR="009A4BF1" w:rsidRPr="009A4BF1" w:rsidRDefault="009A4BF1" w:rsidP="009A4BF1"/>
    <w:p w14:paraId="1C5281B6" w14:textId="30A58D1E" w:rsidR="00E20466" w:rsidRDefault="00E20466">
      <w:pPr>
        <w:pStyle w:val="2"/>
      </w:pPr>
      <w:r>
        <w:rPr>
          <w:rFonts w:hint="eastAsia"/>
        </w:rPr>
        <w:t>缓存模块</w:t>
      </w:r>
    </w:p>
    <w:p w14:paraId="5A237962" w14:textId="73256FA7" w:rsidR="00E20466" w:rsidRDefault="00E20466" w:rsidP="00E20466">
      <w:pPr>
        <w:pStyle w:val="3"/>
      </w:pPr>
      <w:r>
        <w:rPr>
          <w:rFonts w:hint="eastAsia"/>
        </w:rPr>
        <w:t>文件缓存</w:t>
      </w:r>
    </w:p>
    <w:p w14:paraId="56CE53CA" w14:textId="77777777" w:rsidR="00933AE0" w:rsidRDefault="00933AE0" w:rsidP="00933AE0">
      <w:r>
        <w:t>use Illuminate\Support\Facades\Cache;</w:t>
      </w:r>
    </w:p>
    <w:p w14:paraId="44715C53" w14:textId="77777777" w:rsidR="00933AE0" w:rsidRDefault="00933AE0" w:rsidP="00933AE0"/>
    <w:p w14:paraId="4BEFC43A" w14:textId="77777777" w:rsidR="00933AE0" w:rsidRDefault="00933AE0" w:rsidP="00933AE0">
      <w:pPr>
        <w:rPr>
          <w:rFonts w:hint="eastAsia"/>
        </w:rPr>
      </w:pPr>
      <w:r>
        <w:rPr>
          <w:rFonts w:hint="eastAsia"/>
        </w:rPr>
        <w:t>一</w:t>
      </w:r>
      <w:r>
        <w:rPr>
          <w:rFonts w:hint="eastAsia"/>
        </w:rPr>
        <w:t xml:space="preserve">  </w:t>
      </w:r>
      <w:r>
        <w:rPr>
          <w:rFonts w:hint="eastAsia"/>
        </w:rPr>
        <w:t>存缓存</w:t>
      </w:r>
    </w:p>
    <w:p w14:paraId="4847CA60" w14:textId="77777777" w:rsidR="00933AE0" w:rsidRDefault="00933AE0" w:rsidP="00933AE0"/>
    <w:p w14:paraId="052B8E89" w14:textId="77777777" w:rsidR="00933AE0" w:rsidRDefault="00933AE0" w:rsidP="00933AE0">
      <w:pPr>
        <w:rPr>
          <w:rFonts w:hint="eastAsia"/>
        </w:rPr>
      </w:pPr>
      <w:r>
        <w:rPr>
          <w:rFonts w:hint="eastAsia"/>
        </w:rPr>
        <w:t>1. Cache::put(key,val,time);//</w:t>
      </w:r>
      <w:r>
        <w:rPr>
          <w:rFonts w:hint="eastAsia"/>
        </w:rPr>
        <w:t>存缓存</w:t>
      </w:r>
    </w:p>
    <w:p w14:paraId="7307C015" w14:textId="77777777" w:rsidR="00933AE0" w:rsidRDefault="00933AE0" w:rsidP="00933AE0"/>
    <w:p w14:paraId="0B60ED2D" w14:textId="77777777" w:rsidR="00933AE0" w:rsidRDefault="00933AE0" w:rsidP="00933AE0">
      <w:pPr>
        <w:rPr>
          <w:rFonts w:hint="eastAsia"/>
        </w:rPr>
      </w:pPr>
      <w:r>
        <w:rPr>
          <w:rFonts w:hint="eastAsia"/>
        </w:rPr>
        <w:t>2. Cache::add(key,val,time);//</w:t>
      </w:r>
      <w:r>
        <w:rPr>
          <w:rFonts w:hint="eastAsia"/>
        </w:rPr>
        <w:t>缓存不存在时才能存</w:t>
      </w:r>
    </w:p>
    <w:p w14:paraId="2077A174" w14:textId="77777777" w:rsidR="00933AE0" w:rsidRDefault="00933AE0" w:rsidP="00933AE0"/>
    <w:p w14:paraId="2879AB45" w14:textId="77777777" w:rsidR="00933AE0" w:rsidRDefault="00933AE0" w:rsidP="00933AE0">
      <w:pPr>
        <w:rPr>
          <w:rFonts w:hint="eastAsia"/>
        </w:rPr>
      </w:pPr>
      <w:r>
        <w:rPr>
          <w:rFonts w:hint="eastAsia"/>
        </w:rPr>
        <w:t>3.Cache::forever(key,val)//</w:t>
      </w:r>
      <w:r>
        <w:rPr>
          <w:rFonts w:hint="eastAsia"/>
        </w:rPr>
        <w:t>永久存入缓存，不需要时间</w:t>
      </w:r>
    </w:p>
    <w:p w14:paraId="5EAC3E85" w14:textId="77777777" w:rsidR="00933AE0" w:rsidRDefault="00933AE0" w:rsidP="00933AE0"/>
    <w:p w14:paraId="10E766F6" w14:textId="77777777" w:rsidR="00933AE0" w:rsidRDefault="00933AE0" w:rsidP="00933AE0">
      <w:pPr>
        <w:rPr>
          <w:rFonts w:hint="eastAsia"/>
        </w:rPr>
      </w:pPr>
      <w:r>
        <w:rPr>
          <w:rFonts w:hint="eastAsia"/>
        </w:rPr>
        <w:t>二</w:t>
      </w:r>
      <w:r>
        <w:rPr>
          <w:rFonts w:hint="eastAsia"/>
        </w:rPr>
        <w:t xml:space="preserve"> </w:t>
      </w:r>
      <w:r>
        <w:rPr>
          <w:rFonts w:hint="eastAsia"/>
        </w:rPr>
        <w:t>取缓存</w:t>
      </w:r>
    </w:p>
    <w:p w14:paraId="18659B66" w14:textId="77777777" w:rsidR="00933AE0" w:rsidRDefault="00933AE0" w:rsidP="00933AE0"/>
    <w:p w14:paraId="0D075C18" w14:textId="77777777" w:rsidR="00933AE0" w:rsidRDefault="00933AE0" w:rsidP="00933AE0">
      <w:r>
        <w:t>1. Cache::get(key);</w:t>
      </w:r>
    </w:p>
    <w:p w14:paraId="6E64B57F" w14:textId="77777777" w:rsidR="00933AE0" w:rsidRDefault="00933AE0" w:rsidP="00933AE0"/>
    <w:p w14:paraId="2893AC7E" w14:textId="77777777" w:rsidR="00933AE0" w:rsidRDefault="00933AE0" w:rsidP="00933AE0">
      <w:pPr>
        <w:rPr>
          <w:rFonts w:hint="eastAsia"/>
        </w:rPr>
      </w:pPr>
      <w:r>
        <w:rPr>
          <w:rFonts w:hint="eastAsia"/>
        </w:rPr>
        <w:t>2. Cache::pulll(key);//</w:t>
      </w:r>
      <w:r>
        <w:rPr>
          <w:rFonts w:hint="eastAsia"/>
        </w:rPr>
        <w:t>取出缓存并删除此缓存</w:t>
      </w:r>
    </w:p>
    <w:p w14:paraId="444D3238" w14:textId="77777777" w:rsidR="00933AE0" w:rsidRDefault="00933AE0" w:rsidP="00933AE0"/>
    <w:p w14:paraId="608C5D04" w14:textId="77777777" w:rsidR="00933AE0" w:rsidRDefault="00933AE0" w:rsidP="00933AE0">
      <w:pPr>
        <w:rPr>
          <w:rFonts w:hint="eastAsia"/>
        </w:rPr>
      </w:pPr>
      <w:r>
        <w:rPr>
          <w:rFonts w:hint="eastAsia"/>
        </w:rPr>
        <w:t>3. Cache::has(key);//</w:t>
      </w:r>
      <w:r>
        <w:rPr>
          <w:rFonts w:hint="eastAsia"/>
        </w:rPr>
        <w:t>判断此缓存是否存在</w:t>
      </w:r>
    </w:p>
    <w:p w14:paraId="03D95805" w14:textId="77777777" w:rsidR="00933AE0" w:rsidRDefault="00933AE0" w:rsidP="00933AE0"/>
    <w:p w14:paraId="7E3950BA" w14:textId="44126B11" w:rsidR="00E20466" w:rsidRPr="00E20466" w:rsidRDefault="00933AE0" w:rsidP="00933AE0">
      <w:pPr>
        <w:rPr>
          <w:rFonts w:hint="eastAsia"/>
        </w:rPr>
      </w:pPr>
      <w:r>
        <w:rPr>
          <w:rFonts w:hint="eastAsia"/>
        </w:rPr>
        <w:t>4. Cache::forget(key);//</w:t>
      </w:r>
      <w:r>
        <w:rPr>
          <w:rFonts w:hint="eastAsia"/>
        </w:rPr>
        <w:t>删除缓存</w:t>
      </w:r>
    </w:p>
    <w:p w14:paraId="4BF914CD" w14:textId="14937774" w:rsidR="00E20466" w:rsidRDefault="00E20466" w:rsidP="00E20466"/>
    <w:p w14:paraId="785A4C0B" w14:textId="3B2436F6" w:rsidR="00A335DD" w:rsidRDefault="00A335DD" w:rsidP="00E20466"/>
    <w:p w14:paraId="775D43AC" w14:textId="02699DC7" w:rsidR="00A335DD" w:rsidRDefault="00A335DD" w:rsidP="00E20466">
      <w:r w:rsidRPr="00A335DD">
        <w:rPr>
          <w:rFonts w:hint="eastAsia"/>
        </w:rPr>
        <w:t xml:space="preserve">Laravel </w:t>
      </w:r>
      <w:r w:rsidRPr="00A335DD">
        <w:rPr>
          <w:rFonts w:hint="eastAsia"/>
        </w:rPr>
        <w:t>文件缓存也可以快得飞起，</w:t>
      </w:r>
      <w:r w:rsidRPr="00A335DD">
        <w:rPr>
          <w:rFonts w:hint="eastAsia"/>
        </w:rPr>
        <w:t xml:space="preserve">tmpfs </w:t>
      </w:r>
      <w:r w:rsidRPr="00A335DD">
        <w:rPr>
          <w:rFonts w:hint="eastAsia"/>
        </w:rPr>
        <w:t>了解一下</w:t>
      </w:r>
      <w:r>
        <w:rPr>
          <w:rFonts w:hint="eastAsia"/>
        </w:rPr>
        <w:t>：</w:t>
      </w:r>
    </w:p>
    <w:p w14:paraId="4532CA12" w14:textId="78668061" w:rsidR="00A335DD" w:rsidRPr="00E20466" w:rsidRDefault="00A335DD" w:rsidP="00E20466">
      <w:pPr>
        <w:rPr>
          <w:rFonts w:hint="eastAsia"/>
        </w:rPr>
      </w:pPr>
      <w:hyperlink r:id="rId71" w:history="1">
        <w:r>
          <w:rPr>
            <w:rStyle w:val="af5"/>
          </w:rPr>
          <w:t>https://learnku.com/laravel/t/43651</w:t>
        </w:r>
      </w:hyperlink>
    </w:p>
    <w:p w14:paraId="7FB6E660" w14:textId="5E18318C" w:rsidR="00F77F85" w:rsidRDefault="00F301C1" w:rsidP="00F301C1">
      <w:pPr>
        <w:pStyle w:val="2"/>
      </w:pPr>
      <w:r>
        <w:rPr>
          <w:rFonts w:hint="eastAsia"/>
        </w:rPr>
        <w:lastRenderedPageBreak/>
        <w:t>广播</w:t>
      </w:r>
      <w:r w:rsidR="00B01E82">
        <w:rPr>
          <w:rFonts w:hint="eastAsia"/>
        </w:rPr>
        <w:t>模块</w:t>
      </w:r>
    </w:p>
    <w:p w14:paraId="7464AA58" w14:textId="05CD0E5D" w:rsidR="00F301C1" w:rsidRDefault="00E645E8" w:rsidP="00F77F85">
      <w:hyperlink r:id="rId72" w:history="1">
        <w:r w:rsidR="00700288">
          <w:rPr>
            <w:rStyle w:val="af5"/>
          </w:rPr>
          <w:t>https://learnku.com/articles/35597</w:t>
        </w:r>
      </w:hyperlink>
    </w:p>
    <w:p w14:paraId="26ACC540" w14:textId="1D8C32D7" w:rsidR="00700288" w:rsidRDefault="00700288" w:rsidP="00F77F85"/>
    <w:p w14:paraId="2687162F" w14:textId="7FDE9121" w:rsidR="00DC74D5" w:rsidRDefault="00DC74D5" w:rsidP="00DC74D5">
      <w:pPr>
        <w:pStyle w:val="2"/>
      </w:pPr>
      <w:r>
        <w:rPr>
          <w:rFonts w:hint="eastAsia"/>
        </w:rPr>
        <w:t>辅助函数</w:t>
      </w:r>
    </w:p>
    <w:p w14:paraId="20FF6EB3" w14:textId="6A838B19" w:rsidR="00FF5370" w:rsidRDefault="00FF5370" w:rsidP="004C35B1">
      <w:pPr>
        <w:pStyle w:val="3"/>
      </w:pPr>
      <w:r w:rsidRPr="00FF5370">
        <w:t>Arr::pluck()</w:t>
      </w:r>
    </w:p>
    <w:p w14:paraId="537C3777" w14:textId="7D7CC98E" w:rsidR="00FF5370" w:rsidRDefault="00E17B0B" w:rsidP="00FF5370">
      <w:r>
        <w:rPr>
          <w:rFonts w:hint="eastAsia"/>
        </w:rPr>
        <w:t>用来</w:t>
      </w:r>
      <w:r w:rsidRPr="00E17B0B">
        <w:rPr>
          <w:rFonts w:hint="eastAsia"/>
        </w:rPr>
        <w:t>遍历多维数组并检索给定键的所有值。</w:t>
      </w:r>
    </w:p>
    <w:p w14:paraId="374D5495" w14:textId="0689FAF3" w:rsidR="00E17B0B" w:rsidRDefault="00E17B0B" w:rsidP="00FF5370">
      <w:r>
        <w:rPr>
          <w:rFonts w:hint="eastAsia"/>
        </w:rPr>
        <w:t>示例代码：</w:t>
      </w:r>
    </w:p>
    <w:tbl>
      <w:tblPr>
        <w:tblStyle w:val="a6"/>
        <w:tblW w:w="0" w:type="auto"/>
        <w:tblLook w:val="04A0" w:firstRow="1" w:lastRow="0" w:firstColumn="1" w:lastColumn="0" w:noHBand="0" w:noVBand="1"/>
      </w:tblPr>
      <w:tblGrid>
        <w:gridCol w:w="8296"/>
      </w:tblGrid>
      <w:tr w:rsidR="00A93C45" w14:paraId="64EEBA78" w14:textId="77777777" w:rsidTr="00A93C45">
        <w:tc>
          <w:tcPr>
            <w:tcW w:w="8296" w:type="dxa"/>
          </w:tcPr>
          <w:p w14:paraId="43144244" w14:textId="2F1ABF13" w:rsidR="00A93C45" w:rsidRDefault="00A93C45" w:rsidP="00A93C45">
            <w:r>
              <w:t>use Illuminate\Support\Arr;</w:t>
            </w:r>
          </w:p>
          <w:p w14:paraId="7B3EF45B" w14:textId="77777777" w:rsidR="00A93C45" w:rsidRDefault="00A93C45" w:rsidP="00A93C45">
            <w:r>
              <w:t>$array = [</w:t>
            </w:r>
          </w:p>
          <w:p w14:paraId="3931361A" w14:textId="77777777" w:rsidR="00A93C45" w:rsidRDefault="00A93C45" w:rsidP="00A93C45">
            <w:r>
              <w:t xml:space="preserve">    ['website' =&gt; ['id' =&gt; 1, 'url' =&gt; 'reddit.com']],</w:t>
            </w:r>
          </w:p>
          <w:p w14:paraId="2FF564C7" w14:textId="77777777" w:rsidR="00A93C45" w:rsidRDefault="00A93C45" w:rsidP="00A93C45">
            <w:r>
              <w:t xml:space="preserve">    ['website' =&gt; ['id' =&gt; 2, 'url' =&gt; 'twitter.com']],</w:t>
            </w:r>
          </w:p>
          <w:p w14:paraId="7427FE42" w14:textId="77777777" w:rsidR="00A93C45" w:rsidRDefault="00A93C45" w:rsidP="00A93C45">
            <w:r>
              <w:t xml:space="preserve">    ['website' =&gt; ['id' =&gt; 3, 'url' =&gt; 'dev.to']],</w:t>
            </w:r>
          </w:p>
          <w:p w14:paraId="0FD36A61" w14:textId="30210E1A" w:rsidR="00A93C45" w:rsidRDefault="00A93C45" w:rsidP="00A93C45">
            <w:r>
              <w:t>];</w:t>
            </w:r>
          </w:p>
          <w:p w14:paraId="1ADB7A20" w14:textId="7F26B8E2" w:rsidR="00A93C45" w:rsidRPr="00A93C45" w:rsidRDefault="00A93C45" w:rsidP="00A93C45">
            <w:r>
              <w:t>$names = Arr::pluck($array, 'website.url');</w:t>
            </w:r>
          </w:p>
          <w:p w14:paraId="584B89B5" w14:textId="70E8D405" w:rsidR="00A93C45" w:rsidRDefault="00A93C45" w:rsidP="00A93C45">
            <w:r>
              <w:t>// ['reddit.com', 'twitter.com', 'dev.to']</w:t>
            </w:r>
          </w:p>
        </w:tc>
      </w:tr>
    </w:tbl>
    <w:p w14:paraId="766CE722" w14:textId="4AEBFFA8" w:rsidR="00E17B0B" w:rsidRDefault="00E17B0B" w:rsidP="00FF5370"/>
    <w:p w14:paraId="5ABBB70E" w14:textId="6E6A8AEB" w:rsidR="00E17B0B" w:rsidRDefault="00E17B0B" w:rsidP="00FF5370"/>
    <w:p w14:paraId="08605CB9" w14:textId="77777777" w:rsidR="00E17B0B" w:rsidRPr="00FF5370" w:rsidRDefault="00E17B0B" w:rsidP="00FF5370"/>
    <w:p w14:paraId="491E28D3" w14:textId="3309FB6E" w:rsidR="00AC6A58" w:rsidRDefault="00AC6A58" w:rsidP="004C35B1">
      <w:pPr>
        <w:pStyle w:val="3"/>
      </w:pPr>
      <w:r w:rsidRPr="00AC6A58">
        <w:t>Str::contains()</w:t>
      </w:r>
    </w:p>
    <w:p w14:paraId="6429897C" w14:textId="6DCCD2A7" w:rsidR="00AC6A58" w:rsidRDefault="00DA5D15" w:rsidP="00AC6A58">
      <w:r>
        <w:rPr>
          <w:rFonts w:hint="eastAsia"/>
        </w:rPr>
        <w:t>判断</w:t>
      </w:r>
      <w:r w:rsidRPr="00DA5D15">
        <w:rPr>
          <w:rFonts w:hint="eastAsia"/>
        </w:rPr>
        <w:t>一个字符串中是否包含另一个字符串</w:t>
      </w:r>
      <w:r>
        <w:rPr>
          <w:rFonts w:hint="eastAsia"/>
        </w:rPr>
        <w:t>。</w:t>
      </w:r>
    </w:p>
    <w:p w14:paraId="65BA4D59" w14:textId="1BC5D6C4" w:rsidR="00DA5D15" w:rsidRDefault="00DA5D15" w:rsidP="00AC6A58">
      <w:r>
        <w:rPr>
          <w:rFonts w:hint="eastAsia"/>
        </w:rPr>
        <w:t>示例代码：</w:t>
      </w:r>
    </w:p>
    <w:tbl>
      <w:tblPr>
        <w:tblStyle w:val="a6"/>
        <w:tblW w:w="0" w:type="auto"/>
        <w:tblLook w:val="04A0" w:firstRow="1" w:lastRow="0" w:firstColumn="1" w:lastColumn="0" w:noHBand="0" w:noVBand="1"/>
      </w:tblPr>
      <w:tblGrid>
        <w:gridCol w:w="8296"/>
      </w:tblGrid>
      <w:tr w:rsidR="00B6546E" w14:paraId="20A57E14" w14:textId="77777777" w:rsidTr="00B6546E">
        <w:tc>
          <w:tcPr>
            <w:tcW w:w="8296" w:type="dxa"/>
          </w:tcPr>
          <w:p w14:paraId="7EB4D549" w14:textId="48882DD7" w:rsidR="00B6546E" w:rsidRDefault="00B6546E" w:rsidP="00B6546E">
            <w:r>
              <w:t>use Illuminate\Support\Str;</w:t>
            </w:r>
          </w:p>
          <w:p w14:paraId="664FD3A1" w14:textId="2B5369E6" w:rsidR="00B6546E" w:rsidRPr="00B6546E" w:rsidRDefault="00B6546E" w:rsidP="00B6546E">
            <w:r>
              <w:t>$contains = Str::contains('My name is Inigo Montoya.', 'Inigo');</w:t>
            </w:r>
          </w:p>
          <w:p w14:paraId="26039A96" w14:textId="3A125966" w:rsidR="00B6546E" w:rsidRDefault="00B6546E" w:rsidP="00B6546E">
            <w:r>
              <w:t>// true</w:t>
            </w:r>
          </w:p>
          <w:p w14:paraId="1835B2DF" w14:textId="6CFC6469" w:rsidR="00B6546E" w:rsidRPr="00B6546E" w:rsidRDefault="00B6546E" w:rsidP="00B6546E">
            <w:r>
              <w:t>$contains = Str::contains('My name is Inigo Montoya.', 'Andrew');</w:t>
            </w:r>
          </w:p>
          <w:p w14:paraId="59580430" w14:textId="5F1BCCAF" w:rsidR="00B6546E" w:rsidRDefault="00B6546E" w:rsidP="00B6546E">
            <w:r>
              <w:t>// false</w:t>
            </w:r>
          </w:p>
        </w:tc>
      </w:tr>
    </w:tbl>
    <w:p w14:paraId="0FCCE151" w14:textId="5697F150" w:rsidR="00DA5D15" w:rsidRDefault="00415C3A" w:rsidP="00AC6A58">
      <w:r w:rsidRPr="00415C3A">
        <w:rPr>
          <w:rFonts w:hint="eastAsia"/>
        </w:rPr>
        <w:t>随着最近的</w:t>
      </w:r>
      <w:r w:rsidRPr="00415C3A">
        <w:rPr>
          <w:rFonts w:hint="eastAsia"/>
        </w:rPr>
        <w:t>rfc</w:t>
      </w:r>
      <w:r w:rsidRPr="00415C3A">
        <w:rPr>
          <w:rFonts w:hint="eastAsia"/>
        </w:rPr>
        <w:t>的批准，</w:t>
      </w:r>
      <w:r w:rsidRPr="00415C3A">
        <w:rPr>
          <w:rFonts w:hint="eastAsia"/>
        </w:rPr>
        <w:t>PHP</w:t>
      </w:r>
      <w:r w:rsidRPr="00415C3A">
        <w:rPr>
          <w:rFonts w:hint="eastAsia"/>
        </w:rPr>
        <w:t>将很快拥有自己的</w:t>
      </w:r>
      <w:r w:rsidRPr="00415C3A">
        <w:rPr>
          <w:rFonts w:hint="eastAsia"/>
        </w:rPr>
        <w:t>str_contains</w:t>
      </w:r>
      <w:r w:rsidRPr="00415C3A">
        <w:rPr>
          <w:rFonts w:hint="eastAsia"/>
        </w:rPr>
        <w:t>方法，这将使该方法过时。不过在此之前，它是</w:t>
      </w:r>
      <w:r w:rsidRPr="00415C3A">
        <w:rPr>
          <w:rFonts w:hint="eastAsia"/>
        </w:rPr>
        <w:t>Laravel</w:t>
      </w:r>
      <w:r w:rsidRPr="00415C3A">
        <w:rPr>
          <w:rFonts w:hint="eastAsia"/>
        </w:rPr>
        <w:t>中最有用的辅助函数之一。</w:t>
      </w:r>
    </w:p>
    <w:p w14:paraId="1E115ECF" w14:textId="1B6EEF63" w:rsidR="00260D71" w:rsidRDefault="00260D71" w:rsidP="00AC6A58"/>
    <w:p w14:paraId="09E267AF" w14:textId="77777777" w:rsidR="00260D71" w:rsidRDefault="00260D71" w:rsidP="00AC6A58"/>
    <w:p w14:paraId="0178AA90" w14:textId="77777777" w:rsidR="00415C3A" w:rsidRDefault="00415C3A" w:rsidP="00AC6A58"/>
    <w:p w14:paraId="2A2769AB" w14:textId="77777777" w:rsidR="00AC6A58" w:rsidRPr="00AC6A58" w:rsidRDefault="00AC6A58" w:rsidP="00AC6A58"/>
    <w:p w14:paraId="65D863C3" w14:textId="7D1C7E17" w:rsidR="003D12AF" w:rsidRDefault="003D12AF" w:rsidP="004C35B1">
      <w:pPr>
        <w:pStyle w:val="3"/>
      </w:pPr>
      <w:r w:rsidRPr="003D12AF">
        <w:t>Str::between()</w:t>
      </w:r>
    </w:p>
    <w:p w14:paraId="5609DF74" w14:textId="2F2FF788" w:rsidR="003D12AF" w:rsidRDefault="00B95698" w:rsidP="003D12AF">
      <w:r w:rsidRPr="00B95698">
        <w:rPr>
          <w:rFonts w:hint="eastAsia"/>
        </w:rPr>
        <w:t>返回</w:t>
      </w:r>
      <w:r>
        <w:rPr>
          <w:rFonts w:hint="eastAsia"/>
        </w:rPr>
        <w:t>两个</w:t>
      </w:r>
      <w:r w:rsidRPr="00B95698">
        <w:rPr>
          <w:rFonts w:hint="eastAsia"/>
        </w:rPr>
        <w:t>字符串</w:t>
      </w:r>
      <w:r>
        <w:rPr>
          <w:rFonts w:hint="eastAsia"/>
        </w:rPr>
        <w:t>之间</w:t>
      </w:r>
      <w:r w:rsidRPr="00B95698">
        <w:rPr>
          <w:rFonts w:hint="eastAsia"/>
        </w:rPr>
        <w:t>的内容。</w:t>
      </w:r>
      <w:r w:rsidR="0066758D" w:rsidRPr="0066758D">
        <w:rPr>
          <w:rFonts w:hint="eastAsia"/>
        </w:rPr>
        <w:t>如果没有找到指定字符串，返回</w:t>
      </w:r>
      <w:r w:rsidR="0066758D" w:rsidRPr="0066758D">
        <w:rPr>
          <w:rFonts w:hint="eastAsia"/>
        </w:rPr>
        <w:t>null</w:t>
      </w:r>
      <w:r w:rsidR="0066758D" w:rsidRPr="0066758D">
        <w:rPr>
          <w:rFonts w:hint="eastAsia"/>
        </w:rPr>
        <w:t>。</w:t>
      </w:r>
    </w:p>
    <w:p w14:paraId="789B22C3" w14:textId="76E8E5D3" w:rsidR="00B95698" w:rsidRDefault="00B95698" w:rsidP="003D12AF">
      <w:r>
        <w:rPr>
          <w:rFonts w:hint="eastAsia"/>
        </w:rPr>
        <w:t>示例代码：</w:t>
      </w:r>
    </w:p>
    <w:tbl>
      <w:tblPr>
        <w:tblStyle w:val="a6"/>
        <w:tblW w:w="0" w:type="auto"/>
        <w:tblLook w:val="04A0" w:firstRow="1" w:lastRow="0" w:firstColumn="1" w:lastColumn="0" w:noHBand="0" w:noVBand="1"/>
      </w:tblPr>
      <w:tblGrid>
        <w:gridCol w:w="8296"/>
      </w:tblGrid>
      <w:tr w:rsidR="0066758D" w14:paraId="541EC039" w14:textId="77777777" w:rsidTr="0066758D">
        <w:tc>
          <w:tcPr>
            <w:tcW w:w="8296" w:type="dxa"/>
          </w:tcPr>
          <w:p w14:paraId="6421E99B" w14:textId="77777777" w:rsidR="0066758D" w:rsidRDefault="0066758D" w:rsidP="0066758D">
            <w:r>
              <w:t>use Illuminate\Support\Str;</w:t>
            </w:r>
          </w:p>
          <w:p w14:paraId="040BDAB8" w14:textId="77777777" w:rsidR="0066758D" w:rsidRDefault="0066758D" w:rsidP="0066758D"/>
          <w:p w14:paraId="55D27E8A" w14:textId="77777777" w:rsidR="0066758D" w:rsidRDefault="0066758D" w:rsidP="0066758D">
            <w:r>
              <w:t>$slice = Str::between('My name is Inigo Montoya.', 'My name is ', '.');</w:t>
            </w:r>
          </w:p>
          <w:p w14:paraId="074D48BB" w14:textId="77777777" w:rsidR="0066758D" w:rsidRDefault="0066758D" w:rsidP="0066758D"/>
          <w:p w14:paraId="65F3C6CE" w14:textId="3AEBE42F" w:rsidR="0066758D" w:rsidRDefault="0066758D" w:rsidP="0066758D">
            <w:r>
              <w:t>// 'Inigo Montoya'</w:t>
            </w:r>
          </w:p>
        </w:tc>
      </w:tr>
    </w:tbl>
    <w:p w14:paraId="5410D232" w14:textId="77777777" w:rsidR="00B95698" w:rsidRPr="00B95698" w:rsidRDefault="00B95698" w:rsidP="003D12AF"/>
    <w:p w14:paraId="18729B4C" w14:textId="66765CF0" w:rsidR="00DC74D5" w:rsidRDefault="004C35B1" w:rsidP="004C35B1">
      <w:pPr>
        <w:pStyle w:val="3"/>
      </w:pPr>
      <w:r w:rsidRPr="004C35B1">
        <w:t>Str::limit()</w:t>
      </w:r>
    </w:p>
    <w:p w14:paraId="25183ADF" w14:textId="1EA25879" w:rsidR="004C35B1" w:rsidRDefault="00FD4061" w:rsidP="004C35B1">
      <w:r>
        <w:rPr>
          <w:rFonts w:hint="eastAsia"/>
        </w:rPr>
        <w:t>用于</w:t>
      </w:r>
      <w:r w:rsidRPr="00FD4061">
        <w:rPr>
          <w:rFonts w:hint="eastAsia"/>
        </w:rPr>
        <w:t>获取一个字符串并用一个设定的字符长度限制截断它</w:t>
      </w:r>
      <w:r w:rsidR="00233D98">
        <w:rPr>
          <w:rFonts w:hint="eastAsia"/>
        </w:rPr>
        <w:t>，</w:t>
      </w:r>
      <w:r w:rsidR="00233D98" w:rsidRPr="00233D98">
        <w:rPr>
          <w:rFonts w:hint="eastAsia"/>
        </w:rPr>
        <w:t>也可以传入第三个可选参数来控制返回的字符串后显示什么。</w:t>
      </w:r>
    </w:p>
    <w:p w14:paraId="5528D466" w14:textId="1A6940F9" w:rsidR="00233D98" w:rsidRDefault="00233D98" w:rsidP="004C35B1"/>
    <w:p w14:paraId="28045C28" w14:textId="7ADF69BA" w:rsidR="00BC7B06" w:rsidRDefault="00BC7B06" w:rsidP="00BC7B06">
      <w:pPr>
        <w:pStyle w:val="3"/>
      </w:pPr>
      <w:r w:rsidRPr="00BC7B06">
        <w:t>head()</w:t>
      </w:r>
      <w:r w:rsidR="00753BDB">
        <w:rPr>
          <w:rFonts w:hint="eastAsia"/>
        </w:rPr>
        <w:t>和</w:t>
      </w:r>
      <w:r w:rsidR="00753BDB" w:rsidRPr="00753BDB">
        <w:t>last</w:t>
      </w:r>
      <w:r w:rsidR="00753BDB">
        <w:t>()</w:t>
      </w:r>
    </w:p>
    <w:p w14:paraId="5FE0C00C" w14:textId="0B8F3D36" w:rsidR="00BC7B06" w:rsidRDefault="00753BDB" w:rsidP="00BC7B06">
      <w:r>
        <w:rPr>
          <w:rFonts w:hint="eastAsia"/>
        </w:rPr>
        <w:t>h</w:t>
      </w:r>
      <w:r>
        <w:t>ead()</w:t>
      </w:r>
      <w:r w:rsidRPr="00753BDB">
        <w:rPr>
          <w:rFonts w:hint="eastAsia"/>
        </w:rPr>
        <w:t>返回数组的第一个元素</w:t>
      </w:r>
      <w:r>
        <w:rPr>
          <w:rFonts w:hint="eastAsia"/>
        </w:rPr>
        <w:t>。</w:t>
      </w:r>
    </w:p>
    <w:p w14:paraId="27DE23E7" w14:textId="06336599" w:rsidR="00753BDB" w:rsidRDefault="00753BDB" w:rsidP="00BC7B06">
      <w:r>
        <w:rPr>
          <w:rFonts w:hint="eastAsia"/>
        </w:rPr>
        <w:t>示例代码：</w:t>
      </w:r>
    </w:p>
    <w:tbl>
      <w:tblPr>
        <w:tblStyle w:val="a6"/>
        <w:tblW w:w="0" w:type="auto"/>
        <w:tblLook w:val="04A0" w:firstRow="1" w:lastRow="0" w:firstColumn="1" w:lastColumn="0" w:noHBand="0" w:noVBand="1"/>
      </w:tblPr>
      <w:tblGrid>
        <w:gridCol w:w="8296"/>
      </w:tblGrid>
      <w:tr w:rsidR="00753BDB" w14:paraId="393EB0D7" w14:textId="77777777" w:rsidTr="00753BDB">
        <w:tc>
          <w:tcPr>
            <w:tcW w:w="8296" w:type="dxa"/>
          </w:tcPr>
          <w:p w14:paraId="79F6A464" w14:textId="4473D545" w:rsidR="00753BDB" w:rsidRDefault="00753BDB" w:rsidP="00753BDB">
            <w:r>
              <w:t>$array = [100, 200, 300];</w:t>
            </w:r>
          </w:p>
          <w:p w14:paraId="4F801965" w14:textId="2AC9A278" w:rsidR="00753BDB" w:rsidRDefault="00753BDB" w:rsidP="00753BDB">
            <w:r>
              <w:t>$first = head($array);</w:t>
            </w:r>
          </w:p>
          <w:p w14:paraId="49FE3B88" w14:textId="005B2A56" w:rsidR="00753BDB" w:rsidRDefault="00753BDB" w:rsidP="00753BDB">
            <w:r>
              <w:t>// 100</w:t>
            </w:r>
          </w:p>
        </w:tc>
      </w:tr>
    </w:tbl>
    <w:p w14:paraId="7CCD5DD1" w14:textId="77777777" w:rsidR="00753BDB" w:rsidRPr="00BC7B06" w:rsidRDefault="00753BDB" w:rsidP="00BC7B06"/>
    <w:p w14:paraId="4064F63B" w14:textId="6BC8CC20" w:rsidR="00F301C1" w:rsidRDefault="00753BDB" w:rsidP="00F77F85">
      <w:r>
        <w:rPr>
          <w:rFonts w:hint="eastAsia"/>
        </w:rPr>
        <w:t>l</w:t>
      </w:r>
      <w:r>
        <w:t>ast()</w:t>
      </w:r>
      <w:r>
        <w:rPr>
          <w:rFonts w:hint="eastAsia"/>
        </w:rPr>
        <w:t>返回数组的最后一个元素。</w:t>
      </w:r>
    </w:p>
    <w:p w14:paraId="114BE7AE" w14:textId="3BF9AE8C" w:rsidR="00753BDB" w:rsidRDefault="00753BDB" w:rsidP="00F77F85">
      <w:r>
        <w:rPr>
          <w:rFonts w:hint="eastAsia"/>
        </w:rPr>
        <w:t>示例代码：</w:t>
      </w:r>
    </w:p>
    <w:tbl>
      <w:tblPr>
        <w:tblStyle w:val="a6"/>
        <w:tblW w:w="0" w:type="auto"/>
        <w:tblLook w:val="04A0" w:firstRow="1" w:lastRow="0" w:firstColumn="1" w:lastColumn="0" w:noHBand="0" w:noVBand="1"/>
      </w:tblPr>
      <w:tblGrid>
        <w:gridCol w:w="8296"/>
      </w:tblGrid>
      <w:tr w:rsidR="008C78B0" w14:paraId="546B575E" w14:textId="77777777" w:rsidTr="008C78B0">
        <w:tc>
          <w:tcPr>
            <w:tcW w:w="8296" w:type="dxa"/>
          </w:tcPr>
          <w:p w14:paraId="3D7657F4" w14:textId="0D797228" w:rsidR="008C78B0" w:rsidRDefault="008C78B0" w:rsidP="008C78B0">
            <w:r>
              <w:t>$array = [100, 200, 300];</w:t>
            </w:r>
          </w:p>
          <w:p w14:paraId="5D07D96E" w14:textId="071D10D9" w:rsidR="008C78B0" w:rsidRDefault="008C78B0" w:rsidP="008C78B0">
            <w:r>
              <w:t>$last = last($array);</w:t>
            </w:r>
          </w:p>
          <w:p w14:paraId="2D1D3447" w14:textId="112D2F3A" w:rsidR="008C78B0" w:rsidRDefault="008C78B0" w:rsidP="008C78B0">
            <w:r>
              <w:t>// 300</w:t>
            </w:r>
          </w:p>
        </w:tc>
      </w:tr>
    </w:tbl>
    <w:p w14:paraId="74AA041A" w14:textId="77777777" w:rsidR="00753BDB" w:rsidRDefault="00753BDB" w:rsidP="00F77F85"/>
    <w:p w14:paraId="4DEDD8EB" w14:textId="3F3A4DBC" w:rsidR="00F301C1" w:rsidRDefault="003E7A10" w:rsidP="00F77F85">
      <w:r>
        <w:rPr>
          <w:rFonts w:hint="eastAsia"/>
        </w:rPr>
        <w:t>这两个方法不会影响原始数组。</w:t>
      </w:r>
    </w:p>
    <w:p w14:paraId="3AC4F6BF" w14:textId="313AC1DF" w:rsidR="003E7A10" w:rsidRDefault="003E7A10" w:rsidP="00F77F85"/>
    <w:p w14:paraId="362C629A" w14:textId="77777777" w:rsidR="003E7A10" w:rsidRDefault="003E7A10" w:rsidP="00F77F85"/>
    <w:p w14:paraId="105E563D" w14:textId="77777777" w:rsidR="00F301C1" w:rsidRDefault="00F301C1" w:rsidP="00F77F85"/>
    <w:p w14:paraId="06E9D03C" w14:textId="52E64757" w:rsidR="00F301C1" w:rsidRDefault="00F301C1" w:rsidP="00F77F85"/>
    <w:p w14:paraId="674BC1A0" w14:textId="63282BC9" w:rsidR="00F301C1" w:rsidRDefault="0073468A" w:rsidP="0073468A">
      <w:pPr>
        <w:pStyle w:val="3"/>
      </w:pPr>
      <w:r w:rsidRPr="0073468A">
        <w:t>blank()</w:t>
      </w:r>
    </w:p>
    <w:p w14:paraId="1724B3A9" w14:textId="13536E7F" w:rsidR="0073468A" w:rsidRDefault="0063354C" w:rsidP="0073468A">
      <w:r w:rsidRPr="0063354C">
        <w:rPr>
          <w:rFonts w:hint="eastAsia"/>
        </w:rPr>
        <w:t>它根据你传入的参数是否包含实际数据，来返回一个布尔值。</w:t>
      </w:r>
    </w:p>
    <w:p w14:paraId="02C2AD1F" w14:textId="3A69B34B" w:rsidR="0063354C" w:rsidRDefault="0063354C" w:rsidP="0073468A">
      <w:r>
        <w:rPr>
          <w:rFonts w:hint="eastAsia"/>
        </w:rPr>
        <w:t>示例代码：</w:t>
      </w:r>
    </w:p>
    <w:tbl>
      <w:tblPr>
        <w:tblStyle w:val="a6"/>
        <w:tblW w:w="0" w:type="auto"/>
        <w:tblLook w:val="04A0" w:firstRow="1" w:lastRow="0" w:firstColumn="1" w:lastColumn="0" w:noHBand="0" w:noVBand="1"/>
      </w:tblPr>
      <w:tblGrid>
        <w:gridCol w:w="8296"/>
      </w:tblGrid>
      <w:tr w:rsidR="00A66018" w14:paraId="584CD0D6" w14:textId="77777777" w:rsidTr="00A66018">
        <w:tc>
          <w:tcPr>
            <w:tcW w:w="8296" w:type="dxa"/>
          </w:tcPr>
          <w:p w14:paraId="50CB2F53" w14:textId="77777777" w:rsidR="00A66018" w:rsidRDefault="00A66018" w:rsidP="00A66018">
            <w:r>
              <w:t>// all of these return true</w:t>
            </w:r>
          </w:p>
          <w:p w14:paraId="1DE35713" w14:textId="77777777" w:rsidR="00A66018" w:rsidRDefault="00A66018" w:rsidP="00A66018">
            <w:r>
              <w:t>blank('');</w:t>
            </w:r>
          </w:p>
          <w:p w14:paraId="3590382A" w14:textId="77777777" w:rsidR="00A66018" w:rsidRDefault="00A66018" w:rsidP="00A66018">
            <w:r>
              <w:t>blank('   ');</w:t>
            </w:r>
          </w:p>
          <w:p w14:paraId="78C768F0" w14:textId="77777777" w:rsidR="00A66018" w:rsidRDefault="00A66018" w:rsidP="00A66018">
            <w:r>
              <w:t>blank(null);</w:t>
            </w:r>
          </w:p>
          <w:p w14:paraId="1511BC8C" w14:textId="77777777" w:rsidR="00A66018" w:rsidRDefault="00A66018" w:rsidP="00A66018">
            <w:r>
              <w:t>blank(collect());</w:t>
            </w:r>
          </w:p>
          <w:p w14:paraId="647AF5FD" w14:textId="77777777" w:rsidR="00A66018" w:rsidRDefault="00A66018" w:rsidP="00A66018"/>
          <w:p w14:paraId="5C3BCE6A" w14:textId="77777777" w:rsidR="00A66018" w:rsidRDefault="00A66018" w:rsidP="00A66018">
            <w:r>
              <w:t>// all of these return false</w:t>
            </w:r>
          </w:p>
          <w:p w14:paraId="7D6A9ABC" w14:textId="77777777" w:rsidR="00A66018" w:rsidRDefault="00A66018" w:rsidP="00A66018">
            <w:r>
              <w:t>blank(true);</w:t>
            </w:r>
          </w:p>
          <w:p w14:paraId="7DBF2384" w14:textId="77777777" w:rsidR="00A66018" w:rsidRDefault="00A66018" w:rsidP="00A66018">
            <w:r>
              <w:lastRenderedPageBreak/>
              <w:t>blank(false);</w:t>
            </w:r>
          </w:p>
          <w:p w14:paraId="0E2C65DF" w14:textId="28C27DA9" w:rsidR="00A66018" w:rsidRDefault="00A66018" w:rsidP="00A66018">
            <w:r>
              <w:t>blank(0);</w:t>
            </w:r>
          </w:p>
        </w:tc>
      </w:tr>
    </w:tbl>
    <w:p w14:paraId="04100F8E" w14:textId="267B4FCF" w:rsidR="0063354C" w:rsidRDefault="00A749E6" w:rsidP="0073468A">
      <w:r w:rsidRPr="00A749E6">
        <w:rPr>
          <w:rFonts w:hint="eastAsia"/>
        </w:rPr>
        <w:lastRenderedPageBreak/>
        <w:t>这个辅助函数在结合表单验证、除去</w:t>
      </w:r>
      <w:r w:rsidRPr="00A749E6">
        <w:rPr>
          <w:rFonts w:hint="eastAsia"/>
        </w:rPr>
        <w:t>API</w:t>
      </w:r>
      <w:r w:rsidRPr="00A749E6">
        <w:rPr>
          <w:rFonts w:hint="eastAsia"/>
        </w:rPr>
        <w:t>中没有规范输入的数据时，特别有用。它比</w:t>
      </w:r>
      <w:r w:rsidRPr="00A749E6">
        <w:rPr>
          <w:rFonts w:hint="eastAsia"/>
        </w:rPr>
        <w:t>empty(trim())</w:t>
      </w:r>
      <w:r w:rsidRPr="00A749E6">
        <w:rPr>
          <w:rFonts w:hint="eastAsia"/>
        </w:rPr>
        <w:t>更好用。</w:t>
      </w:r>
    </w:p>
    <w:p w14:paraId="63B18466" w14:textId="2C3132D8" w:rsidR="00A749E6" w:rsidRDefault="00A749E6" w:rsidP="0073468A"/>
    <w:p w14:paraId="7678509F" w14:textId="54514B80" w:rsidR="00A749E6" w:rsidRDefault="00965B1D" w:rsidP="00965B1D">
      <w:pPr>
        <w:pStyle w:val="3"/>
      </w:pPr>
      <w:r w:rsidRPr="00965B1D">
        <w:t>collect()</w:t>
      </w:r>
    </w:p>
    <w:p w14:paraId="4DCA3D13" w14:textId="5608E7B5" w:rsidR="00965B1D" w:rsidRDefault="00FF62A2" w:rsidP="00965B1D">
      <w:r>
        <w:rPr>
          <w:rFonts w:hint="eastAsia"/>
        </w:rPr>
        <w:t>用于</w:t>
      </w:r>
      <w:r w:rsidRPr="00FF62A2">
        <w:rPr>
          <w:rFonts w:hint="eastAsia"/>
        </w:rPr>
        <w:t>将数组转换为集合</w:t>
      </w:r>
      <w:r>
        <w:rPr>
          <w:rFonts w:hint="eastAsia"/>
        </w:rPr>
        <w:t>。</w:t>
      </w:r>
    </w:p>
    <w:p w14:paraId="2EADFFA5" w14:textId="077D725A" w:rsidR="00FF62A2" w:rsidRDefault="002303E3" w:rsidP="00965B1D">
      <w:r>
        <w:rPr>
          <w:rFonts w:hint="eastAsia"/>
        </w:rPr>
        <w:t>示例代码：</w:t>
      </w:r>
    </w:p>
    <w:tbl>
      <w:tblPr>
        <w:tblStyle w:val="a6"/>
        <w:tblW w:w="0" w:type="auto"/>
        <w:tblLook w:val="04A0" w:firstRow="1" w:lastRow="0" w:firstColumn="1" w:lastColumn="0" w:noHBand="0" w:noVBand="1"/>
      </w:tblPr>
      <w:tblGrid>
        <w:gridCol w:w="8296"/>
      </w:tblGrid>
      <w:tr w:rsidR="009117DE" w14:paraId="30089C2D" w14:textId="77777777" w:rsidTr="009117DE">
        <w:tc>
          <w:tcPr>
            <w:tcW w:w="8296" w:type="dxa"/>
          </w:tcPr>
          <w:p w14:paraId="53563F0B" w14:textId="77777777" w:rsidR="009117DE" w:rsidRDefault="009117DE" w:rsidP="009117DE">
            <w:r>
              <w:t>$collection = collect(['Keys', 'Krates']);</w:t>
            </w:r>
          </w:p>
          <w:p w14:paraId="2EBD79B1" w14:textId="77777777" w:rsidR="009117DE" w:rsidRDefault="009117DE" w:rsidP="009117DE"/>
          <w:p w14:paraId="35F235F8" w14:textId="77777777" w:rsidR="009117DE" w:rsidRDefault="009117DE" w:rsidP="009117DE">
            <w:r>
              <w:t>return $collection-&gt;map(function ($value) {</w:t>
            </w:r>
          </w:p>
          <w:p w14:paraId="280D4D8D" w14:textId="77777777" w:rsidR="009117DE" w:rsidRDefault="009117DE" w:rsidP="009117DE">
            <w:r>
              <w:t xml:space="preserve">    return Str::upper($value);</w:t>
            </w:r>
          </w:p>
          <w:p w14:paraId="2164E7A0" w14:textId="77777777" w:rsidR="009117DE" w:rsidRDefault="009117DE" w:rsidP="009117DE">
            <w:r>
              <w:t>});</w:t>
            </w:r>
          </w:p>
          <w:p w14:paraId="3716B0F4" w14:textId="77777777" w:rsidR="009117DE" w:rsidRDefault="009117DE" w:rsidP="009117DE"/>
          <w:p w14:paraId="7C8F5395" w14:textId="77777777" w:rsidR="009117DE" w:rsidRDefault="009117DE" w:rsidP="009117DE">
            <w:r>
              <w:t>// ['KEYS', 'KRATES']</w:t>
            </w:r>
          </w:p>
          <w:p w14:paraId="21867E41" w14:textId="77777777" w:rsidR="009117DE" w:rsidRDefault="009117DE" w:rsidP="009117DE"/>
          <w:p w14:paraId="3FA658A8" w14:textId="77777777" w:rsidR="009117DE" w:rsidRDefault="009117DE" w:rsidP="009117DE">
            <w:r>
              <w:t>return $collection-&gt;filter(function ($value) {</w:t>
            </w:r>
          </w:p>
          <w:p w14:paraId="6BA40516" w14:textId="77777777" w:rsidR="009117DE" w:rsidRDefault="009117DE" w:rsidP="009117DE">
            <w:r>
              <w:t xml:space="preserve">    return strlen($value) &gt; 4;</w:t>
            </w:r>
          </w:p>
          <w:p w14:paraId="0E6417F4" w14:textId="77777777" w:rsidR="009117DE" w:rsidRDefault="009117DE" w:rsidP="009117DE">
            <w:r>
              <w:t>});</w:t>
            </w:r>
          </w:p>
          <w:p w14:paraId="30F7A1F7" w14:textId="77777777" w:rsidR="009117DE" w:rsidRDefault="009117DE" w:rsidP="009117DE"/>
          <w:p w14:paraId="09377823" w14:textId="270D4EA8" w:rsidR="009117DE" w:rsidRDefault="009117DE" w:rsidP="009117DE">
            <w:r>
              <w:t>// ['Krates']</w:t>
            </w:r>
          </w:p>
        </w:tc>
      </w:tr>
    </w:tbl>
    <w:p w14:paraId="7298A602" w14:textId="373A260E" w:rsidR="002303E3" w:rsidRDefault="00A965F3" w:rsidP="00965B1D">
      <w:r>
        <w:rPr>
          <w:rFonts w:hint="eastAsia"/>
        </w:rPr>
        <w:t>当我们</w:t>
      </w:r>
      <w:r w:rsidRPr="00A965F3">
        <w:rPr>
          <w:rFonts w:hint="eastAsia"/>
        </w:rPr>
        <w:t>要处理</w:t>
      </w:r>
      <w:r>
        <w:rPr>
          <w:rFonts w:hint="eastAsia"/>
        </w:rPr>
        <w:t>的</w:t>
      </w:r>
      <w:r w:rsidRPr="00A965F3">
        <w:rPr>
          <w:rFonts w:hint="eastAsia"/>
        </w:rPr>
        <w:t>不是来自数据库模型的庞大而复杂的数据集时</w:t>
      </w:r>
      <w:r>
        <w:rPr>
          <w:rFonts w:hint="eastAsia"/>
        </w:rPr>
        <w:t>以及</w:t>
      </w:r>
      <w:r w:rsidRPr="00A965F3">
        <w:rPr>
          <w:rFonts w:hint="eastAsia"/>
        </w:rPr>
        <w:t>CSV</w:t>
      </w:r>
      <w:r w:rsidRPr="00A965F3">
        <w:rPr>
          <w:rFonts w:hint="eastAsia"/>
        </w:rPr>
        <w:t>数据</w:t>
      </w:r>
      <w:r>
        <w:rPr>
          <w:rFonts w:hint="eastAsia"/>
        </w:rPr>
        <w:t>、</w:t>
      </w:r>
      <w:r w:rsidRPr="00A965F3">
        <w:rPr>
          <w:rFonts w:hint="eastAsia"/>
        </w:rPr>
        <w:t>外部</w:t>
      </w:r>
      <w:r w:rsidRPr="00A965F3">
        <w:rPr>
          <w:rFonts w:hint="eastAsia"/>
        </w:rPr>
        <w:t>API</w:t>
      </w:r>
      <w:r w:rsidRPr="00A965F3">
        <w:rPr>
          <w:rFonts w:hint="eastAsia"/>
        </w:rPr>
        <w:t>请求</w:t>
      </w:r>
      <w:r>
        <w:rPr>
          <w:rFonts w:hint="eastAsia"/>
        </w:rPr>
        <w:t>、</w:t>
      </w:r>
      <w:r w:rsidRPr="00A965F3">
        <w:rPr>
          <w:rFonts w:hint="eastAsia"/>
        </w:rPr>
        <w:t>目录结构</w:t>
      </w:r>
      <w:r>
        <w:rPr>
          <w:rFonts w:hint="eastAsia"/>
        </w:rPr>
        <w:t>等</w:t>
      </w:r>
      <w:r w:rsidRPr="00A965F3">
        <w:rPr>
          <w:rFonts w:hint="eastAsia"/>
        </w:rPr>
        <w:t>都可以从放入集合中使用。</w:t>
      </w:r>
    </w:p>
    <w:p w14:paraId="2B14CB00" w14:textId="77777777" w:rsidR="00FF62A2" w:rsidRPr="00FF62A2" w:rsidRDefault="00FF62A2" w:rsidP="00965B1D"/>
    <w:p w14:paraId="77829263" w14:textId="77777777" w:rsidR="00F301C1" w:rsidRDefault="00F301C1" w:rsidP="00F77F85"/>
    <w:p w14:paraId="5D292302" w14:textId="77777777" w:rsidR="00F301C1" w:rsidRPr="00F77F85" w:rsidRDefault="00F301C1" w:rsidP="00F77F85"/>
    <w:p w14:paraId="321D400F" w14:textId="58932859" w:rsidR="006C345E" w:rsidRDefault="006C345E">
      <w:pPr>
        <w:pStyle w:val="2"/>
      </w:pPr>
      <w:r>
        <w:rPr>
          <w:rFonts w:hint="eastAsia"/>
        </w:rPr>
        <w:t>获取常用目录</w:t>
      </w:r>
    </w:p>
    <w:p w14:paraId="2EF6E73E" w14:textId="77777777" w:rsidR="00324A52" w:rsidRDefault="00324A52" w:rsidP="00324A52">
      <w:pPr>
        <w:pStyle w:val="3"/>
      </w:pPr>
      <w:r>
        <w:t>base_path()</w:t>
      </w:r>
    </w:p>
    <w:p w14:paraId="511209E4" w14:textId="77777777" w:rsidR="00324A52" w:rsidRDefault="00324A52" w:rsidP="00324A52"/>
    <w:p w14:paraId="3C125DE6" w14:textId="77777777" w:rsidR="00324A52" w:rsidRDefault="00324A52" w:rsidP="00324A52">
      <w:r>
        <w:rPr>
          <w:rFonts w:hint="eastAsia"/>
        </w:rPr>
        <w:t>base_path</w:t>
      </w:r>
      <w:r>
        <w:rPr>
          <w:rFonts w:hint="eastAsia"/>
        </w:rPr>
        <w:t>函数返回</w:t>
      </w:r>
      <w:r w:rsidRPr="0079533B">
        <w:rPr>
          <w:rFonts w:hint="eastAsia"/>
          <w:b/>
          <w:bCs/>
        </w:rPr>
        <w:t>项目根目录</w:t>
      </w:r>
      <w:r>
        <w:rPr>
          <w:rFonts w:hint="eastAsia"/>
        </w:rPr>
        <w:t>的</w:t>
      </w:r>
      <w:r w:rsidRPr="00AF5AE9">
        <w:rPr>
          <w:rFonts w:hint="eastAsia"/>
          <w:b/>
          <w:bCs/>
          <w:color w:val="00B050"/>
        </w:rPr>
        <w:t>绝对路径</w:t>
      </w:r>
      <w:r>
        <w:rPr>
          <w:rFonts w:hint="eastAsia"/>
        </w:rPr>
        <w:t>：</w:t>
      </w:r>
    </w:p>
    <w:p w14:paraId="27A913E0" w14:textId="77777777" w:rsidR="00324A52" w:rsidRDefault="00324A52" w:rsidP="00324A52">
      <w:r>
        <w:t>$path = base_path();</w:t>
      </w:r>
    </w:p>
    <w:p w14:paraId="1C6C519E" w14:textId="77777777" w:rsidR="00324A52" w:rsidRDefault="00324A52" w:rsidP="00324A52"/>
    <w:p w14:paraId="0283DAB1" w14:textId="77777777" w:rsidR="00324A52" w:rsidRDefault="00324A52" w:rsidP="00324A52">
      <w:r>
        <w:rPr>
          <w:rFonts w:hint="eastAsia"/>
        </w:rPr>
        <w:t>你还可以使用</w:t>
      </w:r>
      <w:r>
        <w:rPr>
          <w:rFonts w:hint="eastAsia"/>
        </w:rPr>
        <w:t>base_path</w:t>
      </w:r>
      <w:r>
        <w:rPr>
          <w:rFonts w:hint="eastAsia"/>
        </w:rPr>
        <w:t>函数为相对于应用目录的给定文件生成</w:t>
      </w:r>
      <w:r w:rsidRPr="00AF5AE9">
        <w:rPr>
          <w:rFonts w:hint="eastAsia"/>
          <w:b/>
          <w:bCs/>
          <w:color w:val="00B050"/>
        </w:rPr>
        <w:t>绝对路径</w:t>
      </w:r>
      <w:r>
        <w:rPr>
          <w:rFonts w:hint="eastAsia"/>
        </w:rPr>
        <w:t>：</w:t>
      </w:r>
    </w:p>
    <w:p w14:paraId="176965EF" w14:textId="77777777" w:rsidR="00324A52" w:rsidRDefault="00324A52" w:rsidP="00324A52">
      <w:r>
        <w:t>$path = base_path('vendor/bin');</w:t>
      </w:r>
    </w:p>
    <w:p w14:paraId="41784D0E" w14:textId="77777777" w:rsidR="00324A52" w:rsidRDefault="00324A52" w:rsidP="00324A52"/>
    <w:p w14:paraId="1A5D069D" w14:textId="69257E47" w:rsidR="00FB2E33" w:rsidRDefault="00FB2E33" w:rsidP="00FB2E33">
      <w:pPr>
        <w:pStyle w:val="3"/>
      </w:pPr>
      <w:r>
        <w:t>app_path()</w:t>
      </w:r>
    </w:p>
    <w:p w14:paraId="7DD37ED6" w14:textId="77777777" w:rsidR="00FB2E33" w:rsidRDefault="00FB2E33" w:rsidP="00FB2E33"/>
    <w:p w14:paraId="35B5D4B9" w14:textId="52BAC02F" w:rsidR="00FB2E33" w:rsidRDefault="00FB2E33" w:rsidP="00FB2E33">
      <w:r>
        <w:rPr>
          <w:rFonts w:hint="eastAsia"/>
        </w:rPr>
        <w:lastRenderedPageBreak/>
        <w:t>app_path</w:t>
      </w:r>
      <w:r>
        <w:rPr>
          <w:rFonts w:hint="eastAsia"/>
        </w:rPr>
        <w:t>函数返回</w:t>
      </w:r>
      <w:r w:rsidRPr="0079533B">
        <w:rPr>
          <w:rFonts w:hint="eastAsia"/>
          <w:b/>
          <w:bCs/>
        </w:rPr>
        <w:t>app</w:t>
      </w:r>
      <w:r w:rsidRPr="0079533B">
        <w:rPr>
          <w:rFonts w:hint="eastAsia"/>
          <w:b/>
          <w:bCs/>
        </w:rPr>
        <w:t>目录</w:t>
      </w:r>
      <w:r w:rsidR="00AF5AE9">
        <w:rPr>
          <w:rFonts w:hint="eastAsia"/>
        </w:rPr>
        <w:t>的</w:t>
      </w:r>
      <w:r w:rsidRPr="00AF5AE9">
        <w:rPr>
          <w:rFonts w:hint="eastAsia"/>
          <w:b/>
          <w:bCs/>
          <w:color w:val="00B050"/>
        </w:rPr>
        <w:t>绝对路径</w:t>
      </w:r>
      <w:r>
        <w:rPr>
          <w:rFonts w:hint="eastAsia"/>
        </w:rPr>
        <w:t>：</w:t>
      </w:r>
    </w:p>
    <w:p w14:paraId="1BAE9626" w14:textId="77777777" w:rsidR="00FB2E33" w:rsidRDefault="00FB2E33" w:rsidP="00FB2E33">
      <w:r>
        <w:t>$path = app_path();</w:t>
      </w:r>
    </w:p>
    <w:p w14:paraId="13C2FA96" w14:textId="77777777" w:rsidR="00FB2E33" w:rsidRDefault="00FB2E33" w:rsidP="00FB2E33"/>
    <w:p w14:paraId="3A140A9C" w14:textId="77777777" w:rsidR="00FB2E33" w:rsidRDefault="00FB2E33" w:rsidP="00FB2E33">
      <w:r>
        <w:rPr>
          <w:rFonts w:hint="eastAsia"/>
        </w:rPr>
        <w:t>你还可以使用</w:t>
      </w:r>
      <w:r>
        <w:rPr>
          <w:rFonts w:hint="eastAsia"/>
        </w:rPr>
        <w:t>app_path</w:t>
      </w:r>
      <w:r>
        <w:rPr>
          <w:rFonts w:hint="eastAsia"/>
        </w:rPr>
        <w:t>函数为相对于</w:t>
      </w:r>
      <w:r>
        <w:rPr>
          <w:rFonts w:hint="eastAsia"/>
        </w:rPr>
        <w:t>app</w:t>
      </w:r>
      <w:r>
        <w:rPr>
          <w:rFonts w:hint="eastAsia"/>
        </w:rPr>
        <w:t>目录的给定文件生成</w:t>
      </w:r>
      <w:r w:rsidRPr="00AF5AE9">
        <w:rPr>
          <w:rFonts w:hint="eastAsia"/>
          <w:b/>
          <w:bCs/>
          <w:color w:val="00B050"/>
        </w:rPr>
        <w:t>绝对路径</w:t>
      </w:r>
      <w:r>
        <w:rPr>
          <w:rFonts w:hint="eastAsia"/>
        </w:rPr>
        <w:t>：</w:t>
      </w:r>
    </w:p>
    <w:p w14:paraId="2DE7CC67" w14:textId="77777777" w:rsidR="00FB2E33" w:rsidRDefault="00FB2E33" w:rsidP="00FB2E33">
      <w:r>
        <w:t>$path = app_path('Http/Controllers/Controller.php');</w:t>
      </w:r>
    </w:p>
    <w:p w14:paraId="30995B11" w14:textId="77777777" w:rsidR="00FB2E33" w:rsidRDefault="00FB2E33" w:rsidP="00FB2E33"/>
    <w:p w14:paraId="77A27CE4" w14:textId="62D394D1" w:rsidR="00FB2E33" w:rsidRDefault="00FB2E33" w:rsidP="00FB2E33">
      <w:pPr>
        <w:pStyle w:val="3"/>
      </w:pPr>
      <w:r>
        <w:t>config_path()</w:t>
      </w:r>
    </w:p>
    <w:p w14:paraId="2F9E2A38" w14:textId="77777777" w:rsidR="00FB2E33" w:rsidRDefault="00FB2E33" w:rsidP="00FB2E33"/>
    <w:p w14:paraId="61C675B1" w14:textId="55B70B15" w:rsidR="00FB2E33" w:rsidRDefault="00FB2E33" w:rsidP="00FB2E33">
      <w:r>
        <w:rPr>
          <w:rFonts w:hint="eastAsia"/>
        </w:rPr>
        <w:t>config_path</w:t>
      </w:r>
      <w:r>
        <w:rPr>
          <w:rFonts w:hint="eastAsia"/>
        </w:rPr>
        <w:t>函数返回应用</w:t>
      </w:r>
      <w:r w:rsidRPr="0079533B">
        <w:rPr>
          <w:rFonts w:hint="eastAsia"/>
          <w:b/>
          <w:bCs/>
        </w:rPr>
        <w:t>配置目录</w:t>
      </w:r>
      <w:r w:rsidR="00AF5AE9">
        <w:rPr>
          <w:rFonts w:hint="eastAsia"/>
        </w:rPr>
        <w:t>的</w:t>
      </w:r>
      <w:r w:rsidRPr="00AF5AE9">
        <w:rPr>
          <w:rFonts w:hint="eastAsia"/>
          <w:b/>
          <w:bCs/>
          <w:color w:val="00B050"/>
        </w:rPr>
        <w:t>绝对路径</w:t>
      </w:r>
      <w:r>
        <w:rPr>
          <w:rFonts w:hint="eastAsia"/>
        </w:rPr>
        <w:t>：</w:t>
      </w:r>
    </w:p>
    <w:p w14:paraId="159DEEDB" w14:textId="77777777" w:rsidR="00FB2E33" w:rsidRDefault="00FB2E33" w:rsidP="00FB2E33">
      <w:r>
        <w:t>$path = config_path();</w:t>
      </w:r>
    </w:p>
    <w:p w14:paraId="66E0FC15" w14:textId="77777777" w:rsidR="00FB2E33" w:rsidRDefault="00FB2E33" w:rsidP="00FB2E33"/>
    <w:p w14:paraId="60339821" w14:textId="74B43C03" w:rsidR="00FB2E33" w:rsidRDefault="00FB2E33" w:rsidP="00FB2E33">
      <w:pPr>
        <w:pStyle w:val="3"/>
      </w:pPr>
      <w:r>
        <w:t>database_path()</w:t>
      </w:r>
    </w:p>
    <w:p w14:paraId="36601669" w14:textId="77777777" w:rsidR="00FB2E33" w:rsidRDefault="00FB2E33" w:rsidP="00FB2E33"/>
    <w:p w14:paraId="1F488D9E" w14:textId="3E64515A" w:rsidR="00FB2E33" w:rsidRDefault="00FB2E33" w:rsidP="00FB2E33">
      <w:r>
        <w:rPr>
          <w:rFonts w:hint="eastAsia"/>
        </w:rPr>
        <w:t>database_path</w:t>
      </w:r>
      <w:r>
        <w:rPr>
          <w:rFonts w:hint="eastAsia"/>
        </w:rPr>
        <w:t>函数返回应用</w:t>
      </w:r>
      <w:r w:rsidRPr="0079533B">
        <w:rPr>
          <w:rFonts w:hint="eastAsia"/>
          <w:b/>
          <w:bCs/>
        </w:rPr>
        <w:t>数据库目录</w:t>
      </w:r>
      <w:r w:rsidR="00AF5AE9">
        <w:rPr>
          <w:rFonts w:hint="eastAsia"/>
        </w:rPr>
        <w:t>的</w:t>
      </w:r>
      <w:r w:rsidRPr="00AF5AE9">
        <w:rPr>
          <w:rFonts w:hint="eastAsia"/>
          <w:b/>
          <w:bCs/>
          <w:color w:val="00B050"/>
        </w:rPr>
        <w:t>绝对路径</w:t>
      </w:r>
      <w:r>
        <w:rPr>
          <w:rFonts w:hint="eastAsia"/>
        </w:rPr>
        <w:t>：</w:t>
      </w:r>
    </w:p>
    <w:p w14:paraId="3D6DA736" w14:textId="77777777" w:rsidR="00FB2E33" w:rsidRDefault="00FB2E33" w:rsidP="00FB2E33">
      <w:r>
        <w:t>$path = database_path();</w:t>
      </w:r>
    </w:p>
    <w:p w14:paraId="32B4A107" w14:textId="77777777" w:rsidR="00FB2E33" w:rsidRDefault="00FB2E33" w:rsidP="00FB2E33"/>
    <w:p w14:paraId="56925E49" w14:textId="1356C81D" w:rsidR="00FB2E33" w:rsidRDefault="00FB2E33" w:rsidP="00FB2E33">
      <w:pPr>
        <w:pStyle w:val="3"/>
      </w:pPr>
      <w:r>
        <w:t>public_path()</w:t>
      </w:r>
    </w:p>
    <w:p w14:paraId="48380111" w14:textId="77777777" w:rsidR="00FB2E33" w:rsidRDefault="00FB2E33" w:rsidP="00FB2E33"/>
    <w:p w14:paraId="278DCE42" w14:textId="63A3271B" w:rsidR="00FB2E33" w:rsidRDefault="00FB2E33" w:rsidP="00FB2E33">
      <w:r>
        <w:rPr>
          <w:rFonts w:hint="eastAsia"/>
        </w:rPr>
        <w:t>public_path</w:t>
      </w:r>
      <w:r>
        <w:rPr>
          <w:rFonts w:hint="eastAsia"/>
        </w:rPr>
        <w:t>函数返回</w:t>
      </w:r>
      <w:r w:rsidRPr="0079533B">
        <w:rPr>
          <w:rFonts w:hint="eastAsia"/>
          <w:b/>
          <w:bCs/>
        </w:rPr>
        <w:t>public</w:t>
      </w:r>
      <w:r w:rsidRPr="0079533B">
        <w:rPr>
          <w:rFonts w:hint="eastAsia"/>
          <w:b/>
          <w:bCs/>
        </w:rPr>
        <w:t>目录</w:t>
      </w:r>
      <w:r w:rsidR="00AF5AE9">
        <w:rPr>
          <w:rFonts w:hint="eastAsia"/>
        </w:rPr>
        <w:t>的</w:t>
      </w:r>
      <w:r w:rsidRPr="00AF5AE9">
        <w:rPr>
          <w:rFonts w:hint="eastAsia"/>
          <w:b/>
          <w:bCs/>
          <w:color w:val="00B050"/>
        </w:rPr>
        <w:t>绝对路径</w:t>
      </w:r>
      <w:r>
        <w:rPr>
          <w:rFonts w:hint="eastAsia"/>
        </w:rPr>
        <w:t>：</w:t>
      </w:r>
    </w:p>
    <w:p w14:paraId="062E6EBB" w14:textId="77777777" w:rsidR="00FB2E33" w:rsidRDefault="00FB2E33" w:rsidP="00FB2E33">
      <w:r>
        <w:t>$path = public_path();</w:t>
      </w:r>
    </w:p>
    <w:p w14:paraId="3E5AAA9D" w14:textId="77777777" w:rsidR="00FB2E33" w:rsidRDefault="00FB2E33" w:rsidP="00FB2E33"/>
    <w:p w14:paraId="37502918" w14:textId="041527C1" w:rsidR="00FB2E33" w:rsidRDefault="00FB2E33" w:rsidP="00FB2E33">
      <w:pPr>
        <w:pStyle w:val="3"/>
      </w:pPr>
      <w:r>
        <w:t>storage_path()</w:t>
      </w:r>
    </w:p>
    <w:p w14:paraId="19455251" w14:textId="77777777" w:rsidR="00FB2E33" w:rsidRDefault="00FB2E33" w:rsidP="00FB2E33"/>
    <w:p w14:paraId="1373A3AD" w14:textId="77777777" w:rsidR="00FB2E33" w:rsidRDefault="00FB2E33" w:rsidP="00FB2E33">
      <w:r>
        <w:rPr>
          <w:rFonts w:hint="eastAsia"/>
        </w:rPr>
        <w:t>storage_path</w:t>
      </w:r>
      <w:r>
        <w:rPr>
          <w:rFonts w:hint="eastAsia"/>
        </w:rPr>
        <w:t>函数返回</w:t>
      </w:r>
      <w:r w:rsidRPr="00AF5AE9">
        <w:rPr>
          <w:rFonts w:hint="eastAsia"/>
          <w:b/>
          <w:bCs/>
        </w:rPr>
        <w:t>storage</w:t>
      </w:r>
      <w:r w:rsidRPr="00AF5AE9">
        <w:rPr>
          <w:rFonts w:hint="eastAsia"/>
          <w:b/>
          <w:bCs/>
        </w:rPr>
        <w:t>目录</w:t>
      </w:r>
      <w:r>
        <w:rPr>
          <w:rFonts w:hint="eastAsia"/>
        </w:rPr>
        <w:t>的</w:t>
      </w:r>
      <w:r w:rsidRPr="00AF5AE9">
        <w:rPr>
          <w:rFonts w:hint="eastAsia"/>
          <w:b/>
          <w:bCs/>
          <w:color w:val="00B050"/>
        </w:rPr>
        <w:t>绝对路径</w:t>
      </w:r>
      <w:r>
        <w:rPr>
          <w:rFonts w:hint="eastAsia"/>
        </w:rPr>
        <w:t>：</w:t>
      </w:r>
    </w:p>
    <w:p w14:paraId="565AEACE" w14:textId="77777777" w:rsidR="00FB2E33" w:rsidRDefault="00FB2E33" w:rsidP="00FB2E33">
      <w:r>
        <w:t>$path = storage_path();</w:t>
      </w:r>
    </w:p>
    <w:p w14:paraId="78EEBB32" w14:textId="77777777" w:rsidR="00FB2E33" w:rsidRDefault="00FB2E33" w:rsidP="00FB2E33"/>
    <w:p w14:paraId="79906F9C" w14:textId="77777777" w:rsidR="00FB2E33" w:rsidRDefault="00FB2E33" w:rsidP="00FB2E33">
      <w:r>
        <w:rPr>
          <w:rFonts w:hint="eastAsia"/>
        </w:rPr>
        <w:t>还可以使用</w:t>
      </w:r>
      <w:r>
        <w:rPr>
          <w:rFonts w:hint="eastAsia"/>
        </w:rPr>
        <w:t>storage_path</w:t>
      </w:r>
      <w:r>
        <w:rPr>
          <w:rFonts w:hint="eastAsia"/>
        </w:rPr>
        <w:t>函数生成相对于</w:t>
      </w:r>
      <w:r>
        <w:rPr>
          <w:rFonts w:hint="eastAsia"/>
        </w:rPr>
        <w:t>storage</w:t>
      </w:r>
      <w:r>
        <w:rPr>
          <w:rFonts w:hint="eastAsia"/>
        </w:rPr>
        <w:t>目录的给定文件的绝对路径：</w:t>
      </w:r>
    </w:p>
    <w:p w14:paraId="207FC98F" w14:textId="3516BD04" w:rsidR="006C345E" w:rsidRPr="006C345E" w:rsidRDefault="00FB2E33" w:rsidP="00FB2E33">
      <w:r>
        <w:t>$path = storage_path('app/file.txt');</w:t>
      </w:r>
    </w:p>
    <w:p w14:paraId="73C96D8E" w14:textId="1F72D915" w:rsidR="00DC74EC" w:rsidRDefault="00DC74EC" w:rsidP="006A5FD7">
      <w:pPr>
        <w:pStyle w:val="1"/>
      </w:pPr>
      <w:r>
        <w:rPr>
          <w:rFonts w:hint="eastAsia"/>
        </w:rPr>
        <w:t>版本区别</w:t>
      </w:r>
    </w:p>
    <w:p w14:paraId="073E16E4" w14:textId="0BF5E255" w:rsidR="00DC74EC" w:rsidRDefault="00DC74EC" w:rsidP="001A0D4A">
      <w:pPr>
        <w:pStyle w:val="2"/>
      </w:pPr>
      <w:r>
        <w:rPr>
          <w:rFonts w:hint="eastAsia"/>
        </w:rPr>
        <w:t>Laravel</w:t>
      </w:r>
      <w:r>
        <w:t>5</w:t>
      </w:r>
      <w:r>
        <w:rPr>
          <w:rFonts w:hint="eastAsia"/>
        </w:rPr>
        <w:t>与</w:t>
      </w:r>
      <w:r>
        <w:rPr>
          <w:rFonts w:hint="eastAsia"/>
        </w:rPr>
        <w:t>Laravel</w:t>
      </w:r>
      <w:r>
        <w:t>6</w:t>
      </w:r>
      <w:r>
        <w:rPr>
          <w:rFonts w:hint="eastAsia"/>
        </w:rPr>
        <w:t>的区别</w:t>
      </w:r>
    </w:p>
    <w:p w14:paraId="72F8816F" w14:textId="17AEC0EE" w:rsidR="001A0D4A" w:rsidRDefault="00C927B4" w:rsidP="001A0D4A">
      <w:r w:rsidRPr="00C927B4">
        <w:rPr>
          <w:rFonts w:hint="eastAsia"/>
        </w:rPr>
        <w:t>把</w:t>
      </w:r>
      <w:r w:rsidRPr="00C927B4">
        <w:rPr>
          <w:rFonts w:hint="eastAsia"/>
        </w:rPr>
        <w:t xml:space="preserve"> str_slug </w:t>
      </w:r>
      <w:r w:rsidRPr="00C927B4">
        <w:rPr>
          <w:rFonts w:hint="eastAsia"/>
        </w:rPr>
        <w:t>替换为</w:t>
      </w:r>
      <w:r w:rsidRPr="00C927B4">
        <w:rPr>
          <w:rFonts w:hint="eastAsia"/>
        </w:rPr>
        <w:t xml:space="preserve"> Str::slug() </w:t>
      </w:r>
      <w:r w:rsidRPr="00C927B4">
        <w:rPr>
          <w:rFonts w:hint="eastAsia"/>
        </w:rPr>
        <w:t>函数，使用时需要导入</w:t>
      </w:r>
      <w:r w:rsidRPr="00C927B4">
        <w:rPr>
          <w:rFonts w:hint="eastAsia"/>
        </w:rPr>
        <w:t xml:space="preserve"> Str</w:t>
      </w:r>
      <w:r>
        <w:rPr>
          <w:rFonts w:hint="eastAsia"/>
        </w:rPr>
        <w:t>，如下操作：</w:t>
      </w:r>
    </w:p>
    <w:tbl>
      <w:tblPr>
        <w:tblStyle w:val="a6"/>
        <w:tblW w:w="0" w:type="auto"/>
        <w:tblLook w:val="04A0" w:firstRow="1" w:lastRow="0" w:firstColumn="1" w:lastColumn="0" w:noHBand="0" w:noVBand="1"/>
      </w:tblPr>
      <w:tblGrid>
        <w:gridCol w:w="8296"/>
      </w:tblGrid>
      <w:tr w:rsidR="001D1301" w14:paraId="437E69A8" w14:textId="77777777" w:rsidTr="001D1301">
        <w:tc>
          <w:tcPr>
            <w:tcW w:w="8296" w:type="dxa"/>
          </w:tcPr>
          <w:p w14:paraId="14455945" w14:textId="6672518C" w:rsidR="001D1301" w:rsidRDefault="001D1301" w:rsidP="001A0D4A">
            <w:r w:rsidRPr="001D1301">
              <w:t>use Illuminate\Support\Str;</w:t>
            </w:r>
          </w:p>
        </w:tc>
      </w:tr>
    </w:tbl>
    <w:p w14:paraId="262C2402" w14:textId="77777777" w:rsidR="00C927B4" w:rsidRDefault="00C927B4" w:rsidP="001A0D4A"/>
    <w:p w14:paraId="2B2F9319" w14:textId="77777777" w:rsidR="00C927B4" w:rsidRPr="001A0D4A" w:rsidRDefault="00C927B4" w:rsidP="001A0D4A"/>
    <w:p w14:paraId="1AFA63E4" w14:textId="77777777" w:rsidR="00DC74EC" w:rsidRPr="00DC74EC" w:rsidRDefault="00DC74EC" w:rsidP="00DC74EC"/>
    <w:p w14:paraId="6C119516" w14:textId="23F3884E" w:rsidR="006A5FD7" w:rsidRDefault="008528E9" w:rsidP="006A5FD7">
      <w:pPr>
        <w:pStyle w:val="1"/>
      </w:pPr>
      <w:r>
        <w:rPr>
          <w:rFonts w:hint="eastAsia"/>
        </w:rPr>
        <w:t>案例学习</w:t>
      </w:r>
    </w:p>
    <w:p w14:paraId="597E1C53" w14:textId="3D9F4D8B" w:rsidR="008528E9" w:rsidRDefault="008528E9" w:rsidP="008528E9">
      <w:pPr>
        <w:pStyle w:val="2"/>
      </w:pPr>
      <w:r>
        <w:rPr>
          <w:rFonts w:hint="eastAsia"/>
        </w:rPr>
        <w:t>相关项目</w:t>
      </w:r>
    </w:p>
    <w:p w14:paraId="236E98A7" w14:textId="64E2F943" w:rsidR="008528E9" w:rsidRDefault="008528E9" w:rsidP="008528E9"/>
    <w:p w14:paraId="72815AD3" w14:textId="50764D62" w:rsidR="008528E9" w:rsidRDefault="00B80358" w:rsidP="00B80358">
      <w:pPr>
        <w:pStyle w:val="3"/>
      </w:pPr>
      <w:r>
        <w:rPr>
          <w:rFonts w:hint="eastAsia"/>
        </w:rPr>
        <w:t>LaraCMS</w:t>
      </w:r>
    </w:p>
    <w:p w14:paraId="65838F40" w14:textId="60C4B2B4" w:rsidR="00B80358" w:rsidRDefault="00030650" w:rsidP="00B80358">
      <w:r>
        <w:rPr>
          <w:rFonts w:hint="eastAsia"/>
        </w:rPr>
        <w:t>GitHub</w:t>
      </w:r>
      <w:r>
        <w:rPr>
          <w:rFonts w:hint="eastAsia"/>
        </w:rPr>
        <w:t>地址：</w:t>
      </w:r>
      <w:hyperlink r:id="rId73" w:history="1">
        <w:r>
          <w:rPr>
            <w:rStyle w:val="af5"/>
          </w:rPr>
          <w:t>https://github.com/wanglelecc/laracms</w:t>
        </w:r>
      </w:hyperlink>
    </w:p>
    <w:p w14:paraId="7508811F" w14:textId="2455B9EC" w:rsidR="00030650" w:rsidRDefault="00490819" w:rsidP="00B80358">
      <w:r>
        <w:rPr>
          <w:rFonts w:hint="eastAsia"/>
        </w:rPr>
        <w:t>开发手册：</w:t>
      </w:r>
      <w:hyperlink r:id="rId74" w:history="1">
        <w:r>
          <w:rPr>
            <w:rStyle w:val="af5"/>
          </w:rPr>
          <w:t>https://www.kancloud.cn/wanglelecc/laracms/</w:t>
        </w:r>
      </w:hyperlink>
    </w:p>
    <w:p w14:paraId="07CA58CC" w14:textId="638FB3ED" w:rsidR="00490819" w:rsidRDefault="00AD7D4D" w:rsidP="00B80358">
      <w:r>
        <w:rPr>
          <w:rFonts w:hint="eastAsia"/>
        </w:rPr>
        <w:t>官方网站</w:t>
      </w:r>
      <w:r w:rsidR="00CD2FE6">
        <w:rPr>
          <w:rFonts w:hint="eastAsia"/>
        </w:rPr>
        <w:t>：</w:t>
      </w:r>
      <w:hyperlink r:id="rId75" w:history="1">
        <w:r w:rsidR="00CD2FE6">
          <w:rPr>
            <w:rStyle w:val="af5"/>
          </w:rPr>
          <w:t>https://www.laracms.cn/</w:t>
        </w:r>
      </w:hyperlink>
    </w:p>
    <w:p w14:paraId="2B01055F" w14:textId="3F365163" w:rsidR="00CD2FE6" w:rsidRDefault="00AD7D4D" w:rsidP="00B80358">
      <w:r>
        <w:rPr>
          <w:rFonts w:hint="eastAsia"/>
        </w:rPr>
        <w:t>演示地址：</w:t>
      </w:r>
      <w:hyperlink r:id="rId76" w:history="1">
        <w:r>
          <w:rPr>
            <w:rStyle w:val="af5"/>
          </w:rPr>
          <w:t>https://www.56br.com/</w:t>
        </w:r>
      </w:hyperlink>
    </w:p>
    <w:p w14:paraId="21DD1A55" w14:textId="77777777" w:rsidR="00AD7D4D" w:rsidRPr="00AD7D4D" w:rsidRDefault="00AD7D4D" w:rsidP="00B80358"/>
    <w:p w14:paraId="3AB51869" w14:textId="0CB1DEF1" w:rsidR="00B80358" w:rsidRDefault="00B80358" w:rsidP="008528E9"/>
    <w:p w14:paraId="1EC26DD0" w14:textId="5835DDA8" w:rsidR="00620F90" w:rsidRDefault="00620F90" w:rsidP="00AE010A">
      <w:pPr>
        <w:pStyle w:val="3"/>
      </w:pPr>
      <w:r>
        <w:rPr>
          <w:rFonts w:hint="eastAsia"/>
        </w:rPr>
        <w:t>KKCMS</w:t>
      </w:r>
    </w:p>
    <w:p w14:paraId="2585605B" w14:textId="1674FC46" w:rsidR="009B3F23" w:rsidRDefault="009B3F23" w:rsidP="009B3F23">
      <w:r>
        <w:rPr>
          <w:rFonts w:hint="eastAsia"/>
        </w:rPr>
        <w:t>K</w:t>
      </w:r>
      <w:r>
        <w:t>KCMS</w:t>
      </w:r>
      <w:r>
        <w:rPr>
          <w:rFonts w:hint="eastAsia"/>
        </w:rPr>
        <w:t>是用于搭建自动采集影视的程序。</w:t>
      </w:r>
    </w:p>
    <w:p w14:paraId="20FED7BB" w14:textId="4DDB4DA7" w:rsidR="00451292" w:rsidRDefault="00451292" w:rsidP="009B3F23">
      <w:r>
        <w:rPr>
          <w:rFonts w:hint="eastAsia"/>
        </w:rPr>
        <w:t>程序介绍：</w:t>
      </w:r>
      <w:hyperlink r:id="rId77" w:history="1">
        <w:r>
          <w:rPr>
            <w:rStyle w:val="af5"/>
          </w:rPr>
          <w:t>https://wslmf.com/post/319.html</w:t>
        </w:r>
      </w:hyperlink>
    </w:p>
    <w:p w14:paraId="16069161" w14:textId="6B74F4D3" w:rsidR="00AE010A" w:rsidRDefault="00FC05F6" w:rsidP="00AE010A">
      <w:r>
        <w:rPr>
          <w:rFonts w:hint="eastAsia"/>
        </w:rPr>
        <w:t>GitHub</w:t>
      </w:r>
      <w:r>
        <w:rPr>
          <w:rFonts w:hint="eastAsia"/>
        </w:rPr>
        <w:t>地址：</w:t>
      </w:r>
      <w:hyperlink r:id="rId78" w:history="1">
        <w:r w:rsidR="00F6270B">
          <w:rPr>
            <w:rStyle w:val="af5"/>
          </w:rPr>
          <w:t>https://github.com/Mengfanpro/kkcms</w:t>
        </w:r>
      </w:hyperlink>
    </w:p>
    <w:p w14:paraId="00E12197" w14:textId="57D256BA" w:rsidR="00536B3E" w:rsidRDefault="00536B3E" w:rsidP="00AE010A"/>
    <w:p w14:paraId="3B55F23E" w14:textId="77777777" w:rsidR="00536B3E" w:rsidRDefault="00536B3E" w:rsidP="00AE010A"/>
    <w:p w14:paraId="0CA09516" w14:textId="2616614E" w:rsidR="00F6270B" w:rsidRDefault="00F6270B" w:rsidP="00AE010A"/>
    <w:p w14:paraId="439FA349" w14:textId="4BA96E51" w:rsidR="001F1C08" w:rsidRDefault="001F1C08" w:rsidP="00B97A49">
      <w:pPr>
        <w:pStyle w:val="3"/>
      </w:pPr>
      <w:r>
        <w:rPr>
          <w:rFonts w:hint="eastAsia"/>
        </w:rPr>
        <w:t>EQCMS</w:t>
      </w:r>
    </w:p>
    <w:p w14:paraId="3DF9FCA2" w14:textId="4B1B92D2" w:rsidR="00B97A49" w:rsidRDefault="005B72BF" w:rsidP="00B97A49">
      <w:r>
        <w:rPr>
          <w:rFonts w:hint="eastAsia"/>
        </w:rPr>
        <w:t>EQCMS</w:t>
      </w:r>
      <w:r>
        <w:rPr>
          <w:rFonts w:hint="eastAsia"/>
        </w:rPr>
        <w:t>是一套</w:t>
      </w:r>
      <w:r>
        <w:rPr>
          <w:rFonts w:hint="eastAsia"/>
        </w:rPr>
        <w:t>C</w:t>
      </w:r>
      <w:r>
        <w:t>MS</w:t>
      </w:r>
      <w:r>
        <w:rPr>
          <w:rFonts w:hint="eastAsia"/>
        </w:rPr>
        <w:t>建站系统。</w:t>
      </w:r>
      <w:r w:rsidR="003C00AD">
        <w:rPr>
          <w:rFonts w:hint="eastAsia"/>
        </w:rPr>
        <w:t>可以用于搭建影视站点。</w:t>
      </w:r>
    </w:p>
    <w:p w14:paraId="59E0D7F5" w14:textId="425E73E4" w:rsidR="009223D1" w:rsidRDefault="009223D1" w:rsidP="00B97A49">
      <w:r>
        <w:rPr>
          <w:rFonts w:hint="eastAsia"/>
        </w:rPr>
        <w:t>系统介绍：</w:t>
      </w:r>
      <w:hyperlink r:id="rId79" w:history="1">
        <w:r w:rsidR="001B3238">
          <w:rPr>
            <w:rStyle w:val="af5"/>
          </w:rPr>
          <w:t>https://wslmf.com/522.html</w:t>
        </w:r>
      </w:hyperlink>
    </w:p>
    <w:p w14:paraId="143911D4" w14:textId="7BD466FF" w:rsidR="005B72BF" w:rsidRDefault="005B72BF" w:rsidP="00B97A49">
      <w:r>
        <w:rPr>
          <w:rFonts w:hint="eastAsia"/>
        </w:rPr>
        <w:t>GitHub</w:t>
      </w:r>
      <w:r>
        <w:rPr>
          <w:rFonts w:hint="eastAsia"/>
        </w:rPr>
        <w:t>地址</w:t>
      </w:r>
      <w:r w:rsidR="00770C29">
        <w:rPr>
          <w:rFonts w:hint="eastAsia"/>
        </w:rPr>
        <w:t>：</w:t>
      </w:r>
      <w:hyperlink r:id="rId80" w:history="1">
        <w:r w:rsidR="0056274D">
          <w:rPr>
            <w:rStyle w:val="af5"/>
          </w:rPr>
          <w:t>https://gitee.com/wslmf/eqcms</w:t>
        </w:r>
      </w:hyperlink>
    </w:p>
    <w:p w14:paraId="1E803D46" w14:textId="3510286B" w:rsidR="0056274D" w:rsidRDefault="00CD6924" w:rsidP="00B97A49">
      <w:r>
        <w:rPr>
          <w:rFonts w:hint="eastAsia"/>
        </w:rPr>
        <w:t>采集脚本：</w:t>
      </w:r>
      <w:hyperlink r:id="rId81" w:history="1">
        <w:r w:rsidR="00C351C3">
          <w:rPr>
            <w:rStyle w:val="af5"/>
          </w:rPr>
          <w:t>https://wslmf.com/post/529.html</w:t>
        </w:r>
      </w:hyperlink>
    </w:p>
    <w:p w14:paraId="47EB5C8C" w14:textId="77777777" w:rsidR="00C351C3" w:rsidRDefault="00C351C3" w:rsidP="00B97A49"/>
    <w:p w14:paraId="5F5D340F" w14:textId="77777777" w:rsidR="005758C1" w:rsidRPr="00B97A49" w:rsidRDefault="005758C1" w:rsidP="00B97A49"/>
    <w:p w14:paraId="6C160BAF" w14:textId="5434DB6A" w:rsidR="001F1C08" w:rsidRDefault="00FD449F" w:rsidP="00FD449F">
      <w:pPr>
        <w:pStyle w:val="3"/>
      </w:pPr>
      <w:r w:rsidRPr="00FD449F">
        <w:t>LightCMS</w:t>
      </w:r>
    </w:p>
    <w:p w14:paraId="0AD24EF2" w14:textId="3EC402A7" w:rsidR="00FD449F" w:rsidRDefault="000B6C71" w:rsidP="00FD449F">
      <w:r w:rsidRPr="000B6C71">
        <w:rPr>
          <w:rFonts w:hint="eastAsia"/>
        </w:rPr>
        <w:t>LightCMS</w:t>
      </w:r>
      <w:r w:rsidRPr="000B6C71">
        <w:rPr>
          <w:rFonts w:hint="eastAsia"/>
        </w:rPr>
        <w:t>是一个基于</w:t>
      </w:r>
      <w:r w:rsidRPr="000B6C71">
        <w:rPr>
          <w:rFonts w:hint="eastAsia"/>
        </w:rPr>
        <w:t>Laravel</w:t>
      </w:r>
      <w:r w:rsidRPr="000B6C71">
        <w:rPr>
          <w:rFonts w:hint="eastAsia"/>
        </w:rPr>
        <w:t>开发的轻量级</w:t>
      </w:r>
      <w:r w:rsidRPr="000B6C71">
        <w:rPr>
          <w:rFonts w:hint="eastAsia"/>
        </w:rPr>
        <w:t>CMS</w:t>
      </w:r>
      <w:r w:rsidRPr="000B6C71">
        <w:rPr>
          <w:rFonts w:hint="eastAsia"/>
        </w:rPr>
        <w:t>系统，也可以作为一个通用的后台管理框架使用。</w:t>
      </w:r>
    </w:p>
    <w:p w14:paraId="00A69950" w14:textId="1257266E" w:rsidR="00056191" w:rsidRDefault="00056191" w:rsidP="00FD449F">
      <w:r>
        <w:rPr>
          <w:rFonts w:hint="eastAsia"/>
        </w:rPr>
        <w:t>项目介绍：</w:t>
      </w:r>
      <w:hyperlink r:id="rId82" w:history="1">
        <w:r>
          <w:rPr>
            <w:rStyle w:val="af5"/>
          </w:rPr>
          <w:t>https://segmentfault.com/a/1190000018801955</w:t>
        </w:r>
      </w:hyperlink>
    </w:p>
    <w:p w14:paraId="1288D4BE" w14:textId="39D40BF2" w:rsidR="000B6C71" w:rsidRDefault="000B6C71" w:rsidP="00FD449F">
      <w:r>
        <w:rPr>
          <w:rFonts w:hint="eastAsia"/>
        </w:rPr>
        <w:t>GitHub</w:t>
      </w:r>
      <w:r>
        <w:rPr>
          <w:rFonts w:hint="eastAsia"/>
        </w:rPr>
        <w:t>地址：</w:t>
      </w:r>
      <w:hyperlink r:id="rId83" w:history="1">
        <w:r w:rsidR="006E07FC">
          <w:rPr>
            <w:rStyle w:val="af5"/>
          </w:rPr>
          <w:t>https://github.com/eddy8/lightCMS</w:t>
        </w:r>
      </w:hyperlink>
    </w:p>
    <w:p w14:paraId="16DB1650" w14:textId="776FA24E" w:rsidR="006E07FC" w:rsidRDefault="00C932D1" w:rsidP="00FD449F">
      <w:r>
        <w:rPr>
          <w:rFonts w:hint="eastAsia"/>
        </w:rPr>
        <w:t>演示站点：</w:t>
      </w:r>
      <w:hyperlink r:id="rId84" w:history="1">
        <w:r>
          <w:rPr>
            <w:rStyle w:val="af5"/>
          </w:rPr>
          <w:t>http://lightcms.bituier.com/admin/login</w:t>
        </w:r>
      </w:hyperlink>
    </w:p>
    <w:p w14:paraId="10B28AFE" w14:textId="77777777" w:rsidR="00C932D1" w:rsidRPr="00FD449F" w:rsidRDefault="00C932D1" w:rsidP="00FD449F"/>
    <w:p w14:paraId="4E52F35A" w14:textId="77777777" w:rsidR="00FC05F6" w:rsidRPr="00AE010A" w:rsidRDefault="00FC05F6" w:rsidP="00AE010A"/>
    <w:p w14:paraId="36117DCC" w14:textId="77777777" w:rsidR="00620F90" w:rsidRDefault="00620F90" w:rsidP="008528E9"/>
    <w:p w14:paraId="620248DB" w14:textId="77777777" w:rsidR="00620F90" w:rsidRPr="008528E9" w:rsidRDefault="00620F90" w:rsidP="008528E9"/>
    <w:p w14:paraId="7E864B31" w14:textId="00FF7FC8" w:rsidR="008528E9" w:rsidRDefault="008528E9" w:rsidP="008528E9"/>
    <w:p w14:paraId="64D5BB33" w14:textId="7AD44D1D" w:rsidR="008528E9" w:rsidRPr="008528E9" w:rsidRDefault="008528E9" w:rsidP="008528E9">
      <w:pPr>
        <w:pStyle w:val="2"/>
      </w:pPr>
      <w:r>
        <w:rPr>
          <w:rFonts w:hint="eastAsia"/>
        </w:rPr>
        <w:t>学习地址</w:t>
      </w:r>
    </w:p>
    <w:p w14:paraId="7AC53674" w14:textId="77777777" w:rsidR="008528E9" w:rsidRPr="008528E9" w:rsidRDefault="008528E9" w:rsidP="008528E9"/>
    <w:p w14:paraId="18AFE8AE" w14:textId="77777777" w:rsidR="006A5FD7" w:rsidRDefault="006A5FD7" w:rsidP="006A5FD7">
      <w:r>
        <w:rPr>
          <w:rFonts w:hint="eastAsia"/>
        </w:rPr>
        <w:t>学习和参考网址：</w:t>
      </w:r>
    </w:p>
    <w:p w14:paraId="2F7E1D13" w14:textId="5EAFB77C" w:rsidR="006A5FD7" w:rsidRDefault="00E645E8" w:rsidP="006A5FD7">
      <w:hyperlink r:id="rId85" w:history="1">
        <w:r w:rsidR="00084D1C" w:rsidRPr="00C46933">
          <w:rPr>
            <w:rStyle w:val="af5"/>
          </w:rPr>
          <w:t>https://xueyuanjun.com/</w:t>
        </w:r>
      </w:hyperlink>
    </w:p>
    <w:p w14:paraId="142E2EC8" w14:textId="77777777" w:rsidR="006A5FD7" w:rsidRDefault="006A5FD7" w:rsidP="006A5FD7">
      <w:r>
        <w:rPr>
          <w:rFonts w:hint="eastAsia"/>
        </w:rPr>
        <w:t xml:space="preserve">GitHub </w:t>
      </w:r>
      <w:r>
        <w:rPr>
          <w:rFonts w:hint="eastAsia"/>
        </w:rPr>
        <w:t>地址：</w:t>
      </w:r>
    </w:p>
    <w:p w14:paraId="4AC57011" w14:textId="0651F436" w:rsidR="006A5FD7" w:rsidRDefault="00E645E8" w:rsidP="006A5FD7">
      <w:hyperlink r:id="rId86" w:history="1">
        <w:r w:rsidR="00084D1C" w:rsidRPr="00C46933">
          <w:rPr>
            <w:rStyle w:val="af5"/>
          </w:rPr>
          <w:t>https://github.com/laravel/laravel</w:t>
        </w:r>
      </w:hyperlink>
    </w:p>
    <w:p w14:paraId="13692BF9" w14:textId="77777777" w:rsidR="006A5FD7" w:rsidRDefault="006A5FD7" w:rsidP="006A5FD7">
      <w:r>
        <w:rPr>
          <w:rFonts w:hint="eastAsia"/>
        </w:rPr>
        <w:t xml:space="preserve">Laravel </w:t>
      </w:r>
      <w:r>
        <w:rPr>
          <w:rFonts w:hint="eastAsia"/>
        </w:rPr>
        <w:t>视频地址：</w:t>
      </w:r>
    </w:p>
    <w:p w14:paraId="283F5502" w14:textId="0B3EC923" w:rsidR="006A5FD7" w:rsidRDefault="00E645E8" w:rsidP="006A5FD7">
      <w:hyperlink r:id="rId87" w:history="1">
        <w:r w:rsidR="00084D1C" w:rsidRPr="00C46933">
          <w:rPr>
            <w:rStyle w:val="af5"/>
          </w:rPr>
          <w:t>https://www.sixstaredu.com/laravel/index.html</w:t>
        </w:r>
      </w:hyperlink>
    </w:p>
    <w:p w14:paraId="7477D6A7" w14:textId="24E1DCB2" w:rsidR="00084D1C" w:rsidRDefault="00084D1C" w:rsidP="006A5FD7"/>
    <w:p w14:paraId="07DC6B8A" w14:textId="77777777" w:rsidR="00084D1C" w:rsidRPr="00084D1C" w:rsidRDefault="00084D1C" w:rsidP="006A5FD7"/>
    <w:p w14:paraId="0851481B" w14:textId="078939DF" w:rsidR="00A32647" w:rsidRDefault="00A32647">
      <w:pPr>
        <w:pStyle w:val="1"/>
      </w:pPr>
      <w:r>
        <w:rPr>
          <w:rFonts w:hint="eastAsia"/>
        </w:rPr>
        <w:t>使用技巧</w:t>
      </w:r>
    </w:p>
    <w:p w14:paraId="367DD297" w14:textId="57D84C53" w:rsidR="00A32647" w:rsidRDefault="008734E5" w:rsidP="008734E5">
      <w:pPr>
        <w:pStyle w:val="2"/>
      </w:pPr>
      <w:r w:rsidRPr="008734E5">
        <w:rPr>
          <w:rFonts w:hint="eastAsia"/>
        </w:rPr>
        <w:t>向公共模板传值</w:t>
      </w:r>
    </w:p>
    <w:p w14:paraId="32FF1F29" w14:textId="6DB9C9E4" w:rsidR="00277567" w:rsidRDefault="003E7D66" w:rsidP="00277567">
      <w:r>
        <w:rPr>
          <w:rFonts w:hint="eastAsia"/>
        </w:rPr>
        <w:t>在</w:t>
      </w:r>
      <w:r w:rsidR="00277567">
        <w:rPr>
          <w:rFonts w:hint="eastAsia"/>
        </w:rPr>
        <w:t>网站开发中，</w:t>
      </w:r>
      <w:r>
        <w:rPr>
          <w:rFonts w:hint="eastAsia"/>
        </w:rPr>
        <w:t>往往有很多地方需要</w:t>
      </w:r>
      <w:r w:rsidR="00277567">
        <w:rPr>
          <w:rFonts w:hint="eastAsia"/>
        </w:rPr>
        <w:t>公共部分数据传递，比如菜单、侧边栏、</w:t>
      </w:r>
      <w:r w:rsidR="00D76B65">
        <w:rPr>
          <w:rFonts w:hint="eastAsia"/>
        </w:rPr>
        <w:t>热门文章、推荐文章、</w:t>
      </w:r>
      <w:r w:rsidR="00277567">
        <w:rPr>
          <w:rFonts w:hint="eastAsia"/>
        </w:rPr>
        <w:t>友情链接之类的。</w:t>
      </w:r>
    </w:p>
    <w:p w14:paraId="005B2869" w14:textId="77777777" w:rsidR="00277567" w:rsidRDefault="00277567" w:rsidP="00277567"/>
    <w:p w14:paraId="442A06AE" w14:textId="77777777" w:rsidR="00277567" w:rsidRDefault="00277567" w:rsidP="00277567">
      <w:r>
        <w:rPr>
          <w:rFonts w:hint="eastAsia"/>
        </w:rPr>
        <w:t>实现</w:t>
      </w:r>
      <w:r>
        <w:rPr>
          <w:rFonts w:hint="eastAsia"/>
        </w:rPr>
        <w:t xml:space="preserve"> Laravel </w:t>
      </w:r>
      <w:r>
        <w:rPr>
          <w:rFonts w:hint="eastAsia"/>
        </w:rPr>
        <w:t>向公共模板传值需要通过</w:t>
      </w:r>
      <w:r>
        <w:rPr>
          <w:rFonts w:hint="eastAsia"/>
        </w:rPr>
        <w:t xml:space="preserve"> Laravel </w:t>
      </w:r>
      <w:r>
        <w:rPr>
          <w:rFonts w:hint="eastAsia"/>
        </w:rPr>
        <w:t>的</w:t>
      </w:r>
      <w:r>
        <w:rPr>
          <w:rFonts w:hint="eastAsia"/>
        </w:rPr>
        <w:t xml:space="preserve"> View Composer (</w:t>
      </w:r>
      <w:r>
        <w:rPr>
          <w:rFonts w:hint="eastAsia"/>
        </w:rPr>
        <w:t>视图合成器</w:t>
      </w:r>
      <w:r>
        <w:rPr>
          <w:rFonts w:hint="eastAsia"/>
        </w:rPr>
        <w:t xml:space="preserve">) </w:t>
      </w:r>
      <w:r>
        <w:rPr>
          <w:rFonts w:hint="eastAsia"/>
        </w:rPr>
        <w:t>来实现。</w:t>
      </w:r>
    </w:p>
    <w:p w14:paraId="1B4F2671" w14:textId="77777777" w:rsidR="00277567" w:rsidRDefault="00277567" w:rsidP="00277567"/>
    <w:p w14:paraId="46828E20" w14:textId="77777777" w:rsidR="00277567" w:rsidRDefault="00277567" w:rsidP="00277567">
      <w:r>
        <w:rPr>
          <w:rFonts w:hint="eastAsia"/>
        </w:rPr>
        <w:t>操作步骤</w:t>
      </w:r>
      <w:r>
        <w:rPr>
          <w:rFonts w:hint="eastAsia"/>
        </w:rPr>
        <w:t>:</w:t>
      </w:r>
    </w:p>
    <w:p w14:paraId="199329A2" w14:textId="77777777" w:rsidR="00277567" w:rsidRDefault="00277567" w:rsidP="00277567"/>
    <w:p w14:paraId="3DB0F4AF" w14:textId="77777777" w:rsidR="00277567" w:rsidRDefault="00277567" w:rsidP="00277567">
      <w:r>
        <w:rPr>
          <w:rFonts w:hint="eastAsia"/>
        </w:rPr>
        <w:t>1</w:t>
      </w:r>
      <w:r>
        <w:rPr>
          <w:rFonts w:hint="eastAsia"/>
        </w:rPr>
        <w:t>、在</w:t>
      </w:r>
      <w:r>
        <w:rPr>
          <w:rFonts w:hint="eastAsia"/>
        </w:rPr>
        <w:t xml:space="preserve"> app\Http\ </w:t>
      </w:r>
      <w:r>
        <w:rPr>
          <w:rFonts w:hint="eastAsia"/>
        </w:rPr>
        <w:t>下创建</w:t>
      </w:r>
      <w:r>
        <w:rPr>
          <w:rFonts w:hint="eastAsia"/>
        </w:rPr>
        <w:t xml:space="preserve"> ViewComposers </w:t>
      </w:r>
      <w:r>
        <w:rPr>
          <w:rFonts w:hint="eastAsia"/>
        </w:rPr>
        <w:t>目录</w:t>
      </w:r>
      <w:r>
        <w:rPr>
          <w:rFonts w:hint="eastAsia"/>
        </w:rPr>
        <w:t xml:space="preserve">: </w:t>
      </w:r>
      <w:r>
        <w:rPr>
          <w:rFonts w:hint="eastAsia"/>
        </w:rPr>
        <w:t>专门用于存放</w:t>
      </w:r>
      <w:r>
        <w:rPr>
          <w:rFonts w:hint="eastAsia"/>
        </w:rPr>
        <w:t xml:space="preserve"> View Composer</w:t>
      </w:r>
    </w:p>
    <w:p w14:paraId="2A7E649A" w14:textId="48A7A654" w:rsidR="008734E5" w:rsidRDefault="00277567" w:rsidP="00277567">
      <w:r>
        <w:rPr>
          <w:rFonts w:hint="eastAsia"/>
        </w:rPr>
        <w:t>2</w:t>
      </w:r>
      <w:r>
        <w:rPr>
          <w:rFonts w:hint="eastAsia"/>
        </w:rPr>
        <w:t>、在</w:t>
      </w:r>
      <w:r>
        <w:rPr>
          <w:rFonts w:hint="eastAsia"/>
        </w:rPr>
        <w:t xml:space="preserve"> app\Http\ViewComposers\ </w:t>
      </w:r>
      <w:r>
        <w:rPr>
          <w:rFonts w:hint="eastAsia"/>
        </w:rPr>
        <w:t>中创建需要的</w:t>
      </w:r>
      <w:r>
        <w:rPr>
          <w:rFonts w:hint="eastAsia"/>
        </w:rPr>
        <w:t xml:space="preserve"> View Composer:</w:t>
      </w:r>
    </w:p>
    <w:tbl>
      <w:tblPr>
        <w:tblStyle w:val="a6"/>
        <w:tblW w:w="0" w:type="auto"/>
        <w:tblLook w:val="04A0" w:firstRow="1" w:lastRow="0" w:firstColumn="1" w:lastColumn="0" w:noHBand="0" w:noVBand="1"/>
      </w:tblPr>
      <w:tblGrid>
        <w:gridCol w:w="8296"/>
      </w:tblGrid>
      <w:tr w:rsidR="00277567" w14:paraId="1D36B36A" w14:textId="77777777" w:rsidTr="00277567">
        <w:tc>
          <w:tcPr>
            <w:tcW w:w="8296" w:type="dxa"/>
          </w:tcPr>
          <w:p w14:paraId="67007D64" w14:textId="77777777" w:rsidR="00277567" w:rsidRDefault="00277567" w:rsidP="00277567">
            <w:r>
              <w:t>namespace  App\Http\ViewComposers;</w:t>
            </w:r>
          </w:p>
          <w:p w14:paraId="18D7416B" w14:textId="77777777" w:rsidR="00277567" w:rsidRDefault="00277567" w:rsidP="00277567">
            <w:r>
              <w:t>use  Illuminate\View\View;</w:t>
            </w:r>
          </w:p>
          <w:p w14:paraId="14F5626B" w14:textId="77777777" w:rsidR="00277567" w:rsidRDefault="00277567" w:rsidP="00277567">
            <w:r>
              <w:t>use App\Models\Category;</w:t>
            </w:r>
          </w:p>
          <w:p w14:paraId="24CD4D5C" w14:textId="77777777" w:rsidR="00277567" w:rsidRDefault="00277567" w:rsidP="00277567"/>
          <w:p w14:paraId="731D7585" w14:textId="77777777" w:rsidR="00277567" w:rsidRDefault="00277567" w:rsidP="00277567">
            <w:r>
              <w:t>class CategoryComposer{</w:t>
            </w:r>
          </w:p>
          <w:p w14:paraId="4C326ADF" w14:textId="77777777" w:rsidR="00277567" w:rsidRDefault="00277567" w:rsidP="00277567">
            <w:r>
              <w:t xml:space="preserve">    private $category;</w:t>
            </w:r>
          </w:p>
          <w:p w14:paraId="453ADB15" w14:textId="77777777" w:rsidR="00277567" w:rsidRDefault="00277567" w:rsidP="00277567">
            <w:r>
              <w:rPr>
                <w:rFonts w:hint="eastAsia"/>
              </w:rPr>
              <w:t xml:space="preserve">    // </w:t>
            </w:r>
            <w:r>
              <w:rPr>
                <w:rFonts w:hint="eastAsia"/>
              </w:rPr>
              <w:t>使用</w:t>
            </w:r>
            <w:r>
              <w:rPr>
                <w:rFonts w:hint="eastAsia"/>
              </w:rPr>
              <w:t xml:space="preserve"> laravel </w:t>
            </w:r>
            <w:r>
              <w:rPr>
                <w:rFonts w:hint="eastAsia"/>
              </w:rPr>
              <w:t>的依赖注入自动注入我们需要的类</w:t>
            </w:r>
          </w:p>
          <w:p w14:paraId="7DF387F2" w14:textId="77777777" w:rsidR="00277567" w:rsidRDefault="00277567" w:rsidP="00277567">
            <w:r>
              <w:t xml:space="preserve">    public function __construct(Category $category) {</w:t>
            </w:r>
          </w:p>
          <w:p w14:paraId="02B34E85" w14:textId="77777777" w:rsidR="00277567" w:rsidRDefault="00277567" w:rsidP="00277567">
            <w:r>
              <w:t xml:space="preserve">        $this-&gt;category = $category;</w:t>
            </w:r>
          </w:p>
          <w:p w14:paraId="33D804AE" w14:textId="77777777" w:rsidR="00277567" w:rsidRDefault="00277567" w:rsidP="00277567">
            <w:r>
              <w:t xml:space="preserve">    }</w:t>
            </w:r>
          </w:p>
          <w:p w14:paraId="0138622E" w14:textId="77777777" w:rsidR="00277567" w:rsidRDefault="00277567" w:rsidP="00277567"/>
          <w:p w14:paraId="6B1B3675" w14:textId="77777777" w:rsidR="00277567" w:rsidRDefault="00277567" w:rsidP="00277567">
            <w:r>
              <w:rPr>
                <w:rFonts w:hint="eastAsia"/>
              </w:rPr>
              <w:t xml:space="preserve">    // </w:t>
            </w:r>
            <w:r>
              <w:rPr>
                <w:rFonts w:hint="eastAsia"/>
              </w:rPr>
              <w:t>这里的</w:t>
            </w:r>
            <w:r>
              <w:rPr>
                <w:rFonts w:hint="eastAsia"/>
              </w:rPr>
              <w:t xml:space="preserve"> view </w:t>
            </w:r>
            <w:r>
              <w:rPr>
                <w:rFonts w:hint="eastAsia"/>
              </w:rPr>
              <w:t>就是我们的公共视图文件</w:t>
            </w:r>
          </w:p>
          <w:p w14:paraId="0E0505BE" w14:textId="77777777" w:rsidR="00277567" w:rsidRDefault="00277567" w:rsidP="00277567">
            <w:r>
              <w:lastRenderedPageBreak/>
              <w:t xml:space="preserve">    public function compose(View $view) {</w:t>
            </w:r>
          </w:p>
          <w:p w14:paraId="71BA03F1" w14:textId="77777777" w:rsidR="00277567" w:rsidRDefault="00277567" w:rsidP="00277567">
            <w:r>
              <w:rPr>
                <w:rFonts w:hint="eastAsia"/>
              </w:rPr>
              <w:t xml:space="preserve">    </w:t>
            </w:r>
            <w:r>
              <w:rPr>
                <w:rFonts w:hint="eastAsia"/>
              </w:rPr>
              <w:tab/>
              <w:t xml:space="preserve">// </w:t>
            </w:r>
            <w:r>
              <w:rPr>
                <w:rFonts w:hint="eastAsia"/>
              </w:rPr>
              <w:t>使用</w:t>
            </w:r>
            <w:r>
              <w:rPr>
                <w:rFonts w:hint="eastAsia"/>
              </w:rPr>
              <w:t xml:space="preserve"> with </w:t>
            </w:r>
            <w:r>
              <w:rPr>
                <w:rFonts w:hint="eastAsia"/>
              </w:rPr>
              <w:t>方法注入变量</w:t>
            </w:r>
          </w:p>
          <w:p w14:paraId="08361E0E" w14:textId="77777777" w:rsidR="00277567" w:rsidRDefault="00277567" w:rsidP="00277567">
            <w:r>
              <w:t xml:space="preserve">        $view-&gt;with('navs', $this-&gt;category-&gt;getNavs());</w:t>
            </w:r>
          </w:p>
          <w:p w14:paraId="1F2BA8F9" w14:textId="77777777" w:rsidR="00277567" w:rsidRDefault="00277567" w:rsidP="00277567">
            <w:r>
              <w:t xml:space="preserve">    }</w:t>
            </w:r>
          </w:p>
          <w:p w14:paraId="25CF4FD7" w14:textId="68FE2089" w:rsidR="00277567" w:rsidRDefault="00277567" w:rsidP="00277567">
            <w:r>
              <w:t>}</w:t>
            </w:r>
          </w:p>
        </w:tc>
      </w:tr>
      <w:tr w:rsidR="00277567" w14:paraId="716D5707" w14:textId="77777777" w:rsidTr="00277567">
        <w:tc>
          <w:tcPr>
            <w:tcW w:w="8296" w:type="dxa"/>
          </w:tcPr>
          <w:p w14:paraId="2E072F5E" w14:textId="77777777" w:rsidR="00277567" w:rsidRDefault="00277567" w:rsidP="00277567">
            <w:r>
              <w:rPr>
                <w:rFonts w:hint="eastAsia"/>
              </w:rPr>
              <w:lastRenderedPageBreak/>
              <w:t>说明一下</w:t>
            </w:r>
            <w:r>
              <w:rPr>
                <w:rFonts w:hint="eastAsia"/>
              </w:rPr>
              <w:t xml:space="preserve">: </w:t>
            </w:r>
          </w:p>
          <w:p w14:paraId="19597EA6" w14:textId="6AAA2B47" w:rsidR="00277567" w:rsidRDefault="00277567" w:rsidP="00277567">
            <w:r>
              <w:t>1</w:t>
            </w:r>
            <w:r>
              <w:rPr>
                <w:rFonts w:hint="eastAsia"/>
              </w:rPr>
              <w:t>、这里，我们只是要读取数据库表信息，所以不是非得用模型才行，用</w:t>
            </w:r>
            <w:r>
              <w:rPr>
                <w:rFonts w:hint="eastAsia"/>
              </w:rPr>
              <w:t xml:space="preserve"> DB:select </w:t>
            </w:r>
            <w:r>
              <w:rPr>
                <w:rFonts w:hint="eastAsia"/>
              </w:rPr>
              <w:t>进行操作也是可以的。</w:t>
            </w:r>
          </w:p>
          <w:p w14:paraId="5C101E75" w14:textId="64A14B72" w:rsidR="00277567" w:rsidRDefault="00277567" w:rsidP="00277567">
            <w:r>
              <w:rPr>
                <w:rFonts w:hint="eastAsia"/>
              </w:rPr>
              <w:t>2</w:t>
            </w:r>
            <w:r>
              <w:rPr>
                <w:rFonts w:hint="eastAsia"/>
              </w:rPr>
              <w:t>、另外，在写</w:t>
            </w:r>
            <w:r>
              <w:rPr>
                <w:rFonts w:hint="eastAsia"/>
              </w:rPr>
              <w:t xml:space="preserve"> View Composer </w:t>
            </w:r>
            <w:r>
              <w:rPr>
                <w:rFonts w:hint="eastAsia"/>
              </w:rPr>
              <w:t>的时候，我们可以判断是否有缓存，如果有则取缓存中的数据，如果没有，则查询数据库。</w:t>
            </w:r>
          </w:p>
        </w:tc>
      </w:tr>
    </w:tbl>
    <w:p w14:paraId="12771039" w14:textId="62A4CCAA" w:rsidR="008734E5" w:rsidRDefault="008734E5" w:rsidP="008734E5"/>
    <w:p w14:paraId="4C82BC65" w14:textId="77777777" w:rsidR="009530AB" w:rsidRDefault="009530AB" w:rsidP="009530AB">
      <w:r>
        <w:rPr>
          <w:rFonts w:hint="eastAsia"/>
        </w:rPr>
        <w:t>以上两个步骤属于必须的步骤，接下来的步骤可以分成</w:t>
      </w:r>
      <w:r w:rsidRPr="0064165F">
        <w:rPr>
          <w:rFonts w:hint="eastAsia"/>
          <w:b/>
          <w:bCs/>
          <w:color w:val="FF0000"/>
        </w:rPr>
        <w:t>两种方式</w:t>
      </w:r>
      <w:r>
        <w:rPr>
          <w:rFonts w:hint="eastAsia"/>
        </w:rPr>
        <w:t>：</w:t>
      </w:r>
    </w:p>
    <w:p w14:paraId="4E8252DF" w14:textId="77777777" w:rsidR="009530AB" w:rsidRDefault="009530AB" w:rsidP="009530AB"/>
    <w:p w14:paraId="674C8207" w14:textId="16F8060C" w:rsidR="00277567" w:rsidRDefault="009530AB" w:rsidP="00027484">
      <w:pPr>
        <w:pStyle w:val="a5"/>
        <w:numPr>
          <w:ilvl w:val="0"/>
          <w:numId w:val="40"/>
        </w:numPr>
        <w:ind w:firstLineChars="0"/>
        <w:rPr>
          <w:b/>
          <w:bCs/>
        </w:rPr>
      </w:pPr>
      <w:r w:rsidRPr="00027484">
        <w:rPr>
          <w:rFonts w:hint="eastAsia"/>
          <w:b/>
          <w:bCs/>
        </w:rPr>
        <w:t>3.1</w:t>
      </w:r>
      <w:r w:rsidRPr="00027484">
        <w:rPr>
          <w:rFonts w:hint="eastAsia"/>
          <w:b/>
          <w:bCs/>
        </w:rPr>
        <w:t>、</w:t>
      </w:r>
      <w:r w:rsidR="0064165F">
        <w:rPr>
          <w:rFonts w:hint="eastAsia"/>
          <w:b/>
          <w:bCs/>
        </w:rPr>
        <w:t>方式一</w:t>
      </w:r>
      <w:r w:rsidR="0064165F">
        <w:rPr>
          <w:rFonts w:hint="eastAsia"/>
          <w:b/>
          <w:bCs/>
        </w:rPr>
        <w:t xml:space="preserve"> </w:t>
      </w:r>
      <w:r w:rsidRPr="00027484">
        <w:rPr>
          <w:rFonts w:hint="eastAsia"/>
          <w:b/>
          <w:bCs/>
        </w:rPr>
        <w:t>在</w:t>
      </w:r>
      <w:r w:rsidRPr="00027484">
        <w:rPr>
          <w:rFonts w:hint="eastAsia"/>
          <w:b/>
          <w:bCs/>
        </w:rPr>
        <w:t xml:space="preserve"> AppServiceProvider </w:t>
      </w:r>
      <w:r w:rsidRPr="00027484">
        <w:rPr>
          <w:rFonts w:hint="eastAsia"/>
          <w:b/>
          <w:bCs/>
        </w:rPr>
        <w:t>的</w:t>
      </w:r>
      <w:r w:rsidRPr="00027484">
        <w:rPr>
          <w:rFonts w:hint="eastAsia"/>
          <w:b/>
          <w:bCs/>
        </w:rPr>
        <w:t xml:space="preserve"> boot </w:t>
      </w:r>
      <w:r w:rsidRPr="00027484">
        <w:rPr>
          <w:rFonts w:hint="eastAsia"/>
          <w:b/>
          <w:bCs/>
        </w:rPr>
        <w:t>方法使用</w:t>
      </w:r>
      <w:r w:rsidRPr="00027484">
        <w:rPr>
          <w:rFonts w:hint="eastAsia"/>
          <w:b/>
          <w:bCs/>
        </w:rPr>
        <w:t xml:space="preserve"> View Composer:</w:t>
      </w:r>
    </w:p>
    <w:p w14:paraId="440CAFEF" w14:textId="77777777" w:rsidR="00DF32A4" w:rsidRPr="00DF32A4" w:rsidRDefault="00DF32A4" w:rsidP="00DF32A4">
      <w:pPr>
        <w:rPr>
          <w:b/>
          <w:bCs/>
        </w:rPr>
      </w:pPr>
    </w:p>
    <w:tbl>
      <w:tblPr>
        <w:tblStyle w:val="a6"/>
        <w:tblW w:w="0" w:type="auto"/>
        <w:tblLook w:val="04A0" w:firstRow="1" w:lastRow="0" w:firstColumn="1" w:lastColumn="0" w:noHBand="0" w:noVBand="1"/>
      </w:tblPr>
      <w:tblGrid>
        <w:gridCol w:w="8296"/>
      </w:tblGrid>
      <w:tr w:rsidR="003A2DCE" w14:paraId="448F6DAE" w14:textId="77777777" w:rsidTr="003A2DCE">
        <w:tc>
          <w:tcPr>
            <w:tcW w:w="8296" w:type="dxa"/>
          </w:tcPr>
          <w:p w14:paraId="30CF6FE8" w14:textId="77777777" w:rsidR="003A2DCE" w:rsidRDefault="003A2DCE" w:rsidP="003A2DCE">
            <w:r>
              <w:t>public function boot()</w:t>
            </w:r>
          </w:p>
          <w:p w14:paraId="2104F49B" w14:textId="77777777" w:rsidR="003A2DCE" w:rsidRDefault="003A2DCE" w:rsidP="003A2DCE">
            <w:r>
              <w:t>{</w:t>
            </w:r>
          </w:p>
          <w:p w14:paraId="5628ADEB" w14:textId="77777777" w:rsidR="003A2DCE" w:rsidRDefault="003A2DCE" w:rsidP="003A2DCE">
            <w:r>
              <w:rPr>
                <w:rFonts w:hint="eastAsia"/>
              </w:rPr>
              <w:t xml:space="preserve">    /* </w:t>
            </w:r>
            <w:r>
              <w:rPr>
                <w:rFonts w:hint="eastAsia"/>
              </w:rPr>
              <w:t>自定义类方式</w:t>
            </w:r>
            <w:r>
              <w:rPr>
                <w:rFonts w:hint="eastAsia"/>
              </w:rPr>
              <w:t xml:space="preserve"> */</w:t>
            </w:r>
          </w:p>
          <w:p w14:paraId="71A4FD20" w14:textId="77777777" w:rsidR="003A2DCE" w:rsidRDefault="003A2DCE" w:rsidP="003A2DCE">
            <w:r>
              <w:rPr>
                <w:rFonts w:hint="eastAsia"/>
              </w:rPr>
              <w:t xml:space="preserve">    // </w:t>
            </w:r>
            <w:r>
              <w:rPr>
                <w:rFonts w:hint="eastAsia"/>
              </w:rPr>
              <w:t>复杂的预设变量通过自定义类实现，导航栏视图共享</w:t>
            </w:r>
          </w:p>
          <w:p w14:paraId="618FBA98" w14:textId="77777777" w:rsidR="003A2DCE" w:rsidRDefault="003A2DCE" w:rsidP="003A2DCE">
            <w:r>
              <w:t xml:space="preserve">    view()-&gt;composer('layouts.main',CategoryComposer::class);</w:t>
            </w:r>
          </w:p>
          <w:p w14:paraId="61F650BA" w14:textId="77777777" w:rsidR="003A2DCE" w:rsidRDefault="003A2DCE" w:rsidP="003A2DCE"/>
          <w:p w14:paraId="4183E4E9" w14:textId="77777777" w:rsidR="003A2DCE" w:rsidRDefault="003A2DCE" w:rsidP="003A2DCE">
            <w:r>
              <w:rPr>
                <w:rFonts w:hint="eastAsia"/>
              </w:rPr>
              <w:t xml:space="preserve">    /* </w:t>
            </w:r>
            <w:r>
              <w:rPr>
                <w:rFonts w:hint="eastAsia"/>
              </w:rPr>
              <w:t>使用闭包方式</w:t>
            </w:r>
            <w:r>
              <w:rPr>
                <w:rFonts w:hint="eastAsia"/>
              </w:rPr>
              <w:t xml:space="preserve"> */</w:t>
            </w:r>
          </w:p>
          <w:p w14:paraId="7BF1835A" w14:textId="77777777" w:rsidR="003A2DCE" w:rsidRDefault="003A2DCE" w:rsidP="003A2DCE">
            <w:r>
              <w:rPr>
                <w:rFonts w:hint="eastAsia"/>
              </w:rPr>
              <w:t xml:space="preserve">    // </w:t>
            </w:r>
            <w:r>
              <w:rPr>
                <w:rFonts w:hint="eastAsia"/>
              </w:rPr>
              <w:t>多个页面配置信息视图共享，如果是是全部页面可以使用</w:t>
            </w:r>
            <w:r>
              <w:rPr>
                <w:rFonts w:hint="eastAsia"/>
              </w:rPr>
              <w:t xml:space="preserve"> * </w:t>
            </w:r>
            <w:r>
              <w:rPr>
                <w:rFonts w:hint="eastAsia"/>
              </w:rPr>
              <w:t>代替</w:t>
            </w:r>
          </w:p>
          <w:p w14:paraId="7B49032F" w14:textId="77777777" w:rsidR="003A2DCE" w:rsidRDefault="003A2DCE" w:rsidP="003A2DCE">
            <w:r>
              <w:t xml:space="preserve">    view()-&gt;composer(['layouts.main','login.create','users.create'], function ($view) {</w:t>
            </w:r>
          </w:p>
          <w:p w14:paraId="3B0C2D11" w14:textId="77777777" w:rsidR="003A2DCE" w:rsidRDefault="003A2DCE" w:rsidP="003A2DCE">
            <w:r>
              <w:tab/>
            </w:r>
            <w:r>
              <w:tab/>
              <w:t>$view-&gt;with('cfg',(object)Config::getAll());</w:t>
            </w:r>
          </w:p>
          <w:p w14:paraId="5D29BCEA" w14:textId="77777777" w:rsidR="003A2DCE" w:rsidRDefault="003A2DCE" w:rsidP="003A2DCE">
            <w:r>
              <w:t xml:space="preserve">    });</w:t>
            </w:r>
          </w:p>
          <w:p w14:paraId="254151BF" w14:textId="77777777" w:rsidR="003A2DCE" w:rsidRDefault="003A2DCE" w:rsidP="003A2DCE"/>
          <w:p w14:paraId="55E9E613" w14:textId="77777777" w:rsidR="003A2DCE" w:rsidRDefault="003A2DCE" w:rsidP="003A2DCE">
            <w:r>
              <w:rPr>
                <w:rFonts w:hint="eastAsia"/>
              </w:rPr>
              <w:tab/>
              <w:t xml:space="preserve">// </w:t>
            </w:r>
            <w:r>
              <w:rPr>
                <w:rFonts w:hint="eastAsia"/>
              </w:rPr>
              <w:t>当</w:t>
            </w:r>
            <w:r>
              <w:rPr>
                <w:rFonts w:hint="eastAsia"/>
              </w:rPr>
              <w:t xml:space="preserve"> Laravel </w:t>
            </w:r>
            <w:r>
              <w:rPr>
                <w:rFonts w:hint="eastAsia"/>
              </w:rPr>
              <w:t>渲染</w:t>
            </w:r>
            <w:r>
              <w:rPr>
                <w:rFonts w:hint="eastAsia"/>
              </w:rPr>
              <w:t xml:space="preserve"> goods.index </w:t>
            </w:r>
            <w:r>
              <w:rPr>
                <w:rFonts w:hint="eastAsia"/>
              </w:rPr>
              <w:t>和</w:t>
            </w:r>
            <w:r>
              <w:rPr>
                <w:rFonts w:hint="eastAsia"/>
              </w:rPr>
              <w:t xml:space="preserve"> goods.show </w:t>
            </w:r>
            <w:r>
              <w:rPr>
                <w:rFonts w:hint="eastAsia"/>
              </w:rPr>
              <w:t>模板时，就会使</w:t>
            </w:r>
            <w:r>
              <w:rPr>
                <w:rFonts w:hint="eastAsia"/>
              </w:rPr>
              <w:t xml:space="preserve">ExampleComposer </w:t>
            </w:r>
            <w:r>
              <w:rPr>
                <w:rFonts w:hint="eastAsia"/>
              </w:rPr>
              <w:t>这个来注入分类变量</w:t>
            </w:r>
            <w:r>
              <w:rPr>
                <w:rFonts w:hint="eastAsia"/>
              </w:rPr>
              <w:t xml:space="preserve">  </w:t>
            </w:r>
          </w:p>
          <w:p w14:paraId="092C5101" w14:textId="77777777" w:rsidR="003A2DCE" w:rsidRDefault="003A2DCE" w:rsidP="003A2DCE">
            <w:r>
              <w:rPr>
                <w:rFonts w:hint="eastAsia"/>
              </w:rPr>
              <w:tab/>
              <w:t xml:space="preserve">// </w:t>
            </w:r>
            <w:r>
              <w:rPr>
                <w:rFonts w:hint="eastAsia"/>
              </w:rPr>
              <w:t>同时</w:t>
            </w:r>
            <w:r>
              <w:rPr>
                <w:rFonts w:hint="eastAsia"/>
              </w:rPr>
              <w:t xml:space="preserve"> Laravel </w:t>
            </w:r>
            <w:r>
              <w:rPr>
                <w:rFonts w:hint="eastAsia"/>
              </w:rPr>
              <w:t>还支持通配符，例如</w:t>
            </w:r>
            <w:r>
              <w:rPr>
                <w:rFonts w:hint="eastAsia"/>
              </w:rPr>
              <w:t xml:space="preserve"> goods.* </w:t>
            </w:r>
            <w:r>
              <w:rPr>
                <w:rFonts w:hint="eastAsia"/>
              </w:rPr>
              <w:t>即代表当渲染</w:t>
            </w:r>
            <w:r>
              <w:rPr>
                <w:rFonts w:hint="eastAsia"/>
              </w:rPr>
              <w:t xml:space="preserve"> goods </w:t>
            </w:r>
            <w:r>
              <w:rPr>
                <w:rFonts w:hint="eastAsia"/>
              </w:rPr>
              <w:t>目录下的模板时都执行这个</w:t>
            </w:r>
            <w:r>
              <w:rPr>
                <w:rFonts w:hint="eastAsia"/>
              </w:rPr>
              <w:t xml:space="preserve"> ViewComposer</w:t>
            </w:r>
          </w:p>
          <w:p w14:paraId="042C4EA3" w14:textId="77777777" w:rsidR="003A2DCE" w:rsidRDefault="003A2DCE" w:rsidP="003A2DCE">
            <w:r>
              <w:tab/>
              <w:t>\View::composer(['goods.index',  'goods.show'],</w:t>
            </w:r>
          </w:p>
          <w:p w14:paraId="32D16A54" w14:textId="77777777" w:rsidR="003A2DCE" w:rsidRDefault="003A2DCE" w:rsidP="003A2DCE">
            <w:r>
              <w:tab/>
            </w:r>
            <w:r>
              <w:tab/>
              <w:t>\App\Http\ViewComposers\ExampleComposer::class</w:t>
            </w:r>
          </w:p>
          <w:p w14:paraId="26E8EB50" w14:textId="77777777" w:rsidR="003A2DCE" w:rsidRDefault="003A2DCE" w:rsidP="003A2DCE">
            <w:r>
              <w:tab/>
              <w:t>);</w:t>
            </w:r>
          </w:p>
          <w:p w14:paraId="71542800" w14:textId="50982AE3" w:rsidR="003A2DCE" w:rsidRDefault="003A2DCE" w:rsidP="003A2DCE">
            <w:r>
              <w:t>}</w:t>
            </w:r>
          </w:p>
        </w:tc>
      </w:tr>
    </w:tbl>
    <w:p w14:paraId="2DCB4F0F" w14:textId="2B43EFCF" w:rsidR="003A2DCE" w:rsidRDefault="003A2DCE" w:rsidP="003A2DCE">
      <w:r>
        <w:rPr>
          <w:rFonts w:hint="eastAsia"/>
        </w:rPr>
        <w:t>我们可以通过这段代码取代之前的闭包函数定义的</w:t>
      </w:r>
      <w:r>
        <w:rPr>
          <w:rFonts w:hint="eastAsia"/>
        </w:rPr>
        <w:t xml:space="preserve"> View Composer</w:t>
      </w:r>
      <w:r>
        <w:rPr>
          <w:rFonts w:hint="eastAsia"/>
        </w:rPr>
        <w:t>，但是除非预设逻辑很复杂，否则推荐使用闭包函数的方式来实现，既简洁又减少了不必要的类初始化和方法调用对性能的损耗。</w:t>
      </w:r>
    </w:p>
    <w:p w14:paraId="6853988F" w14:textId="77777777" w:rsidR="003A2DCE" w:rsidRDefault="003A2DCE" w:rsidP="003A2DCE"/>
    <w:p w14:paraId="170CE21C" w14:textId="6BA4C5C4" w:rsidR="00277567" w:rsidRDefault="003A2DCE" w:rsidP="003A2DCE">
      <w:r>
        <w:rPr>
          <w:rFonts w:hint="eastAsia"/>
        </w:rPr>
        <w:t>然后，我们就可以在视图上使用变量了，如下代码所示</w:t>
      </w:r>
      <w:r>
        <w:rPr>
          <w:rFonts w:hint="eastAsia"/>
        </w:rPr>
        <w:t>:</w:t>
      </w:r>
    </w:p>
    <w:tbl>
      <w:tblPr>
        <w:tblStyle w:val="a6"/>
        <w:tblW w:w="0" w:type="auto"/>
        <w:tblLook w:val="04A0" w:firstRow="1" w:lastRow="0" w:firstColumn="1" w:lastColumn="0" w:noHBand="0" w:noVBand="1"/>
      </w:tblPr>
      <w:tblGrid>
        <w:gridCol w:w="8296"/>
      </w:tblGrid>
      <w:tr w:rsidR="003A2DCE" w14:paraId="2AED345F" w14:textId="77777777" w:rsidTr="003A2DCE">
        <w:tc>
          <w:tcPr>
            <w:tcW w:w="8296" w:type="dxa"/>
          </w:tcPr>
          <w:p w14:paraId="7F58ACEC" w14:textId="77777777" w:rsidR="003A2DCE" w:rsidRDefault="003A2DCE" w:rsidP="003A2DCE">
            <w:r>
              <w:t>&lt;meta name="keywords" content="{{ $cfg-&gt;keyword }}"/&gt;</w:t>
            </w:r>
          </w:p>
          <w:p w14:paraId="5C4A56B5" w14:textId="07EECFC0" w:rsidR="003A2DCE" w:rsidRDefault="003A2DCE" w:rsidP="003A2DCE">
            <w:r>
              <w:t>&lt;meta name="description" content="{{ $cfg-&gt;description }}" /&gt;</w:t>
            </w:r>
          </w:p>
        </w:tc>
      </w:tr>
    </w:tbl>
    <w:p w14:paraId="2CD3CE41" w14:textId="4BDB2CE8" w:rsidR="00277567" w:rsidRDefault="00277567" w:rsidP="008734E5"/>
    <w:p w14:paraId="32568FEE" w14:textId="6CC0E677" w:rsidR="00DC22AF" w:rsidRDefault="00D33528" w:rsidP="00027484">
      <w:pPr>
        <w:pStyle w:val="a5"/>
        <w:numPr>
          <w:ilvl w:val="0"/>
          <w:numId w:val="41"/>
        </w:numPr>
        <w:ind w:firstLineChars="0"/>
        <w:rPr>
          <w:b/>
          <w:bCs/>
        </w:rPr>
      </w:pPr>
      <w:r w:rsidRPr="00027484">
        <w:rPr>
          <w:rFonts w:hint="eastAsia"/>
          <w:b/>
          <w:bCs/>
        </w:rPr>
        <w:t>3.2</w:t>
      </w:r>
      <w:r w:rsidRPr="00027484">
        <w:rPr>
          <w:rFonts w:hint="eastAsia"/>
          <w:b/>
          <w:bCs/>
        </w:rPr>
        <w:t>、</w:t>
      </w:r>
      <w:r w:rsidR="0064165F">
        <w:rPr>
          <w:rFonts w:hint="eastAsia"/>
          <w:b/>
          <w:bCs/>
        </w:rPr>
        <w:t>方式二</w:t>
      </w:r>
      <w:r w:rsidR="0064165F">
        <w:rPr>
          <w:rFonts w:hint="eastAsia"/>
          <w:b/>
          <w:bCs/>
        </w:rPr>
        <w:t xml:space="preserve"> </w:t>
      </w:r>
      <w:r w:rsidRPr="00027484">
        <w:rPr>
          <w:rFonts w:hint="eastAsia"/>
          <w:b/>
          <w:bCs/>
        </w:rPr>
        <w:t>自定义</w:t>
      </w:r>
      <w:r w:rsidRPr="00027484">
        <w:rPr>
          <w:rFonts w:hint="eastAsia"/>
          <w:b/>
          <w:bCs/>
        </w:rPr>
        <w:t xml:space="preserve"> ServiceProvider </w:t>
      </w:r>
      <w:r w:rsidRPr="00027484">
        <w:rPr>
          <w:rFonts w:hint="eastAsia"/>
          <w:b/>
          <w:bCs/>
        </w:rPr>
        <w:t>并注册服务</w:t>
      </w:r>
      <w:r w:rsidRPr="00027484">
        <w:rPr>
          <w:rFonts w:hint="eastAsia"/>
          <w:b/>
          <w:bCs/>
        </w:rPr>
        <w:t>:</w:t>
      </w:r>
    </w:p>
    <w:p w14:paraId="3F5663CF" w14:textId="77777777" w:rsidR="00DF32A4" w:rsidRPr="00DF32A4" w:rsidRDefault="00DF32A4" w:rsidP="00DF32A4">
      <w:pPr>
        <w:rPr>
          <w:b/>
          <w:bCs/>
        </w:rPr>
      </w:pPr>
    </w:p>
    <w:tbl>
      <w:tblPr>
        <w:tblStyle w:val="a6"/>
        <w:tblW w:w="0" w:type="auto"/>
        <w:tblLook w:val="04A0" w:firstRow="1" w:lastRow="0" w:firstColumn="1" w:lastColumn="0" w:noHBand="0" w:noVBand="1"/>
      </w:tblPr>
      <w:tblGrid>
        <w:gridCol w:w="8296"/>
      </w:tblGrid>
      <w:tr w:rsidR="00DF32A4" w14:paraId="21FF1774" w14:textId="77777777" w:rsidTr="00DF32A4">
        <w:tc>
          <w:tcPr>
            <w:tcW w:w="8296" w:type="dxa"/>
          </w:tcPr>
          <w:p w14:paraId="5249EA61" w14:textId="77777777" w:rsidR="00DF32A4" w:rsidRDefault="00DF32A4" w:rsidP="00DF32A4">
            <w:r>
              <w:t>&lt;?php</w:t>
            </w:r>
          </w:p>
          <w:p w14:paraId="78B17ED9" w14:textId="77777777" w:rsidR="00DF32A4" w:rsidRDefault="00DF32A4" w:rsidP="00DF32A4">
            <w:r>
              <w:t>namespace App\Providers;</w:t>
            </w:r>
          </w:p>
          <w:p w14:paraId="4C5C5573" w14:textId="77777777" w:rsidR="00DF32A4" w:rsidRDefault="00DF32A4" w:rsidP="00DF32A4">
            <w:r>
              <w:t>use Illuminate\Support\ServiceProvider;</w:t>
            </w:r>
          </w:p>
          <w:p w14:paraId="0D46F81E" w14:textId="77777777" w:rsidR="00DF32A4" w:rsidRDefault="00DF32A4" w:rsidP="00DF32A4">
            <w:r>
              <w:t>use Illuminate\Support\Facades\View;</w:t>
            </w:r>
          </w:p>
          <w:p w14:paraId="76A95A7B" w14:textId="77777777" w:rsidR="00DF32A4" w:rsidRDefault="00DF32A4" w:rsidP="00DF32A4"/>
          <w:p w14:paraId="5A011ABE" w14:textId="77777777" w:rsidR="00DF32A4" w:rsidRDefault="00DF32A4" w:rsidP="00DF32A4">
            <w:r>
              <w:t>class ViewComposerServiceProvider extends ServiceProvider {</w:t>
            </w:r>
          </w:p>
          <w:p w14:paraId="776BC0D0" w14:textId="77777777" w:rsidR="00DF32A4" w:rsidRDefault="00DF32A4" w:rsidP="00DF32A4">
            <w:r>
              <w:t xml:space="preserve">    public function boot() {</w:t>
            </w:r>
          </w:p>
          <w:p w14:paraId="7BD0EAF0" w14:textId="77777777" w:rsidR="00DF32A4" w:rsidRDefault="00DF32A4" w:rsidP="00DF32A4">
            <w:r>
              <w:rPr>
                <w:rFonts w:hint="eastAsia"/>
              </w:rPr>
              <w:t xml:space="preserve">    </w:t>
            </w:r>
            <w:r>
              <w:rPr>
                <w:rFonts w:hint="eastAsia"/>
              </w:rPr>
              <w:tab/>
              <w:t xml:space="preserve">// </w:t>
            </w:r>
            <w:r>
              <w:rPr>
                <w:rFonts w:hint="eastAsia"/>
              </w:rPr>
              <w:t>在这里，我们可以写多条的</w:t>
            </w:r>
            <w:r>
              <w:rPr>
                <w:rFonts w:hint="eastAsia"/>
              </w:rPr>
              <w:t xml:space="preserve"> View::composer </w:t>
            </w:r>
            <w:r>
              <w:rPr>
                <w:rFonts w:hint="eastAsia"/>
              </w:rPr>
              <w:t>语句</w:t>
            </w:r>
          </w:p>
          <w:p w14:paraId="18D1F14D" w14:textId="77777777" w:rsidR="00DF32A4" w:rsidRDefault="00DF32A4" w:rsidP="00DF32A4">
            <w:r>
              <w:t xml:space="preserve">        View::composer('widget.categories', 'App\Http\ViewComposers\CategoriesComposer');</w:t>
            </w:r>
          </w:p>
          <w:p w14:paraId="4922D10B" w14:textId="77777777" w:rsidR="00DF32A4" w:rsidRDefault="00DF32A4" w:rsidP="00DF32A4">
            <w:r>
              <w:t xml:space="preserve">    }</w:t>
            </w:r>
          </w:p>
          <w:p w14:paraId="57BA6411" w14:textId="77777777" w:rsidR="00DF32A4" w:rsidRDefault="00DF32A4" w:rsidP="00DF32A4">
            <w:r>
              <w:t xml:space="preserve">    public function register(){}</w:t>
            </w:r>
          </w:p>
          <w:p w14:paraId="7D7F9188" w14:textId="249DCE8C" w:rsidR="00DF32A4" w:rsidRDefault="00DF32A4" w:rsidP="00DF32A4">
            <w:r>
              <w:t>}</w:t>
            </w:r>
          </w:p>
        </w:tc>
      </w:tr>
    </w:tbl>
    <w:p w14:paraId="0CB03464" w14:textId="74FECA80" w:rsidR="00277567" w:rsidRDefault="00F24DFA" w:rsidP="008734E5">
      <w:r w:rsidRPr="00F24DFA">
        <w:rPr>
          <w:rFonts w:hint="eastAsia"/>
        </w:rPr>
        <w:t>然后在</w:t>
      </w:r>
      <w:r w:rsidRPr="00F24DFA">
        <w:rPr>
          <w:rFonts w:hint="eastAsia"/>
        </w:rPr>
        <w:t xml:space="preserve"> config/app.php </w:t>
      </w:r>
      <w:r w:rsidRPr="00F24DFA">
        <w:rPr>
          <w:rFonts w:hint="eastAsia"/>
        </w:rPr>
        <w:t>的</w:t>
      </w:r>
      <w:r w:rsidRPr="00F24DFA">
        <w:rPr>
          <w:rFonts w:hint="eastAsia"/>
        </w:rPr>
        <w:t xml:space="preserve"> providers </w:t>
      </w:r>
      <w:r w:rsidRPr="00F24DFA">
        <w:rPr>
          <w:rFonts w:hint="eastAsia"/>
        </w:rPr>
        <w:t>中添加如下代码</w:t>
      </w:r>
      <w:r w:rsidRPr="00F24DFA">
        <w:rPr>
          <w:rFonts w:hint="eastAsia"/>
        </w:rPr>
        <w:t>:</w:t>
      </w:r>
    </w:p>
    <w:tbl>
      <w:tblPr>
        <w:tblStyle w:val="a6"/>
        <w:tblW w:w="0" w:type="auto"/>
        <w:tblLook w:val="04A0" w:firstRow="1" w:lastRow="0" w:firstColumn="1" w:lastColumn="0" w:noHBand="0" w:noVBand="1"/>
      </w:tblPr>
      <w:tblGrid>
        <w:gridCol w:w="8296"/>
      </w:tblGrid>
      <w:tr w:rsidR="00F24DFA" w14:paraId="00E44969" w14:textId="77777777" w:rsidTr="00F24DFA">
        <w:tc>
          <w:tcPr>
            <w:tcW w:w="8296" w:type="dxa"/>
          </w:tcPr>
          <w:p w14:paraId="03EEF2C6" w14:textId="14B3F619" w:rsidR="00F24DFA" w:rsidRDefault="00F24DFA" w:rsidP="008734E5">
            <w:r w:rsidRPr="00F24DFA">
              <w:t>App\Providers\ViewComposerServiceProvider::class</w:t>
            </w:r>
          </w:p>
        </w:tc>
      </w:tr>
    </w:tbl>
    <w:p w14:paraId="5E2909EC" w14:textId="676E9765" w:rsidR="0064165F" w:rsidRDefault="0064165F" w:rsidP="008734E5"/>
    <w:p w14:paraId="06901BB2" w14:textId="77777777" w:rsidR="002C6788" w:rsidRDefault="00F24DFA" w:rsidP="008734E5">
      <w:r>
        <w:rPr>
          <w:rFonts w:hint="eastAsia"/>
        </w:rPr>
        <w:t>以上两种方式为最常见的方式，</w:t>
      </w:r>
      <w:r w:rsidRPr="001F2783">
        <w:rPr>
          <w:rFonts w:hint="eastAsia"/>
          <w:b/>
          <w:bCs/>
        </w:rPr>
        <w:t>还有一种方式是采用把数据共享给所有视图</w:t>
      </w:r>
      <w:r w:rsidRPr="00F24DFA">
        <w:rPr>
          <w:rFonts w:hint="eastAsia"/>
        </w:rPr>
        <w:t>:</w:t>
      </w:r>
      <w:r w:rsidR="002C6788" w:rsidRPr="002C6788">
        <w:rPr>
          <w:rFonts w:hint="eastAsia"/>
        </w:rPr>
        <w:t xml:space="preserve"> </w:t>
      </w:r>
    </w:p>
    <w:p w14:paraId="18B2F6C7" w14:textId="7EDA83B9" w:rsidR="0064165F" w:rsidRDefault="002C6788" w:rsidP="008734E5">
      <w:r w:rsidRPr="002C6788">
        <w:rPr>
          <w:rFonts w:hint="eastAsia"/>
        </w:rPr>
        <w:t>在服务提供器</w:t>
      </w:r>
      <w:r w:rsidRPr="002C6788">
        <w:rPr>
          <w:rFonts w:hint="eastAsia"/>
        </w:rPr>
        <w:t xml:space="preserve"> AppServiceProvider </w:t>
      </w:r>
      <w:r w:rsidRPr="002C6788">
        <w:rPr>
          <w:rFonts w:hint="eastAsia"/>
        </w:rPr>
        <w:t>中的</w:t>
      </w:r>
      <w:r w:rsidRPr="002C6788">
        <w:rPr>
          <w:rFonts w:hint="eastAsia"/>
        </w:rPr>
        <w:t xml:space="preserve"> boot </w:t>
      </w:r>
      <w:r w:rsidRPr="002C6788">
        <w:rPr>
          <w:rFonts w:hint="eastAsia"/>
        </w:rPr>
        <w:t>方法调用</w:t>
      </w:r>
      <w:r w:rsidRPr="002C6788">
        <w:rPr>
          <w:rFonts w:hint="eastAsia"/>
        </w:rPr>
        <w:t xml:space="preserve"> Illuminate\Support\Facades\View </w:t>
      </w:r>
      <w:r w:rsidRPr="002C6788">
        <w:rPr>
          <w:rFonts w:hint="eastAsia"/>
        </w:rPr>
        <w:t>的</w:t>
      </w:r>
      <w:r w:rsidRPr="002C6788">
        <w:rPr>
          <w:rFonts w:hint="eastAsia"/>
        </w:rPr>
        <w:t xml:space="preserve"> share </w:t>
      </w:r>
      <w:r w:rsidRPr="002C6788">
        <w:rPr>
          <w:rFonts w:hint="eastAsia"/>
        </w:rPr>
        <w:t>方法</w:t>
      </w:r>
      <w:r>
        <w:rPr>
          <w:rFonts w:hint="eastAsia"/>
        </w:rPr>
        <w:t>，代码如下：</w:t>
      </w:r>
    </w:p>
    <w:tbl>
      <w:tblPr>
        <w:tblStyle w:val="a6"/>
        <w:tblW w:w="0" w:type="auto"/>
        <w:tblLook w:val="04A0" w:firstRow="1" w:lastRow="0" w:firstColumn="1" w:lastColumn="0" w:noHBand="0" w:noVBand="1"/>
      </w:tblPr>
      <w:tblGrid>
        <w:gridCol w:w="8296"/>
      </w:tblGrid>
      <w:tr w:rsidR="0026055E" w14:paraId="2D2CD348" w14:textId="77777777" w:rsidTr="0026055E">
        <w:tc>
          <w:tcPr>
            <w:tcW w:w="8296" w:type="dxa"/>
          </w:tcPr>
          <w:p w14:paraId="64671DE9" w14:textId="77777777" w:rsidR="0026055E" w:rsidRDefault="0026055E" w:rsidP="0026055E">
            <w:r>
              <w:t>&lt;?php</w:t>
            </w:r>
          </w:p>
          <w:p w14:paraId="62F3501B" w14:textId="77777777" w:rsidR="0026055E" w:rsidRDefault="0026055E" w:rsidP="0026055E">
            <w:r>
              <w:t xml:space="preserve">    namespace App\Providers;</w:t>
            </w:r>
          </w:p>
          <w:p w14:paraId="2B54FB32" w14:textId="77777777" w:rsidR="0026055E" w:rsidRDefault="0026055E" w:rsidP="0026055E">
            <w:r>
              <w:t xml:space="preserve">    use Illuminate\Support\Facades\View;</w:t>
            </w:r>
          </w:p>
          <w:p w14:paraId="7A19961E" w14:textId="438D342A" w:rsidR="0026055E" w:rsidRDefault="0026055E" w:rsidP="0026055E">
            <w:r>
              <w:t xml:space="preserve">    class AppServiceProvider extends ServiceProvider</w:t>
            </w:r>
            <w:r>
              <w:rPr>
                <w:rFonts w:hint="eastAsia"/>
              </w:rPr>
              <w:t xml:space="preserve"> </w:t>
            </w:r>
            <w:r>
              <w:t>{</w:t>
            </w:r>
          </w:p>
          <w:p w14:paraId="31C7C679" w14:textId="64F1D05A" w:rsidR="0026055E" w:rsidRDefault="0026055E" w:rsidP="0026055E">
            <w:r>
              <w:t xml:space="preserve">        public function boot()</w:t>
            </w:r>
            <w:r>
              <w:rPr>
                <w:rFonts w:hint="eastAsia"/>
              </w:rPr>
              <w:t xml:space="preserve"> </w:t>
            </w:r>
            <w:r>
              <w:t>{</w:t>
            </w:r>
          </w:p>
          <w:p w14:paraId="5815E885" w14:textId="77777777" w:rsidR="0026055E" w:rsidRDefault="0026055E" w:rsidP="0026055E">
            <w:r>
              <w:t xml:space="preserve">            View::share('key',  'value');</w:t>
            </w:r>
          </w:p>
          <w:p w14:paraId="452BB1E8" w14:textId="2BD2F2C0" w:rsidR="0026055E" w:rsidRDefault="0026055E" w:rsidP="0026055E">
            <w:r>
              <w:t xml:space="preserve">        }</w:t>
            </w:r>
          </w:p>
          <w:p w14:paraId="6E87DA8A" w14:textId="64694BE4" w:rsidR="0026055E" w:rsidRDefault="0026055E" w:rsidP="0026055E">
            <w:r>
              <w:t xml:space="preserve">        public  function  register() {}</w:t>
            </w:r>
          </w:p>
          <w:p w14:paraId="36531A83" w14:textId="6CD7D372" w:rsidR="0026055E" w:rsidRDefault="0026055E" w:rsidP="0026055E">
            <w:r>
              <w:t xml:space="preserve">    {</w:t>
            </w:r>
          </w:p>
        </w:tc>
      </w:tr>
    </w:tbl>
    <w:p w14:paraId="1FFC3F7A" w14:textId="3A4E6A32" w:rsidR="002C6788" w:rsidRDefault="0005633B" w:rsidP="008734E5">
      <w:r w:rsidRPr="0005633B">
        <w:rPr>
          <w:rFonts w:hint="eastAsia"/>
        </w:rPr>
        <w:t>但是这种方式太浪费资源，不合理，所以很少使用。</w:t>
      </w:r>
    </w:p>
    <w:p w14:paraId="2AFAD5B0" w14:textId="77777777" w:rsidR="00324A30" w:rsidRDefault="00324A30" w:rsidP="00324A30"/>
    <w:p w14:paraId="63C55B09" w14:textId="61BD01CC" w:rsidR="00324A30" w:rsidRDefault="00324A30" w:rsidP="00324A30">
      <w:r>
        <w:rPr>
          <w:rFonts w:hint="eastAsia"/>
        </w:rPr>
        <w:t>参考资料</w:t>
      </w:r>
      <w:r>
        <w:rPr>
          <w:rFonts w:hint="eastAsia"/>
        </w:rPr>
        <w:t>:</w:t>
      </w:r>
    </w:p>
    <w:p w14:paraId="25424C4D" w14:textId="77777777" w:rsidR="00324A30" w:rsidRDefault="00324A30" w:rsidP="00324A30">
      <w:r>
        <w:t>https://learnku.com/laravel/t/3094/some-practical-laravel-tips</w:t>
      </w:r>
    </w:p>
    <w:p w14:paraId="7B75EC41" w14:textId="77777777" w:rsidR="00324A30" w:rsidRDefault="00324A30" w:rsidP="00324A30">
      <w:r>
        <w:t>https://learnku.com/articles/26010</w:t>
      </w:r>
    </w:p>
    <w:p w14:paraId="6D4CCDDD" w14:textId="75F561FC" w:rsidR="0005633B" w:rsidRDefault="00324A30" w:rsidP="00324A30">
      <w:r>
        <w:t>https://www.jianshu.com/p/cdf494b844dd</w:t>
      </w:r>
    </w:p>
    <w:p w14:paraId="6A9D9C6B" w14:textId="77777777" w:rsidR="00F24DFA" w:rsidRDefault="00F24DFA" w:rsidP="008734E5"/>
    <w:p w14:paraId="5A89AB0F" w14:textId="77777777" w:rsidR="0064165F" w:rsidRDefault="0064165F" w:rsidP="008734E5"/>
    <w:p w14:paraId="63AD04F7" w14:textId="77777777" w:rsidR="00D33528" w:rsidRPr="008734E5" w:rsidRDefault="00D33528" w:rsidP="008734E5"/>
    <w:p w14:paraId="3735DBBB" w14:textId="4DA0FB67" w:rsidR="00422327" w:rsidRDefault="00422327">
      <w:pPr>
        <w:pStyle w:val="2"/>
      </w:pPr>
      <w:r>
        <w:rPr>
          <w:rFonts w:hint="eastAsia"/>
        </w:rPr>
        <w:t>简单的子模板传值</w:t>
      </w:r>
    </w:p>
    <w:p w14:paraId="33D975A3" w14:textId="1A03DEEB" w:rsidR="006E5F3F" w:rsidRPr="006E5F3F" w:rsidRDefault="006E5F3F" w:rsidP="006E5F3F">
      <w:r>
        <w:rPr>
          <w:rFonts w:hint="eastAsia"/>
        </w:rPr>
        <w:t>在当前视图文件中向子模板传值：</w:t>
      </w:r>
    </w:p>
    <w:tbl>
      <w:tblPr>
        <w:tblStyle w:val="a6"/>
        <w:tblW w:w="0" w:type="auto"/>
        <w:tblLook w:val="04A0" w:firstRow="1" w:lastRow="0" w:firstColumn="1" w:lastColumn="0" w:noHBand="0" w:noVBand="1"/>
      </w:tblPr>
      <w:tblGrid>
        <w:gridCol w:w="8296"/>
      </w:tblGrid>
      <w:tr w:rsidR="006E5F3F" w14:paraId="3602AD07" w14:textId="77777777" w:rsidTr="006E5F3F">
        <w:tc>
          <w:tcPr>
            <w:tcW w:w="8296" w:type="dxa"/>
          </w:tcPr>
          <w:p w14:paraId="5208C88D" w14:textId="507495E1" w:rsidR="006E5F3F" w:rsidRDefault="006E5F3F" w:rsidP="00422327">
            <w:r w:rsidRPr="006E5F3F">
              <w:rPr>
                <w:rFonts w:hint="eastAsia"/>
              </w:rPr>
              <w:lastRenderedPageBreak/>
              <w:t>@include("message",['msg'=&gt;'</w:t>
            </w:r>
            <w:r w:rsidRPr="006E5F3F">
              <w:rPr>
                <w:rFonts w:hint="eastAsia"/>
              </w:rPr>
              <w:t>中国</w:t>
            </w:r>
            <w:r w:rsidRPr="006E5F3F">
              <w:rPr>
                <w:rFonts w:hint="eastAsia"/>
              </w:rPr>
              <w:t>'])</w:t>
            </w:r>
          </w:p>
        </w:tc>
      </w:tr>
    </w:tbl>
    <w:p w14:paraId="12A55560" w14:textId="0A19BB47" w:rsidR="00422327" w:rsidRDefault="00422327" w:rsidP="00422327"/>
    <w:p w14:paraId="417759DF" w14:textId="46F70FEB" w:rsidR="006E5F3F" w:rsidRDefault="006E5F3F" w:rsidP="00422327">
      <w:r>
        <w:rPr>
          <w:rFonts w:hint="eastAsia"/>
        </w:rPr>
        <w:t>然后在子模板（也就是这里的</w:t>
      </w:r>
      <w:r>
        <w:rPr>
          <w:rFonts w:hint="eastAsia"/>
        </w:rPr>
        <w:t>message</w:t>
      </w:r>
      <w:r>
        <w:rPr>
          <w:rFonts w:hint="eastAsia"/>
        </w:rPr>
        <w:t>模板）使用变量：</w:t>
      </w:r>
      <w:r w:rsidR="00D935BE" w:rsidRPr="00D935BE">
        <w:rPr>
          <w:rFonts w:hint="eastAsia"/>
        </w:rPr>
        <w:t>在</w:t>
      </w:r>
      <w:r w:rsidR="00D935BE" w:rsidRPr="00D935BE">
        <w:rPr>
          <w:rFonts w:hint="eastAsia"/>
        </w:rPr>
        <w:t xml:space="preserve"> message </w:t>
      </w:r>
      <w:r w:rsidR="00D935BE" w:rsidRPr="00D935BE">
        <w:rPr>
          <w:rFonts w:hint="eastAsia"/>
        </w:rPr>
        <w:t>子模板中调用</w:t>
      </w:r>
      <w:r w:rsidR="00D935BE" w:rsidRPr="00D935BE">
        <w:rPr>
          <w:rFonts w:hint="eastAsia"/>
        </w:rPr>
        <w:t xml:space="preserve"> msg </w:t>
      </w:r>
      <w:r w:rsidR="00D935BE" w:rsidRPr="00D935BE">
        <w:rPr>
          <w:rFonts w:hint="eastAsia"/>
        </w:rPr>
        <w:t>的值</w:t>
      </w:r>
      <w:r w:rsidR="00D935BE" w:rsidRPr="00D935BE">
        <w:rPr>
          <w:rFonts w:hint="eastAsia"/>
        </w:rPr>
        <w:t>: {{msg}}</w:t>
      </w:r>
    </w:p>
    <w:p w14:paraId="0F2A72FB" w14:textId="6A89BB08" w:rsidR="00D935BE" w:rsidRDefault="00D935BE" w:rsidP="00422327"/>
    <w:p w14:paraId="40D9166C" w14:textId="4D04F286" w:rsidR="00D935BE" w:rsidRPr="00D935BE" w:rsidRDefault="00D935BE" w:rsidP="00422327">
      <w:r>
        <w:rPr>
          <w:rFonts w:hint="eastAsia"/>
        </w:rPr>
        <w:t>但是这种方式的话，在每个使用</w:t>
      </w:r>
      <w:r>
        <w:rPr>
          <w:rFonts w:hint="eastAsia"/>
        </w:rPr>
        <w:t>message</w:t>
      </w:r>
      <w:r>
        <w:rPr>
          <w:rFonts w:hint="eastAsia"/>
        </w:rPr>
        <w:t>子模板的视图文件中都需要给</w:t>
      </w:r>
      <w:r>
        <w:rPr>
          <w:rFonts w:hint="eastAsia"/>
        </w:rPr>
        <w:t>message</w:t>
      </w:r>
      <w:r>
        <w:rPr>
          <w:rFonts w:hint="eastAsia"/>
        </w:rPr>
        <w:t>赋值，这样操作就太麻烦了。</w:t>
      </w:r>
    </w:p>
    <w:p w14:paraId="3B908E1D" w14:textId="6E531EC6" w:rsidR="001B7040" w:rsidRDefault="001B7040" w:rsidP="00422327"/>
    <w:p w14:paraId="05D071C4" w14:textId="445FDAC2" w:rsidR="00AF397B" w:rsidRDefault="00AF397B" w:rsidP="00422327">
      <w:r w:rsidRPr="00AF397B">
        <w:rPr>
          <w:rFonts w:hint="eastAsia"/>
          <w:b/>
          <w:bCs/>
        </w:rPr>
        <w:t>不推荐使用这种方式</w:t>
      </w:r>
      <w:r>
        <w:rPr>
          <w:rFonts w:hint="eastAsia"/>
        </w:rPr>
        <w:t>。</w:t>
      </w:r>
    </w:p>
    <w:p w14:paraId="2C582523" w14:textId="77777777" w:rsidR="00AF397B" w:rsidRPr="00422327" w:rsidRDefault="00AF397B" w:rsidP="00422327"/>
    <w:p w14:paraId="36E16665" w14:textId="5DF500CA" w:rsidR="00803816" w:rsidRDefault="00803816">
      <w:pPr>
        <w:pStyle w:val="2"/>
      </w:pPr>
      <w:r>
        <w:rPr>
          <w:rFonts w:hint="eastAsia"/>
        </w:rPr>
        <w:t>自定义函数和自定义类</w:t>
      </w:r>
    </w:p>
    <w:p w14:paraId="1B2C212C" w14:textId="7425BE53" w:rsidR="00803816" w:rsidRDefault="00803816" w:rsidP="00803816">
      <w:pPr>
        <w:pStyle w:val="3"/>
      </w:pPr>
      <w:r>
        <w:rPr>
          <w:rFonts w:hint="eastAsia"/>
        </w:rPr>
        <w:t>自定义函数</w:t>
      </w:r>
    </w:p>
    <w:p w14:paraId="67037EAB" w14:textId="0C1F6487" w:rsidR="00803816" w:rsidRDefault="00803816" w:rsidP="00803816"/>
    <w:p w14:paraId="2B6052EE" w14:textId="7DBDD0CB" w:rsidR="00803816" w:rsidRDefault="00743DC7" w:rsidP="00803816">
      <w:r w:rsidRPr="00743DC7">
        <w:rPr>
          <w:rFonts w:hint="eastAsia"/>
        </w:rPr>
        <w:t>首先，创建</w:t>
      </w:r>
      <w:r w:rsidRPr="00743DC7">
        <w:rPr>
          <w:rFonts w:hint="eastAsia"/>
        </w:rPr>
        <w:t xml:space="preserve"> app\helpers.php</w:t>
      </w:r>
    </w:p>
    <w:tbl>
      <w:tblPr>
        <w:tblStyle w:val="a6"/>
        <w:tblW w:w="0" w:type="auto"/>
        <w:tblLook w:val="04A0" w:firstRow="1" w:lastRow="0" w:firstColumn="1" w:lastColumn="0" w:noHBand="0" w:noVBand="1"/>
      </w:tblPr>
      <w:tblGrid>
        <w:gridCol w:w="8296"/>
      </w:tblGrid>
      <w:tr w:rsidR="00743DC7" w14:paraId="1D8A95EE" w14:textId="77777777" w:rsidTr="00743DC7">
        <w:tc>
          <w:tcPr>
            <w:tcW w:w="8296" w:type="dxa"/>
          </w:tcPr>
          <w:p w14:paraId="4770135A" w14:textId="77777777" w:rsidR="00743DC7" w:rsidRDefault="00743DC7" w:rsidP="00743DC7">
            <w:r>
              <w:t>&lt;?php</w:t>
            </w:r>
          </w:p>
          <w:p w14:paraId="31A32F13" w14:textId="77777777" w:rsidR="00743DC7" w:rsidRDefault="00743DC7" w:rsidP="00743DC7">
            <w:r>
              <w:tab/>
              <w:t>function foo(){</w:t>
            </w:r>
          </w:p>
          <w:p w14:paraId="5C51BB66" w14:textId="77777777" w:rsidR="00743DC7" w:rsidRDefault="00743DC7" w:rsidP="00743DC7">
            <w:r>
              <w:tab/>
            </w:r>
            <w:r>
              <w:tab/>
              <w:t>return "Hello World";</w:t>
            </w:r>
          </w:p>
          <w:p w14:paraId="145F0D36" w14:textId="468F2D8B" w:rsidR="00743DC7" w:rsidRDefault="00743DC7" w:rsidP="00743DC7">
            <w:pPr>
              <w:rPr>
                <w:rFonts w:hint="eastAsia"/>
              </w:rPr>
            </w:pPr>
            <w:r>
              <w:tab/>
              <w:t>}</w:t>
            </w:r>
          </w:p>
        </w:tc>
      </w:tr>
    </w:tbl>
    <w:p w14:paraId="76000397" w14:textId="77777777" w:rsidR="00743DC7" w:rsidRPr="00803816" w:rsidRDefault="00743DC7" w:rsidP="00803816">
      <w:pPr>
        <w:rPr>
          <w:rFonts w:hint="eastAsia"/>
        </w:rPr>
      </w:pPr>
    </w:p>
    <w:p w14:paraId="017E1B96" w14:textId="4CE78A24" w:rsidR="00803816" w:rsidRDefault="00743DC7" w:rsidP="00803816">
      <w:r w:rsidRPr="00743DC7">
        <w:rPr>
          <w:rFonts w:hint="eastAsia"/>
        </w:rPr>
        <w:t>然后，修改</w:t>
      </w:r>
      <w:r w:rsidRPr="00743DC7">
        <w:rPr>
          <w:rFonts w:hint="eastAsia"/>
        </w:rPr>
        <w:t xml:space="preserve"> composer.json </w:t>
      </w:r>
      <w:r w:rsidRPr="00743DC7">
        <w:rPr>
          <w:rFonts w:hint="eastAsia"/>
        </w:rPr>
        <w:t>文件，在</w:t>
      </w:r>
      <w:r w:rsidRPr="00743DC7">
        <w:rPr>
          <w:rFonts w:hint="eastAsia"/>
        </w:rPr>
        <w:t xml:space="preserve"> autoload </w:t>
      </w:r>
      <w:r w:rsidRPr="00743DC7">
        <w:rPr>
          <w:rFonts w:hint="eastAsia"/>
        </w:rPr>
        <w:t>的</w:t>
      </w:r>
      <w:r w:rsidRPr="00743DC7">
        <w:rPr>
          <w:rFonts w:hint="eastAsia"/>
        </w:rPr>
        <w:t xml:space="preserve"> files </w:t>
      </w:r>
      <w:r w:rsidRPr="00743DC7">
        <w:rPr>
          <w:rFonts w:hint="eastAsia"/>
        </w:rPr>
        <w:t>字段加入该文件</w:t>
      </w:r>
      <w:r w:rsidRPr="00743DC7">
        <w:rPr>
          <w:rFonts w:hint="eastAsia"/>
        </w:rPr>
        <w:t>:</w:t>
      </w:r>
    </w:p>
    <w:tbl>
      <w:tblPr>
        <w:tblStyle w:val="a6"/>
        <w:tblW w:w="0" w:type="auto"/>
        <w:tblLook w:val="04A0" w:firstRow="1" w:lastRow="0" w:firstColumn="1" w:lastColumn="0" w:noHBand="0" w:noVBand="1"/>
      </w:tblPr>
      <w:tblGrid>
        <w:gridCol w:w="8296"/>
      </w:tblGrid>
      <w:tr w:rsidR="00743DC7" w14:paraId="31C18BB6" w14:textId="77777777" w:rsidTr="00743DC7">
        <w:tc>
          <w:tcPr>
            <w:tcW w:w="8296" w:type="dxa"/>
          </w:tcPr>
          <w:p w14:paraId="5FD2839A" w14:textId="77777777" w:rsidR="00743DC7" w:rsidRDefault="00743DC7" w:rsidP="00743DC7">
            <w:r>
              <w:t>"autoload": {</w:t>
            </w:r>
          </w:p>
          <w:p w14:paraId="2A0FA3BB" w14:textId="77777777" w:rsidR="00743DC7" w:rsidRDefault="00743DC7" w:rsidP="00743DC7">
            <w:r>
              <w:tab/>
              <w:t>"files": {</w:t>
            </w:r>
          </w:p>
          <w:p w14:paraId="35090F48" w14:textId="77777777" w:rsidR="00743DC7" w:rsidRDefault="00743DC7" w:rsidP="00743DC7">
            <w:r>
              <w:tab/>
            </w:r>
            <w:r>
              <w:tab/>
              <w:t>"app/helpers.php"</w:t>
            </w:r>
          </w:p>
          <w:p w14:paraId="379C0889" w14:textId="77777777" w:rsidR="00743DC7" w:rsidRDefault="00743DC7" w:rsidP="00743DC7">
            <w:r>
              <w:tab/>
              <w:t>}</w:t>
            </w:r>
          </w:p>
          <w:p w14:paraId="3328729C" w14:textId="78003F44" w:rsidR="00743DC7" w:rsidRDefault="00743DC7" w:rsidP="00743DC7">
            <w:r>
              <w:t>}</w:t>
            </w:r>
          </w:p>
        </w:tc>
      </w:tr>
    </w:tbl>
    <w:p w14:paraId="69AB60FD" w14:textId="6EB4C8E9" w:rsidR="00743DC7" w:rsidRDefault="00743DC7" w:rsidP="00803816"/>
    <w:p w14:paraId="288C8E47" w14:textId="333B088B" w:rsidR="00743DC7" w:rsidRDefault="00743DC7" w:rsidP="00803816"/>
    <w:p w14:paraId="7AC392A9" w14:textId="1557C6D3" w:rsidR="00743DC7" w:rsidRDefault="00743DC7" w:rsidP="00803816">
      <w:r w:rsidRPr="00743DC7">
        <w:rPr>
          <w:rFonts w:hint="eastAsia"/>
        </w:rPr>
        <w:t>最后，运行</w:t>
      </w:r>
      <w:r>
        <w:rPr>
          <w:rFonts w:hint="eastAsia"/>
        </w:rPr>
        <w:t>：</w:t>
      </w:r>
    </w:p>
    <w:tbl>
      <w:tblPr>
        <w:tblStyle w:val="a6"/>
        <w:tblW w:w="0" w:type="auto"/>
        <w:tblLook w:val="04A0" w:firstRow="1" w:lastRow="0" w:firstColumn="1" w:lastColumn="0" w:noHBand="0" w:noVBand="1"/>
      </w:tblPr>
      <w:tblGrid>
        <w:gridCol w:w="8296"/>
      </w:tblGrid>
      <w:tr w:rsidR="00743DC7" w14:paraId="29756859" w14:textId="77777777" w:rsidTr="00743DC7">
        <w:tc>
          <w:tcPr>
            <w:tcW w:w="8296" w:type="dxa"/>
          </w:tcPr>
          <w:p w14:paraId="329F6F16" w14:textId="1830F181" w:rsidR="00743DC7" w:rsidRDefault="00743DC7" w:rsidP="00803816">
            <w:pPr>
              <w:rPr>
                <w:rFonts w:hint="eastAsia"/>
              </w:rPr>
            </w:pPr>
            <w:r w:rsidRPr="00743DC7">
              <w:rPr>
                <w:rFonts w:hint="eastAsia"/>
              </w:rPr>
              <w:t>composer dump-autoload -o</w:t>
            </w:r>
          </w:p>
        </w:tc>
      </w:tr>
    </w:tbl>
    <w:p w14:paraId="637349A4" w14:textId="77777777" w:rsidR="00743DC7" w:rsidRDefault="00743DC7" w:rsidP="00803816">
      <w:pPr>
        <w:rPr>
          <w:rFonts w:hint="eastAsia"/>
        </w:rPr>
      </w:pPr>
    </w:p>
    <w:p w14:paraId="5C12CFD4" w14:textId="028B24EC" w:rsidR="00743DC7" w:rsidRDefault="00743DC7" w:rsidP="00743DC7">
      <w:pPr>
        <w:pStyle w:val="3"/>
      </w:pPr>
      <w:r>
        <w:rPr>
          <w:rFonts w:hint="eastAsia"/>
        </w:rPr>
        <w:t>自定义类</w:t>
      </w:r>
    </w:p>
    <w:p w14:paraId="3ABBD5B8" w14:textId="327E98F0" w:rsidR="00743DC7" w:rsidRDefault="00743DC7" w:rsidP="00803816"/>
    <w:p w14:paraId="3DBDFFBC" w14:textId="2DBF0798" w:rsidR="00743DC7" w:rsidRDefault="00743DC7" w:rsidP="00803816">
      <w:r w:rsidRPr="00743DC7">
        <w:rPr>
          <w:rFonts w:hint="eastAsia"/>
        </w:rPr>
        <w:t>首先，创建自定义类</w:t>
      </w:r>
      <w:r w:rsidRPr="00743DC7">
        <w:rPr>
          <w:rFonts w:hint="eastAsia"/>
        </w:rPr>
        <w:t xml:space="preserve"> app/Libraries/Test.php</w:t>
      </w:r>
    </w:p>
    <w:tbl>
      <w:tblPr>
        <w:tblStyle w:val="a6"/>
        <w:tblW w:w="0" w:type="auto"/>
        <w:tblLook w:val="04A0" w:firstRow="1" w:lastRow="0" w:firstColumn="1" w:lastColumn="0" w:noHBand="0" w:noVBand="1"/>
      </w:tblPr>
      <w:tblGrid>
        <w:gridCol w:w="8296"/>
      </w:tblGrid>
      <w:tr w:rsidR="00743DC7" w14:paraId="4239AA8A" w14:textId="77777777" w:rsidTr="00743DC7">
        <w:tc>
          <w:tcPr>
            <w:tcW w:w="8296" w:type="dxa"/>
          </w:tcPr>
          <w:p w14:paraId="3EB9244F" w14:textId="77777777" w:rsidR="00743DC7" w:rsidRDefault="00743DC7" w:rsidP="00743DC7">
            <w:r>
              <w:t xml:space="preserve">&lt;?php </w:t>
            </w:r>
          </w:p>
          <w:p w14:paraId="5FB2B5B4" w14:textId="77777777" w:rsidR="00743DC7" w:rsidRDefault="00743DC7" w:rsidP="00743DC7">
            <w:r>
              <w:t>namespace App\Libraries;</w:t>
            </w:r>
          </w:p>
          <w:p w14:paraId="65F1A46A" w14:textId="77777777" w:rsidR="00743DC7" w:rsidRDefault="00743DC7" w:rsidP="00743DC7">
            <w:r>
              <w:t xml:space="preserve"> </w:t>
            </w:r>
          </w:p>
          <w:p w14:paraId="023D512D" w14:textId="77777777" w:rsidR="00743DC7" w:rsidRDefault="00743DC7" w:rsidP="00743DC7">
            <w:r>
              <w:t>class Test{</w:t>
            </w:r>
          </w:p>
          <w:p w14:paraId="055FD696" w14:textId="77777777" w:rsidR="00743DC7" w:rsidRDefault="00743DC7" w:rsidP="00743DC7">
            <w:r>
              <w:tab/>
              <w:t>public static function index(){</w:t>
            </w:r>
          </w:p>
          <w:p w14:paraId="48B7E48D" w14:textId="77777777" w:rsidR="00743DC7" w:rsidRDefault="00743DC7" w:rsidP="00743DC7">
            <w:r>
              <w:tab/>
            </w:r>
            <w:r>
              <w:tab/>
              <w:t>echo 123;</w:t>
            </w:r>
          </w:p>
          <w:p w14:paraId="51C7DE90" w14:textId="77777777" w:rsidR="00743DC7" w:rsidRDefault="00743DC7" w:rsidP="00743DC7">
            <w:r>
              <w:lastRenderedPageBreak/>
              <w:tab/>
              <w:t>}</w:t>
            </w:r>
          </w:p>
          <w:p w14:paraId="75BBD725" w14:textId="7BB213B3" w:rsidR="00743DC7" w:rsidRDefault="00743DC7" w:rsidP="00743DC7">
            <w:pPr>
              <w:rPr>
                <w:rFonts w:hint="eastAsia"/>
              </w:rPr>
            </w:pPr>
            <w:r>
              <w:t>}</w:t>
            </w:r>
          </w:p>
        </w:tc>
      </w:tr>
    </w:tbl>
    <w:p w14:paraId="14932CA9" w14:textId="77777777" w:rsidR="00743DC7" w:rsidRDefault="00743DC7" w:rsidP="00803816">
      <w:pPr>
        <w:rPr>
          <w:rFonts w:hint="eastAsia"/>
        </w:rPr>
      </w:pPr>
    </w:p>
    <w:p w14:paraId="6B99D298" w14:textId="7292A1CE" w:rsidR="00743DC7" w:rsidRDefault="00743DC7" w:rsidP="00803816">
      <w:r w:rsidRPr="00743DC7">
        <w:rPr>
          <w:rFonts w:hint="eastAsia"/>
        </w:rPr>
        <w:t>然后，修改</w:t>
      </w:r>
      <w:r w:rsidRPr="00743DC7">
        <w:rPr>
          <w:rFonts w:hint="eastAsia"/>
        </w:rPr>
        <w:t xml:space="preserve"> composer.json </w:t>
      </w:r>
      <w:r w:rsidRPr="00743DC7">
        <w:rPr>
          <w:rFonts w:hint="eastAsia"/>
        </w:rPr>
        <w:t>文件，在</w:t>
      </w:r>
      <w:r w:rsidRPr="00743DC7">
        <w:rPr>
          <w:rFonts w:hint="eastAsia"/>
        </w:rPr>
        <w:t xml:space="preserve"> autoload </w:t>
      </w:r>
      <w:r w:rsidRPr="00743DC7">
        <w:rPr>
          <w:rFonts w:hint="eastAsia"/>
        </w:rPr>
        <w:t>的</w:t>
      </w:r>
      <w:r w:rsidRPr="00743DC7">
        <w:rPr>
          <w:rFonts w:hint="eastAsia"/>
        </w:rPr>
        <w:t xml:space="preserve"> classmap </w:t>
      </w:r>
      <w:r w:rsidRPr="00743DC7">
        <w:rPr>
          <w:rFonts w:hint="eastAsia"/>
        </w:rPr>
        <w:t>字段加入该文件</w:t>
      </w:r>
      <w:r w:rsidRPr="00743DC7">
        <w:rPr>
          <w:rFonts w:hint="eastAsia"/>
        </w:rPr>
        <w:t>:</w:t>
      </w:r>
    </w:p>
    <w:tbl>
      <w:tblPr>
        <w:tblStyle w:val="a6"/>
        <w:tblW w:w="0" w:type="auto"/>
        <w:tblLook w:val="04A0" w:firstRow="1" w:lastRow="0" w:firstColumn="1" w:lastColumn="0" w:noHBand="0" w:noVBand="1"/>
      </w:tblPr>
      <w:tblGrid>
        <w:gridCol w:w="8296"/>
      </w:tblGrid>
      <w:tr w:rsidR="00743DC7" w14:paraId="16EC9FAB" w14:textId="77777777" w:rsidTr="00743DC7">
        <w:tc>
          <w:tcPr>
            <w:tcW w:w="8296" w:type="dxa"/>
          </w:tcPr>
          <w:p w14:paraId="3C5FCD08" w14:textId="77777777" w:rsidR="00743DC7" w:rsidRDefault="00743DC7" w:rsidP="00743DC7">
            <w:r>
              <w:t>"autoload": {</w:t>
            </w:r>
          </w:p>
          <w:p w14:paraId="42499209" w14:textId="77777777" w:rsidR="00743DC7" w:rsidRDefault="00743DC7" w:rsidP="00743DC7">
            <w:r>
              <w:tab/>
              <w:t>"classmap": {</w:t>
            </w:r>
          </w:p>
          <w:p w14:paraId="1B742CDA" w14:textId="77777777" w:rsidR="00743DC7" w:rsidRDefault="00743DC7" w:rsidP="00743DC7">
            <w:r>
              <w:tab/>
            </w:r>
            <w:r>
              <w:tab/>
              <w:t>"app/Libraries"</w:t>
            </w:r>
          </w:p>
          <w:p w14:paraId="52E968E8" w14:textId="77777777" w:rsidR="00743DC7" w:rsidRDefault="00743DC7" w:rsidP="00743DC7">
            <w:r>
              <w:tab/>
              <w:t>}</w:t>
            </w:r>
          </w:p>
          <w:p w14:paraId="58141EC0" w14:textId="5F6A7195" w:rsidR="00743DC7" w:rsidRDefault="00743DC7" w:rsidP="00743DC7">
            <w:r>
              <w:t>}</w:t>
            </w:r>
          </w:p>
        </w:tc>
      </w:tr>
    </w:tbl>
    <w:p w14:paraId="7E564C26" w14:textId="77777777" w:rsidR="00743DC7" w:rsidRDefault="00743DC7" w:rsidP="00803816"/>
    <w:p w14:paraId="7E34680C" w14:textId="3649F457" w:rsidR="00743DC7" w:rsidRDefault="00743DC7" w:rsidP="00803816">
      <w:r w:rsidRPr="00743DC7">
        <w:rPr>
          <w:rFonts w:hint="eastAsia"/>
        </w:rPr>
        <w:t>最后，运行</w:t>
      </w:r>
      <w:r>
        <w:rPr>
          <w:rFonts w:hint="eastAsia"/>
        </w:rPr>
        <w:t>：</w:t>
      </w:r>
    </w:p>
    <w:tbl>
      <w:tblPr>
        <w:tblStyle w:val="a6"/>
        <w:tblW w:w="0" w:type="auto"/>
        <w:tblLook w:val="04A0" w:firstRow="1" w:lastRow="0" w:firstColumn="1" w:lastColumn="0" w:noHBand="0" w:noVBand="1"/>
      </w:tblPr>
      <w:tblGrid>
        <w:gridCol w:w="8296"/>
      </w:tblGrid>
      <w:tr w:rsidR="00743DC7" w14:paraId="0B8DCC12" w14:textId="77777777" w:rsidTr="00743DC7">
        <w:tc>
          <w:tcPr>
            <w:tcW w:w="8296" w:type="dxa"/>
          </w:tcPr>
          <w:p w14:paraId="76E6B3D4" w14:textId="3153C22E" w:rsidR="00743DC7" w:rsidRDefault="00743DC7" w:rsidP="00803816">
            <w:pPr>
              <w:rPr>
                <w:rFonts w:hint="eastAsia"/>
              </w:rPr>
            </w:pPr>
            <w:r w:rsidRPr="00743DC7">
              <w:t>composer dump-autoload -o</w:t>
            </w:r>
          </w:p>
        </w:tc>
      </w:tr>
    </w:tbl>
    <w:p w14:paraId="4E2F8FE9" w14:textId="77777777" w:rsidR="00743DC7" w:rsidRDefault="00743DC7" w:rsidP="00803816">
      <w:pPr>
        <w:rPr>
          <w:rFonts w:hint="eastAsia"/>
        </w:rPr>
      </w:pPr>
    </w:p>
    <w:p w14:paraId="0164CDE4" w14:textId="7B4B4E1F" w:rsidR="00743DC7" w:rsidRDefault="00743DC7" w:rsidP="00803816">
      <w:r w:rsidRPr="00743DC7">
        <w:rPr>
          <w:rFonts w:hint="eastAsia"/>
        </w:rPr>
        <w:t>使用自定义类</w:t>
      </w:r>
      <w:r w:rsidRPr="00743DC7">
        <w:rPr>
          <w:rFonts w:hint="eastAsia"/>
        </w:rPr>
        <w:t>:</w:t>
      </w:r>
    </w:p>
    <w:tbl>
      <w:tblPr>
        <w:tblStyle w:val="a6"/>
        <w:tblW w:w="0" w:type="auto"/>
        <w:tblLook w:val="04A0" w:firstRow="1" w:lastRow="0" w:firstColumn="1" w:lastColumn="0" w:noHBand="0" w:noVBand="1"/>
      </w:tblPr>
      <w:tblGrid>
        <w:gridCol w:w="8296"/>
      </w:tblGrid>
      <w:tr w:rsidR="00743DC7" w14:paraId="15F80935" w14:textId="77777777" w:rsidTr="00743DC7">
        <w:tc>
          <w:tcPr>
            <w:tcW w:w="8296" w:type="dxa"/>
          </w:tcPr>
          <w:p w14:paraId="218F35E3" w14:textId="77777777" w:rsidR="00743DC7" w:rsidRDefault="00743DC7" w:rsidP="00743DC7">
            <w:r>
              <w:t>use App\Libraries\Test;</w:t>
            </w:r>
          </w:p>
          <w:p w14:paraId="0E12FDF7" w14:textId="77777777" w:rsidR="00743DC7" w:rsidRDefault="00743DC7" w:rsidP="00743DC7">
            <w:r>
              <w:t>class IndexController extends Controller</w:t>
            </w:r>
          </w:p>
          <w:p w14:paraId="09A59E90" w14:textId="77777777" w:rsidR="00743DC7" w:rsidRDefault="00743DC7" w:rsidP="00743DC7">
            <w:r>
              <w:t>{</w:t>
            </w:r>
          </w:p>
          <w:p w14:paraId="31C0A5C6" w14:textId="77777777" w:rsidR="00743DC7" w:rsidRDefault="00743DC7" w:rsidP="00743DC7">
            <w:r>
              <w:t xml:space="preserve">    public function ttt(){</w:t>
            </w:r>
          </w:p>
          <w:p w14:paraId="46A45DE4" w14:textId="77777777" w:rsidR="00743DC7" w:rsidRDefault="00743DC7" w:rsidP="00743DC7">
            <w:r>
              <w:t xml:space="preserve">        Test::index();</w:t>
            </w:r>
          </w:p>
          <w:p w14:paraId="2AB2E02D" w14:textId="77777777" w:rsidR="00743DC7" w:rsidRDefault="00743DC7" w:rsidP="00743DC7">
            <w:r>
              <w:t xml:space="preserve">    }</w:t>
            </w:r>
          </w:p>
          <w:p w14:paraId="304303DD" w14:textId="2B4EEADA" w:rsidR="00743DC7" w:rsidRDefault="00743DC7" w:rsidP="00743DC7">
            <w:r>
              <w:t>}</w:t>
            </w:r>
          </w:p>
        </w:tc>
      </w:tr>
    </w:tbl>
    <w:p w14:paraId="1300FE9D" w14:textId="77777777" w:rsidR="00743DC7" w:rsidRDefault="00743DC7" w:rsidP="00803816"/>
    <w:p w14:paraId="63806050" w14:textId="4EFBCE77" w:rsidR="00743DC7" w:rsidRDefault="00743DC7" w:rsidP="00803816"/>
    <w:p w14:paraId="2D2C94E1" w14:textId="77777777" w:rsidR="00743DC7" w:rsidRPr="00803816" w:rsidRDefault="00743DC7" w:rsidP="00803816">
      <w:pPr>
        <w:rPr>
          <w:rFonts w:hint="eastAsia"/>
        </w:rPr>
      </w:pPr>
    </w:p>
    <w:p w14:paraId="6BA2162B" w14:textId="4CF31A1D" w:rsidR="002917FD" w:rsidRDefault="002917FD">
      <w:pPr>
        <w:pStyle w:val="3"/>
      </w:pPr>
      <w:r>
        <w:rPr>
          <w:rFonts w:hint="eastAsia"/>
        </w:rPr>
        <w:t>使用总结</w:t>
      </w:r>
    </w:p>
    <w:p w14:paraId="253DB7DC" w14:textId="1A2C4329" w:rsidR="002917FD" w:rsidRDefault="002917FD" w:rsidP="002917FD">
      <w:r>
        <w:rPr>
          <w:rFonts w:hint="eastAsia"/>
        </w:rPr>
        <w:t>为什么需要运行：</w:t>
      </w:r>
    </w:p>
    <w:tbl>
      <w:tblPr>
        <w:tblStyle w:val="a6"/>
        <w:tblW w:w="0" w:type="auto"/>
        <w:tblLook w:val="04A0" w:firstRow="1" w:lastRow="0" w:firstColumn="1" w:lastColumn="0" w:noHBand="0" w:noVBand="1"/>
      </w:tblPr>
      <w:tblGrid>
        <w:gridCol w:w="8296"/>
      </w:tblGrid>
      <w:tr w:rsidR="002917FD" w14:paraId="15EA59CE" w14:textId="77777777" w:rsidTr="002917FD">
        <w:tc>
          <w:tcPr>
            <w:tcW w:w="8296" w:type="dxa"/>
          </w:tcPr>
          <w:p w14:paraId="5EE1C25D" w14:textId="5A83FC84" w:rsidR="002917FD" w:rsidRDefault="002917FD" w:rsidP="002917FD">
            <w:pPr>
              <w:rPr>
                <w:rFonts w:hint="eastAsia"/>
              </w:rPr>
            </w:pPr>
            <w:r w:rsidRPr="00743DC7">
              <w:t>composer dump-autoload -o</w:t>
            </w:r>
          </w:p>
        </w:tc>
      </w:tr>
    </w:tbl>
    <w:p w14:paraId="2F193BCF" w14:textId="5BF67D82" w:rsidR="002917FD" w:rsidRDefault="002917FD" w:rsidP="002917FD"/>
    <w:p w14:paraId="1A39CFAD" w14:textId="75BFE1E5" w:rsidR="002917FD" w:rsidRDefault="002917FD" w:rsidP="002917FD">
      <w:r>
        <w:rPr>
          <w:rFonts w:hint="eastAsia"/>
        </w:rPr>
        <w:t>如果不运行的话，虽然不影响使用，但是无法进行代码跳转跟踪操作，也就是说会影响开发效率。</w:t>
      </w:r>
    </w:p>
    <w:p w14:paraId="5D49FC42" w14:textId="7A5F69BB" w:rsidR="002917FD" w:rsidRDefault="002917FD" w:rsidP="002917FD"/>
    <w:p w14:paraId="39683181" w14:textId="77777777" w:rsidR="002917FD" w:rsidRDefault="002917FD" w:rsidP="002917FD">
      <w:pPr>
        <w:rPr>
          <w:rFonts w:hint="eastAsia"/>
        </w:rPr>
      </w:pPr>
    </w:p>
    <w:p w14:paraId="5C8B02C7" w14:textId="77777777" w:rsidR="002917FD" w:rsidRPr="002917FD" w:rsidRDefault="002917FD" w:rsidP="002917FD">
      <w:pPr>
        <w:rPr>
          <w:rFonts w:hint="eastAsia"/>
        </w:rPr>
      </w:pPr>
    </w:p>
    <w:p w14:paraId="740C0002" w14:textId="3C58558B" w:rsidR="00910C10" w:rsidRDefault="00910C10" w:rsidP="00B81490">
      <w:pPr>
        <w:pStyle w:val="1"/>
      </w:pPr>
      <w:r>
        <w:rPr>
          <w:rFonts w:hint="eastAsia"/>
        </w:rPr>
        <w:t>项目实战</w:t>
      </w:r>
    </w:p>
    <w:p w14:paraId="23D699FA" w14:textId="0C6251B1" w:rsidR="00910C10" w:rsidRDefault="00B67471" w:rsidP="00B81490">
      <w:pPr>
        <w:pStyle w:val="2"/>
      </w:pPr>
      <w:r>
        <w:t>mycms</w:t>
      </w:r>
    </w:p>
    <w:p w14:paraId="1CA7821D" w14:textId="5A004EA0" w:rsidR="00910C10" w:rsidRDefault="00E02E02" w:rsidP="00B81490">
      <w:pPr>
        <w:pStyle w:val="3"/>
      </w:pPr>
      <w:r>
        <w:rPr>
          <w:rFonts w:hint="eastAsia"/>
        </w:rPr>
        <w:t>环境准备</w:t>
      </w:r>
    </w:p>
    <w:p w14:paraId="58D52DB6" w14:textId="698672A7" w:rsidR="00831185" w:rsidRDefault="00831185" w:rsidP="00831185">
      <w:r>
        <w:rPr>
          <w:rFonts w:hint="eastAsia"/>
        </w:rPr>
        <w:t>Laravel</w:t>
      </w:r>
      <w:r>
        <w:rPr>
          <w:rFonts w:hint="eastAsia"/>
        </w:rPr>
        <w:t>版本：</w:t>
      </w:r>
    </w:p>
    <w:p w14:paraId="65E96A0D" w14:textId="33C8B647" w:rsidR="00831185" w:rsidRDefault="00831185" w:rsidP="00831185">
      <w:r>
        <w:rPr>
          <w:rFonts w:hint="eastAsia"/>
        </w:rPr>
        <w:lastRenderedPageBreak/>
        <w:t>使用的是</w:t>
      </w:r>
      <w:r>
        <w:rPr>
          <w:rFonts w:hint="eastAsia"/>
        </w:rPr>
        <w:t>Laravel</w:t>
      </w:r>
      <w:r>
        <w:t xml:space="preserve"> 7.12.</w:t>
      </w:r>
      <w:r>
        <w:rPr>
          <w:rFonts w:hint="eastAsia"/>
        </w:rPr>
        <w:t>*</w:t>
      </w:r>
      <w:r>
        <w:t xml:space="preserve"> </w:t>
      </w:r>
      <w:r>
        <w:rPr>
          <w:rFonts w:hint="eastAsia"/>
        </w:rPr>
        <w:t>版本。</w:t>
      </w:r>
    </w:p>
    <w:tbl>
      <w:tblPr>
        <w:tblStyle w:val="a6"/>
        <w:tblW w:w="0" w:type="auto"/>
        <w:tblLook w:val="04A0" w:firstRow="1" w:lastRow="0" w:firstColumn="1" w:lastColumn="0" w:noHBand="0" w:noVBand="1"/>
      </w:tblPr>
      <w:tblGrid>
        <w:gridCol w:w="8296"/>
      </w:tblGrid>
      <w:tr w:rsidR="00FA1A6B" w:rsidRPr="004E454C" w14:paraId="34779225" w14:textId="77777777" w:rsidTr="00FA1A6B">
        <w:tc>
          <w:tcPr>
            <w:tcW w:w="8296" w:type="dxa"/>
          </w:tcPr>
          <w:p w14:paraId="7FC49AE7" w14:textId="376A7726" w:rsidR="00FA1A6B" w:rsidRPr="004E454C" w:rsidRDefault="00FA1A6B" w:rsidP="00831185">
            <w:pPr>
              <w:rPr>
                <w:sz w:val="18"/>
                <w:szCs w:val="18"/>
              </w:rPr>
            </w:pPr>
            <w:r w:rsidRPr="004E454C">
              <w:rPr>
                <w:sz w:val="18"/>
                <w:szCs w:val="18"/>
              </w:rPr>
              <w:t>composer</w:t>
            </w:r>
            <w:r w:rsidR="00365552" w:rsidRPr="004E454C">
              <w:rPr>
                <w:sz w:val="18"/>
                <w:szCs w:val="18"/>
              </w:rPr>
              <w:t xml:space="preserve"> </w:t>
            </w:r>
            <w:r w:rsidRPr="004E454C">
              <w:rPr>
                <w:sz w:val="18"/>
                <w:szCs w:val="18"/>
              </w:rPr>
              <w:t>create-project</w:t>
            </w:r>
            <w:r w:rsidR="00365552" w:rsidRPr="004E454C">
              <w:rPr>
                <w:sz w:val="18"/>
                <w:szCs w:val="18"/>
              </w:rPr>
              <w:t xml:space="preserve"> </w:t>
            </w:r>
            <w:r w:rsidRPr="004E454C">
              <w:rPr>
                <w:sz w:val="18"/>
                <w:szCs w:val="18"/>
              </w:rPr>
              <w:t>--prefer-dist</w:t>
            </w:r>
            <w:r w:rsidR="00365552" w:rsidRPr="004E454C">
              <w:rPr>
                <w:sz w:val="18"/>
                <w:szCs w:val="18"/>
              </w:rPr>
              <w:t xml:space="preserve"> </w:t>
            </w:r>
            <w:r w:rsidRPr="004E454C">
              <w:rPr>
                <w:sz w:val="18"/>
                <w:szCs w:val="18"/>
              </w:rPr>
              <w:t>laravel/laravel</w:t>
            </w:r>
            <w:r w:rsidR="00365552" w:rsidRPr="004E454C">
              <w:rPr>
                <w:sz w:val="18"/>
                <w:szCs w:val="18"/>
              </w:rPr>
              <w:t xml:space="preserve"> </w:t>
            </w:r>
            <w:r w:rsidRPr="004E454C">
              <w:rPr>
                <w:sz w:val="18"/>
                <w:szCs w:val="18"/>
              </w:rPr>
              <w:t>./</w:t>
            </w:r>
            <w:r w:rsidR="0079006C" w:rsidRPr="004E454C">
              <w:rPr>
                <w:rFonts w:hint="eastAsia"/>
                <w:sz w:val="18"/>
                <w:szCs w:val="18"/>
              </w:rPr>
              <w:t>mycms</w:t>
            </w:r>
            <w:r w:rsidRPr="004E454C">
              <w:rPr>
                <w:sz w:val="18"/>
                <w:szCs w:val="18"/>
              </w:rPr>
              <w:t xml:space="preserve"> 7.12.*</w:t>
            </w:r>
          </w:p>
        </w:tc>
      </w:tr>
    </w:tbl>
    <w:p w14:paraId="36058036" w14:textId="7D95F217" w:rsidR="00FA1A6B" w:rsidRPr="001A0404" w:rsidRDefault="00FA1A6B" w:rsidP="00831185"/>
    <w:p w14:paraId="7C754ED8" w14:textId="09473EF2" w:rsidR="00DD2795" w:rsidRDefault="007B1651" w:rsidP="00831185">
      <w:r>
        <w:rPr>
          <w:rFonts w:hint="eastAsia"/>
        </w:rPr>
        <w:t>创建完成之后，启动</w:t>
      </w:r>
      <w:r>
        <w:rPr>
          <w:rFonts w:hint="eastAsia"/>
        </w:rPr>
        <w:t>PHPStorm</w:t>
      </w:r>
      <w:r>
        <w:rPr>
          <w:rFonts w:hint="eastAsia"/>
        </w:rPr>
        <w:t>，并</w:t>
      </w:r>
      <w:r w:rsidR="00DD2795">
        <w:rPr>
          <w:rFonts w:hint="eastAsia"/>
        </w:rPr>
        <w:t>使用</w:t>
      </w:r>
      <w:r w:rsidR="00DD2795">
        <w:rPr>
          <w:rFonts w:hint="eastAsia"/>
        </w:rPr>
        <w:t>PHPStorm</w:t>
      </w:r>
      <w:r w:rsidR="00DD2795">
        <w:rPr>
          <w:rFonts w:hint="eastAsia"/>
        </w:rPr>
        <w:t>打开项目</w:t>
      </w:r>
      <w:r>
        <w:rPr>
          <w:rFonts w:hint="eastAsia"/>
        </w:rPr>
        <w:t>，</w:t>
      </w:r>
      <w:r w:rsidR="008337EB">
        <w:rPr>
          <w:rFonts w:hint="eastAsia"/>
        </w:rPr>
        <w:t>打开项目之后，</w:t>
      </w:r>
      <w:r w:rsidR="008337EB">
        <w:rPr>
          <w:rFonts w:hint="eastAsia"/>
        </w:rPr>
        <w:t>PHPStorm</w:t>
      </w:r>
      <w:r w:rsidR="00823A1B">
        <w:rPr>
          <w:rFonts w:hint="eastAsia"/>
        </w:rPr>
        <w:t>右下角</w:t>
      </w:r>
      <w:r w:rsidR="008337EB">
        <w:rPr>
          <w:rFonts w:hint="eastAsia"/>
        </w:rPr>
        <w:t>提示安装如下两个插件</w:t>
      </w:r>
      <w:r w:rsidR="00D06744">
        <w:rPr>
          <w:rFonts w:hint="eastAsia"/>
        </w:rPr>
        <w:t>：</w:t>
      </w:r>
    </w:p>
    <w:p w14:paraId="6F501F40" w14:textId="0D4671EE" w:rsidR="00D1107A" w:rsidRDefault="00D1107A" w:rsidP="00831185">
      <w:r>
        <w:rPr>
          <w:noProof/>
        </w:rPr>
        <w:drawing>
          <wp:inline distT="0" distB="0" distL="0" distR="0" wp14:anchorId="5FA64C1D" wp14:editId="52F433F1">
            <wp:extent cx="2329732" cy="507059"/>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61935" cy="535833"/>
                    </a:xfrm>
                    <a:prstGeom prst="rect">
                      <a:avLst/>
                    </a:prstGeom>
                  </pic:spPr>
                </pic:pic>
              </a:graphicData>
            </a:graphic>
          </wp:inline>
        </w:drawing>
      </w:r>
      <w:r w:rsidR="008337EB">
        <w:rPr>
          <w:noProof/>
        </w:rPr>
        <w:drawing>
          <wp:inline distT="0" distB="0" distL="0" distR="0" wp14:anchorId="761BCCE4" wp14:editId="05FA8421">
            <wp:extent cx="2615979" cy="49976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06026" cy="516971"/>
                    </a:xfrm>
                    <a:prstGeom prst="rect">
                      <a:avLst/>
                    </a:prstGeom>
                  </pic:spPr>
                </pic:pic>
              </a:graphicData>
            </a:graphic>
          </wp:inline>
        </w:drawing>
      </w:r>
    </w:p>
    <w:p w14:paraId="628D6AC9" w14:textId="3B53DF88" w:rsidR="00D06744" w:rsidRDefault="00D06744" w:rsidP="00831185">
      <w:r>
        <w:rPr>
          <w:rFonts w:hint="eastAsia"/>
        </w:rPr>
        <w:t>根据提示安装上面与项目相关的插件和依赖。其中</w:t>
      </w:r>
      <w:r>
        <w:rPr>
          <w:rFonts w:hint="eastAsia"/>
        </w:rPr>
        <w:t>package.json</w:t>
      </w:r>
      <w:r>
        <w:rPr>
          <w:rFonts w:hint="eastAsia"/>
        </w:rPr>
        <w:t>依赖安装之后，在项目里面会生成</w:t>
      </w:r>
      <w:r w:rsidRPr="00955666">
        <w:rPr>
          <w:rFonts w:hint="eastAsia"/>
          <w:b/>
          <w:bCs/>
          <w:color w:val="00B050"/>
        </w:rPr>
        <w:t>node_modules</w:t>
      </w:r>
      <w:r>
        <w:rPr>
          <w:rFonts w:hint="eastAsia"/>
        </w:rPr>
        <w:t>目录。</w:t>
      </w:r>
    </w:p>
    <w:p w14:paraId="1BB331E2" w14:textId="77777777" w:rsidR="00D06744" w:rsidRDefault="00D06744" w:rsidP="00831185"/>
    <w:p w14:paraId="3CE6667A" w14:textId="49D0E4BF" w:rsidR="008337EB" w:rsidRPr="00FA1A6B" w:rsidRDefault="0059102E" w:rsidP="00831185">
      <w:r>
        <w:rPr>
          <w:rFonts w:hint="eastAsia"/>
        </w:rPr>
        <w:t>然后安装如下两个插件：</w:t>
      </w:r>
    </w:p>
    <w:p w14:paraId="47F27F73" w14:textId="6DE4485A" w:rsidR="00F85B9C" w:rsidRDefault="00E645E8" w:rsidP="00831185">
      <w:hyperlink w:anchor="_安装laravel-ide-helper代码提示库" w:history="1">
        <w:r w:rsidR="006239AD" w:rsidRPr="006876C3">
          <w:rPr>
            <w:rStyle w:val="af5"/>
            <w:rFonts w:hint="eastAsia"/>
          </w:rPr>
          <w:t>安装</w:t>
        </w:r>
        <w:r w:rsidR="006239AD" w:rsidRPr="006876C3">
          <w:rPr>
            <w:rStyle w:val="af5"/>
            <w:rFonts w:hint="eastAsia"/>
          </w:rPr>
          <w:t>laravel-ide-helper</w:t>
        </w:r>
        <w:r w:rsidR="006239AD" w:rsidRPr="006876C3">
          <w:rPr>
            <w:rStyle w:val="af5"/>
            <w:rFonts w:hint="eastAsia"/>
          </w:rPr>
          <w:t>代码提示库</w:t>
        </w:r>
      </w:hyperlink>
      <w:r w:rsidR="006239AD">
        <w:rPr>
          <w:rFonts w:hint="eastAsia"/>
        </w:rPr>
        <w:t>。</w:t>
      </w:r>
    </w:p>
    <w:p w14:paraId="769B9CD6" w14:textId="02454059" w:rsidR="00F85B9C" w:rsidRDefault="00E645E8" w:rsidP="00831185">
      <w:hyperlink w:anchor="_安装laravel-debugbar调试工具库" w:history="1">
        <w:r w:rsidR="00F85B9C" w:rsidRPr="00F85B9C">
          <w:rPr>
            <w:rStyle w:val="af5"/>
            <w:rFonts w:hint="eastAsia"/>
          </w:rPr>
          <w:t>安装</w:t>
        </w:r>
        <w:r w:rsidR="00F85B9C" w:rsidRPr="00F85B9C">
          <w:rPr>
            <w:rStyle w:val="af5"/>
            <w:rFonts w:hint="eastAsia"/>
          </w:rPr>
          <w:t>laravel-debugbar</w:t>
        </w:r>
        <w:r w:rsidR="00F85B9C" w:rsidRPr="00F85B9C">
          <w:rPr>
            <w:rStyle w:val="af5"/>
            <w:rFonts w:hint="eastAsia"/>
          </w:rPr>
          <w:t>调试工具库</w:t>
        </w:r>
      </w:hyperlink>
      <w:r w:rsidR="00F85B9C">
        <w:rPr>
          <w:rFonts w:hint="eastAsia"/>
        </w:rPr>
        <w:t>。</w:t>
      </w:r>
    </w:p>
    <w:p w14:paraId="21378958" w14:textId="27D13107" w:rsidR="00831185" w:rsidRDefault="00E645E8" w:rsidP="00831185">
      <w:hyperlink w:anchor="_安装汉字转拼音插件" w:history="1">
        <w:r w:rsidR="00B02471" w:rsidRPr="00B02471">
          <w:rPr>
            <w:rStyle w:val="af5"/>
            <w:rFonts w:hint="eastAsia"/>
          </w:rPr>
          <w:t>安装汉字转拼音插件</w:t>
        </w:r>
      </w:hyperlink>
    </w:p>
    <w:p w14:paraId="37E14822" w14:textId="0691FC7A" w:rsidR="002F6174" w:rsidRDefault="00E645E8" w:rsidP="00831185">
      <w:hyperlink w:anchor="_安装图片验证码" w:history="1">
        <w:r w:rsidR="00B02471" w:rsidRPr="00B02471">
          <w:rPr>
            <w:rStyle w:val="af5"/>
            <w:rFonts w:hint="eastAsia"/>
          </w:rPr>
          <w:t>安装图片验证码</w:t>
        </w:r>
      </w:hyperlink>
    </w:p>
    <w:p w14:paraId="1B6A5D5C" w14:textId="77777777" w:rsidR="00B02471" w:rsidRPr="00831185" w:rsidRDefault="00B02471" w:rsidP="00831185"/>
    <w:p w14:paraId="245F3636" w14:textId="74B5EC2F" w:rsidR="00E02E02" w:rsidRDefault="0078135C" w:rsidP="00E02E02">
      <w:r>
        <w:rPr>
          <w:rFonts w:hint="eastAsia"/>
        </w:rPr>
        <w:t>创建</w:t>
      </w:r>
      <w:r w:rsidR="00C1690E">
        <w:rPr>
          <w:rFonts w:hint="eastAsia"/>
        </w:rPr>
        <w:t>数据库：</w:t>
      </w:r>
    </w:p>
    <w:p w14:paraId="2B6F87B6" w14:textId="2ABB68BA" w:rsidR="00C1690E" w:rsidRDefault="00C1690E" w:rsidP="00E02E02">
      <w:r>
        <w:rPr>
          <w:rFonts w:hint="eastAsia"/>
        </w:rPr>
        <w:t>数据库名称为</w:t>
      </w:r>
      <w:r>
        <w:rPr>
          <w:rFonts w:hint="eastAsia"/>
        </w:rPr>
        <w:t>mycms</w:t>
      </w:r>
      <w:r>
        <w:rPr>
          <w:rFonts w:hint="eastAsia"/>
        </w:rPr>
        <w:t>，字符集编码为</w:t>
      </w:r>
      <w:r w:rsidRPr="00C1690E">
        <w:t>utf8mb4 -- UTF-8 Unicode</w:t>
      </w:r>
      <w:r>
        <w:rPr>
          <w:rFonts w:hint="eastAsia"/>
        </w:rPr>
        <w:t>，排序规则编码为</w:t>
      </w:r>
      <w:r w:rsidRPr="00C1690E">
        <w:t>utf8mb4_unicode_ci</w:t>
      </w:r>
      <w:r w:rsidR="00190F55">
        <w:rPr>
          <w:rFonts w:hint="eastAsia"/>
        </w:rPr>
        <w:t>，两个编码规则都是</w:t>
      </w:r>
      <w:r w:rsidR="00190F55">
        <w:rPr>
          <w:rFonts w:hint="eastAsia"/>
        </w:rPr>
        <w:t>Unicode</w:t>
      </w:r>
      <w:r w:rsidR="00190F55">
        <w:rPr>
          <w:rFonts w:hint="eastAsia"/>
        </w:rPr>
        <w:t>。</w:t>
      </w:r>
    </w:p>
    <w:p w14:paraId="5C986922" w14:textId="77777777" w:rsidR="005B08D8" w:rsidRDefault="005B08D8" w:rsidP="00E02E02"/>
    <w:p w14:paraId="3E2E4DBB" w14:textId="1BC30ACA" w:rsidR="00C1690E" w:rsidRDefault="0088416E" w:rsidP="00E02E02">
      <w:r>
        <w:rPr>
          <w:rFonts w:hint="eastAsia"/>
        </w:rPr>
        <w:t>修改</w:t>
      </w:r>
      <w:r>
        <w:rPr>
          <w:rFonts w:hint="eastAsia"/>
        </w:rPr>
        <w:t>.</w:t>
      </w:r>
      <w:r>
        <w:t>env</w:t>
      </w:r>
      <w:r>
        <w:rPr>
          <w:rFonts w:hint="eastAsia"/>
        </w:rPr>
        <w:t>数据库配置：</w:t>
      </w:r>
    </w:p>
    <w:tbl>
      <w:tblPr>
        <w:tblStyle w:val="a6"/>
        <w:tblW w:w="0" w:type="auto"/>
        <w:tblLook w:val="04A0" w:firstRow="1" w:lastRow="0" w:firstColumn="1" w:lastColumn="0" w:noHBand="0" w:noVBand="1"/>
      </w:tblPr>
      <w:tblGrid>
        <w:gridCol w:w="8296"/>
      </w:tblGrid>
      <w:tr w:rsidR="004304C3" w14:paraId="0774B82E" w14:textId="77777777" w:rsidTr="004304C3">
        <w:tc>
          <w:tcPr>
            <w:tcW w:w="8296" w:type="dxa"/>
          </w:tcPr>
          <w:p w14:paraId="02DC78B0" w14:textId="77777777" w:rsidR="004304C3" w:rsidRDefault="004304C3" w:rsidP="004304C3">
            <w:r>
              <w:t>DB_CONNECTION=mysql</w:t>
            </w:r>
          </w:p>
          <w:p w14:paraId="5F0E9E13" w14:textId="77777777" w:rsidR="004304C3" w:rsidRDefault="004304C3" w:rsidP="004304C3">
            <w:r>
              <w:t>DB_HOST=127.0.0.1</w:t>
            </w:r>
          </w:p>
          <w:p w14:paraId="4ED32A34" w14:textId="77777777" w:rsidR="004304C3" w:rsidRDefault="004304C3" w:rsidP="004304C3">
            <w:r>
              <w:t>DB_PORT=3306</w:t>
            </w:r>
          </w:p>
          <w:p w14:paraId="1606DB91" w14:textId="77777777" w:rsidR="004304C3" w:rsidRDefault="004304C3" w:rsidP="004304C3">
            <w:r>
              <w:t>DB_DATABASE=mycms</w:t>
            </w:r>
          </w:p>
          <w:p w14:paraId="202218E1" w14:textId="77777777" w:rsidR="004304C3" w:rsidRDefault="004304C3" w:rsidP="004304C3">
            <w:r>
              <w:t>DB_USERNAME=root</w:t>
            </w:r>
          </w:p>
          <w:p w14:paraId="01DC9CB7" w14:textId="572122FD" w:rsidR="004304C3" w:rsidRDefault="004304C3" w:rsidP="004304C3">
            <w:r>
              <w:t>DB_PASSWORD=root</w:t>
            </w:r>
          </w:p>
        </w:tc>
      </w:tr>
    </w:tbl>
    <w:p w14:paraId="490786F7" w14:textId="2B0A32A9" w:rsidR="00AB7325" w:rsidRDefault="00AB7325" w:rsidP="00E02E02"/>
    <w:p w14:paraId="41464687" w14:textId="6C199BAF" w:rsidR="00023E80" w:rsidRDefault="000F6BA3" w:rsidP="00E02E02">
      <w:r>
        <w:rPr>
          <w:rFonts w:hint="eastAsia"/>
        </w:rPr>
        <w:t>为了成功执行迁移命令，需要修改下源代码：</w:t>
      </w:r>
    </w:p>
    <w:p w14:paraId="37222F59" w14:textId="77777777" w:rsidR="000F6BA3" w:rsidRDefault="000F6BA3" w:rsidP="000F6BA3">
      <w:r>
        <w:rPr>
          <w:rFonts w:hint="eastAsia"/>
        </w:rPr>
        <w:t>打开</w:t>
      </w:r>
      <w:r w:rsidRPr="00E97791">
        <w:t>app/Providers/AppServiceProvider.php</w:t>
      </w:r>
      <w:r>
        <w:rPr>
          <w:rFonts w:hint="eastAsia"/>
        </w:rPr>
        <w:t>文件，然后在</w:t>
      </w:r>
      <w:r w:rsidRPr="00E97791">
        <w:t>boot()</w:t>
      </w:r>
      <w:r>
        <w:rPr>
          <w:rFonts w:hint="eastAsia"/>
        </w:rPr>
        <w:t>中添加如下代码：</w:t>
      </w:r>
    </w:p>
    <w:tbl>
      <w:tblPr>
        <w:tblStyle w:val="a6"/>
        <w:tblW w:w="0" w:type="auto"/>
        <w:tblLook w:val="04A0" w:firstRow="1" w:lastRow="0" w:firstColumn="1" w:lastColumn="0" w:noHBand="0" w:noVBand="1"/>
      </w:tblPr>
      <w:tblGrid>
        <w:gridCol w:w="8296"/>
      </w:tblGrid>
      <w:tr w:rsidR="000F6BA3" w14:paraId="6E775E32" w14:textId="77777777" w:rsidTr="00C56E12">
        <w:tc>
          <w:tcPr>
            <w:tcW w:w="8296" w:type="dxa"/>
          </w:tcPr>
          <w:p w14:paraId="357F4498" w14:textId="77777777" w:rsidR="000F6BA3" w:rsidRDefault="000F6BA3" w:rsidP="00C56E12">
            <w:r w:rsidRPr="00A7530C">
              <w:t>Schema::defaultStringLength(191);</w:t>
            </w:r>
          </w:p>
        </w:tc>
      </w:tr>
    </w:tbl>
    <w:p w14:paraId="7465A257" w14:textId="77777777" w:rsidR="000F6BA3" w:rsidRDefault="000F6BA3" w:rsidP="000F6BA3">
      <w:r w:rsidRPr="00E25700">
        <w:rPr>
          <w:rFonts w:hint="eastAsia"/>
        </w:rPr>
        <w:t>//</w:t>
      </w:r>
      <w:r w:rsidRPr="00E25700">
        <w:rPr>
          <w:rFonts w:hint="eastAsia"/>
        </w:rPr>
        <w:t>这里跟数据库编码有关。</w:t>
      </w:r>
      <w:r w:rsidRPr="00E25700">
        <w:rPr>
          <w:rFonts w:hint="eastAsia"/>
        </w:rPr>
        <w:t>utf8</w:t>
      </w:r>
      <w:r w:rsidRPr="00E25700">
        <w:rPr>
          <w:rFonts w:hint="eastAsia"/>
        </w:rPr>
        <w:t>字符串最大长度为</w:t>
      </w:r>
      <w:r w:rsidRPr="00E25700">
        <w:rPr>
          <w:rFonts w:hint="eastAsia"/>
        </w:rPr>
        <w:t>255</w:t>
      </w:r>
      <w:r w:rsidRPr="00E25700">
        <w:rPr>
          <w:rFonts w:hint="eastAsia"/>
        </w:rPr>
        <w:t>，而</w:t>
      </w:r>
      <w:r w:rsidRPr="00E25700">
        <w:rPr>
          <w:rFonts w:hint="eastAsia"/>
        </w:rPr>
        <w:t>utf8mb4</w:t>
      </w:r>
      <w:r w:rsidRPr="00E25700">
        <w:rPr>
          <w:rFonts w:hint="eastAsia"/>
        </w:rPr>
        <w:t>字符串最大长度为</w:t>
      </w:r>
      <w:r w:rsidRPr="00E25700">
        <w:rPr>
          <w:rFonts w:hint="eastAsia"/>
        </w:rPr>
        <w:t>191</w:t>
      </w:r>
      <w:r w:rsidRPr="00E25700">
        <w:rPr>
          <w:rFonts w:hint="eastAsia"/>
        </w:rPr>
        <w:t>，所以这里设置成</w:t>
      </w:r>
      <w:r w:rsidRPr="00E25700">
        <w:rPr>
          <w:rFonts w:hint="eastAsia"/>
        </w:rPr>
        <w:t>191</w:t>
      </w:r>
      <w:r>
        <w:rPr>
          <w:rFonts w:hint="eastAsia"/>
        </w:rPr>
        <w:t>。</w:t>
      </w:r>
    </w:p>
    <w:p w14:paraId="7A11DF4F" w14:textId="77777777" w:rsidR="000F6BA3" w:rsidRDefault="000F6BA3" w:rsidP="000F6BA3">
      <w:r>
        <w:rPr>
          <w:rFonts w:hint="eastAsia"/>
        </w:rPr>
        <w:t>使用时，记得导入相关包：</w:t>
      </w:r>
    </w:p>
    <w:tbl>
      <w:tblPr>
        <w:tblStyle w:val="a6"/>
        <w:tblW w:w="0" w:type="auto"/>
        <w:tblLook w:val="04A0" w:firstRow="1" w:lastRow="0" w:firstColumn="1" w:lastColumn="0" w:noHBand="0" w:noVBand="1"/>
      </w:tblPr>
      <w:tblGrid>
        <w:gridCol w:w="8296"/>
      </w:tblGrid>
      <w:tr w:rsidR="000F6BA3" w14:paraId="0D034BE9" w14:textId="77777777" w:rsidTr="00C56E12">
        <w:tc>
          <w:tcPr>
            <w:tcW w:w="8296" w:type="dxa"/>
          </w:tcPr>
          <w:p w14:paraId="1AB0D5B5" w14:textId="77777777" w:rsidR="000F6BA3" w:rsidRPr="00153EE9" w:rsidRDefault="000F6BA3" w:rsidP="00C56E12">
            <w:r w:rsidRPr="00153EE9">
              <w:t>use Illuminate\Support\Facades\Schema;</w:t>
            </w:r>
          </w:p>
        </w:tc>
      </w:tr>
    </w:tbl>
    <w:p w14:paraId="2D7686E8" w14:textId="77777777" w:rsidR="000F6BA3" w:rsidRPr="000F6BA3" w:rsidRDefault="000F6BA3" w:rsidP="00E02E02"/>
    <w:p w14:paraId="754B4924" w14:textId="77777777" w:rsidR="00023E80" w:rsidRDefault="00023E80" w:rsidP="00E02E02"/>
    <w:p w14:paraId="4E688E62" w14:textId="2C444902" w:rsidR="00CD3E42" w:rsidRDefault="00CD3E42">
      <w:pPr>
        <w:pStyle w:val="3"/>
      </w:pPr>
      <w:r>
        <w:rPr>
          <w:rFonts w:hint="eastAsia"/>
        </w:rPr>
        <w:lastRenderedPageBreak/>
        <w:t>创建表结构</w:t>
      </w:r>
    </w:p>
    <w:p w14:paraId="52B1A7E5" w14:textId="5FEAD28E" w:rsidR="00774457" w:rsidRDefault="00C56E12" w:rsidP="00774457">
      <w:r>
        <w:object w:dxaOrig="1539" w:dyaOrig="1118" w14:anchorId="095561E6">
          <v:shape id="_x0000_i1026" type="#_x0000_t75" style="width:77.25pt;height:55.5pt" o:ole="">
            <v:imagedata r:id="rId90" o:title=""/>
          </v:shape>
          <o:OLEObject Type="Embed" ProgID="Package" ShapeID="_x0000_i1026" DrawAspect="Icon" ObjectID="_1657636585" r:id="rId91"/>
        </w:object>
      </w:r>
    </w:p>
    <w:p w14:paraId="4CD973CF" w14:textId="2CDF9314" w:rsidR="00144940" w:rsidRDefault="00AA7D42" w:rsidP="00774457">
      <w:r>
        <w:rPr>
          <w:rFonts w:hint="eastAsia"/>
        </w:rPr>
        <w:t>打开</w:t>
      </w:r>
      <w:r>
        <w:rPr>
          <w:rFonts w:hint="eastAsia"/>
        </w:rPr>
        <w:t>mycms</w:t>
      </w:r>
      <w:r>
        <w:t>.sql</w:t>
      </w:r>
      <w:r>
        <w:rPr>
          <w:rFonts w:hint="eastAsia"/>
        </w:rPr>
        <w:t>文件，执行创建表结构的</w:t>
      </w:r>
      <w:r>
        <w:rPr>
          <w:rFonts w:hint="eastAsia"/>
        </w:rPr>
        <w:t>SQL</w:t>
      </w:r>
      <w:r>
        <w:rPr>
          <w:rFonts w:hint="eastAsia"/>
        </w:rPr>
        <w:t>语句，在数据库中创建</w:t>
      </w:r>
      <w:r w:rsidR="00355672">
        <w:rPr>
          <w:rFonts w:hint="eastAsia"/>
        </w:rPr>
        <w:t>8</w:t>
      </w:r>
      <w:r w:rsidR="00355672">
        <w:rPr>
          <w:rFonts w:hint="eastAsia"/>
        </w:rPr>
        <w:t>张</w:t>
      </w:r>
      <w:r>
        <w:rPr>
          <w:rFonts w:hint="eastAsia"/>
        </w:rPr>
        <w:t>表结构，如下图所示：</w:t>
      </w:r>
    </w:p>
    <w:p w14:paraId="7EBA82D2" w14:textId="1B440B1E" w:rsidR="00AA7D42" w:rsidRDefault="00355672" w:rsidP="00355672">
      <w:pPr>
        <w:jc w:val="center"/>
      </w:pPr>
      <w:r>
        <w:rPr>
          <w:noProof/>
        </w:rPr>
        <w:drawing>
          <wp:inline distT="0" distB="0" distL="0" distR="0" wp14:anchorId="1C6B3905" wp14:editId="5877345B">
            <wp:extent cx="4124325" cy="1524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24325" cy="1524000"/>
                    </a:xfrm>
                    <a:prstGeom prst="rect">
                      <a:avLst/>
                    </a:prstGeom>
                  </pic:spPr>
                </pic:pic>
              </a:graphicData>
            </a:graphic>
          </wp:inline>
        </w:drawing>
      </w:r>
    </w:p>
    <w:p w14:paraId="7EF5D051" w14:textId="77777777" w:rsidR="00144940" w:rsidRPr="00774457" w:rsidRDefault="00144940" w:rsidP="00774457"/>
    <w:p w14:paraId="6C7B309B" w14:textId="5AFF3FE2" w:rsidR="00CC1C50" w:rsidRDefault="00CC1C50">
      <w:pPr>
        <w:pStyle w:val="3"/>
      </w:pPr>
      <w:r>
        <w:rPr>
          <w:rFonts w:hint="eastAsia"/>
        </w:rPr>
        <w:t>插入测试的数据</w:t>
      </w:r>
    </w:p>
    <w:p w14:paraId="0D42B086" w14:textId="128CCBDA" w:rsidR="00CC1C50" w:rsidRDefault="00934071" w:rsidP="00CC1C50">
      <w:r>
        <w:rPr>
          <w:rFonts w:hint="eastAsia"/>
        </w:rPr>
        <w:t>创建控制器：</w:t>
      </w:r>
    </w:p>
    <w:tbl>
      <w:tblPr>
        <w:tblStyle w:val="a6"/>
        <w:tblW w:w="0" w:type="auto"/>
        <w:tblLook w:val="04A0" w:firstRow="1" w:lastRow="0" w:firstColumn="1" w:lastColumn="0" w:noHBand="0" w:noVBand="1"/>
      </w:tblPr>
      <w:tblGrid>
        <w:gridCol w:w="8296"/>
      </w:tblGrid>
      <w:tr w:rsidR="00934071" w14:paraId="712907F1" w14:textId="77777777" w:rsidTr="00934071">
        <w:tc>
          <w:tcPr>
            <w:tcW w:w="8296" w:type="dxa"/>
          </w:tcPr>
          <w:p w14:paraId="4A0306CF" w14:textId="7B1F2DF8" w:rsidR="00934071" w:rsidRDefault="00934071" w:rsidP="00CC1C50">
            <w:r w:rsidRPr="00934071">
              <w:t>php artisan make:controller TestController</w:t>
            </w:r>
          </w:p>
        </w:tc>
      </w:tr>
    </w:tbl>
    <w:p w14:paraId="3E751A3A" w14:textId="10525980" w:rsidR="00934071" w:rsidRDefault="00934071" w:rsidP="00CC1C50"/>
    <w:p w14:paraId="42403973" w14:textId="2517BF28" w:rsidR="00934071" w:rsidRDefault="00934071" w:rsidP="00CC1C50">
      <w:r>
        <w:rPr>
          <w:rFonts w:hint="eastAsia"/>
        </w:rPr>
        <w:t>给控制器添加代码：</w:t>
      </w:r>
    </w:p>
    <w:tbl>
      <w:tblPr>
        <w:tblStyle w:val="a6"/>
        <w:tblW w:w="0" w:type="auto"/>
        <w:tblLook w:val="04A0" w:firstRow="1" w:lastRow="0" w:firstColumn="1" w:lastColumn="0" w:noHBand="0" w:noVBand="1"/>
      </w:tblPr>
      <w:tblGrid>
        <w:gridCol w:w="8296"/>
      </w:tblGrid>
      <w:tr w:rsidR="002E16C1" w14:paraId="7F925D75" w14:textId="77777777" w:rsidTr="002E16C1">
        <w:tc>
          <w:tcPr>
            <w:tcW w:w="8296" w:type="dxa"/>
          </w:tcPr>
          <w:p w14:paraId="5DE6F002" w14:textId="4C550F23" w:rsidR="002E16C1" w:rsidRDefault="002E16C1" w:rsidP="00CC1C50">
            <w:r w:rsidRPr="002E16C1">
              <w:t>TestController.php</w:t>
            </w:r>
          </w:p>
        </w:tc>
      </w:tr>
      <w:tr w:rsidR="002E16C1" w14:paraId="16209FD1" w14:textId="77777777" w:rsidTr="002E16C1">
        <w:tc>
          <w:tcPr>
            <w:tcW w:w="8296" w:type="dxa"/>
          </w:tcPr>
          <w:p w14:paraId="7AD9F724" w14:textId="77777777" w:rsidR="002E16C1" w:rsidRDefault="002E16C1" w:rsidP="002E16C1">
            <w:r>
              <w:t>&lt;?php</w:t>
            </w:r>
          </w:p>
          <w:p w14:paraId="16EB1CE9" w14:textId="77777777" w:rsidR="002E16C1" w:rsidRDefault="002E16C1" w:rsidP="002E16C1"/>
          <w:p w14:paraId="54C0E1CC" w14:textId="77777777" w:rsidR="002E16C1" w:rsidRDefault="002E16C1" w:rsidP="002E16C1"/>
          <w:p w14:paraId="06A33012" w14:textId="77777777" w:rsidR="002E16C1" w:rsidRDefault="002E16C1" w:rsidP="002E16C1">
            <w:r>
              <w:t>namespace App\Http\Controllers;</w:t>
            </w:r>
          </w:p>
          <w:p w14:paraId="3D77D7AA" w14:textId="77777777" w:rsidR="002E16C1" w:rsidRDefault="002E16C1" w:rsidP="002E16C1"/>
          <w:p w14:paraId="39996648" w14:textId="77777777" w:rsidR="002E16C1" w:rsidRDefault="002E16C1" w:rsidP="002E16C1">
            <w:r>
              <w:t>use DB;</w:t>
            </w:r>
          </w:p>
          <w:p w14:paraId="4CF5A39C" w14:textId="77777777" w:rsidR="002E16C1" w:rsidRDefault="002E16C1" w:rsidP="002E16C1">
            <w:r>
              <w:t>use Faker;</w:t>
            </w:r>
          </w:p>
          <w:p w14:paraId="06926E25" w14:textId="77777777" w:rsidR="002E16C1" w:rsidRDefault="002E16C1" w:rsidP="002E16C1">
            <w:r>
              <w:t>use Str;</w:t>
            </w:r>
          </w:p>
          <w:p w14:paraId="3A982615" w14:textId="77777777" w:rsidR="002E16C1" w:rsidRDefault="002E16C1" w:rsidP="002E16C1">
            <w:r>
              <w:t>use Cache;</w:t>
            </w:r>
          </w:p>
          <w:p w14:paraId="5DDD3B80" w14:textId="77777777" w:rsidR="002E16C1" w:rsidRDefault="002E16C1" w:rsidP="002E16C1"/>
          <w:p w14:paraId="0B408966" w14:textId="77777777" w:rsidR="002E16C1" w:rsidRDefault="002E16C1" w:rsidP="002E16C1">
            <w:r>
              <w:t>class TestController</w:t>
            </w:r>
          </w:p>
          <w:p w14:paraId="45E3D71C" w14:textId="77777777" w:rsidR="002E16C1" w:rsidRDefault="002E16C1" w:rsidP="002E16C1">
            <w:r>
              <w:t>{</w:t>
            </w:r>
          </w:p>
          <w:p w14:paraId="50C02AD5" w14:textId="77777777" w:rsidR="002E16C1" w:rsidRDefault="002E16C1" w:rsidP="002E16C1">
            <w:r>
              <w:rPr>
                <w:rFonts w:hint="eastAsia"/>
              </w:rPr>
              <w:t xml:space="preserve">    // </w:t>
            </w:r>
            <w:r>
              <w:rPr>
                <w:rFonts w:hint="eastAsia"/>
              </w:rPr>
              <w:t>添加</w:t>
            </w:r>
            <w:r>
              <w:rPr>
                <w:rFonts w:hint="eastAsia"/>
              </w:rPr>
              <w:t xml:space="preserve"> category </w:t>
            </w:r>
            <w:r>
              <w:rPr>
                <w:rFonts w:hint="eastAsia"/>
              </w:rPr>
              <w:t>测试数据</w:t>
            </w:r>
          </w:p>
          <w:p w14:paraId="7738092A" w14:textId="77777777" w:rsidR="002E16C1" w:rsidRDefault="002E16C1" w:rsidP="002E16C1">
            <w:r>
              <w:t xml:space="preserve">    public function addCategory()</w:t>
            </w:r>
          </w:p>
          <w:p w14:paraId="3BC47DA7" w14:textId="77777777" w:rsidR="002E16C1" w:rsidRDefault="002E16C1" w:rsidP="002E16C1">
            <w:r>
              <w:t xml:space="preserve">    {</w:t>
            </w:r>
          </w:p>
          <w:p w14:paraId="7C1550FF" w14:textId="77777777" w:rsidR="002E16C1" w:rsidRDefault="002E16C1" w:rsidP="002E16C1">
            <w:r>
              <w:t xml:space="preserve">        $cates = [</w:t>
            </w:r>
          </w:p>
          <w:p w14:paraId="58D144F7" w14:textId="77777777" w:rsidR="002E16C1" w:rsidRDefault="002E16C1" w:rsidP="002E16C1">
            <w:r>
              <w:rPr>
                <w:rFonts w:hint="eastAsia"/>
              </w:rPr>
              <w:t xml:space="preserve">            '</w:t>
            </w:r>
            <w:r>
              <w:rPr>
                <w:rFonts w:hint="eastAsia"/>
              </w:rPr>
              <w:t>热点资讯</w:t>
            </w:r>
            <w:r>
              <w:rPr>
                <w:rFonts w:hint="eastAsia"/>
              </w:rPr>
              <w:t>', '</w:t>
            </w:r>
            <w:r>
              <w:rPr>
                <w:rFonts w:hint="eastAsia"/>
              </w:rPr>
              <w:t>新浪新闻</w:t>
            </w:r>
            <w:r>
              <w:rPr>
                <w:rFonts w:hint="eastAsia"/>
              </w:rPr>
              <w:t>', '</w:t>
            </w:r>
            <w:r>
              <w:rPr>
                <w:rFonts w:hint="eastAsia"/>
              </w:rPr>
              <w:t>搜狐新闻</w:t>
            </w:r>
            <w:r>
              <w:rPr>
                <w:rFonts w:hint="eastAsia"/>
              </w:rPr>
              <w:t>', '</w:t>
            </w:r>
            <w:r>
              <w:rPr>
                <w:rFonts w:hint="eastAsia"/>
              </w:rPr>
              <w:t>腾讯新闻</w:t>
            </w:r>
            <w:r>
              <w:rPr>
                <w:rFonts w:hint="eastAsia"/>
              </w:rPr>
              <w:t>', '</w:t>
            </w:r>
            <w:r>
              <w:rPr>
                <w:rFonts w:hint="eastAsia"/>
              </w:rPr>
              <w:t>网易新闻</w:t>
            </w:r>
            <w:r>
              <w:rPr>
                <w:rFonts w:hint="eastAsia"/>
              </w:rPr>
              <w:t>', '</w:t>
            </w:r>
            <w:r>
              <w:rPr>
                <w:rFonts w:hint="eastAsia"/>
              </w:rPr>
              <w:t>凤凰资讯</w:t>
            </w:r>
            <w:r>
              <w:rPr>
                <w:rFonts w:hint="eastAsia"/>
              </w:rPr>
              <w:t>', '</w:t>
            </w:r>
            <w:r>
              <w:rPr>
                <w:rFonts w:hint="eastAsia"/>
              </w:rPr>
              <w:t>参考消息</w:t>
            </w:r>
            <w:r>
              <w:rPr>
                <w:rFonts w:hint="eastAsia"/>
              </w:rPr>
              <w:t>',</w:t>
            </w:r>
          </w:p>
          <w:p w14:paraId="6F4F9B28" w14:textId="77777777" w:rsidR="002E16C1" w:rsidRDefault="002E16C1" w:rsidP="002E16C1">
            <w:r>
              <w:rPr>
                <w:rFonts w:hint="eastAsia"/>
              </w:rPr>
              <w:t xml:space="preserve">            '</w:t>
            </w:r>
            <w:r>
              <w:rPr>
                <w:rFonts w:hint="eastAsia"/>
              </w:rPr>
              <w:t>澎湃新闻</w:t>
            </w:r>
            <w:r>
              <w:rPr>
                <w:rFonts w:hint="eastAsia"/>
              </w:rPr>
              <w:t>', '</w:t>
            </w:r>
            <w:r>
              <w:rPr>
                <w:rFonts w:hint="eastAsia"/>
              </w:rPr>
              <w:t>厦门新闻</w:t>
            </w:r>
            <w:r>
              <w:rPr>
                <w:rFonts w:hint="eastAsia"/>
              </w:rPr>
              <w:t>', '</w:t>
            </w:r>
            <w:r>
              <w:rPr>
                <w:rFonts w:hint="eastAsia"/>
              </w:rPr>
              <w:t>社会资讯</w:t>
            </w:r>
            <w:r>
              <w:rPr>
                <w:rFonts w:hint="eastAsia"/>
              </w:rPr>
              <w:t>', '</w:t>
            </w:r>
            <w:r>
              <w:rPr>
                <w:rFonts w:hint="eastAsia"/>
              </w:rPr>
              <w:t>生活服务</w:t>
            </w:r>
            <w:r>
              <w:rPr>
                <w:rFonts w:hint="eastAsia"/>
              </w:rPr>
              <w:t>', '</w:t>
            </w:r>
            <w:r>
              <w:rPr>
                <w:rFonts w:hint="eastAsia"/>
              </w:rPr>
              <w:t>国际动态</w:t>
            </w:r>
            <w:r>
              <w:rPr>
                <w:rFonts w:hint="eastAsia"/>
              </w:rPr>
              <w:t>', '</w:t>
            </w:r>
            <w:r>
              <w:rPr>
                <w:rFonts w:hint="eastAsia"/>
              </w:rPr>
              <w:t>国内</w:t>
            </w:r>
            <w:r>
              <w:rPr>
                <w:rFonts w:hint="eastAsia"/>
              </w:rPr>
              <w:lastRenderedPageBreak/>
              <w:t>民生</w:t>
            </w:r>
            <w:r>
              <w:rPr>
                <w:rFonts w:hint="eastAsia"/>
              </w:rPr>
              <w:t>', '</w:t>
            </w:r>
            <w:r>
              <w:rPr>
                <w:rFonts w:hint="eastAsia"/>
              </w:rPr>
              <w:t>汽车新闻</w:t>
            </w:r>
            <w:r>
              <w:rPr>
                <w:rFonts w:hint="eastAsia"/>
              </w:rPr>
              <w:t>',</w:t>
            </w:r>
          </w:p>
          <w:p w14:paraId="5C004F28" w14:textId="77777777" w:rsidR="002E16C1" w:rsidRDefault="002E16C1" w:rsidP="002E16C1">
            <w:r>
              <w:t xml:space="preserve">        ];</w:t>
            </w:r>
          </w:p>
          <w:p w14:paraId="12E994AA" w14:textId="77777777" w:rsidR="002E16C1" w:rsidRDefault="002E16C1" w:rsidP="002E16C1">
            <w:r>
              <w:t xml:space="preserve">        foreach ($cates as $cate) {</w:t>
            </w:r>
          </w:p>
          <w:p w14:paraId="25F8FD26" w14:textId="77777777" w:rsidR="002E16C1" w:rsidRDefault="002E16C1" w:rsidP="002E16C1">
            <w:r>
              <w:t xml:space="preserve">            /**</w:t>
            </w:r>
          </w:p>
          <w:p w14:paraId="5C1467E8" w14:textId="77777777" w:rsidR="002E16C1" w:rsidRDefault="002E16C1" w:rsidP="002E16C1">
            <w:r>
              <w:t xml:space="preserve">             * @noinspection SqlResolve</w:t>
            </w:r>
          </w:p>
          <w:p w14:paraId="15E3059A" w14:textId="77777777" w:rsidR="002E16C1" w:rsidRDefault="002E16C1" w:rsidP="002E16C1">
            <w:r>
              <w:t xml:space="preserve">             */</w:t>
            </w:r>
          </w:p>
          <w:p w14:paraId="415AA203" w14:textId="77777777" w:rsidR="002E16C1" w:rsidRDefault="002E16C1" w:rsidP="002E16C1">
            <w:r>
              <w:t xml:space="preserve">            DB::insert(</w:t>
            </w:r>
          </w:p>
          <w:p w14:paraId="4D06285A" w14:textId="77777777" w:rsidR="002E16C1" w:rsidRDefault="002E16C1" w:rsidP="002E16C1">
            <w:r>
              <w:t xml:space="preserve">                "INSERT INTO `category`(`name`,`pinyin`) VALUE (?,?)",</w:t>
            </w:r>
          </w:p>
          <w:p w14:paraId="0046E7AE" w14:textId="77777777" w:rsidR="002E16C1" w:rsidRDefault="002E16C1" w:rsidP="002E16C1">
            <w:r>
              <w:t xml:space="preserve">                [$cate, implode('', pinyin($cate, null))]</w:t>
            </w:r>
          </w:p>
          <w:p w14:paraId="3B32AFAA" w14:textId="77777777" w:rsidR="002E16C1" w:rsidRDefault="002E16C1" w:rsidP="002E16C1">
            <w:r>
              <w:t xml:space="preserve">            );</w:t>
            </w:r>
          </w:p>
          <w:p w14:paraId="2289E21B" w14:textId="77777777" w:rsidR="002E16C1" w:rsidRDefault="002E16C1" w:rsidP="002E16C1">
            <w:r>
              <w:t xml:space="preserve">        }</w:t>
            </w:r>
          </w:p>
          <w:p w14:paraId="1EB3E367" w14:textId="77777777" w:rsidR="002E16C1" w:rsidRDefault="002E16C1" w:rsidP="002E16C1">
            <w:r>
              <w:rPr>
                <w:rFonts w:hint="eastAsia"/>
              </w:rPr>
              <w:t xml:space="preserve">        return "category </w:t>
            </w:r>
            <w:r>
              <w:rPr>
                <w:rFonts w:hint="eastAsia"/>
              </w:rPr>
              <w:t>数据添加完成</w:t>
            </w:r>
            <w:r>
              <w:rPr>
                <w:rFonts w:hint="eastAsia"/>
              </w:rPr>
              <w:t>";</w:t>
            </w:r>
          </w:p>
          <w:p w14:paraId="7627A5BB" w14:textId="77777777" w:rsidR="002E16C1" w:rsidRDefault="002E16C1" w:rsidP="002E16C1">
            <w:r>
              <w:t xml:space="preserve">    }</w:t>
            </w:r>
          </w:p>
          <w:p w14:paraId="6A0DE36D" w14:textId="77777777" w:rsidR="002E16C1" w:rsidRDefault="002E16C1" w:rsidP="002E16C1"/>
          <w:p w14:paraId="31DACD67" w14:textId="77777777" w:rsidR="002E16C1" w:rsidRDefault="002E16C1" w:rsidP="002E16C1">
            <w:r>
              <w:rPr>
                <w:rFonts w:hint="eastAsia"/>
              </w:rPr>
              <w:t xml:space="preserve">    // </w:t>
            </w:r>
            <w:r>
              <w:rPr>
                <w:rFonts w:hint="eastAsia"/>
              </w:rPr>
              <w:t>添加</w:t>
            </w:r>
            <w:r>
              <w:rPr>
                <w:rFonts w:hint="eastAsia"/>
              </w:rPr>
              <w:t xml:space="preserve"> article </w:t>
            </w:r>
            <w:r>
              <w:rPr>
                <w:rFonts w:hint="eastAsia"/>
              </w:rPr>
              <w:t>测试数据</w:t>
            </w:r>
          </w:p>
          <w:p w14:paraId="3206A51C" w14:textId="77777777" w:rsidR="002E16C1" w:rsidRDefault="002E16C1" w:rsidP="002E16C1">
            <w:r>
              <w:t xml:space="preserve">    public function addArticle()</w:t>
            </w:r>
          </w:p>
          <w:p w14:paraId="43F901F5" w14:textId="77777777" w:rsidR="002E16C1" w:rsidRDefault="002E16C1" w:rsidP="002E16C1">
            <w:r>
              <w:t xml:space="preserve">    {</w:t>
            </w:r>
          </w:p>
          <w:p w14:paraId="42CCE53A" w14:textId="77777777" w:rsidR="002E16C1" w:rsidRDefault="002E16C1" w:rsidP="002E16C1">
            <w:r>
              <w:t xml:space="preserve">        $faker = app(Faker\Generator::class);</w:t>
            </w:r>
          </w:p>
          <w:p w14:paraId="4982B803" w14:textId="77777777" w:rsidR="002E16C1" w:rsidRDefault="002E16C1" w:rsidP="002E16C1">
            <w:r>
              <w:t xml:space="preserve">        for ($i = 0; $i &lt; 5000; $i++) {</w:t>
            </w:r>
          </w:p>
          <w:p w14:paraId="36DA320B" w14:textId="77777777" w:rsidR="002E16C1" w:rsidRDefault="002E16C1" w:rsidP="002E16C1">
            <w:r>
              <w:t xml:space="preserve">            $cate_id = random_int(1, 14);</w:t>
            </w:r>
          </w:p>
          <w:p w14:paraId="6BBE9980" w14:textId="77777777" w:rsidR="002E16C1" w:rsidRDefault="002E16C1" w:rsidP="002E16C1">
            <w:r>
              <w:t xml:space="preserve">            $title = $faker-&gt;sentence(mt_rand(1, 3));</w:t>
            </w:r>
          </w:p>
          <w:p w14:paraId="0A13A49C" w14:textId="77777777" w:rsidR="002E16C1" w:rsidRDefault="002E16C1" w:rsidP="002E16C1">
            <w:r>
              <w:t xml:space="preserve">            $keywords = join(",", $faker-&gt;words(mt_rand(3, 5)));</w:t>
            </w:r>
          </w:p>
          <w:p w14:paraId="2E9EB7BC" w14:textId="77777777" w:rsidR="002E16C1" w:rsidRDefault="002E16C1" w:rsidP="002E16C1">
            <w:r>
              <w:t xml:space="preserve">            $description = join(",", $faker-&gt;sentences(mt_rand(1, 2)));</w:t>
            </w:r>
          </w:p>
          <w:p w14:paraId="19FB7094" w14:textId="77777777" w:rsidR="002E16C1" w:rsidRDefault="002E16C1" w:rsidP="002E16C1">
            <w:r>
              <w:t xml:space="preserve">            $pubdate = $faker-&gt;dateTimeBetween('-6 month', '+6 days')-&gt;getTimestamp();</w:t>
            </w:r>
          </w:p>
          <w:p w14:paraId="5E1AA9F7" w14:textId="77777777" w:rsidR="002E16C1" w:rsidRDefault="002E16C1" w:rsidP="002E16C1">
            <w:r>
              <w:t xml:space="preserve">            $click = random_int(1000, 10000);</w:t>
            </w:r>
          </w:p>
          <w:p w14:paraId="3FF75E85" w14:textId="77777777" w:rsidR="002E16C1" w:rsidRDefault="002E16C1" w:rsidP="002E16C1">
            <w:r>
              <w:t xml:space="preserve">            $writer = $faker-&gt;name;</w:t>
            </w:r>
          </w:p>
          <w:p w14:paraId="0FF1DC7A" w14:textId="77777777" w:rsidR="002E16C1" w:rsidRDefault="002E16C1" w:rsidP="002E16C1">
            <w:r>
              <w:t xml:space="preserve">            $source = $faker-&gt;name;</w:t>
            </w:r>
          </w:p>
          <w:p w14:paraId="4CA3E4B9" w14:textId="77777777" w:rsidR="002E16C1" w:rsidRDefault="002E16C1" w:rsidP="002E16C1">
            <w:r>
              <w:t xml:space="preserve">            $is_show = random_int(0, 1);</w:t>
            </w:r>
          </w:p>
          <w:p w14:paraId="468A7415" w14:textId="77777777" w:rsidR="002E16C1" w:rsidRDefault="002E16C1" w:rsidP="002E16C1">
            <w:r>
              <w:t xml:space="preserve">            $litpic = $faker-&gt;imageUrl();</w:t>
            </w:r>
          </w:p>
          <w:p w14:paraId="48943287" w14:textId="77777777" w:rsidR="002E16C1" w:rsidRDefault="002E16C1" w:rsidP="002E16C1">
            <w:r>
              <w:t xml:space="preserve">            $content = join("\n\n", $faker-&gt;paragraphs(mt_rand(4, 6)));</w:t>
            </w:r>
          </w:p>
          <w:p w14:paraId="78634A45" w14:textId="77777777" w:rsidR="002E16C1" w:rsidRDefault="002E16C1" w:rsidP="002E16C1">
            <w:r>
              <w:t xml:space="preserve">            /**</w:t>
            </w:r>
          </w:p>
          <w:p w14:paraId="1425221E" w14:textId="77777777" w:rsidR="002E16C1" w:rsidRDefault="002E16C1" w:rsidP="002E16C1">
            <w:r>
              <w:t xml:space="preserve">             * @noinspection SqlResolve</w:t>
            </w:r>
          </w:p>
          <w:p w14:paraId="6F9AA5D9" w14:textId="77777777" w:rsidR="002E16C1" w:rsidRDefault="002E16C1" w:rsidP="002E16C1">
            <w:r>
              <w:t xml:space="preserve">             */</w:t>
            </w:r>
          </w:p>
          <w:p w14:paraId="1AD96494" w14:textId="77777777" w:rsidR="002E16C1" w:rsidRDefault="002E16C1" w:rsidP="002E16C1">
            <w:r>
              <w:t xml:space="preserve">            DB::insert(</w:t>
            </w:r>
          </w:p>
          <w:p w14:paraId="20F4473A" w14:textId="77777777" w:rsidR="002E16C1" w:rsidRDefault="002E16C1" w:rsidP="002E16C1">
            <w:r>
              <w:t xml:space="preserve">                "</w:t>
            </w:r>
          </w:p>
          <w:p w14:paraId="565D3E28" w14:textId="77777777" w:rsidR="002E16C1" w:rsidRDefault="002E16C1" w:rsidP="002E16C1">
            <w:r>
              <w:t xml:space="preserve">                INSERT INTO `article`(`cate_id`,`title`,`keywords`,`description`,`pubdate`,`click`,`writer`,`source`,`is_show`,`litpic`,`content`)</w:t>
            </w:r>
          </w:p>
          <w:p w14:paraId="52266650" w14:textId="77777777" w:rsidR="002E16C1" w:rsidRDefault="002E16C1" w:rsidP="002E16C1">
            <w:r>
              <w:t xml:space="preserve">                VALUE (?,?,?,?,?,?,?,?,?,?,?)",</w:t>
            </w:r>
          </w:p>
          <w:p w14:paraId="262FE67A" w14:textId="77777777" w:rsidR="002E16C1" w:rsidRDefault="002E16C1" w:rsidP="002E16C1">
            <w:r>
              <w:t xml:space="preserve">                [$cate_id, $title, $keywords, $description, $pubdate, $click, $writer, $source, $is_show, $litpic, $content]</w:t>
            </w:r>
          </w:p>
          <w:p w14:paraId="16A9A0E0" w14:textId="77777777" w:rsidR="002E16C1" w:rsidRDefault="002E16C1" w:rsidP="002E16C1">
            <w:r>
              <w:lastRenderedPageBreak/>
              <w:t xml:space="preserve">            );</w:t>
            </w:r>
          </w:p>
          <w:p w14:paraId="048D80F4" w14:textId="77777777" w:rsidR="002E16C1" w:rsidRDefault="002E16C1" w:rsidP="002E16C1">
            <w:r>
              <w:t xml:space="preserve">        }</w:t>
            </w:r>
          </w:p>
          <w:p w14:paraId="4398C05F" w14:textId="77777777" w:rsidR="002E16C1" w:rsidRDefault="002E16C1" w:rsidP="002E16C1">
            <w:r>
              <w:rPr>
                <w:rFonts w:hint="eastAsia"/>
              </w:rPr>
              <w:t xml:space="preserve">        return "article </w:t>
            </w:r>
            <w:r>
              <w:rPr>
                <w:rFonts w:hint="eastAsia"/>
              </w:rPr>
              <w:t>数据添加完成</w:t>
            </w:r>
            <w:r>
              <w:rPr>
                <w:rFonts w:hint="eastAsia"/>
              </w:rPr>
              <w:t>";</w:t>
            </w:r>
          </w:p>
          <w:p w14:paraId="5618CB09" w14:textId="77777777" w:rsidR="002E16C1" w:rsidRDefault="002E16C1" w:rsidP="002E16C1">
            <w:r>
              <w:t xml:space="preserve">    }</w:t>
            </w:r>
          </w:p>
          <w:p w14:paraId="1031FFE6" w14:textId="77777777" w:rsidR="002E16C1" w:rsidRDefault="002E16C1" w:rsidP="002E16C1"/>
          <w:p w14:paraId="6932D60C" w14:textId="77777777" w:rsidR="002E16C1" w:rsidRDefault="002E16C1" w:rsidP="002E16C1">
            <w:r>
              <w:rPr>
                <w:rFonts w:hint="eastAsia"/>
              </w:rPr>
              <w:t xml:space="preserve">    // </w:t>
            </w:r>
            <w:r>
              <w:rPr>
                <w:rFonts w:hint="eastAsia"/>
              </w:rPr>
              <w:t>添加</w:t>
            </w:r>
            <w:r>
              <w:rPr>
                <w:rFonts w:hint="eastAsia"/>
              </w:rPr>
              <w:t xml:space="preserve"> tag </w:t>
            </w:r>
            <w:r>
              <w:rPr>
                <w:rFonts w:hint="eastAsia"/>
              </w:rPr>
              <w:t>测试数据</w:t>
            </w:r>
          </w:p>
          <w:p w14:paraId="5E4A6CBD" w14:textId="77777777" w:rsidR="002E16C1" w:rsidRDefault="002E16C1" w:rsidP="002E16C1">
            <w:r>
              <w:t xml:space="preserve">    public function addTag()</w:t>
            </w:r>
          </w:p>
          <w:p w14:paraId="683A7B74" w14:textId="77777777" w:rsidR="002E16C1" w:rsidRDefault="002E16C1" w:rsidP="002E16C1">
            <w:r>
              <w:t xml:space="preserve">    {</w:t>
            </w:r>
          </w:p>
          <w:p w14:paraId="269F0774" w14:textId="77777777" w:rsidR="002E16C1" w:rsidRDefault="002E16C1" w:rsidP="002E16C1">
            <w:r>
              <w:t xml:space="preserve">        $faker = app(Faker\Generator::class);</w:t>
            </w:r>
          </w:p>
          <w:p w14:paraId="3DEDBFB6" w14:textId="77777777" w:rsidR="002E16C1" w:rsidRDefault="002E16C1" w:rsidP="002E16C1">
            <w:r>
              <w:t xml:space="preserve">        $tags = [</w:t>
            </w:r>
          </w:p>
          <w:p w14:paraId="64E08966" w14:textId="77777777" w:rsidR="002E16C1" w:rsidRDefault="002E16C1" w:rsidP="002E16C1">
            <w:r>
              <w:rPr>
                <w:rFonts w:hint="eastAsia"/>
              </w:rPr>
              <w:t xml:space="preserve">            "</w:t>
            </w:r>
            <w:r>
              <w:rPr>
                <w:rFonts w:hint="eastAsia"/>
              </w:rPr>
              <w:t>爱卡汽车</w:t>
            </w:r>
            <w:r>
              <w:rPr>
                <w:rFonts w:hint="eastAsia"/>
              </w:rPr>
              <w:t>", "</w:t>
            </w:r>
            <w:r>
              <w:rPr>
                <w:rFonts w:hint="eastAsia"/>
              </w:rPr>
              <w:t>爱卡汽车网</w:t>
            </w:r>
            <w:r>
              <w:rPr>
                <w:rFonts w:hint="eastAsia"/>
              </w:rPr>
              <w:t>", "</w:t>
            </w:r>
            <w:r>
              <w:rPr>
                <w:rFonts w:hint="eastAsia"/>
              </w:rPr>
              <w:t>宝沃汽车</w:t>
            </w:r>
            <w:r>
              <w:rPr>
                <w:rFonts w:hint="eastAsia"/>
              </w:rPr>
              <w:t>", "</w:t>
            </w:r>
            <w:r>
              <w:rPr>
                <w:rFonts w:hint="eastAsia"/>
              </w:rPr>
              <w:t>北京汽车</w:t>
            </w:r>
            <w:r>
              <w:rPr>
                <w:rFonts w:hint="eastAsia"/>
              </w:rPr>
              <w:t>", "</w:t>
            </w:r>
            <w:r>
              <w:rPr>
                <w:rFonts w:hint="eastAsia"/>
              </w:rPr>
              <w:t>标志图解</w:t>
            </w:r>
            <w:r>
              <w:rPr>
                <w:rFonts w:hint="eastAsia"/>
              </w:rPr>
              <w:t>", "</w:t>
            </w:r>
            <w:r>
              <w:rPr>
                <w:rFonts w:hint="eastAsia"/>
              </w:rPr>
              <w:t>纯电动汽车</w:t>
            </w:r>
            <w:r>
              <w:rPr>
                <w:rFonts w:hint="eastAsia"/>
              </w:rPr>
              <w:t>", "</w:t>
            </w:r>
            <w:r>
              <w:rPr>
                <w:rFonts w:hint="eastAsia"/>
              </w:rPr>
              <w:t>大众汽车</w:t>
            </w:r>
            <w:r>
              <w:rPr>
                <w:rFonts w:hint="eastAsia"/>
              </w:rPr>
              <w:t>", "</w:t>
            </w:r>
            <w:r>
              <w:rPr>
                <w:rFonts w:hint="eastAsia"/>
              </w:rPr>
              <w:t>电动汽车</w:t>
            </w:r>
            <w:r>
              <w:rPr>
                <w:rFonts w:hint="eastAsia"/>
              </w:rPr>
              <w:t>",</w:t>
            </w:r>
          </w:p>
          <w:p w14:paraId="1503F78F" w14:textId="77777777" w:rsidR="002E16C1" w:rsidRDefault="002E16C1" w:rsidP="002E16C1">
            <w:r>
              <w:rPr>
                <w:rFonts w:hint="eastAsia"/>
              </w:rPr>
              <w:t xml:space="preserve">            "</w:t>
            </w:r>
            <w:r>
              <w:rPr>
                <w:rFonts w:hint="eastAsia"/>
              </w:rPr>
              <w:t>东风汽车</w:t>
            </w:r>
            <w:r>
              <w:rPr>
                <w:rFonts w:hint="eastAsia"/>
              </w:rPr>
              <w:t>", "</w:t>
            </w:r>
            <w:r>
              <w:rPr>
                <w:rFonts w:hint="eastAsia"/>
              </w:rPr>
              <w:t>东南汽车</w:t>
            </w:r>
            <w:r>
              <w:rPr>
                <w:rFonts w:hint="eastAsia"/>
              </w:rPr>
              <w:t>", "</w:t>
            </w:r>
            <w:r>
              <w:rPr>
                <w:rFonts w:hint="eastAsia"/>
              </w:rPr>
              <w:t>丰田汽车</w:t>
            </w:r>
            <w:r>
              <w:rPr>
                <w:rFonts w:hint="eastAsia"/>
              </w:rPr>
              <w:t>", "</w:t>
            </w:r>
            <w:r>
              <w:rPr>
                <w:rFonts w:hint="eastAsia"/>
              </w:rPr>
              <w:t>福特汽车</w:t>
            </w:r>
            <w:r>
              <w:rPr>
                <w:rFonts w:hint="eastAsia"/>
              </w:rPr>
              <w:t>", "</w:t>
            </w:r>
            <w:r>
              <w:rPr>
                <w:rFonts w:hint="eastAsia"/>
              </w:rPr>
              <w:t>福田汽车</w:t>
            </w:r>
            <w:r>
              <w:rPr>
                <w:rFonts w:hint="eastAsia"/>
              </w:rPr>
              <w:t>", "</w:t>
            </w:r>
            <w:r>
              <w:rPr>
                <w:rFonts w:hint="eastAsia"/>
              </w:rPr>
              <w:t>共享汽车</w:t>
            </w:r>
            <w:r>
              <w:rPr>
                <w:rFonts w:hint="eastAsia"/>
              </w:rPr>
              <w:t>", "</w:t>
            </w:r>
            <w:r>
              <w:rPr>
                <w:rFonts w:hint="eastAsia"/>
              </w:rPr>
              <w:t>海马汽车</w:t>
            </w:r>
            <w:r>
              <w:rPr>
                <w:rFonts w:hint="eastAsia"/>
              </w:rPr>
              <w:t>", "</w:t>
            </w:r>
            <w:r>
              <w:rPr>
                <w:rFonts w:hint="eastAsia"/>
              </w:rPr>
              <w:t>红旗汽车</w:t>
            </w:r>
            <w:r>
              <w:rPr>
                <w:rFonts w:hint="eastAsia"/>
              </w:rPr>
              <w:t>", "</w:t>
            </w:r>
            <w:r>
              <w:rPr>
                <w:rFonts w:hint="eastAsia"/>
              </w:rPr>
              <w:t>环球汽车网</w:t>
            </w:r>
            <w:r>
              <w:rPr>
                <w:rFonts w:hint="eastAsia"/>
              </w:rPr>
              <w:t>",</w:t>
            </w:r>
          </w:p>
          <w:p w14:paraId="543CD2D5" w14:textId="77777777" w:rsidR="002E16C1" w:rsidRDefault="002E16C1" w:rsidP="002E16C1">
            <w:r>
              <w:rPr>
                <w:rFonts w:hint="eastAsia"/>
              </w:rPr>
              <w:t xml:space="preserve">            "</w:t>
            </w:r>
            <w:r>
              <w:rPr>
                <w:rFonts w:hint="eastAsia"/>
              </w:rPr>
              <w:t>吉利汽车</w:t>
            </w:r>
            <w:r>
              <w:rPr>
                <w:rFonts w:hint="eastAsia"/>
              </w:rPr>
              <w:t>", "</w:t>
            </w:r>
            <w:r>
              <w:rPr>
                <w:rFonts w:hint="eastAsia"/>
              </w:rPr>
              <w:t>几何汽车</w:t>
            </w:r>
            <w:r>
              <w:rPr>
                <w:rFonts w:hint="eastAsia"/>
              </w:rPr>
              <w:t>", "</w:t>
            </w:r>
            <w:r>
              <w:rPr>
                <w:rFonts w:hint="eastAsia"/>
              </w:rPr>
              <w:t>江淮汽车</w:t>
            </w:r>
            <w:r>
              <w:rPr>
                <w:rFonts w:hint="eastAsia"/>
              </w:rPr>
              <w:t>", "</w:t>
            </w:r>
            <w:r>
              <w:rPr>
                <w:rFonts w:hint="eastAsia"/>
              </w:rPr>
              <w:t>江铃汽车</w:t>
            </w:r>
            <w:r>
              <w:rPr>
                <w:rFonts w:hint="eastAsia"/>
              </w:rPr>
              <w:t>", "</w:t>
            </w:r>
            <w:r>
              <w:rPr>
                <w:rFonts w:hint="eastAsia"/>
              </w:rPr>
              <w:t>理想汽车</w:t>
            </w:r>
            <w:r>
              <w:rPr>
                <w:rFonts w:hint="eastAsia"/>
              </w:rPr>
              <w:t>", "</w:t>
            </w:r>
            <w:r>
              <w:rPr>
                <w:rFonts w:hint="eastAsia"/>
              </w:rPr>
              <w:t>力帆汽车</w:t>
            </w:r>
            <w:r>
              <w:rPr>
                <w:rFonts w:hint="eastAsia"/>
              </w:rPr>
              <w:t>", "</w:t>
            </w:r>
            <w:r>
              <w:rPr>
                <w:rFonts w:hint="eastAsia"/>
              </w:rPr>
              <w:t>莲花汽车</w:t>
            </w:r>
            <w:r>
              <w:rPr>
                <w:rFonts w:hint="eastAsia"/>
              </w:rPr>
              <w:t>", "</w:t>
            </w:r>
            <w:r>
              <w:rPr>
                <w:rFonts w:hint="eastAsia"/>
              </w:rPr>
              <w:t>猎豹汽车</w:t>
            </w:r>
            <w:r>
              <w:rPr>
                <w:rFonts w:hint="eastAsia"/>
              </w:rPr>
              <w:t>", "</w:t>
            </w:r>
            <w:r>
              <w:rPr>
                <w:rFonts w:hint="eastAsia"/>
              </w:rPr>
              <w:t>林肯汽车</w:t>
            </w:r>
            <w:r>
              <w:rPr>
                <w:rFonts w:hint="eastAsia"/>
              </w:rPr>
              <w:t>",</w:t>
            </w:r>
          </w:p>
          <w:p w14:paraId="3C7123D3" w14:textId="77777777" w:rsidR="002E16C1" w:rsidRDefault="002E16C1" w:rsidP="002E16C1">
            <w:r>
              <w:rPr>
                <w:rFonts w:hint="eastAsia"/>
              </w:rPr>
              <w:t xml:space="preserve">            "</w:t>
            </w:r>
            <w:r>
              <w:rPr>
                <w:rFonts w:hint="eastAsia"/>
              </w:rPr>
              <w:t>铃木汽车</w:t>
            </w:r>
            <w:r>
              <w:rPr>
                <w:rFonts w:hint="eastAsia"/>
              </w:rPr>
              <w:t>", "</w:t>
            </w:r>
            <w:r>
              <w:rPr>
                <w:rFonts w:hint="eastAsia"/>
              </w:rPr>
              <w:t>领克汽车</w:t>
            </w:r>
            <w:r>
              <w:rPr>
                <w:rFonts w:hint="eastAsia"/>
              </w:rPr>
              <w:t>", "</w:t>
            </w:r>
            <w:r>
              <w:rPr>
                <w:rFonts w:hint="eastAsia"/>
              </w:rPr>
              <w:t>哪吒汽车</w:t>
            </w:r>
            <w:r>
              <w:rPr>
                <w:rFonts w:hint="eastAsia"/>
              </w:rPr>
              <w:t>", "</w:t>
            </w:r>
            <w:r>
              <w:rPr>
                <w:rFonts w:hint="eastAsia"/>
              </w:rPr>
              <w:t>奇瑞汽车</w:t>
            </w:r>
            <w:r>
              <w:rPr>
                <w:rFonts w:hint="eastAsia"/>
              </w:rPr>
              <w:t>", "</w:t>
            </w:r>
            <w:r>
              <w:rPr>
                <w:rFonts w:hint="eastAsia"/>
              </w:rPr>
              <w:t>启辰汽车</w:t>
            </w:r>
            <w:r>
              <w:rPr>
                <w:rFonts w:hint="eastAsia"/>
              </w:rPr>
              <w:t>", "</w:t>
            </w:r>
            <w:r>
              <w:rPr>
                <w:rFonts w:hint="eastAsia"/>
              </w:rPr>
              <w:t>汽车</w:t>
            </w:r>
            <w:r>
              <w:rPr>
                <w:rFonts w:hint="eastAsia"/>
              </w:rPr>
              <w:t>", "</w:t>
            </w:r>
            <w:r>
              <w:rPr>
                <w:rFonts w:hint="eastAsia"/>
              </w:rPr>
              <w:t>汽车报价</w:t>
            </w:r>
            <w:r>
              <w:rPr>
                <w:rFonts w:hint="eastAsia"/>
              </w:rPr>
              <w:t>", "</w:t>
            </w:r>
            <w:r>
              <w:rPr>
                <w:rFonts w:hint="eastAsia"/>
              </w:rPr>
              <w:t>汽车标志</w:t>
            </w:r>
            <w:r>
              <w:rPr>
                <w:rFonts w:hint="eastAsia"/>
              </w:rPr>
              <w:t>", "</w:t>
            </w:r>
            <w:r>
              <w:rPr>
                <w:rFonts w:hint="eastAsia"/>
              </w:rPr>
              <w:t>汽车大全</w:t>
            </w:r>
            <w:r>
              <w:rPr>
                <w:rFonts w:hint="eastAsia"/>
              </w:rPr>
              <w:t>",</w:t>
            </w:r>
          </w:p>
          <w:p w14:paraId="5B782573" w14:textId="77777777" w:rsidR="002E16C1" w:rsidRDefault="002E16C1" w:rsidP="002E16C1">
            <w:r>
              <w:rPr>
                <w:rFonts w:hint="eastAsia"/>
              </w:rPr>
              <w:t xml:space="preserve">            "</w:t>
            </w:r>
            <w:r>
              <w:rPr>
                <w:rFonts w:hint="eastAsia"/>
              </w:rPr>
              <w:t>汽车购置税</w:t>
            </w:r>
            <w:r>
              <w:rPr>
                <w:rFonts w:hint="eastAsia"/>
              </w:rPr>
              <w:t>", "</w:t>
            </w:r>
            <w:r>
              <w:rPr>
                <w:rFonts w:hint="eastAsia"/>
              </w:rPr>
              <w:t>汽车故障灯</w:t>
            </w:r>
            <w:r>
              <w:rPr>
                <w:rFonts w:hint="eastAsia"/>
              </w:rPr>
              <w:t>", "</w:t>
            </w:r>
            <w:r>
              <w:rPr>
                <w:rFonts w:hint="eastAsia"/>
              </w:rPr>
              <w:t>汽车简笔画</w:t>
            </w:r>
            <w:r>
              <w:rPr>
                <w:rFonts w:hint="eastAsia"/>
              </w:rPr>
              <w:t>", "</w:t>
            </w:r>
            <w:r>
              <w:rPr>
                <w:rFonts w:hint="eastAsia"/>
              </w:rPr>
              <w:t>汽车票</w:t>
            </w:r>
            <w:r>
              <w:rPr>
                <w:rFonts w:hint="eastAsia"/>
              </w:rPr>
              <w:t>", "</w:t>
            </w:r>
            <w:r>
              <w:rPr>
                <w:rFonts w:hint="eastAsia"/>
              </w:rPr>
              <w:t>汽车票查询</w:t>
            </w:r>
            <w:r>
              <w:rPr>
                <w:rFonts w:hint="eastAsia"/>
              </w:rPr>
              <w:t>", "</w:t>
            </w:r>
            <w:r>
              <w:rPr>
                <w:rFonts w:hint="eastAsia"/>
              </w:rPr>
              <w:t>汽车品牌</w:t>
            </w:r>
            <w:r>
              <w:rPr>
                <w:rFonts w:hint="eastAsia"/>
              </w:rPr>
              <w:t>", "</w:t>
            </w:r>
            <w:r>
              <w:rPr>
                <w:rFonts w:hint="eastAsia"/>
              </w:rPr>
              <w:t>汽车图片</w:t>
            </w:r>
            <w:r>
              <w:rPr>
                <w:rFonts w:hint="eastAsia"/>
              </w:rPr>
              <w:t>", "</w:t>
            </w:r>
            <w:r>
              <w:rPr>
                <w:rFonts w:hint="eastAsia"/>
              </w:rPr>
              <w:t>汽车网</w:t>
            </w:r>
            <w:r>
              <w:rPr>
                <w:rFonts w:hint="eastAsia"/>
              </w:rPr>
              <w:t>", "</w:t>
            </w:r>
            <w:r>
              <w:rPr>
                <w:rFonts w:hint="eastAsia"/>
              </w:rPr>
              <w:t>汽车销量</w:t>
            </w:r>
            <w:r>
              <w:rPr>
                <w:rFonts w:hint="eastAsia"/>
              </w:rPr>
              <w:t>",</w:t>
            </w:r>
          </w:p>
          <w:p w14:paraId="2B4197C7" w14:textId="77777777" w:rsidR="002E16C1" w:rsidRDefault="002E16C1" w:rsidP="002E16C1">
            <w:r>
              <w:rPr>
                <w:rFonts w:hint="eastAsia"/>
              </w:rPr>
              <w:t xml:space="preserve">            "</w:t>
            </w:r>
            <w:r>
              <w:rPr>
                <w:rFonts w:hint="eastAsia"/>
              </w:rPr>
              <w:t>汽车摇号</w:t>
            </w:r>
            <w:r>
              <w:rPr>
                <w:rFonts w:hint="eastAsia"/>
              </w:rPr>
              <w:t>", "</w:t>
            </w:r>
            <w:r>
              <w:rPr>
                <w:rFonts w:hint="eastAsia"/>
              </w:rPr>
              <w:t>汽车仪表盘</w:t>
            </w:r>
            <w:r>
              <w:rPr>
                <w:rFonts w:hint="eastAsia"/>
              </w:rPr>
              <w:t>", "</w:t>
            </w:r>
            <w:r>
              <w:rPr>
                <w:rFonts w:hint="eastAsia"/>
              </w:rPr>
              <w:t>汽车之家</w:t>
            </w:r>
            <w:r>
              <w:rPr>
                <w:rFonts w:hint="eastAsia"/>
              </w:rPr>
              <w:t>", "</w:t>
            </w:r>
            <w:r>
              <w:rPr>
                <w:rFonts w:hint="eastAsia"/>
              </w:rPr>
              <w:t>三菱汽车</w:t>
            </w:r>
            <w:r>
              <w:rPr>
                <w:rFonts w:hint="eastAsia"/>
              </w:rPr>
              <w:t>", "</w:t>
            </w:r>
            <w:r>
              <w:rPr>
                <w:rFonts w:hint="eastAsia"/>
              </w:rPr>
              <w:t>太平洋汽车</w:t>
            </w:r>
            <w:r>
              <w:rPr>
                <w:rFonts w:hint="eastAsia"/>
              </w:rPr>
              <w:t>", "</w:t>
            </w:r>
            <w:r>
              <w:rPr>
                <w:rFonts w:hint="eastAsia"/>
              </w:rPr>
              <w:t>特斯拉汽车</w:t>
            </w:r>
            <w:r>
              <w:rPr>
                <w:rFonts w:hint="eastAsia"/>
              </w:rPr>
              <w:t>", "</w:t>
            </w:r>
            <w:r>
              <w:rPr>
                <w:rFonts w:hint="eastAsia"/>
              </w:rPr>
              <w:t>威马汽车</w:t>
            </w:r>
            <w:r>
              <w:rPr>
                <w:rFonts w:hint="eastAsia"/>
              </w:rPr>
              <w:t>", "</w:t>
            </w:r>
            <w:r>
              <w:rPr>
                <w:rFonts w:hint="eastAsia"/>
              </w:rPr>
              <w:t>蔚来汽车</w:t>
            </w:r>
            <w:r>
              <w:rPr>
                <w:rFonts w:hint="eastAsia"/>
              </w:rPr>
              <w:t>", "</w:t>
            </w:r>
            <w:r>
              <w:rPr>
                <w:rFonts w:hint="eastAsia"/>
              </w:rPr>
              <w:t>沃尔沃汽车</w:t>
            </w:r>
            <w:r>
              <w:rPr>
                <w:rFonts w:hint="eastAsia"/>
              </w:rPr>
              <w:t>",</w:t>
            </w:r>
          </w:p>
          <w:p w14:paraId="0E686F75" w14:textId="77777777" w:rsidR="002E16C1" w:rsidRDefault="002E16C1" w:rsidP="002E16C1">
            <w:r>
              <w:rPr>
                <w:rFonts w:hint="eastAsia"/>
              </w:rPr>
              <w:t xml:space="preserve">            "</w:t>
            </w:r>
            <w:r>
              <w:rPr>
                <w:rFonts w:hint="eastAsia"/>
              </w:rPr>
              <w:t>现代汽车</w:t>
            </w:r>
            <w:r>
              <w:rPr>
                <w:rFonts w:hint="eastAsia"/>
              </w:rPr>
              <w:t>", "</w:t>
            </w:r>
            <w:r>
              <w:rPr>
                <w:rFonts w:hint="eastAsia"/>
              </w:rPr>
              <w:t>小鹏汽车</w:t>
            </w:r>
            <w:r>
              <w:rPr>
                <w:rFonts w:hint="eastAsia"/>
              </w:rPr>
              <w:t>", "</w:t>
            </w:r>
            <w:r>
              <w:rPr>
                <w:rFonts w:hint="eastAsia"/>
              </w:rPr>
              <w:t>小汽车摇号</w:t>
            </w:r>
            <w:r>
              <w:rPr>
                <w:rFonts w:hint="eastAsia"/>
              </w:rPr>
              <w:t>", "</w:t>
            </w:r>
            <w:r>
              <w:rPr>
                <w:rFonts w:hint="eastAsia"/>
              </w:rPr>
              <w:t>新能源汽车</w:t>
            </w:r>
            <w:r>
              <w:rPr>
                <w:rFonts w:hint="eastAsia"/>
              </w:rPr>
              <w:t>", "</w:t>
            </w:r>
            <w:r>
              <w:rPr>
                <w:rFonts w:hint="eastAsia"/>
              </w:rPr>
              <w:t>易车网汽车</w:t>
            </w:r>
            <w:r>
              <w:rPr>
                <w:rFonts w:hint="eastAsia"/>
              </w:rPr>
              <w:t>", "</w:t>
            </w:r>
            <w:r>
              <w:rPr>
                <w:rFonts w:hint="eastAsia"/>
              </w:rPr>
              <w:t>长安汽车</w:t>
            </w:r>
            <w:r>
              <w:rPr>
                <w:rFonts w:hint="eastAsia"/>
              </w:rPr>
              <w:t>", "</w:t>
            </w:r>
            <w:r>
              <w:rPr>
                <w:rFonts w:hint="eastAsia"/>
              </w:rPr>
              <w:t>长城汽车</w:t>
            </w:r>
            <w:r>
              <w:rPr>
                <w:rFonts w:hint="eastAsia"/>
              </w:rPr>
              <w:t>", "</w:t>
            </w:r>
            <w:r>
              <w:rPr>
                <w:rFonts w:hint="eastAsia"/>
              </w:rPr>
              <w:t>众泰汽车</w:t>
            </w:r>
            <w:r>
              <w:rPr>
                <w:rFonts w:hint="eastAsia"/>
              </w:rPr>
              <w:t>"</w:t>
            </w:r>
          </w:p>
          <w:p w14:paraId="57889DE4" w14:textId="77777777" w:rsidR="002E16C1" w:rsidRDefault="002E16C1" w:rsidP="002E16C1">
            <w:r>
              <w:t xml:space="preserve">        ];</w:t>
            </w:r>
          </w:p>
          <w:p w14:paraId="2F1E0B1F" w14:textId="77777777" w:rsidR="002E16C1" w:rsidRDefault="002E16C1" w:rsidP="002E16C1">
            <w:r>
              <w:t xml:space="preserve">        foreach ($tags as $tag) {</w:t>
            </w:r>
          </w:p>
          <w:p w14:paraId="2E9D6F31" w14:textId="77777777" w:rsidR="002E16C1" w:rsidRDefault="002E16C1" w:rsidP="002E16C1">
            <w:r>
              <w:t xml:space="preserve">            $name = $tag;</w:t>
            </w:r>
          </w:p>
          <w:p w14:paraId="68BF76DA" w14:textId="77777777" w:rsidR="002E16C1" w:rsidRDefault="002E16C1" w:rsidP="002E16C1">
            <w:r>
              <w:t xml:space="preserve">            $pinyin = implode('', pinyin($tag, null));</w:t>
            </w:r>
          </w:p>
          <w:p w14:paraId="143F710D" w14:textId="77777777" w:rsidR="002E16C1" w:rsidRDefault="002E16C1" w:rsidP="002E16C1">
            <w:r>
              <w:t xml:space="preserve">            $title = $faker-&gt;sentence(mt_rand(3, 6));</w:t>
            </w:r>
          </w:p>
          <w:p w14:paraId="60E0A9C1" w14:textId="77777777" w:rsidR="002E16C1" w:rsidRDefault="002E16C1" w:rsidP="002E16C1">
            <w:r>
              <w:t xml:space="preserve">            $keywords = join(",", $faker-&gt;words(mt_rand(3, 5)));</w:t>
            </w:r>
          </w:p>
          <w:p w14:paraId="25DD4D7F" w14:textId="77777777" w:rsidR="002E16C1" w:rsidRDefault="002E16C1" w:rsidP="002E16C1">
            <w:r>
              <w:t xml:space="preserve">            $description = join(",", $faker-&gt;sentences(mt_rand(1, 2)));</w:t>
            </w:r>
          </w:p>
          <w:p w14:paraId="35F2C8B2" w14:textId="77777777" w:rsidR="002E16C1" w:rsidRDefault="002E16C1" w:rsidP="002E16C1">
            <w:r>
              <w:t xml:space="preserve">            $introduction = join(",", $faker-&gt;sentences(mt_rand(1, 2)));</w:t>
            </w:r>
          </w:p>
          <w:p w14:paraId="3E0A1A0C" w14:textId="77777777" w:rsidR="002E16C1" w:rsidRDefault="002E16C1" w:rsidP="002E16C1">
            <w:r>
              <w:t xml:space="preserve">            $pubdate = $faker-&gt;dateTimeBetween('-6 month', '+6 days')-&gt;getTimestamp();</w:t>
            </w:r>
          </w:p>
          <w:p w14:paraId="24961FD8" w14:textId="77777777" w:rsidR="002E16C1" w:rsidRDefault="002E16C1" w:rsidP="002E16C1">
            <w:r>
              <w:t xml:space="preserve">            $jump_url = $faker-&gt;imageUrl();</w:t>
            </w:r>
          </w:p>
          <w:p w14:paraId="2E506102" w14:textId="77777777" w:rsidR="002E16C1" w:rsidRDefault="002E16C1" w:rsidP="002E16C1">
            <w:r>
              <w:t xml:space="preserve">            /**</w:t>
            </w:r>
          </w:p>
          <w:p w14:paraId="5CA664C3" w14:textId="77777777" w:rsidR="002E16C1" w:rsidRDefault="002E16C1" w:rsidP="002E16C1">
            <w:r>
              <w:t xml:space="preserve">             * @noinspection SqlResolve</w:t>
            </w:r>
          </w:p>
          <w:p w14:paraId="76748147" w14:textId="77777777" w:rsidR="002E16C1" w:rsidRDefault="002E16C1" w:rsidP="002E16C1">
            <w:r>
              <w:t xml:space="preserve">             */</w:t>
            </w:r>
          </w:p>
          <w:p w14:paraId="6E9064F8" w14:textId="77777777" w:rsidR="002E16C1" w:rsidRDefault="002E16C1" w:rsidP="002E16C1">
            <w:r>
              <w:t xml:space="preserve">            DB::insert(</w:t>
            </w:r>
          </w:p>
          <w:p w14:paraId="347E78C1" w14:textId="77777777" w:rsidR="002E16C1" w:rsidRDefault="002E16C1" w:rsidP="002E16C1">
            <w:r>
              <w:t xml:space="preserve">                "</w:t>
            </w:r>
          </w:p>
          <w:p w14:paraId="72EB44EC" w14:textId="77777777" w:rsidR="002E16C1" w:rsidRDefault="002E16C1" w:rsidP="002E16C1">
            <w:r>
              <w:t xml:space="preserve">                INSERT INTO `tag`(`name`,`pinyin`,`title`,`keywords`,`description`,`introductio</w:t>
            </w:r>
            <w:r>
              <w:lastRenderedPageBreak/>
              <w:t>n`,`pubdate`,`jump_url`)</w:t>
            </w:r>
          </w:p>
          <w:p w14:paraId="46C01682" w14:textId="77777777" w:rsidR="002E16C1" w:rsidRDefault="002E16C1" w:rsidP="002E16C1">
            <w:r>
              <w:t xml:space="preserve">                VALUE (?,?,?,?,?,?,?,?)",</w:t>
            </w:r>
          </w:p>
          <w:p w14:paraId="522C4DF8" w14:textId="77777777" w:rsidR="002E16C1" w:rsidRDefault="002E16C1" w:rsidP="002E16C1">
            <w:r>
              <w:t xml:space="preserve">                [$name, $pinyin, $title, $keywords, $description, $introduction, $pubdate, $jump_url]</w:t>
            </w:r>
          </w:p>
          <w:p w14:paraId="08B80DA5" w14:textId="77777777" w:rsidR="002E16C1" w:rsidRDefault="002E16C1" w:rsidP="002E16C1">
            <w:r>
              <w:t xml:space="preserve">            );</w:t>
            </w:r>
          </w:p>
          <w:p w14:paraId="17F031A9" w14:textId="77777777" w:rsidR="002E16C1" w:rsidRDefault="002E16C1" w:rsidP="002E16C1">
            <w:r>
              <w:t xml:space="preserve">        }</w:t>
            </w:r>
          </w:p>
          <w:p w14:paraId="74ADD524" w14:textId="77777777" w:rsidR="002E16C1" w:rsidRDefault="002E16C1" w:rsidP="002E16C1">
            <w:r>
              <w:rPr>
                <w:rFonts w:hint="eastAsia"/>
              </w:rPr>
              <w:t xml:space="preserve">        return "tag </w:t>
            </w:r>
            <w:r>
              <w:rPr>
                <w:rFonts w:hint="eastAsia"/>
              </w:rPr>
              <w:t>数据添加完成</w:t>
            </w:r>
            <w:r>
              <w:rPr>
                <w:rFonts w:hint="eastAsia"/>
              </w:rPr>
              <w:t>";</w:t>
            </w:r>
          </w:p>
          <w:p w14:paraId="4BD6C17C" w14:textId="77777777" w:rsidR="002E16C1" w:rsidRDefault="002E16C1" w:rsidP="002E16C1">
            <w:r>
              <w:t xml:space="preserve">    }</w:t>
            </w:r>
          </w:p>
          <w:p w14:paraId="08C9922F" w14:textId="77777777" w:rsidR="002E16C1" w:rsidRDefault="002E16C1" w:rsidP="002E16C1"/>
          <w:p w14:paraId="37F9CA46" w14:textId="77777777" w:rsidR="002E16C1" w:rsidRDefault="002E16C1" w:rsidP="002E16C1">
            <w:r>
              <w:rPr>
                <w:rFonts w:hint="eastAsia"/>
              </w:rPr>
              <w:t xml:space="preserve">    // </w:t>
            </w:r>
            <w:r>
              <w:rPr>
                <w:rFonts w:hint="eastAsia"/>
              </w:rPr>
              <w:t>添加</w:t>
            </w:r>
            <w:r>
              <w:rPr>
                <w:rFonts w:hint="eastAsia"/>
              </w:rPr>
              <w:t xml:space="preserve"> article category tag </w:t>
            </w:r>
            <w:r>
              <w:rPr>
                <w:rFonts w:hint="eastAsia"/>
              </w:rPr>
              <w:t>中间表数据</w:t>
            </w:r>
          </w:p>
          <w:p w14:paraId="04D1B7ED" w14:textId="77777777" w:rsidR="002E16C1" w:rsidRDefault="002E16C1" w:rsidP="002E16C1">
            <w:r>
              <w:t xml:space="preserve">    public function addArticleCategoryTag()</w:t>
            </w:r>
          </w:p>
          <w:p w14:paraId="7C89A010" w14:textId="77777777" w:rsidR="002E16C1" w:rsidRDefault="002E16C1" w:rsidP="002E16C1">
            <w:r>
              <w:t xml:space="preserve">    {</w:t>
            </w:r>
          </w:p>
          <w:p w14:paraId="46CE8305" w14:textId="77777777" w:rsidR="002E16C1" w:rsidRDefault="002E16C1" w:rsidP="002E16C1">
            <w:r>
              <w:rPr>
                <w:rFonts w:hint="eastAsia"/>
              </w:rPr>
              <w:t xml:space="preserve">        // </w:t>
            </w:r>
            <w:r>
              <w:rPr>
                <w:rFonts w:hint="eastAsia"/>
              </w:rPr>
              <w:t>查询所有的分类</w:t>
            </w:r>
            <w:r>
              <w:rPr>
                <w:rFonts w:hint="eastAsia"/>
              </w:rPr>
              <w:t>ID</w:t>
            </w:r>
          </w:p>
          <w:p w14:paraId="7B851E5F" w14:textId="77777777" w:rsidR="002E16C1" w:rsidRDefault="002E16C1" w:rsidP="002E16C1">
            <w:r>
              <w:t xml:space="preserve">        /**</w:t>
            </w:r>
          </w:p>
          <w:p w14:paraId="3CEB0E42" w14:textId="77777777" w:rsidR="002E16C1" w:rsidRDefault="002E16C1" w:rsidP="002E16C1">
            <w:r>
              <w:t xml:space="preserve">         * @noinspection SqlResolve</w:t>
            </w:r>
          </w:p>
          <w:p w14:paraId="208EDB9C" w14:textId="77777777" w:rsidR="002E16C1" w:rsidRDefault="002E16C1" w:rsidP="002E16C1">
            <w:r>
              <w:t xml:space="preserve">         */</w:t>
            </w:r>
          </w:p>
          <w:p w14:paraId="238BBD26" w14:textId="77777777" w:rsidR="002E16C1" w:rsidRDefault="002E16C1" w:rsidP="002E16C1">
            <w:r>
              <w:t xml:space="preserve">        $cates = DB::select("SELECT * FROM `category`");</w:t>
            </w:r>
          </w:p>
          <w:p w14:paraId="42E42D9A" w14:textId="77777777" w:rsidR="002E16C1" w:rsidRDefault="002E16C1" w:rsidP="002E16C1">
            <w:r>
              <w:t xml:space="preserve">        $cate_ids = [];</w:t>
            </w:r>
          </w:p>
          <w:p w14:paraId="46B63BC5" w14:textId="77777777" w:rsidR="002E16C1" w:rsidRDefault="002E16C1" w:rsidP="002E16C1">
            <w:r>
              <w:t xml:space="preserve">        foreach ($cates as $cate) {</w:t>
            </w:r>
          </w:p>
          <w:p w14:paraId="581FD1B3" w14:textId="77777777" w:rsidR="002E16C1" w:rsidRDefault="002E16C1" w:rsidP="002E16C1">
            <w:r>
              <w:t xml:space="preserve">            $cate_ids[] = $cate-&gt;id;</w:t>
            </w:r>
          </w:p>
          <w:p w14:paraId="57BCB7C3" w14:textId="77777777" w:rsidR="002E16C1" w:rsidRDefault="002E16C1" w:rsidP="002E16C1">
            <w:r>
              <w:t xml:space="preserve">        }</w:t>
            </w:r>
          </w:p>
          <w:p w14:paraId="7DE297B7" w14:textId="77777777" w:rsidR="002E16C1" w:rsidRDefault="002E16C1" w:rsidP="002E16C1"/>
          <w:p w14:paraId="78E34C8D" w14:textId="77777777" w:rsidR="002E16C1" w:rsidRDefault="002E16C1" w:rsidP="002E16C1">
            <w:r>
              <w:rPr>
                <w:rFonts w:hint="eastAsia"/>
              </w:rPr>
              <w:t xml:space="preserve">        // </w:t>
            </w:r>
            <w:r>
              <w:rPr>
                <w:rFonts w:hint="eastAsia"/>
              </w:rPr>
              <w:t>查询所有的标签</w:t>
            </w:r>
            <w:r>
              <w:rPr>
                <w:rFonts w:hint="eastAsia"/>
              </w:rPr>
              <w:t>ID</w:t>
            </w:r>
          </w:p>
          <w:p w14:paraId="42FCADD7" w14:textId="77777777" w:rsidR="002E16C1" w:rsidRDefault="002E16C1" w:rsidP="002E16C1">
            <w:r>
              <w:t xml:space="preserve">        /**</w:t>
            </w:r>
          </w:p>
          <w:p w14:paraId="72A5EB3E" w14:textId="77777777" w:rsidR="002E16C1" w:rsidRDefault="002E16C1" w:rsidP="002E16C1">
            <w:r>
              <w:t xml:space="preserve">         * @noinspection SqlResolve</w:t>
            </w:r>
          </w:p>
          <w:p w14:paraId="623E9711" w14:textId="77777777" w:rsidR="002E16C1" w:rsidRDefault="002E16C1" w:rsidP="002E16C1">
            <w:r>
              <w:t xml:space="preserve">         */</w:t>
            </w:r>
          </w:p>
          <w:p w14:paraId="16365699" w14:textId="77777777" w:rsidR="002E16C1" w:rsidRDefault="002E16C1" w:rsidP="002E16C1">
            <w:r>
              <w:t xml:space="preserve">        $tags = DB::select("SELECT * FROM `tag`");</w:t>
            </w:r>
          </w:p>
          <w:p w14:paraId="3DA4E2E1" w14:textId="77777777" w:rsidR="002E16C1" w:rsidRDefault="002E16C1" w:rsidP="002E16C1">
            <w:r>
              <w:t xml:space="preserve">        $tag_ids = [];</w:t>
            </w:r>
          </w:p>
          <w:p w14:paraId="79A0AD86" w14:textId="77777777" w:rsidR="002E16C1" w:rsidRDefault="002E16C1" w:rsidP="002E16C1">
            <w:r>
              <w:t xml:space="preserve">        foreach ($tags as $tag) {</w:t>
            </w:r>
          </w:p>
          <w:p w14:paraId="242DDB14" w14:textId="77777777" w:rsidR="002E16C1" w:rsidRDefault="002E16C1" w:rsidP="002E16C1">
            <w:r>
              <w:t xml:space="preserve">            $tag_ids[] = $tag-&gt;id;</w:t>
            </w:r>
          </w:p>
          <w:p w14:paraId="0E3A493D" w14:textId="77777777" w:rsidR="002E16C1" w:rsidRDefault="002E16C1" w:rsidP="002E16C1">
            <w:r>
              <w:t xml:space="preserve">        }</w:t>
            </w:r>
          </w:p>
          <w:p w14:paraId="6D185AC3" w14:textId="77777777" w:rsidR="002E16C1" w:rsidRDefault="002E16C1" w:rsidP="002E16C1"/>
          <w:p w14:paraId="5A5ECE1E" w14:textId="77777777" w:rsidR="002E16C1" w:rsidRDefault="002E16C1" w:rsidP="002E16C1">
            <w:r>
              <w:rPr>
                <w:rFonts w:hint="eastAsia"/>
              </w:rPr>
              <w:t xml:space="preserve">        // </w:t>
            </w:r>
            <w:r>
              <w:rPr>
                <w:rFonts w:hint="eastAsia"/>
              </w:rPr>
              <w:t>查询所有的文章</w:t>
            </w:r>
          </w:p>
          <w:p w14:paraId="021648AB" w14:textId="77777777" w:rsidR="002E16C1" w:rsidRDefault="002E16C1" w:rsidP="002E16C1">
            <w:r>
              <w:t xml:space="preserve">        /**</w:t>
            </w:r>
          </w:p>
          <w:p w14:paraId="2BEE6D96" w14:textId="77777777" w:rsidR="002E16C1" w:rsidRDefault="002E16C1" w:rsidP="002E16C1">
            <w:r>
              <w:t xml:space="preserve">         * @noinspection SqlResolve</w:t>
            </w:r>
          </w:p>
          <w:p w14:paraId="74EEE670" w14:textId="77777777" w:rsidR="002E16C1" w:rsidRDefault="002E16C1" w:rsidP="002E16C1">
            <w:r>
              <w:t xml:space="preserve">         */</w:t>
            </w:r>
          </w:p>
          <w:p w14:paraId="0C0B4A75" w14:textId="77777777" w:rsidR="002E16C1" w:rsidRDefault="002E16C1" w:rsidP="002E16C1">
            <w:r>
              <w:t xml:space="preserve">        $articles = DB::select("SELECT * FROM `article`");</w:t>
            </w:r>
          </w:p>
          <w:p w14:paraId="2834100B" w14:textId="77777777" w:rsidR="002E16C1" w:rsidRDefault="002E16C1" w:rsidP="002E16C1">
            <w:r>
              <w:t xml:space="preserve">        $article_ids = [];</w:t>
            </w:r>
          </w:p>
          <w:p w14:paraId="70584FE8" w14:textId="77777777" w:rsidR="002E16C1" w:rsidRDefault="002E16C1" w:rsidP="002E16C1">
            <w:r>
              <w:t xml:space="preserve">        foreach ($articles as $article) {</w:t>
            </w:r>
          </w:p>
          <w:p w14:paraId="06FE764A" w14:textId="77777777" w:rsidR="002E16C1" w:rsidRDefault="002E16C1" w:rsidP="002E16C1">
            <w:r>
              <w:t xml:space="preserve">            $article_ids[] = $article-&gt;id;</w:t>
            </w:r>
          </w:p>
          <w:p w14:paraId="6B0CA3DC" w14:textId="77777777" w:rsidR="002E16C1" w:rsidRDefault="002E16C1" w:rsidP="002E16C1">
            <w:r>
              <w:t xml:space="preserve">        }</w:t>
            </w:r>
          </w:p>
          <w:p w14:paraId="5EF72ADA" w14:textId="77777777" w:rsidR="002E16C1" w:rsidRDefault="002E16C1" w:rsidP="002E16C1"/>
          <w:p w14:paraId="4B33D7D1" w14:textId="77777777" w:rsidR="002E16C1" w:rsidRDefault="002E16C1" w:rsidP="002E16C1">
            <w:r>
              <w:rPr>
                <w:rFonts w:hint="eastAsia"/>
              </w:rPr>
              <w:t xml:space="preserve">        // </w:t>
            </w:r>
            <w:r>
              <w:rPr>
                <w:rFonts w:hint="eastAsia"/>
              </w:rPr>
              <w:t>添加</w:t>
            </w:r>
            <w:r>
              <w:rPr>
                <w:rFonts w:hint="eastAsia"/>
              </w:rPr>
              <w:t xml:space="preserve"> article category tag </w:t>
            </w:r>
            <w:r>
              <w:rPr>
                <w:rFonts w:hint="eastAsia"/>
              </w:rPr>
              <w:t>中间表数据</w:t>
            </w:r>
          </w:p>
          <w:p w14:paraId="1EEB58FA" w14:textId="77777777" w:rsidR="002E16C1" w:rsidRDefault="002E16C1" w:rsidP="002E16C1">
            <w:r>
              <w:t xml:space="preserve">        /**</w:t>
            </w:r>
          </w:p>
          <w:p w14:paraId="45C11F73" w14:textId="77777777" w:rsidR="002E16C1" w:rsidRDefault="002E16C1" w:rsidP="002E16C1">
            <w:r>
              <w:rPr>
                <w:rFonts w:hint="eastAsia"/>
              </w:rPr>
              <w:lastRenderedPageBreak/>
              <w:t xml:space="preserve">         * </w:t>
            </w:r>
            <w:r>
              <w:rPr>
                <w:rFonts w:hint="eastAsia"/>
              </w:rPr>
              <w:t>每篇文章有</w:t>
            </w:r>
            <w:r>
              <w:rPr>
                <w:rFonts w:hint="eastAsia"/>
              </w:rPr>
              <w:t xml:space="preserve"> 3~5 </w:t>
            </w:r>
            <w:r>
              <w:rPr>
                <w:rFonts w:hint="eastAsia"/>
              </w:rPr>
              <w:t>个标签</w:t>
            </w:r>
          </w:p>
          <w:p w14:paraId="1CE05433" w14:textId="77777777" w:rsidR="002E16C1" w:rsidRDefault="002E16C1" w:rsidP="002E16C1">
            <w:r>
              <w:t xml:space="preserve">         */</w:t>
            </w:r>
          </w:p>
          <w:p w14:paraId="650ADEB3" w14:textId="77777777" w:rsidR="002E16C1" w:rsidRDefault="002E16C1" w:rsidP="002E16C1">
            <w:r>
              <w:rPr>
                <w:rFonts w:hint="eastAsia"/>
              </w:rPr>
              <w:t xml:space="preserve">        ini_set('memory_limit', '2560M'); // </w:t>
            </w:r>
            <w:r>
              <w:rPr>
                <w:rFonts w:hint="eastAsia"/>
              </w:rPr>
              <w:t>临时设置内存</w:t>
            </w:r>
          </w:p>
          <w:p w14:paraId="6D0E5F61" w14:textId="77777777" w:rsidR="002E16C1" w:rsidRDefault="002E16C1" w:rsidP="002E16C1">
            <w:r>
              <w:rPr>
                <w:rFonts w:hint="eastAsia"/>
              </w:rPr>
              <w:t xml:space="preserve">        set_time_limit(0); // </w:t>
            </w:r>
            <w:r>
              <w:rPr>
                <w:rFonts w:hint="eastAsia"/>
              </w:rPr>
              <w:t>临时设置脚本最大执行时间为永不过期</w:t>
            </w:r>
          </w:p>
          <w:p w14:paraId="5B6DEAB9" w14:textId="77777777" w:rsidR="002E16C1" w:rsidRDefault="002E16C1" w:rsidP="002E16C1">
            <w:r>
              <w:t xml:space="preserve">        foreach ($article_ids as $article_id) {</w:t>
            </w:r>
          </w:p>
          <w:p w14:paraId="22D296FF" w14:textId="77777777" w:rsidR="002E16C1" w:rsidRDefault="002E16C1" w:rsidP="002E16C1">
            <w:r>
              <w:rPr>
                <w:rFonts w:hint="eastAsia"/>
              </w:rPr>
              <w:t xml:space="preserve">            // </w:t>
            </w:r>
            <w:r>
              <w:rPr>
                <w:rFonts w:hint="eastAsia"/>
              </w:rPr>
              <w:t>获取</w:t>
            </w:r>
            <w:r>
              <w:rPr>
                <w:rFonts w:hint="eastAsia"/>
              </w:rPr>
              <w:t xml:space="preserve"> category </w:t>
            </w:r>
            <w:r>
              <w:rPr>
                <w:rFonts w:hint="eastAsia"/>
              </w:rPr>
              <w:t>的</w:t>
            </w:r>
            <w:r>
              <w:rPr>
                <w:rFonts w:hint="eastAsia"/>
              </w:rPr>
              <w:t xml:space="preserve"> ID</w:t>
            </w:r>
          </w:p>
          <w:p w14:paraId="03F77BAC" w14:textId="77777777" w:rsidR="002E16C1" w:rsidRDefault="002E16C1" w:rsidP="002E16C1">
            <w:r>
              <w:t xml:space="preserve">            $cate_id_key = array_rand($cate_ids, 1);</w:t>
            </w:r>
          </w:p>
          <w:p w14:paraId="48503074" w14:textId="77777777" w:rsidR="002E16C1" w:rsidRDefault="002E16C1" w:rsidP="002E16C1">
            <w:r>
              <w:t xml:space="preserve">            $cate_id = $cate_ids[$cate_id_key];</w:t>
            </w:r>
          </w:p>
          <w:p w14:paraId="475FAA1B" w14:textId="77777777" w:rsidR="002E16C1" w:rsidRDefault="002E16C1" w:rsidP="002E16C1"/>
          <w:p w14:paraId="3C0DB117" w14:textId="77777777" w:rsidR="002E16C1" w:rsidRDefault="002E16C1" w:rsidP="002E16C1">
            <w:r>
              <w:rPr>
                <w:rFonts w:hint="eastAsia"/>
              </w:rPr>
              <w:t xml:space="preserve">            // </w:t>
            </w:r>
            <w:r>
              <w:rPr>
                <w:rFonts w:hint="eastAsia"/>
              </w:rPr>
              <w:t>获取</w:t>
            </w:r>
            <w:r>
              <w:rPr>
                <w:rFonts w:hint="eastAsia"/>
              </w:rPr>
              <w:t xml:space="preserve"> tag </w:t>
            </w:r>
            <w:r>
              <w:rPr>
                <w:rFonts w:hint="eastAsia"/>
              </w:rPr>
              <w:t>的</w:t>
            </w:r>
            <w:r>
              <w:rPr>
                <w:rFonts w:hint="eastAsia"/>
              </w:rPr>
              <w:t xml:space="preserve"> IDs</w:t>
            </w:r>
          </w:p>
          <w:p w14:paraId="744F8CAE" w14:textId="77777777" w:rsidR="002E16C1" w:rsidRDefault="002E16C1" w:rsidP="002E16C1">
            <w:r>
              <w:t xml:space="preserve">            $nums = random_int(2, 4);</w:t>
            </w:r>
          </w:p>
          <w:p w14:paraId="2AD4DA6F" w14:textId="77777777" w:rsidR="002E16C1" w:rsidRDefault="002E16C1" w:rsidP="002E16C1">
            <w:r>
              <w:t xml:space="preserve">            $temp_tags = array_rand($tag_ids, $nums);</w:t>
            </w:r>
          </w:p>
          <w:p w14:paraId="42CCAB77" w14:textId="77777777" w:rsidR="002E16C1" w:rsidRDefault="002E16C1" w:rsidP="002E16C1">
            <w:r>
              <w:t xml:space="preserve">            foreach ($temp_tags as $temp_tag) {</w:t>
            </w:r>
          </w:p>
          <w:p w14:paraId="40DAD796" w14:textId="77777777" w:rsidR="002E16C1" w:rsidRDefault="002E16C1" w:rsidP="002E16C1">
            <w:r>
              <w:t xml:space="preserve">                $tag_id = $tag_ids[$temp_tag];</w:t>
            </w:r>
          </w:p>
          <w:p w14:paraId="268D69CA" w14:textId="77777777" w:rsidR="002E16C1" w:rsidRDefault="002E16C1" w:rsidP="002E16C1">
            <w:r>
              <w:t xml:space="preserve">                /**</w:t>
            </w:r>
          </w:p>
          <w:p w14:paraId="1A202B20" w14:textId="77777777" w:rsidR="002E16C1" w:rsidRDefault="002E16C1" w:rsidP="002E16C1">
            <w:r>
              <w:t xml:space="preserve">                 * @noinspection SqlResolve</w:t>
            </w:r>
          </w:p>
          <w:p w14:paraId="5F231BB4" w14:textId="77777777" w:rsidR="002E16C1" w:rsidRDefault="002E16C1" w:rsidP="002E16C1">
            <w:r>
              <w:t xml:space="preserve">                 */</w:t>
            </w:r>
          </w:p>
          <w:p w14:paraId="60EAA141" w14:textId="77777777" w:rsidR="002E16C1" w:rsidRDefault="002E16C1" w:rsidP="002E16C1">
            <w:r>
              <w:t xml:space="preserve">                DB::insert(</w:t>
            </w:r>
          </w:p>
          <w:p w14:paraId="243924CA" w14:textId="77777777" w:rsidR="002E16C1" w:rsidRDefault="002E16C1" w:rsidP="002E16C1">
            <w:r>
              <w:t xml:space="preserve">                    'INSERT INTO article_tag_category (article_id, cate_id, tag_id) VALUE (?, ?, ?)',</w:t>
            </w:r>
          </w:p>
          <w:p w14:paraId="3F451B9F" w14:textId="77777777" w:rsidR="002E16C1" w:rsidRDefault="002E16C1" w:rsidP="002E16C1">
            <w:r>
              <w:t xml:space="preserve">                    [$article_id, $cate_id, $tag_id]</w:t>
            </w:r>
          </w:p>
          <w:p w14:paraId="59416C1E" w14:textId="77777777" w:rsidR="002E16C1" w:rsidRDefault="002E16C1" w:rsidP="002E16C1">
            <w:r>
              <w:t xml:space="preserve">                );</w:t>
            </w:r>
          </w:p>
          <w:p w14:paraId="3DDD8E12" w14:textId="77777777" w:rsidR="002E16C1" w:rsidRDefault="002E16C1" w:rsidP="002E16C1">
            <w:r>
              <w:t xml:space="preserve">            }</w:t>
            </w:r>
          </w:p>
          <w:p w14:paraId="77A013D7" w14:textId="77777777" w:rsidR="002E16C1" w:rsidRDefault="002E16C1" w:rsidP="002E16C1">
            <w:r>
              <w:t xml:space="preserve">        }</w:t>
            </w:r>
          </w:p>
          <w:p w14:paraId="53260E00" w14:textId="77777777" w:rsidR="002E16C1" w:rsidRDefault="002E16C1" w:rsidP="002E16C1">
            <w:r>
              <w:rPr>
                <w:rFonts w:hint="eastAsia"/>
              </w:rPr>
              <w:t xml:space="preserve">        return "article category tag </w:t>
            </w:r>
            <w:r>
              <w:rPr>
                <w:rFonts w:hint="eastAsia"/>
              </w:rPr>
              <w:t>中间表数据添加完成</w:t>
            </w:r>
            <w:r>
              <w:rPr>
                <w:rFonts w:hint="eastAsia"/>
              </w:rPr>
              <w:t>";</w:t>
            </w:r>
          </w:p>
          <w:p w14:paraId="75F3E93E" w14:textId="77777777" w:rsidR="002E16C1" w:rsidRDefault="002E16C1" w:rsidP="002E16C1">
            <w:r>
              <w:t xml:space="preserve">    }</w:t>
            </w:r>
          </w:p>
          <w:p w14:paraId="2947E829" w14:textId="77777777" w:rsidR="002E16C1" w:rsidRDefault="002E16C1" w:rsidP="002E16C1"/>
          <w:p w14:paraId="46A23174" w14:textId="77777777" w:rsidR="002E16C1" w:rsidRDefault="002E16C1" w:rsidP="002E16C1">
            <w:r>
              <w:rPr>
                <w:rFonts w:hint="eastAsia"/>
              </w:rPr>
              <w:t xml:space="preserve">    // </w:t>
            </w:r>
            <w:r>
              <w:rPr>
                <w:rFonts w:hint="eastAsia"/>
              </w:rPr>
              <w:t>添加</w:t>
            </w:r>
            <w:r>
              <w:rPr>
                <w:rFonts w:hint="eastAsia"/>
              </w:rPr>
              <w:t xml:space="preserve"> user </w:t>
            </w:r>
            <w:r>
              <w:rPr>
                <w:rFonts w:hint="eastAsia"/>
              </w:rPr>
              <w:t>数据</w:t>
            </w:r>
          </w:p>
          <w:p w14:paraId="575010B2" w14:textId="77777777" w:rsidR="002E16C1" w:rsidRDefault="002E16C1" w:rsidP="002E16C1"/>
          <w:p w14:paraId="359D6989" w14:textId="77777777" w:rsidR="002E16C1" w:rsidRDefault="002E16C1" w:rsidP="002E16C1">
            <w:r>
              <w:t xml:space="preserve">    /**</w:t>
            </w:r>
          </w:p>
          <w:p w14:paraId="72E683AF" w14:textId="77777777" w:rsidR="002E16C1" w:rsidRDefault="002E16C1" w:rsidP="002E16C1">
            <w:r>
              <w:t xml:space="preserve">     * @noinspection SqlResolve</w:t>
            </w:r>
          </w:p>
          <w:p w14:paraId="1056C564" w14:textId="77777777" w:rsidR="002E16C1" w:rsidRDefault="002E16C1" w:rsidP="002E16C1">
            <w:r>
              <w:t xml:space="preserve">     */</w:t>
            </w:r>
          </w:p>
          <w:p w14:paraId="6BDF47B2" w14:textId="77777777" w:rsidR="002E16C1" w:rsidRDefault="002E16C1" w:rsidP="002E16C1">
            <w:r>
              <w:t xml:space="preserve">    public function addUser()</w:t>
            </w:r>
          </w:p>
          <w:p w14:paraId="6FCE649B" w14:textId="77777777" w:rsidR="002E16C1" w:rsidRDefault="002E16C1" w:rsidP="002E16C1">
            <w:r>
              <w:t xml:space="preserve">    {</w:t>
            </w:r>
          </w:p>
          <w:p w14:paraId="5BF692B5" w14:textId="77777777" w:rsidR="002E16C1" w:rsidRDefault="002E16C1" w:rsidP="002E16C1">
            <w:r>
              <w:t xml:space="preserve">        $faker = app(Faker\Generator::class);</w:t>
            </w:r>
          </w:p>
          <w:p w14:paraId="1D670219" w14:textId="77777777" w:rsidR="002E16C1" w:rsidRDefault="002E16C1" w:rsidP="002E16C1">
            <w:r>
              <w:t xml:space="preserve">        for ($i = 0; $i &lt; 100; $i++) {</w:t>
            </w:r>
          </w:p>
          <w:p w14:paraId="13C8327B" w14:textId="77777777" w:rsidR="002E16C1" w:rsidRDefault="002E16C1" w:rsidP="002E16C1">
            <w:r>
              <w:t xml:space="preserve">            $username = $faker-&gt;name;</w:t>
            </w:r>
          </w:p>
          <w:p w14:paraId="02455169" w14:textId="77777777" w:rsidR="002E16C1" w:rsidRDefault="002E16C1" w:rsidP="002E16C1">
            <w:r>
              <w:t xml:space="preserve">            $email = $faker-&gt;unique()-&gt;safeEmail;</w:t>
            </w:r>
          </w:p>
          <w:p w14:paraId="3850C984" w14:textId="77777777" w:rsidR="002E16C1" w:rsidRDefault="002E16C1" w:rsidP="002E16C1">
            <w:r>
              <w:t xml:space="preserve">            $email_is_verified = random_int(0, 1);</w:t>
            </w:r>
          </w:p>
          <w:p w14:paraId="0E4F926B" w14:textId="77777777" w:rsidR="002E16C1" w:rsidRDefault="002E16C1" w:rsidP="002E16C1">
            <w:r>
              <w:t xml:space="preserve">            $email_verified_at = now()-&gt;getTimestamp();</w:t>
            </w:r>
          </w:p>
          <w:p w14:paraId="1DB0C59A" w14:textId="77777777" w:rsidR="002E16C1" w:rsidRDefault="002E16C1" w:rsidP="002E16C1">
            <w:r>
              <w:t xml:space="preserve">            $pwd = md5('a5s7sh4u');</w:t>
            </w:r>
          </w:p>
          <w:p w14:paraId="2199574D" w14:textId="77777777" w:rsidR="002E16C1" w:rsidRDefault="002E16C1" w:rsidP="002E16C1">
            <w:r>
              <w:t xml:space="preserve">            $mobile = $faker-&gt;phoneNumber;</w:t>
            </w:r>
          </w:p>
          <w:p w14:paraId="12B6DAD9" w14:textId="77777777" w:rsidR="002E16C1" w:rsidRDefault="002E16C1" w:rsidP="002E16C1">
            <w:r>
              <w:t xml:space="preserve">            $fax = $faker-&gt;phoneNumber;</w:t>
            </w:r>
          </w:p>
          <w:p w14:paraId="0BF68150" w14:textId="77777777" w:rsidR="002E16C1" w:rsidRDefault="002E16C1" w:rsidP="002E16C1">
            <w:r>
              <w:t xml:space="preserve">            $wechat = Str::random(10);</w:t>
            </w:r>
          </w:p>
          <w:p w14:paraId="0ACBA2AC" w14:textId="77777777" w:rsidR="002E16C1" w:rsidRDefault="002E16C1" w:rsidP="002E16C1">
            <w:r>
              <w:lastRenderedPageBreak/>
              <w:t xml:space="preserve">            $gender = random_int(0, 2);</w:t>
            </w:r>
          </w:p>
          <w:p w14:paraId="412C5456" w14:textId="77777777" w:rsidR="002E16C1" w:rsidRDefault="002E16C1" w:rsidP="002E16C1">
            <w:r>
              <w:t xml:space="preserve">            $address = $faker-&gt;address;</w:t>
            </w:r>
          </w:p>
          <w:p w14:paraId="5CAC3564" w14:textId="77777777" w:rsidR="002E16C1" w:rsidRDefault="002E16C1" w:rsidP="002E16C1">
            <w:r>
              <w:t xml:space="preserve">            $reg_date = now()-&gt;getTimestamp();</w:t>
            </w:r>
          </w:p>
          <w:p w14:paraId="55892879" w14:textId="77777777" w:rsidR="002E16C1" w:rsidRDefault="002E16C1" w:rsidP="002E16C1">
            <w:r>
              <w:t xml:space="preserve">            $last_login_date = now()-&gt;getTimestamp();</w:t>
            </w:r>
          </w:p>
          <w:p w14:paraId="09E2A06C" w14:textId="77777777" w:rsidR="002E16C1" w:rsidRDefault="002E16C1" w:rsidP="002E16C1">
            <w:r>
              <w:t xml:space="preserve">            DB::insert(</w:t>
            </w:r>
          </w:p>
          <w:p w14:paraId="56310961" w14:textId="77777777" w:rsidR="002E16C1" w:rsidRDefault="002E16C1" w:rsidP="002E16C1">
            <w:r>
              <w:t xml:space="preserve">                'INSERT INTO user (username, email, email_is_verified,email_verified_at,pwd,mobile,fax,wechat,gender,address,reg_date,last_login_date) VALUE (?, ?, ?, ?, ?, ?, ?, ?, ?, ?, ?, ?)',</w:t>
            </w:r>
          </w:p>
          <w:p w14:paraId="3241A648" w14:textId="77777777" w:rsidR="002E16C1" w:rsidRDefault="002E16C1" w:rsidP="002E16C1">
            <w:r>
              <w:t xml:space="preserve">                [$username, $email, $email_is_verified, $email_verified_at, $pwd, $mobile, $fax, $wechat, $gender, $address, $reg_date, $last_login_date]</w:t>
            </w:r>
          </w:p>
          <w:p w14:paraId="1B94DC0B" w14:textId="77777777" w:rsidR="002E16C1" w:rsidRDefault="002E16C1" w:rsidP="002E16C1">
            <w:r>
              <w:t xml:space="preserve">            );</w:t>
            </w:r>
          </w:p>
          <w:p w14:paraId="38CA5B34" w14:textId="77777777" w:rsidR="002E16C1" w:rsidRDefault="002E16C1" w:rsidP="002E16C1">
            <w:r>
              <w:t xml:space="preserve">        }</w:t>
            </w:r>
          </w:p>
          <w:p w14:paraId="46199F20" w14:textId="77777777" w:rsidR="002E16C1" w:rsidRDefault="002E16C1" w:rsidP="002E16C1">
            <w:r>
              <w:rPr>
                <w:rFonts w:hint="eastAsia"/>
              </w:rPr>
              <w:t xml:space="preserve">        return "user </w:t>
            </w:r>
            <w:r>
              <w:rPr>
                <w:rFonts w:hint="eastAsia"/>
              </w:rPr>
              <w:t>数据添加完成</w:t>
            </w:r>
            <w:r>
              <w:rPr>
                <w:rFonts w:hint="eastAsia"/>
              </w:rPr>
              <w:t>";</w:t>
            </w:r>
          </w:p>
          <w:p w14:paraId="5FFA622B" w14:textId="77777777" w:rsidR="002E16C1" w:rsidRDefault="002E16C1" w:rsidP="002E16C1">
            <w:r>
              <w:t xml:space="preserve">    }</w:t>
            </w:r>
          </w:p>
          <w:p w14:paraId="2394F9C5" w14:textId="77777777" w:rsidR="002E16C1" w:rsidRDefault="002E16C1" w:rsidP="002E16C1"/>
          <w:p w14:paraId="253EAE7E" w14:textId="77777777" w:rsidR="002E16C1" w:rsidRDefault="002E16C1" w:rsidP="002E16C1">
            <w:r>
              <w:rPr>
                <w:rFonts w:hint="eastAsia"/>
              </w:rPr>
              <w:t xml:space="preserve">    // redis </w:t>
            </w:r>
            <w:r>
              <w:rPr>
                <w:rFonts w:hint="eastAsia"/>
              </w:rPr>
              <w:t>使用测试</w:t>
            </w:r>
          </w:p>
          <w:p w14:paraId="70B8ECE4" w14:textId="77777777" w:rsidR="002E16C1" w:rsidRDefault="002E16C1" w:rsidP="002E16C1">
            <w:r>
              <w:t xml:space="preserve">    public function testRedis()</w:t>
            </w:r>
          </w:p>
          <w:p w14:paraId="0164CDDC" w14:textId="77777777" w:rsidR="002E16C1" w:rsidRDefault="002E16C1" w:rsidP="002E16C1">
            <w:r>
              <w:t xml:space="preserve">    {</w:t>
            </w:r>
          </w:p>
          <w:p w14:paraId="133A1B1C" w14:textId="77777777" w:rsidR="002E16C1" w:rsidRDefault="002E16C1" w:rsidP="002E16C1">
            <w:r>
              <w:t xml:space="preserve">        $key = 'appname';</w:t>
            </w:r>
          </w:p>
          <w:p w14:paraId="372EBEC4" w14:textId="77777777" w:rsidR="002E16C1" w:rsidRDefault="002E16C1" w:rsidP="002E16C1">
            <w:r>
              <w:rPr>
                <w:rFonts w:hint="eastAsia"/>
              </w:rPr>
              <w:t xml:space="preserve">        // Cache::set('appname','</w:t>
            </w:r>
            <w:r>
              <w:rPr>
                <w:rFonts w:hint="eastAsia"/>
              </w:rPr>
              <w:t>我是新的</w:t>
            </w:r>
            <w:r>
              <w:rPr>
                <w:rFonts w:hint="eastAsia"/>
              </w:rPr>
              <w:t>CMS</w:t>
            </w:r>
            <w:r>
              <w:rPr>
                <w:rFonts w:hint="eastAsia"/>
              </w:rPr>
              <w:t>系统</w:t>
            </w:r>
            <w:r>
              <w:rPr>
                <w:rFonts w:hint="eastAsia"/>
              </w:rPr>
              <w:t>');</w:t>
            </w:r>
          </w:p>
          <w:p w14:paraId="17593006" w14:textId="77777777" w:rsidR="002E16C1" w:rsidRDefault="002E16C1" w:rsidP="002E16C1">
            <w:r>
              <w:t xml:space="preserve">        if (Cache::has('appname')) {</w:t>
            </w:r>
          </w:p>
          <w:p w14:paraId="539404A2" w14:textId="77777777" w:rsidR="002E16C1" w:rsidRDefault="002E16C1" w:rsidP="002E16C1">
            <w:r>
              <w:t xml:space="preserve">            $value = Cache::get($key);</w:t>
            </w:r>
          </w:p>
          <w:p w14:paraId="7082AC5E" w14:textId="77777777" w:rsidR="002E16C1" w:rsidRDefault="002E16C1" w:rsidP="002E16C1">
            <w:r>
              <w:t xml:space="preserve">            var_dump($value);</w:t>
            </w:r>
          </w:p>
          <w:p w14:paraId="601B731B" w14:textId="77777777" w:rsidR="002E16C1" w:rsidRDefault="002E16C1" w:rsidP="002E16C1">
            <w:r>
              <w:t xml:space="preserve">        } else {</w:t>
            </w:r>
          </w:p>
          <w:p w14:paraId="181BAE73" w14:textId="77777777" w:rsidR="002E16C1" w:rsidRDefault="002E16C1" w:rsidP="002E16C1">
            <w:r>
              <w:rPr>
                <w:rFonts w:hint="eastAsia"/>
              </w:rPr>
              <w:t xml:space="preserve">            var_dump('</w:t>
            </w:r>
            <w:r>
              <w:rPr>
                <w:rFonts w:hint="eastAsia"/>
              </w:rPr>
              <w:t>缓存数据不存在</w:t>
            </w:r>
            <w:r>
              <w:rPr>
                <w:rFonts w:hint="eastAsia"/>
              </w:rPr>
              <w:t>');</w:t>
            </w:r>
          </w:p>
          <w:p w14:paraId="79002ADF" w14:textId="77777777" w:rsidR="002E16C1" w:rsidRDefault="002E16C1" w:rsidP="002E16C1">
            <w:r>
              <w:t xml:space="preserve">        }</w:t>
            </w:r>
          </w:p>
          <w:p w14:paraId="16799697" w14:textId="77777777" w:rsidR="002E16C1" w:rsidRDefault="002E16C1" w:rsidP="002E16C1">
            <w:r>
              <w:t xml:space="preserve">    }</w:t>
            </w:r>
          </w:p>
          <w:p w14:paraId="2D183E73" w14:textId="5192CFC8" w:rsidR="002E16C1" w:rsidRDefault="002E16C1" w:rsidP="002E16C1">
            <w:r>
              <w:t>}</w:t>
            </w:r>
          </w:p>
        </w:tc>
      </w:tr>
    </w:tbl>
    <w:p w14:paraId="1B0D3A06" w14:textId="77777777" w:rsidR="00934071" w:rsidRDefault="00934071" w:rsidP="00CC1C50"/>
    <w:p w14:paraId="5948F481" w14:textId="532A63D0" w:rsidR="00934071" w:rsidRDefault="00435C20" w:rsidP="00CC1C50">
      <w:r>
        <w:rPr>
          <w:rFonts w:hint="eastAsia"/>
        </w:rPr>
        <w:t>通过路由来执行填充测试数据的方法：</w:t>
      </w:r>
    </w:p>
    <w:tbl>
      <w:tblPr>
        <w:tblStyle w:val="a6"/>
        <w:tblW w:w="0" w:type="auto"/>
        <w:tblLook w:val="04A0" w:firstRow="1" w:lastRow="0" w:firstColumn="1" w:lastColumn="0" w:noHBand="0" w:noVBand="1"/>
      </w:tblPr>
      <w:tblGrid>
        <w:gridCol w:w="8296"/>
      </w:tblGrid>
      <w:tr w:rsidR="00323265" w14:paraId="3568A0A5" w14:textId="77777777" w:rsidTr="00323265">
        <w:tc>
          <w:tcPr>
            <w:tcW w:w="8296" w:type="dxa"/>
          </w:tcPr>
          <w:p w14:paraId="3BA0B89A" w14:textId="77777777" w:rsidR="00837D3F" w:rsidRDefault="00837D3F" w:rsidP="00837D3F">
            <w:r>
              <w:rPr>
                <w:rFonts w:hint="eastAsia"/>
              </w:rPr>
              <w:t xml:space="preserve">/** </w:t>
            </w:r>
            <w:r>
              <w:rPr>
                <w:rFonts w:hint="eastAsia"/>
              </w:rPr>
              <w:t>添加测试数据</w:t>
            </w:r>
            <w:r>
              <w:rPr>
                <w:rFonts w:hint="eastAsia"/>
              </w:rPr>
              <w:t xml:space="preserve"> */</w:t>
            </w:r>
          </w:p>
          <w:p w14:paraId="1FD6CC15" w14:textId="77777777" w:rsidR="00837D3F" w:rsidRDefault="00837D3F" w:rsidP="00837D3F">
            <w:r>
              <w:t>Route::prefix('test')-&gt;name('test::date::')-&gt;group(function () {</w:t>
            </w:r>
          </w:p>
          <w:p w14:paraId="0E5FF6D5" w14:textId="77777777" w:rsidR="00837D3F" w:rsidRDefault="00837D3F" w:rsidP="00837D3F">
            <w:r>
              <w:t xml:space="preserve">    Route::get('/category/', 'TestController@addCategory')-&gt;name('add::category');</w:t>
            </w:r>
          </w:p>
          <w:p w14:paraId="128CFB82" w14:textId="77777777" w:rsidR="00837D3F" w:rsidRDefault="00837D3F" w:rsidP="00837D3F">
            <w:r>
              <w:t xml:space="preserve">    Route::get('/article/', 'TestController@addArticle')-&gt;name('add::article');</w:t>
            </w:r>
          </w:p>
          <w:p w14:paraId="4599718F" w14:textId="77777777" w:rsidR="00837D3F" w:rsidRDefault="00837D3F" w:rsidP="00837D3F">
            <w:r>
              <w:t xml:space="preserve">    Route::get('/tag/', 'TestController@addTag')-&gt;name('add::tag');</w:t>
            </w:r>
          </w:p>
          <w:p w14:paraId="2AA651CB" w14:textId="77777777" w:rsidR="00837D3F" w:rsidRDefault="00837D3F" w:rsidP="00837D3F">
            <w:r>
              <w:t xml:space="preserve">    Route::get('/actmiddle/', 'TestController@addArticleCategoryTag')-&gt;name('add::actmiddle');</w:t>
            </w:r>
          </w:p>
          <w:p w14:paraId="499CA03A" w14:textId="77777777" w:rsidR="00837D3F" w:rsidRDefault="00837D3F" w:rsidP="00837D3F">
            <w:r>
              <w:t xml:space="preserve">    Route::get('/user/', 'TestController@addUser')-&gt;name('add::user');</w:t>
            </w:r>
          </w:p>
          <w:p w14:paraId="18BBB5DA" w14:textId="77777777" w:rsidR="00837D3F" w:rsidRDefault="00837D3F" w:rsidP="00837D3F">
            <w:r>
              <w:t xml:space="preserve">    Route::get('/redis/', </w:t>
            </w:r>
            <w:r>
              <w:lastRenderedPageBreak/>
              <w:t>'TestController@testRedis')-&gt;name('redis');</w:t>
            </w:r>
          </w:p>
          <w:p w14:paraId="27F9CE35" w14:textId="743C2B6F" w:rsidR="00323265" w:rsidRDefault="00837D3F" w:rsidP="00837D3F">
            <w:r>
              <w:t>});</w:t>
            </w:r>
          </w:p>
        </w:tc>
      </w:tr>
    </w:tbl>
    <w:p w14:paraId="1C43F1B0" w14:textId="77777777" w:rsidR="00435C20" w:rsidRDefault="00435C20" w:rsidP="00CC1C50"/>
    <w:p w14:paraId="498A419B" w14:textId="6FB31C33" w:rsidR="00CC1C50" w:rsidRDefault="00CC1C50" w:rsidP="00CC1C50"/>
    <w:p w14:paraId="454DCC29" w14:textId="77777777" w:rsidR="00141D01" w:rsidRPr="00CC1C50" w:rsidRDefault="00141D01" w:rsidP="00CC1C50"/>
    <w:p w14:paraId="0D0896C2" w14:textId="7BCE28D8" w:rsidR="00B103C2" w:rsidRDefault="00B103C2">
      <w:pPr>
        <w:pStyle w:val="3"/>
      </w:pPr>
      <w:r>
        <w:rPr>
          <w:rFonts w:hint="eastAsia"/>
        </w:rPr>
        <w:t>P</w:t>
      </w:r>
      <w:r>
        <w:t>HP</w:t>
      </w:r>
      <w:r>
        <w:rPr>
          <w:rFonts w:hint="eastAsia"/>
        </w:rPr>
        <w:t>安装</w:t>
      </w:r>
      <w:r>
        <w:rPr>
          <w:rFonts w:hint="eastAsia"/>
        </w:rPr>
        <w:t xml:space="preserve"> Redis</w:t>
      </w:r>
      <w:r>
        <w:t xml:space="preserve"> </w:t>
      </w:r>
      <w:r w:rsidR="00340B4B">
        <w:rPr>
          <w:rFonts w:hint="eastAsia"/>
        </w:rPr>
        <w:t>扩展</w:t>
      </w:r>
    </w:p>
    <w:p w14:paraId="4A6CF039" w14:textId="042D0BB5" w:rsidR="00B103C2" w:rsidRDefault="00CF666B" w:rsidP="00B103C2">
      <w:r>
        <w:rPr>
          <w:rFonts w:hint="eastAsia"/>
        </w:rPr>
        <w:t>打开</w:t>
      </w:r>
      <w:hyperlink r:id="rId93" w:history="1">
        <w:r>
          <w:rPr>
            <w:rStyle w:val="af5"/>
          </w:rPr>
          <w:t>https://pecl.php.net/package/redis</w:t>
        </w:r>
      </w:hyperlink>
      <w:r>
        <w:t xml:space="preserve"> </w:t>
      </w:r>
      <w:r>
        <w:rPr>
          <w:rFonts w:hint="eastAsia"/>
        </w:rPr>
        <w:t>下载</w:t>
      </w:r>
      <w:r>
        <w:rPr>
          <w:rFonts w:hint="eastAsia"/>
        </w:rPr>
        <w:t xml:space="preserve"> Windows</w:t>
      </w:r>
      <w:r>
        <w:t xml:space="preserve"> </w:t>
      </w:r>
      <w:r>
        <w:rPr>
          <w:rFonts w:hint="eastAsia"/>
        </w:rPr>
        <w:t>版本的</w:t>
      </w:r>
      <w:r>
        <w:rPr>
          <w:rFonts w:hint="eastAsia"/>
        </w:rPr>
        <w:t>Redis</w:t>
      </w:r>
      <w:r>
        <w:rPr>
          <w:rFonts w:hint="eastAsia"/>
        </w:rPr>
        <w:t>扩展，注意版本对应关系。</w:t>
      </w:r>
    </w:p>
    <w:p w14:paraId="4F26DD9E" w14:textId="2EDBFEE9" w:rsidR="00CF666B" w:rsidRDefault="00431495" w:rsidP="00B103C2">
      <w:r>
        <w:rPr>
          <w:noProof/>
        </w:rPr>
        <w:drawing>
          <wp:inline distT="0" distB="0" distL="0" distR="0" wp14:anchorId="6C95247B" wp14:editId="30A57241">
            <wp:extent cx="4981575" cy="1162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81575" cy="1162050"/>
                    </a:xfrm>
                    <a:prstGeom prst="rect">
                      <a:avLst/>
                    </a:prstGeom>
                  </pic:spPr>
                </pic:pic>
              </a:graphicData>
            </a:graphic>
          </wp:inline>
        </w:drawing>
      </w:r>
    </w:p>
    <w:p w14:paraId="48CF0B4F" w14:textId="49F1A74C" w:rsidR="00431495" w:rsidRDefault="00431495" w:rsidP="00B103C2"/>
    <w:p w14:paraId="56ABE108" w14:textId="41CCBA79" w:rsidR="00431495" w:rsidRDefault="00403764" w:rsidP="00B103C2">
      <w:r>
        <w:rPr>
          <w:rFonts w:hint="eastAsia"/>
        </w:rPr>
        <w:t>点击之后进入</w:t>
      </w:r>
      <w:hyperlink r:id="rId95" w:history="1">
        <w:r>
          <w:rPr>
            <w:rStyle w:val="af5"/>
          </w:rPr>
          <w:t>https://pecl.php.net/package/redis/5.3.1/windows</w:t>
        </w:r>
      </w:hyperlink>
      <w:r>
        <w:rPr>
          <w:rFonts w:hint="eastAsia"/>
        </w:rPr>
        <w:t>页面，然后选择：</w:t>
      </w:r>
    </w:p>
    <w:p w14:paraId="661A7B5D" w14:textId="125FA3A3" w:rsidR="00403764" w:rsidRDefault="00403764" w:rsidP="00B103C2">
      <w:r>
        <w:rPr>
          <w:noProof/>
        </w:rPr>
        <w:drawing>
          <wp:inline distT="0" distB="0" distL="0" distR="0" wp14:anchorId="455E6082" wp14:editId="49D52E57">
            <wp:extent cx="5274310" cy="17900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90065"/>
                    </a:xfrm>
                    <a:prstGeom prst="rect">
                      <a:avLst/>
                    </a:prstGeom>
                  </pic:spPr>
                </pic:pic>
              </a:graphicData>
            </a:graphic>
          </wp:inline>
        </w:drawing>
      </w:r>
    </w:p>
    <w:p w14:paraId="7A156A7F" w14:textId="09BDF63D" w:rsidR="00403764" w:rsidRDefault="001A76B8" w:rsidP="00B103C2">
      <w:r>
        <w:rPr>
          <w:rFonts w:hint="eastAsia"/>
        </w:rPr>
        <w:t>查看</w:t>
      </w:r>
      <w:r>
        <w:rPr>
          <w:rFonts w:hint="eastAsia"/>
        </w:rPr>
        <w:t>phpinfo</w:t>
      </w:r>
      <w:r>
        <w:t>()</w:t>
      </w:r>
      <w:r>
        <w:rPr>
          <w:rFonts w:hint="eastAsia"/>
        </w:rPr>
        <w:t>函数，可以看到如下信息：</w:t>
      </w:r>
    </w:p>
    <w:p w14:paraId="579C2D18" w14:textId="16F3EF5D" w:rsidR="001A76B8" w:rsidRDefault="001A76B8" w:rsidP="00B103C2">
      <w:r>
        <w:rPr>
          <w:noProof/>
        </w:rPr>
        <w:drawing>
          <wp:inline distT="0" distB="0" distL="0" distR="0" wp14:anchorId="173E1671" wp14:editId="43EFA3E6">
            <wp:extent cx="4371975" cy="2286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71975" cy="228600"/>
                    </a:xfrm>
                    <a:prstGeom prst="rect">
                      <a:avLst/>
                    </a:prstGeom>
                  </pic:spPr>
                </pic:pic>
              </a:graphicData>
            </a:graphic>
          </wp:inline>
        </w:drawing>
      </w:r>
    </w:p>
    <w:p w14:paraId="585E36BE" w14:textId="38DF3076" w:rsidR="001A76B8" w:rsidRDefault="001A76B8" w:rsidP="00B103C2">
      <w:r>
        <w:rPr>
          <w:rFonts w:hint="eastAsia"/>
        </w:rPr>
        <w:t>说明我们的</w:t>
      </w:r>
      <w:r>
        <w:rPr>
          <w:rFonts w:hint="eastAsia"/>
        </w:rPr>
        <w:t>P</w:t>
      </w:r>
      <w:r>
        <w:t>HP</w:t>
      </w:r>
      <w:r>
        <w:rPr>
          <w:rFonts w:hint="eastAsia"/>
        </w:rPr>
        <w:t>是</w:t>
      </w:r>
      <w:r>
        <w:rPr>
          <w:rFonts w:hint="eastAsia"/>
        </w:rPr>
        <w:t>NTS</w:t>
      </w:r>
      <w:r>
        <w:rPr>
          <w:rFonts w:hint="eastAsia"/>
        </w:rPr>
        <w:t>版本，所以上面下载的</w:t>
      </w:r>
      <w:r>
        <w:rPr>
          <w:rFonts w:hint="eastAsia"/>
        </w:rPr>
        <w:t>Redis</w:t>
      </w:r>
      <w:r>
        <w:rPr>
          <w:rFonts w:hint="eastAsia"/>
        </w:rPr>
        <w:t>扩展为</w:t>
      </w:r>
      <w:r>
        <w:rPr>
          <w:rFonts w:hint="eastAsia"/>
        </w:rPr>
        <w:t>NTS</w:t>
      </w:r>
      <w:r>
        <w:rPr>
          <w:rFonts w:hint="eastAsia"/>
        </w:rPr>
        <w:t>版本。</w:t>
      </w:r>
    </w:p>
    <w:p w14:paraId="6552EC31" w14:textId="393BFF06" w:rsidR="001A76B8" w:rsidRDefault="001A76B8" w:rsidP="00B103C2"/>
    <w:p w14:paraId="4DB3603F" w14:textId="41800A9E" w:rsidR="001A76B8" w:rsidRDefault="001A76B8" w:rsidP="00B103C2">
      <w:r>
        <w:rPr>
          <w:rFonts w:hint="eastAsia"/>
        </w:rPr>
        <w:t>把扩展下载下来之后进行解压缩</w:t>
      </w:r>
      <w:r w:rsidR="004317B5">
        <w:rPr>
          <w:rFonts w:hint="eastAsia"/>
        </w:rPr>
        <w:t>，</w:t>
      </w:r>
      <w:r w:rsidR="00DD6E11">
        <w:rPr>
          <w:rFonts w:hint="eastAsia"/>
        </w:rPr>
        <w:t>然后</w:t>
      </w:r>
      <w:r w:rsidR="004B0EE8">
        <w:rPr>
          <w:rFonts w:hint="eastAsia"/>
        </w:rPr>
        <w:t>把</w:t>
      </w:r>
      <w:r w:rsidR="004B0EE8" w:rsidRPr="004B0EE8">
        <w:rPr>
          <w:b/>
          <w:bCs/>
          <w:color w:val="FF0000"/>
        </w:rPr>
        <w:t>php_redis.dll</w:t>
      </w:r>
      <w:r w:rsidR="004B0EE8">
        <w:rPr>
          <w:rFonts w:hint="eastAsia"/>
        </w:rPr>
        <w:t>和</w:t>
      </w:r>
      <w:r w:rsidR="004B0EE8" w:rsidRPr="004B0EE8">
        <w:rPr>
          <w:b/>
          <w:bCs/>
          <w:color w:val="FF0000"/>
        </w:rPr>
        <w:t>php_redis.pdb</w:t>
      </w:r>
      <w:r w:rsidR="004B0EE8">
        <w:rPr>
          <w:rFonts w:hint="eastAsia"/>
        </w:rPr>
        <w:t>两个文件复制粘贴到</w:t>
      </w:r>
      <w:r w:rsidR="004B0EE8">
        <w:rPr>
          <w:rFonts w:hint="eastAsia"/>
        </w:rPr>
        <w:t>P</w:t>
      </w:r>
      <w:r w:rsidR="004B0EE8">
        <w:t>HP</w:t>
      </w:r>
      <w:r w:rsidR="004B0EE8">
        <w:rPr>
          <w:rFonts w:hint="eastAsia"/>
        </w:rPr>
        <w:t>的</w:t>
      </w:r>
      <w:r w:rsidR="008D3376" w:rsidRPr="008D3376">
        <w:t>ext</w:t>
      </w:r>
      <w:r w:rsidR="008D3376">
        <w:rPr>
          <w:rFonts w:hint="eastAsia"/>
        </w:rPr>
        <w:t>目录下，遇到同名文件则覆盖即可。</w:t>
      </w:r>
    </w:p>
    <w:p w14:paraId="3E66D4F7" w14:textId="0A04DF66" w:rsidR="008D3376" w:rsidRDefault="008D3376" w:rsidP="00B103C2"/>
    <w:p w14:paraId="77FB1375" w14:textId="7506CB87" w:rsidR="008D3376" w:rsidRDefault="008D3376" w:rsidP="00B103C2">
      <w:r>
        <w:rPr>
          <w:rFonts w:hint="eastAsia"/>
        </w:rPr>
        <w:t>然后在</w:t>
      </w:r>
      <w:r>
        <w:rPr>
          <w:rFonts w:hint="eastAsia"/>
        </w:rPr>
        <w:t>php.ini</w:t>
      </w:r>
      <w:r>
        <w:rPr>
          <w:rFonts w:hint="eastAsia"/>
        </w:rPr>
        <w:t>配置文件中开启</w:t>
      </w:r>
      <w:r>
        <w:rPr>
          <w:rFonts w:hint="eastAsia"/>
        </w:rPr>
        <w:t>redis</w:t>
      </w:r>
      <w:r>
        <w:rPr>
          <w:rFonts w:hint="eastAsia"/>
        </w:rPr>
        <w:t>扩展：</w:t>
      </w:r>
      <w:r w:rsidR="00564178" w:rsidRPr="00564178">
        <w:t>extension=php_redis.dll</w:t>
      </w:r>
    </w:p>
    <w:p w14:paraId="3C800E18" w14:textId="1B08A978" w:rsidR="008D3376" w:rsidRDefault="008D3376" w:rsidP="00B103C2"/>
    <w:p w14:paraId="3D0DB6AE" w14:textId="77777777" w:rsidR="00C936C9" w:rsidRDefault="00C936C9" w:rsidP="00C936C9">
      <w:r>
        <w:rPr>
          <w:rFonts w:hint="eastAsia"/>
        </w:rPr>
        <w:t>然后重启下</w:t>
      </w:r>
      <w:r>
        <w:rPr>
          <w:rFonts w:hint="eastAsia"/>
        </w:rPr>
        <w:t>Apache</w:t>
      </w:r>
      <w:r>
        <w:rPr>
          <w:rFonts w:hint="eastAsia"/>
        </w:rPr>
        <w:t>或者</w:t>
      </w:r>
      <w:r>
        <w:rPr>
          <w:rFonts w:hint="eastAsia"/>
        </w:rPr>
        <w:t>Nginx</w:t>
      </w:r>
      <w:r>
        <w:rPr>
          <w:rFonts w:hint="eastAsia"/>
        </w:rPr>
        <w:t>服务器。</w:t>
      </w:r>
    </w:p>
    <w:p w14:paraId="365A30C5" w14:textId="01EE5A1D" w:rsidR="00C936C9" w:rsidRDefault="00C936C9" w:rsidP="00B103C2"/>
    <w:p w14:paraId="3003AE21" w14:textId="4C274F14" w:rsidR="00521750" w:rsidRDefault="00521750" w:rsidP="00B103C2">
      <w:r>
        <w:rPr>
          <w:rFonts w:hint="eastAsia"/>
        </w:rPr>
        <w:t>再次打印</w:t>
      </w:r>
      <w:r>
        <w:rPr>
          <w:rFonts w:hint="eastAsia"/>
        </w:rPr>
        <w:t>phpinfo</w:t>
      </w:r>
      <w:r>
        <w:t>()</w:t>
      </w:r>
      <w:r>
        <w:rPr>
          <w:rFonts w:hint="eastAsia"/>
        </w:rPr>
        <w:t>函数，在页面中看到如下信息：</w:t>
      </w:r>
    </w:p>
    <w:p w14:paraId="1B1184C4" w14:textId="52A6B27D" w:rsidR="00521750" w:rsidRDefault="00521750" w:rsidP="00B103C2">
      <w:r>
        <w:rPr>
          <w:noProof/>
        </w:rPr>
        <w:lastRenderedPageBreak/>
        <w:drawing>
          <wp:inline distT="0" distB="0" distL="0" distR="0" wp14:anchorId="33247F45" wp14:editId="2D027747">
            <wp:extent cx="5274310" cy="241173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411730"/>
                    </a:xfrm>
                    <a:prstGeom prst="rect">
                      <a:avLst/>
                    </a:prstGeom>
                  </pic:spPr>
                </pic:pic>
              </a:graphicData>
            </a:graphic>
          </wp:inline>
        </w:drawing>
      </w:r>
    </w:p>
    <w:p w14:paraId="601A3B20" w14:textId="1EE27040" w:rsidR="00521750" w:rsidRDefault="00521750" w:rsidP="00B103C2">
      <w:r>
        <w:rPr>
          <w:rFonts w:hint="eastAsia"/>
        </w:rPr>
        <w:t>说明我们的</w:t>
      </w:r>
      <w:r>
        <w:rPr>
          <w:rFonts w:hint="eastAsia"/>
        </w:rPr>
        <w:t>Redis</w:t>
      </w:r>
      <w:r>
        <w:rPr>
          <w:rFonts w:hint="eastAsia"/>
        </w:rPr>
        <w:t>库安装成功。</w:t>
      </w:r>
    </w:p>
    <w:p w14:paraId="6FF8FFAB" w14:textId="77777777" w:rsidR="00C20154" w:rsidRDefault="00C20154" w:rsidP="00B103C2"/>
    <w:p w14:paraId="0DAAF730" w14:textId="77777777" w:rsidR="00B103C2" w:rsidRPr="00B103C2" w:rsidRDefault="00B103C2" w:rsidP="00B103C2"/>
    <w:p w14:paraId="3AAAA40F" w14:textId="5AF89212" w:rsidR="008A1F07" w:rsidRDefault="008A1F07">
      <w:pPr>
        <w:pStyle w:val="3"/>
      </w:pPr>
      <w:r>
        <w:rPr>
          <w:rFonts w:hint="eastAsia"/>
        </w:rPr>
        <w:t>配置</w:t>
      </w:r>
      <w:r>
        <w:rPr>
          <w:rFonts w:hint="eastAsia"/>
        </w:rPr>
        <w:t xml:space="preserve"> Redis</w:t>
      </w:r>
      <w:r>
        <w:t xml:space="preserve"> </w:t>
      </w:r>
      <w:r>
        <w:rPr>
          <w:rFonts w:hint="eastAsia"/>
        </w:rPr>
        <w:t>缓存</w:t>
      </w:r>
    </w:p>
    <w:p w14:paraId="184B33B7" w14:textId="7D9F16BC" w:rsidR="008A1F07" w:rsidRDefault="008A1F07" w:rsidP="008A1F07"/>
    <w:p w14:paraId="5B381A63" w14:textId="68C9B0FC" w:rsidR="008D03F7" w:rsidRDefault="008D03F7" w:rsidP="008A1F07">
      <w:r>
        <w:rPr>
          <w:rFonts w:hint="eastAsia"/>
        </w:rPr>
        <w:t>首先，修改</w:t>
      </w:r>
      <w:r>
        <w:rPr>
          <w:rFonts w:hint="eastAsia"/>
        </w:rPr>
        <w:t>.</w:t>
      </w:r>
      <w:r>
        <w:t>env</w:t>
      </w:r>
      <w:r>
        <w:rPr>
          <w:rFonts w:hint="eastAsia"/>
        </w:rPr>
        <w:t>配置文件：</w:t>
      </w:r>
    </w:p>
    <w:p w14:paraId="272CB1AF" w14:textId="77777777" w:rsidR="008D03F7" w:rsidRDefault="008D03F7" w:rsidP="008D03F7">
      <w:r>
        <w:rPr>
          <w:rFonts w:hint="eastAsia"/>
        </w:rPr>
        <w:t xml:space="preserve">APP_NAME=my_blog </w:t>
      </w:r>
      <w:r>
        <w:rPr>
          <w:rFonts w:hint="eastAsia"/>
        </w:rPr>
        <w:t>每个网站要取不同的名字</w:t>
      </w:r>
    </w:p>
    <w:p w14:paraId="78A959D1" w14:textId="77777777" w:rsidR="008D03F7" w:rsidRDefault="008D03F7" w:rsidP="008D03F7">
      <w:r>
        <w:rPr>
          <w:rFonts w:hint="eastAsia"/>
        </w:rPr>
        <w:t xml:space="preserve">CACHE_DRIVER=redis </w:t>
      </w:r>
      <w:r>
        <w:rPr>
          <w:rFonts w:hint="eastAsia"/>
        </w:rPr>
        <w:t>如果是使用</w:t>
      </w:r>
      <w:r>
        <w:rPr>
          <w:rFonts w:hint="eastAsia"/>
        </w:rPr>
        <w:t xml:space="preserve"> redis </w:t>
      </w:r>
      <w:r>
        <w:rPr>
          <w:rFonts w:hint="eastAsia"/>
        </w:rPr>
        <w:t>需要把这里修改为</w:t>
      </w:r>
      <w:r>
        <w:rPr>
          <w:rFonts w:hint="eastAsia"/>
        </w:rPr>
        <w:t xml:space="preserve"> redis</w:t>
      </w:r>
    </w:p>
    <w:p w14:paraId="13E79F90" w14:textId="77777777" w:rsidR="008D03F7" w:rsidRDefault="008D03F7" w:rsidP="008D03F7">
      <w:r>
        <w:rPr>
          <w:rFonts w:hint="eastAsia"/>
        </w:rPr>
        <w:t xml:space="preserve">REDIS_HOST=127.0.0.1 </w:t>
      </w:r>
      <w:r>
        <w:rPr>
          <w:rFonts w:hint="eastAsia"/>
        </w:rPr>
        <w:t>配置</w:t>
      </w:r>
      <w:r>
        <w:rPr>
          <w:rFonts w:hint="eastAsia"/>
        </w:rPr>
        <w:t xml:space="preserve"> redis </w:t>
      </w:r>
      <w:r>
        <w:rPr>
          <w:rFonts w:hint="eastAsia"/>
        </w:rPr>
        <w:t>的相关信息</w:t>
      </w:r>
    </w:p>
    <w:p w14:paraId="37E11BDF" w14:textId="77777777" w:rsidR="008D03F7" w:rsidRDefault="008D03F7" w:rsidP="008D03F7">
      <w:r>
        <w:t>REDIS_PASSWORD=a5s7sh4u</w:t>
      </w:r>
    </w:p>
    <w:p w14:paraId="1C979A47" w14:textId="0FE9768D" w:rsidR="008D03F7" w:rsidRDefault="008D03F7" w:rsidP="008D03F7">
      <w:r>
        <w:t>REDIS_PORT=6379</w:t>
      </w:r>
    </w:p>
    <w:p w14:paraId="76FEE0AE" w14:textId="2AFE5931" w:rsidR="008D03F7" w:rsidRDefault="008D03F7" w:rsidP="008D03F7"/>
    <w:p w14:paraId="38362228" w14:textId="1302F418" w:rsidR="00FF5E4F" w:rsidRDefault="00FF5E4F" w:rsidP="00FF5E4F">
      <w:r>
        <w:rPr>
          <w:rFonts w:hint="eastAsia"/>
        </w:rPr>
        <w:t>然后修改</w:t>
      </w:r>
      <w:r>
        <w:rPr>
          <w:rFonts w:hint="eastAsia"/>
        </w:rPr>
        <w:t xml:space="preserve">config/cache.php </w:t>
      </w:r>
      <w:r>
        <w:rPr>
          <w:rFonts w:hint="eastAsia"/>
        </w:rPr>
        <w:t>配置</w:t>
      </w:r>
    </w:p>
    <w:p w14:paraId="0FC91C92" w14:textId="77777777" w:rsidR="00FF5E4F" w:rsidRDefault="00FF5E4F" w:rsidP="00FF5E4F">
      <w:r>
        <w:rPr>
          <w:rFonts w:hint="eastAsia"/>
        </w:rPr>
        <w:t xml:space="preserve">'default' =&gt; env('CACHE_DRIVER', 'redis'), </w:t>
      </w:r>
      <w:r>
        <w:rPr>
          <w:rFonts w:hint="eastAsia"/>
        </w:rPr>
        <w:t>该配置项可以修改为</w:t>
      </w:r>
      <w:r>
        <w:rPr>
          <w:rFonts w:hint="eastAsia"/>
        </w:rPr>
        <w:t xml:space="preserve"> redis </w:t>
      </w:r>
      <w:r>
        <w:rPr>
          <w:rFonts w:hint="eastAsia"/>
        </w:rPr>
        <w:t>也可以不修改</w:t>
      </w:r>
    </w:p>
    <w:p w14:paraId="3159BDD2" w14:textId="77777777" w:rsidR="00FF5E4F" w:rsidRDefault="00FF5E4F" w:rsidP="00FF5E4F"/>
    <w:p w14:paraId="5AD3DE48" w14:textId="77777777" w:rsidR="00FF5E4F" w:rsidRDefault="00FF5E4F" w:rsidP="00FF5E4F">
      <w:r>
        <w:rPr>
          <w:rFonts w:hint="eastAsia"/>
        </w:rPr>
        <w:t xml:space="preserve">'redis' =&gt; [ </w:t>
      </w:r>
      <w:r>
        <w:rPr>
          <w:rFonts w:hint="eastAsia"/>
        </w:rPr>
        <w:t>该配置项不用修改</w:t>
      </w:r>
    </w:p>
    <w:p w14:paraId="0D034474" w14:textId="77777777" w:rsidR="00FF5E4F" w:rsidRDefault="00FF5E4F" w:rsidP="00FF5E4F">
      <w:r>
        <w:t xml:space="preserve">    'driver' =&gt; 'redis',</w:t>
      </w:r>
    </w:p>
    <w:p w14:paraId="5165D6E1" w14:textId="77777777" w:rsidR="00FF5E4F" w:rsidRDefault="00FF5E4F" w:rsidP="00FF5E4F">
      <w:r>
        <w:rPr>
          <w:rFonts w:hint="eastAsia"/>
        </w:rPr>
        <w:t xml:space="preserve">    'connection' =&gt; 'default', </w:t>
      </w:r>
      <w:r>
        <w:rPr>
          <w:rFonts w:hint="eastAsia"/>
        </w:rPr>
        <w:t>对应</w:t>
      </w:r>
      <w:r>
        <w:rPr>
          <w:rFonts w:hint="eastAsia"/>
        </w:rPr>
        <w:t xml:space="preserve"> config/database.php </w:t>
      </w:r>
      <w:r>
        <w:rPr>
          <w:rFonts w:hint="eastAsia"/>
        </w:rPr>
        <w:t>中</w:t>
      </w:r>
      <w:r>
        <w:rPr>
          <w:rFonts w:hint="eastAsia"/>
        </w:rPr>
        <w:t xml:space="preserve"> redis </w:t>
      </w:r>
      <w:r>
        <w:rPr>
          <w:rFonts w:hint="eastAsia"/>
        </w:rPr>
        <w:t>的</w:t>
      </w:r>
      <w:r>
        <w:rPr>
          <w:rFonts w:hint="eastAsia"/>
        </w:rPr>
        <w:t xml:space="preserve"> default </w:t>
      </w:r>
      <w:r>
        <w:rPr>
          <w:rFonts w:hint="eastAsia"/>
        </w:rPr>
        <w:t>配置项</w:t>
      </w:r>
    </w:p>
    <w:p w14:paraId="4AF14D2E" w14:textId="77777777" w:rsidR="00FF5E4F" w:rsidRDefault="00FF5E4F" w:rsidP="00FF5E4F">
      <w:r>
        <w:t>],</w:t>
      </w:r>
    </w:p>
    <w:p w14:paraId="262AB694" w14:textId="77777777" w:rsidR="00FF5E4F" w:rsidRDefault="00FF5E4F" w:rsidP="00FF5E4F"/>
    <w:p w14:paraId="4FAB0F93" w14:textId="77777777" w:rsidR="00FF5E4F" w:rsidRDefault="00FF5E4F" w:rsidP="00FF5E4F">
      <w:r>
        <w:rPr>
          <w:rFonts w:hint="eastAsia"/>
        </w:rPr>
        <w:t>配置缓存键值对中键的前缀，可以根据需要修改。</w:t>
      </w:r>
    </w:p>
    <w:p w14:paraId="7AB06884" w14:textId="70816300" w:rsidR="008D03F7" w:rsidRDefault="00FF5E4F" w:rsidP="00FF5E4F">
      <w:r>
        <w:t>'prefix' =&gt; env('CACHE_PREFIX', Str::slug(env('APP_NAME', 'laravel'), '_').'_cache'),</w:t>
      </w:r>
    </w:p>
    <w:p w14:paraId="1D4F132B" w14:textId="735AE8A0" w:rsidR="008D03F7" w:rsidRDefault="008D03F7" w:rsidP="008A1F07"/>
    <w:p w14:paraId="019B2CE7" w14:textId="1F584835" w:rsidR="00FF5E4F" w:rsidRDefault="00FF5E4F" w:rsidP="008A1F07">
      <w:r>
        <w:rPr>
          <w:rFonts w:hint="eastAsia"/>
        </w:rPr>
        <w:t>接着修改</w:t>
      </w:r>
      <w:r w:rsidRPr="00FF5E4F">
        <w:rPr>
          <w:rFonts w:hint="eastAsia"/>
        </w:rPr>
        <w:t xml:space="preserve">config/database.php </w:t>
      </w:r>
      <w:r w:rsidRPr="00FF5E4F">
        <w:rPr>
          <w:rFonts w:hint="eastAsia"/>
        </w:rPr>
        <w:t>配置</w:t>
      </w:r>
    </w:p>
    <w:p w14:paraId="788ADEB8" w14:textId="77777777" w:rsidR="00FF5E4F" w:rsidRDefault="00FF5E4F" w:rsidP="00FF5E4F">
      <w:r>
        <w:rPr>
          <w:rFonts w:hint="eastAsia"/>
        </w:rPr>
        <w:t xml:space="preserve">'redis' =&gt; [ redis </w:t>
      </w:r>
      <w:r>
        <w:rPr>
          <w:rFonts w:hint="eastAsia"/>
        </w:rPr>
        <w:t>的配置，注意，这里的</w:t>
      </w:r>
      <w:r>
        <w:rPr>
          <w:rFonts w:hint="eastAsia"/>
        </w:rPr>
        <w:t xml:space="preserve"> default </w:t>
      </w:r>
      <w:r>
        <w:rPr>
          <w:rFonts w:hint="eastAsia"/>
        </w:rPr>
        <w:t>是对应上面的</w:t>
      </w:r>
      <w:r>
        <w:rPr>
          <w:rFonts w:hint="eastAsia"/>
        </w:rPr>
        <w:t xml:space="preserve"> connection' =&gt; 'default' </w:t>
      </w:r>
      <w:r>
        <w:rPr>
          <w:rFonts w:hint="eastAsia"/>
        </w:rPr>
        <w:t>配置项</w:t>
      </w:r>
    </w:p>
    <w:p w14:paraId="028F2FC2" w14:textId="77777777" w:rsidR="00FF5E4F" w:rsidRDefault="00FF5E4F" w:rsidP="00FF5E4F">
      <w:r>
        <w:rPr>
          <w:rFonts w:hint="eastAsia"/>
        </w:rPr>
        <w:t xml:space="preserve">    'cluster'=&gt;false, </w:t>
      </w:r>
      <w:r>
        <w:rPr>
          <w:rFonts w:hint="eastAsia"/>
        </w:rPr>
        <w:t>表示该</w:t>
      </w:r>
      <w:r>
        <w:rPr>
          <w:rFonts w:hint="eastAsia"/>
        </w:rPr>
        <w:t xml:space="preserve"> redis </w:t>
      </w:r>
      <w:r>
        <w:rPr>
          <w:rFonts w:hint="eastAsia"/>
        </w:rPr>
        <w:t>不是集群</w:t>
      </w:r>
    </w:p>
    <w:p w14:paraId="4A27E324" w14:textId="77777777" w:rsidR="00FF5E4F" w:rsidRDefault="00FF5E4F" w:rsidP="00FF5E4F">
      <w:r>
        <w:lastRenderedPageBreak/>
        <w:t xml:space="preserve">    'default' =&gt; [</w:t>
      </w:r>
    </w:p>
    <w:p w14:paraId="7741C8B9" w14:textId="77777777" w:rsidR="00FF5E4F" w:rsidRDefault="00FF5E4F" w:rsidP="00FF5E4F">
      <w:r>
        <w:t xml:space="preserve">        // 'url' =&gt; env('REDIS_URL'),</w:t>
      </w:r>
    </w:p>
    <w:p w14:paraId="31BE6096" w14:textId="77777777" w:rsidR="00FF5E4F" w:rsidRDefault="00FF5E4F" w:rsidP="00FF5E4F">
      <w:r>
        <w:t xml:space="preserve">        'host' =&gt; env('REDIS_HOST', '127.0.0.1'),</w:t>
      </w:r>
    </w:p>
    <w:p w14:paraId="6F8C2C3D" w14:textId="77777777" w:rsidR="00FF5E4F" w:rsidRDefault="00FF5E4F" w:rsidP="00FF5E4F">
      <w:r>
        <w:t xml:space="preserve">        'password' =&gt; env('REDIS_PASSWORD', null),</w:t>
      </w:r>
    </w:p>
    <w:p w14:paraId="6F8A0084" w14:textId="77777777" w:rsidR="00FF5E4F" w:rsidRDefault="00FF5E4F" w:rsidP="00FF5E4F">
      <w:r>
        <w:t xml:space="preserve">        'port' =&gt; env('REDIS_PORT', '6379'),</w:t>
      </w:r>
    </w:p>
    <w:p w14:paraId="1C42B893" w14:textId="77777777" w:rsidR="00FF5E4F" w:rsidRDefault="00FF5E4F" w:rsidP="00FF5E4F">
      <w:r>
        <w:t xml:space="preserve">        'database' =&gt; env('REDIS_DB', '0'),</w:t>
      </w:r>
    </w:p>
    <w:p w14:paraId="46AF932D" w14:textId="77777777" w:rsidR="00FF5E4F" w:rsidRDefault="00FF5E4F" w:rsidP="00FF5E4F">
      <w:r>
        <w:t xml:space="preserve">    ],</w:t>
      </w:r>
    </w:p>
    <w:p w14:paraId="18D6D1E7" w14:textId="2917A419" w:rsidR="00FF5E4F" w:rsidRDefault="00FF5E4F" w:rsidP="00FF5E4F">
      <w:r>
        <w:t>],</w:t>
      </w:r>
    </w:p>
    <w:p w14:paraId="0AFF22CF" w14:textId="78E71CDD" w:rsidR="00FF5E4F" w:rsidRDefault="00FF5E4F" w:rsidP="00FF5E4F"/>
    <w:p w14:paraId="554B36EE" w14:textId="520BF0EA" w:rsidR="00FF5E4F" w:rsidRDefault="00FF5E4F" w:rsidP="00FF5E4F">
      <w:r>
        <w:rPr>
          <w:rFonts w:hint="eastAsia"/>
        </w:rPr>
        <w:t>再接着，在控制器使用</w:t>
      </w:r>
      <w:r>
        <w:rPr>
          <w:rFonts w:hint="eastAsia"/>
        </w:rPr>
        <w:t>Cache</w:t>
      </w:r>
      <w:r>
        <w:rPr>
          <w:rFonts w:hint="eastAsia"/>
        </w:rPr>
        <w:t>代码：</w:t>
      </w:r>
    </w:p>
    <w:tbl>
      <w:tblPr>
        <w:tblStyle w:val="a6"/>
        <w:tblW w:w="0" w:type="auto"/>
        <w:tblLook w:val="04A0" w:firstRow="1" w:lastRow="0" w:firstColumn="1" w:lastColumn="0" w:noHBand="0" w:noVBand="1"/>
      </w:tblPr>
      <w:tblGrid>
        <w:gridCol w:w="8296"/>
      </w:tblGrid>
      <w:tr w:rsidR="00FF5E4F" w14:paraId="358A9D6E" w14:textId="77777777" w:rsidTr="00FF5E4F">
        <w:tc>
          <w:tcPr>
            <w:tcW w:w="8296" w:type="dxa"/>
          </w:tcPr>
          <w:p w14:paraId="3C3FCEC9" w14:textId="77777777" w:rsidR="00FF5E4F" w:rsidRDefault="00FF5E4F" w:rsidP="00FF5E4F">
            <w:r>
              <w:t>&lt;?php</w:t>
            </w:r>
          </w:p>
          <w:p w14:paraId="76ECB741" w14:textId="77777777" w:rsidR="00FF5E4F" w:rsidRDefault="00FF5E4F" w:rsidP="00FF5E4F"/>
          <w:p w14:paraId="723F2854" w14:textId="77777777" w:rsidR="00FF5E4F" w:rsidRDefault="00FF5E4F" w:rsidP="00FF5E4F">
            <w:r>
              <w:t>namespace App\Http\Controllers;</w:t>
            </w:r>
          </w:p>
          <w:p w14:paraId="7BFB181F" w14:textId="77777777" w:rsidR="00FF5E4F" w:rsidRDefault="00FF5E4F" w:rsidP="00FF5E4F"/>
          <w:p w14:paraId="6AD955F8" w14:textId="77777777" w:rsidR="00FF5E4F" w:rsidRDefault="00FF5E4F" w:rsidP="00FF5E4F">
            <w:r>
              <w:t>use Cache;</w:t>
            </w:r>
          </w:p>
          <w:p w14:paraId="2EC3FCE9" w14:textId="77777777" w:rsidR="00FF5E4F" w:rsidRDefault="00FF5E4F" w:rsidP="00FF5E4F"/>
          <w:p w14:paraId="2FCA4D30" w14:textId="77777777" w:rsidR="00FF5E4F" w:rsidRDefault="00FF5E4F" w:rsidP="00FF5E4F">
            <w:r>
              <w:t>class TestController extends Controller</w:t>
            </w:r>
          </w:p>
          <w:p w14:paraId="7EFFFC68" w14:textId="77777777" w:rsidR="00FF5E4F" w:rsidRDefault="00FF5E4F" w:rsidP="00FF5E4F">
            <w:r>
              <w:t>{</w:t>
            </w:r>
          </w:p>
          <w:p w14:paraId="3D83170B" w14:textId="77777777" w:rsidR="00FF5E4F" w:rsidRDefault="00FF5E4F" w:rsidP="00FF5E4F">
            <w:r>
              <w:t xml:space="preserve">    public function test_redis()</w:t>
            </w:r>
          </w:p>
          <w:p w14:paraId="6917E52C" w14:textId="77777777" w:rsidR="00FF5E4F" w:rsidRDefault="00FF5E4F" w:rsidP="00FF5E4F">
            <w:r>
              <w:t xml:space="preserve">    {</w:t>
            </w:r>
          </w:p>
          <w:p w14:paraId="54BFC391" w14:textId="77777777" w:rsidR="00FF5E4F" w:rsidRDefault="00FF5E4F" w:rsidP="00FF5E4F">
            <w:r>
              <w:rPr>
                <w:rFonts w:hint="eastAsia"/>
              </w:rPr>
              <w:t xml:space="preserve">        // dd('</w:t>
            </w:r>
            <w:r>
              <w:rPr>
                <w:rFonts w:hint="eastAsia"/>
              </w:rPr>
              <w:t>成功访问</w:t>
            </w:r>
            <w:r>
              <w:rPr>
                <w:rFonts w:hint="eastAsia"/>
              </w:rPr>
              <w:t>');</w:t>
            </w:r>
          </w:p>
          <w:p w14:paraId="5BBE71CF" w14:textId="77777777" w:rsidR="00FF5E4F" w:rsidRDefault="00FF5E4F" w:rsidP="00FF5E4F">
            <w:r>
              <w:t xml:space="preserve">        // phpinfo();</w:t>
            </w:r>
          </w:p>
          <w:p w14:paraId="3420EDC3" w14:textId="77777777" w:rsidR="00FF5E4F" w:rsidRDefault="00FF5E4F" w:rsidP="00FF5E4F">
            <w:r>
              <w:rPr>
                <w:rFonts w:hint="eastAsia"/>
              </w:rPr>
              <w:t xml:space="preserve">        // Cache::set('name','</w:t>
            </w:r>
            <w:r>
              <w:rPr>
                <w:rFonts w:hint="eastAsia"/>
              </w:rPr>
              <w:t>我使用</w:t>
            </w:r>
            <w:r>
              <w:rPr>
                <w:rFonts w:hint="eastAsia"/>
              </w:rPr>
              <w:t xml:space="preserve"> Redis </w:t>
            </w:r>
            <w:r>
              <w:rPr>
                <w:rFonts w:hint="eastAsia"/>
              </w:rPr>
              <w:t>作为</w:t>
            </w:r>
            <w:r>
              <w:rPr>
                <w:rFonts w:hint="eastAsia"/>
              </w:rPr>
              <w:t xml:space="preserve"> Cache </w:t>
            </w:r>
            <w:r>
              <w:rPr>
                <w:rFonts w:hint="eastAsia"/>
              </w:rPr>
              <w:t>还曾</w:t>
            </w:r>
            <w:r>
              <w:rPr>
                <w:rFonts w:hint="eastAsia"/>
              </w:rPr>
              <w:t>',11000);</w:t>
            </w:r>
          </w:p>
          <w:p w14:paraId="6E4E2A54" w14:textId="77777777" w:rsidR="00FF5E4F" w:rsidRDefault="00FF5E4F" w:rsidP="00FF5E4F">
            <w:r>
              <w:t xml:space="preserve">        // Cache::set('age',38);</w:t>
            </w:r>
          </w:p>
          <w:p w14:paraId="47BAC636" w14:textId="77777777" w:rsidR="00FF5E4F" w:rsidRDefault="00FF5E4F" w:rsidP="00FF5E4F">
            <w:r>
              <w:t xml:space="preserve">        // Cache::set('collage','');</w:t>
            </w:r>
          </w:p>
          <w:p w14:paraId="6352DC75" w14:textId="77777777" w:rsidR="00FF5E4F" w:rsidRDefault="00FF5E4F" w:rsidP="00FF5E4F">
            <w:r>
              <w:rPr>
                <w:rFonts w:hint="eastAsia"/>
              </w:rPr>
              <w:t xml:space="preserve">        // Cache::put('collage', '</w:t>
            </w:r>
            <w:r>
              <w:rPr>
                <w:rFonts w:hint="eastAsia"/>
              </w:rPr>
              <w:t>大学</w:t>
            </w:r>
            <w:r>
              <w:rPr>
                <w:rFonts w:hint="eastAsia"/>
              </w:rPr>
              <w:t>');</w:t>
            </w:r>
          </w:p>
          <w:p w14:paraId="7CE06258" w14:textId="77777777" w:rsidR="00FF5E4F" w:rsidRDefault="00FF5E4F" w:rsidP="00FF5E4F">
            <w:r>
              <w:rPr>
                <w:rFonts w:hint="eastAsia"/>
              </w:rPr>
              <w:t xml:space="preserve">        // Cache::put('collage', '</w:t>
            </w:r>
            <w:r>
              <w:rPr>
                <w:rFonts w:hint="eastAsia"/>
              </w:rPr>
              <w:t>中学</w:t>
            </w:r>
            <w:r>
              <w:rPr>
                <w:rFonts w:hint="eastAsia"/>
              </w:rPr>
              <w:t>');</w:t>
            </w:r>
          </w:p>
          <w:p w14:paraId="4729D51C" w14:textId="77777777" w:rsidR="00FF5E4F" w:rsidRDefault="00FF5E4F" w:rsidP="00FF5E4F">
            <w:r>
              <w:rPr>
                <w:rFonts w:hint="eastAsia"/>
              </w:rPr>
              <w:t xml:space="preserve">        // $re =  Cache::put('collage', '</w:t>
            </w:r>
            <w:r>
              <w:rPr>
                <w:rFonts w:hint="eastAsia"/>
              </w:rPr>
              <w:t>小学</w:t>
            </w:r>
            <w:r>
              <w:rPr>
                <w:rFonts w:hint="eastAsia"/>
              </w:rPr>
              <w:t>');</w:t>
            </w:r>
          </w:p>
          <w:p w14:paraId="2AE178DA" w14:textId="77777777" w:rsidR="00FF5E4F" w:rsidRDefault="00FF5E4F" w:rsidP="00FF5E4F">
            <w:r>
              <w:t xml:space="preserve">        // dd($re);</w:t>
            </w:r>
          </w:p>
          <w:p w14:paraId="26E60954" w14:textId="77777777" w:rsidR="00FF5E4F" w:rsidRDefault="00FF5E4F" w:rsidP="00FF5E4F">
            <w:r>
              <w:rPr>
                <w:rFonts w:hint="eastAsia"/>
              </w:rPr>
              <w:t xml:space="preserve">        Cache::putMany(['collage' =&gt; ['</w:t>
            </w:r>
            <w:r>
              <w:rPr>
                <w:rFonts w:hint="eastAsia"/>
              </w:rPr>
              <w:t>北京</w:t>
            </w:r>
            <w:r>
              <w:rPr>
                <w:rFonts w:hint="eastAsia"/>
              </w:rPr>
              <w:t>', '</w:t>
            </w:r>
            <w:r>
              <w:rPr>
                <w:rFonts w:hint="eastAsia"/>
              </w:rPr>
              <w:t>天津</w:t>
            </w:r>
            <w:r>
              <w:rPr>
                <w:rFonts w:hint="eastAsia"/>
              </w:rPr>
              <w:t>', '</w:t>
            </w:r>
            <w:r>
              <w:rPr>
                <w:rFonts w:hint="eastAsia"/>
              </w:rPr>
              <w:t>福建</w:t>
            </w:r>
            <w:r>
              <w:rPr>
                <w:rFonts w:hint="eastAsia"/>
              </w:rPr>
              <w:t>'], 'age' =&gt; 18, 'name' =&gt; 'orange']);</w:t>
            </w:r>
          </w:p>
          <w:p w14:paraId="6200B5F4" w14:textId="77777777" w:rsidR="00FF5E4F" w:rsidRDefault="00FF5E4F" w:rsidP="00FF5E4F">
            <w:r>
              <w:t xml:space="preserve">    }</w:t>
            </w:r>
          </w:p>
          <w:p w14:paraId="1664D6A1" w14:textId="505134B2" w:rsidR="00FF5E4F" w:rsidRDefault="00FF5E4F" w:rsidP="00FF5E4F">
            <w:r>
              <w:t>}</w:t>
            </w:r>
          </w:p>
        </w:tc>
      </w:tr>
    </w:tbl>
    <w:p w14:paraId="2F261ED2" w14:textId="4E0514EB" w:rsidR="00FF5E4F" w:rsidRDefault="00FF5E4F" w:rsidP="00FF5E4F"/>
    <w:p w14:paraId="34004E18" w14:textId="381620DF" w:rsidR="00FF5E4F" w:rsidRDefault="00FF5E4F" w:rsidP="00FF5E4F">
      <w:r>
        <w:rPr>
          <w:rFonts w:hint="eastAsia"/>
        </w:rPr>
        <w:t>在使用的时候</w:t>
      </w:r>
      <w:r w:rsidRPr="00FF5E4F">
        <w:rPr>
          <w:rFonts w:hint="eastAsia"/>
        </w:rPr>
        <w:t>，并没有注释</w:t>
      </w:r>
      <w:r w:rsidRPr="00FF5E4F">
        <w:rPr>
          <w:rFonts w:hint="eastAsia"/>
        </w:rPr>
        <w:t xml:space="preserve"> config/app.php </w:t>
      </w:r>
      <w:r w:rsidRPr="00FF5E4F">
        <w:rPr>
          <w:rFonts w:hint="eastAsia"/>
        </w:rPr>
        <w:t>中的</w:t>
      </w:r>
      <w:r w:rsidRPr="00FF5E4F">
        <w:rPr>
          <w:rFonts w:hint="eastAsia"/>
        </w:rPr>
        <w:t xml:space="preserve"> 'Redis' =&gt; Illuminate\Support\Facades\Redis::class, </w:t>
      </w:r>
      <w:r w:rsidRPr="00FF5E4F">
        <w:rPr>
          <w:rFonts w:hint="eastAsia"/>
        </w:rPr>
        <w:t>且使用正常。</w:t>
      </w:r>
    </w:p>
    <w:p w14:paraId="43F7EBE5" w14:textId="192184B7" w:rsidR="00FF5E4F" w:rsidRDefault="00FF5E4F" w:rsidP="00FF5E4F"/>
    <w:p w14:paraId="35ED0FC3" w14:textId="14645C00" w:rsidR="00FF5E4F" w:rsidRDefault="00FF5E4F" w:rsidP="00FF5E4F">
      <w:r>
        <w:rPr>
          <w:rFonts w:hint="eastAsia"/>
        </w:rPr>
        <w:t>使用缓存的基本过程代码：</w:t>
      </w:r>
    </w:p>
    <w:tbl>
      <w:tblPr>
        <w:tblStyle w:val="a6"/>
        <w:tblW w:w="0" w:type="auto"/>
        <w:tblLook w:val="04A0" w:firstRow="1" w:lastRow="0" w:firstColumn="1" w:lastColumn="0" w:noHBand="0" w:noVBand="1"/>
      </w:tblPr>
      <w:tblGrid>
        <w:gridCol w:w="8296"/>
      </w:tblGrid>
      <w:tr w:rsidR="00844068" w14:paraId="2D6749D8" w14:textId="77777777" w:rsidTr="00844068">
        <w:tc>
          <w:tcPr>
            <w:tcW w:w="8296" w:type="dxa"/>
          </w:tcPr>
          <w:p w14:paraId="71048A6D" w14:textId="77777777" w:rsidR="00844068" w:rsidRDefault="00844068" w:rsidP="00844068">
            <w:r>
              <w:t>&lt;?php</w:t>
            </w:r>
          </w:p>
          <w:p w14:paraId="563F7135" w14:textId="77777777" w:rsidR="00844068" w:rsidRDefault="00844068" w:rsidP="00844068"/>
          <w:p w14:paraId="5AE6D099" w14:textId="77777777" w:rsidR="00844068" w:rsidRDefault="00844068" w:rsidP="00844068">
            <w:r>
              <w:rPr>
                <w:rFonts w:hint="eastAsia"/>
              </w:rPr>
              <w:t xml:space="preserve">    // </w:t>
            </w:r>
            <w:r>
              <w:rPr>
                <w:rFonts w:hint="eastAsia"/>
              </w:rPr>
              <w:t>使用缓存的基本过程</w:t>
            </w:r>
          </w:p>
          <w:p w14:paraId="63DD6F52" w14:textId="77777777" w:rsidR="00844068" w:rsidRDefault="00844068" w:rsidP="00844068">
            <w:r>
              <w:t xml:space="preserve">    $key = '3333';</w:t>
            </w:r>
          </w:p>
          <w:p w14:paraId="410492A7" w14:textId="77777777" w:rsidR="00844068" w:rsidRDefault="00844068" w:rsidP="00844068">
            <w:r>
              <w:rPr>
                <w:rFonts w:hint="eastAsia"/>
              </w:rPr>
              <w:t xml:space="preserve">    if (Cache::has($key)){             //</w:t>
            </w:r>
            <w:r>
              <w:rPr>
                <w:rFonts w:hint="eastAsia"/>
              </w:rPr>
              <w:t>首先查寻</w:t>
            </w:r>
            <w:r>
              <w:rPr>
                <w:rFonts w:hint="eastAsia"/>
              </w:rPr>
              <w:t xml:space="preserve"> cache </w:t>
            </w:r>
            <w:r>
              <w:rPr>
                <w:rFonts w:hint="eastAsia"/>
              </w:rPr>
              <w:t>的键是否存在</w:t>
            </w:r>
          </w:p>
          <w:p w14:paraId="677ADFCA" w14:textId="77777777" w:rsidR="00844068" w:rsidRDefault="00844068" w:rsidP="00844068">
            <w:r>
              <w:rPr>
                <w:rFonts w:hint="eastAsia"/>
              </w:rPr>
              <w:t xml:space="preserve">        $values = Cache::get($key);    //</w:t>
            </w:r>
            <w:r>
              <w:rPr>
                <w:rFonts w:hint="eastAsia"/>
              </w:rPr>
              <w:t>如果存在则直接读取</w:t>
            </w:r>
            <w:r>
              <w:rPr>
                <w:rFonts w:hint="eastAsia"/>
              </w:rPr>
              <w:t xml:space="preserve"> cache </w:t>
            </w:r>
            <w:r>
              <w:rPr>
                <w:rFonts w:hint="eastAsia"/>
              </w:rPr>
              <w:t>里面的值</w:t>
            </w:r>
          </w:p>
          <w:p w14:paraId="6FE84164" w14:textId="77777777" w:rsidR="00844068" w:rsidRDefault="00844068" w:rsidP="00844068">
            <w:r>
              <w:lastRenderedPageBreak/>
              <w:t xml:space="preserve">        dd($values);</w:t>
            </w:r>
          </w:p>
          <w:p w14:paraId="3C218094" w14:textId="77777777" w:rsidR="00844068" w:rsidRDefault="00844068" w:rsidP="00844068">
            <w:r>
              <w:rPr>
                <w:rFonts w:hint="eastAsia"/>
              </w:rPr>
              <w:t xml:space="preserve">    }else{                             //</w:t>
            </w:r>
            <w:r>
              <w:rPr>
                <w:rFonts w:hint="eastAsia"/>
              </w:rPr>
              <w:t>如果</w:t>
            </w:r>
            <w:r>
              <w:rPr>
                <w:rFonts w:hint="eastAsia"/>
              </w:rPr>
              <w:t xml:space="preserve"> cache </w:t>
            </w:r>
            <w:r>
              <w:rPr>
                <w:rFonts w:hint="eastAsia"/>
              </w:rPr>
              <w:t>里面没有，则先进行数据库查询操作，再放入缓存</w:t>
            </w:r>
          </w:p>
          <w:p w14:paraId="6C4E934B" w14:textId="77777777" w:rsidR="00844068" w:rsidRDefault="00844068" w:rsidP="00844068">
            <w:r>
              <w:t xml:space="preserve">        $value = '4444';</w:t>
            </w:r>
          </w:p>
          <w:p w14:paraId="1D7582CF" w14:textId="77777777" w:rsidR="00844068" w:rsidRDefault="00844068" w:rsidP="00844068">
            <w:r>
              <w:t xml:space="preserve">        Cache::put($key,$value,500);</w:t>
            </w:r>
          </w:p>
          <w:p w14:paraId="4027FBAB" w14:textId="77777777" w:rsidR="00844068" w:rsidRDefault="00844068" w:rsidP="00844068">
            <w:r>
              <w:t xml:space="preserve">    }</w:t>
            </w:r>
          </w:p>
          <w:p w14:paraId="2EFCA589" w14:textId="58EE9900" w:rsidR="00844068" w:rsidRDefault="00844068" w:rsidP="00844068">
            <w:r>
              <w:t xml:space="preserve">    dd(Cache::get($key));</w:t>
            </w:r>
          </w:p>
        </w:tc>
      </w:tr>
    </w:tbl>
    <w:p w14:paraId="692A2ACA" w14:textId="77777777" w:rsidR="00FF5E4F" w:rsidRPr="00FF5E4F" w:rsidRDefault="00FF5E4F" w:rsidP="00FF5E4F"/>
    <w:p w14:paraId="12DFCD5E" w14:textId="77777777" w:rsidR="008A1F07" w:rsidRPr="008A1F07" w:rsidRDefault="008A1F07" w:rsidP="008A1F07"/>
    <w:p w14:paraId="5C404367" w14:textId="25678FB6" w:rsidR="00845756" w:rsidRDefault="00845756">
      <w:pPr>
        <w:pStyle w:val="3"/>
      </w:pPr>
      <w:r>
        <w:rPr>
          <w:rFonts w:hint="eastAsia"/>
        </w:rPr>
        <w:t>配置后台路径</w:t>
      </w:r>
    </w:p>
    <w:p w14:paraId="11010399" w14:textId="5A0C554F" w:rsidR="00845756" w:rsidRDefault="00845756" w:rsidP="00845756">
      <w:r>
        <w:rPr>
          <w:rFonts w:hint="eastAsia"/>
        </w:rPr>
        <w:t>为了是后台路径不暴露出去，我们在</w:t>
      </w:r>
      <w:r>
        <w:rPr>
          <w:rFonts w:hint="eastAsia"/>
        </w:rPr>
        <w:t>.</w:t>
      </w:r>
      <w:r>
        <w:t>env</w:t>
      </w:r>
      <w:r>
        <w:rPr>
          <w:rFonts w:hint="eastAsia"/>
        </w:rPr>
        <w:t>中配置如下变量：</w:t>
      </w:r>
    </w:p>
    <w:tbl>
      <w:tblPr>
        <w:tblStyle w:val="a6"/>
        <w:tblW w:w="0" w:type="auto"/>
        <w:tblLook w:val="04A0" w:firstRow="1" w:lastRow="0" w:firstColumn="1" w:lastColumn="0" w:noHBand="0" w:noVBand="1"/>
      </w:tblPr>
      <w:tblGrid>
        <w:gridCol w:w="8296"/>
      </w:tblGrid>
      <w:tr w:rsidR="00015BAB" w14:paraId="139CA60A" w14:textId="77777777" w:rsidTr="00015BAB">
        <w:tc>
          <w:tcPr>
            <w:tcW w:w="8296" w:type="dxa"/>
          </w:tcPr>
          <w:p w14:paraId="699EFEAA" w14:textId="70FEC4DA" w:rsidR="00015BAB" w:rsidRDefault="00015BAB" w:rsidP="00845756">
            <w:r w:rsidRPr="00015BAB">
              <w:t>ADMIN_DIR="zlslhxadmin"</w:t>
            </w:r>
          </w:p>
        </w:tc>
      </w:tr>
    </w:tbl>
    <w:p w14:paraId="2631A698" w14:textId="72F5D957" w:rsidR="00845756" w:rsidRDefault="00845756" w:rsidP="00845756"/>
    <w:p w14:paraId="5C9FC5A1" w14:textId="399A73F8" w:rsidR="00015BAB" w:rsidRDefault="00015BAB" w:rsidP="00845756">
      <w:r>
        <w:rPr>
          <w:rFonts w:hint="eastAsia"/>
        </w:rPr>
        <w:t>然后在</w:t>
      </w:r>
      <w:r w:rsidR="007B03AD" w:rsidRPr="007B03AD">
        <w:t>config/app.php</w:t>
      </w:r>
      <w:r w:rsidR="007B03AD">
        <w:rPr>
          <w:rFonts w:hint="eastAsia"/>
        </w:rPr>
        <w:t>中添加配置：</w:t>
      </w:r>
    </w:p>
    <w:tbl>
      <w:tblPr>
        <w:tblStyle w:val="a6"/>
        <w:tblW w:w="0" w:type="auto"/>
        <w:tblLook w:val="04A0" w:firstRow="1" w:lastRow="0" w:firstColumn="1" w:lastColumn="0" w:noHBand="0" w:noVBand="1"/>
      </w:tblPr>
      <w:tblGrid>
        <w:gridCol w:w="8296"/>
      </w:tblGrid>
      <w:tr w:rsidR="00A97199" w14:paraId="1A4E8B7D" w14:textId="77777777" w:rsidTr="00A97199">
        <w:tc>
          <w:tcPr>
            <w:tcW w:w="8296" w:type="dxa"/>
          </w:tcPr>
          <w:p w14:paraId="4E151835" w14:textId="4AD1EA57" w:rsidR="00A97199" w:rsidRPr="00A97199" w:rsidRDefault="00A97199" w:rsidP="00845756">
            <w:r w:rsidRPr="00A97199">
              <w:t>'admin_dir' =&gt;env('ADMIN_DIR'),</w:t>
            </w:r>
          </w:p>
        </w:tc>
      </w:tr>
    </w:tbl>
    <w:p w14:paraId="755FB234" w14:textId="3C2D5FD7" w:rsidR="007B03AD" w:rsidRDefault="007B03AD" w:rsidP="00845756"/>
    <w:p w14:paraId="33C282F6" w14:textId="145EA9B3" w:rsidR="00A97199" w:rsidRDefault="00A97199" w:rsidP="00845756">
      <w:r>
        <w:rPr>
          <w:rFonts w:hint="eastAsia"/>
        </w:rPr>
        <w:t>然后我们在</w:t>
      </w:r>
      <w:r>
        <w:rPr>
          <w:rFonts w:hint="eastAsia"/>
        </w:rPr>
        <w:t>web.php</w:t>
      </w:r>
      <w:r>
        <w:rPr>
          <w:rFonts w:hint="eastAsia"/>
        </w:rPr>
        <w:t>路由文件中就可以使用：</w:t>
      </w:r>
    </w:p>
    <w:tbl>
      <w:tblPr>
        <w:tblStyle w:val="a6"/>
        <w:tblW w:w="0" w:type="auto"/>
        <w:tblLook w:val="04A0" w:firstRow="1" w:lastRow="0" w:firstColumn="1" w:lastColumn="0" w:noHBand="0" w:noVBand="1"/>
      </w:tblPr>
      <w:tblGrid>
        <w:gridCol w:w="8296"/>
      </w:tblGrid>
      <w:tr w:rsidR="008E7DBB" w14:paraId="26014987" w14:textId="77777777" w:rsidTr="008E7DBB">
        <w:tc>
          <w:tcPr>
            <w:tcW w:w="8296" w:type="dxa"/>
          </w:tcPr>
          <w:p w14:paraId="3CD72DB5" w14:textId="2362626A" w:rsidR="008E7DBB" w:rsidRDefault="008E7DBB" w:rsidP="00845756">
            <w:r w:rsidRPr="008E7DBB">
              <w:t>Route::prefix(config('app.admin_dir'));</w:t>
            </w:r>
          </w:p>
        </w:tc>
      </w:tr>
    </w:tbl>
    <w:p w14:paraId="0EA0E6C9" w14:textId="77777777" w:rsidR="00A97199" w:rsidRPr="00845756" w:rsidRDefault="00A97199" w:rsidP="00845756"/>
    <w:p w14:paraId="4BF7805B" w14:textId="654277DE" w:rsidR="006D33D5" w:rsidRDefault="0082413F">
      <w:pPr>
        <w:pStyle w:val="3"/>
      </w:pPr>
      <w:r>
        <w:rPr>
          <w:rFonts w:hint="eastAsia"/>
        </w:rPr>
        <w:t>（可选）</w:t>
      </w:r>
      <w:r w:rsidR="00774457">
        <w:rPr>
          <w:rFonts w:hint="eastAsia"/>
        </w:rPr>
        <w:t>需要的时候再创建模型来关联表</w:t>
      </w:r>
    </w:p>
    <w:p w14:paraId="3C0CA0EE" w14:textId="6F8136F8" w:rsidR="00E05CFA" w:rsidRDefault="00E05CFA" w:rsidP="00D21DFB">
      <w:r>
        <w:rPr>
          <w:rFonts w:hint="eastAsia"/>
        </w:rPr>
        <w:t>在创建模型的同时创建迁移和控制器的命令格式：</w:t>
      </w:r>
    </w:p>
    <w:tbl>
      <w:tblPr>
        <w:tblStyle w:val="a6"/>
        <w:tblW w:w="0" w:type="auto"/>
        <w:tblLook w:val="04A0" w:firstRow="1" w:lastRow="0" w:firstColumn="1" w:lastColumn="0" w:noHBand="0" w:noVBand="1"/>
      </w:tblPr>
      <w:tblGrid>
        <w:gridCol w:w="8296"/>
      </w:tblGrid>
      <w:tr w:rsidR="00E05CFA" w14:paraId="58F643B0" w14:textId="77777777" w:rsidTr="00E05CFA">
        <w:tc>
          <w:tcPr>
            <w:tcW w:w="8296" w:type="dxa"/>
          </w:tcPr>
          <w:p w14:paraId="47BA8111" w14:textId="02D26CB5" w:rsidR="00E05CFA" w:rsidRDefault="00E05CFA" w:rsidP="00D21DFB">
            <w:r>
              <w:rPr>
                <w:rFonts w:hint="eastAsia"/>
              </w:rPr>
              <w:t>p</w:t>
            </w:r>
            <w:r>
              <w:t>hp artisan make</w:t>
            </w:r>
            <w:r>
              <w:rPr>
                <w:rFonts w:hint="eastAsia"/>
              </w:rPr>
              <w:t>:</w:t>
            </w:r>
            <w:r>
              <w:t>model MySon -mc</w:t>
            </w:r>
          </w:p>
        </w:tc>
      </w:tr>
      <w:tr w:rsidR="00DA5E60" w14:paraId="42F41F72" w14:textId="77777777" w:rsidTr="00E05CFA">
        <w:tc>
          <w:tcPr>
            <w:tcW w:w="8296" w:type="dxa"/>
          </w:tcPr>
          <w:p w14:paraId="02353AAF" w14:textId="77777777" w:rsidR="00DA5E60" w:rsidRDefault="00DA5E60" w:rsidP="00DA5E60">
            <w:r>
              <w:t>Model created successfully.</w:t>
            </w:r>
          </w:p>
          <w:p w14:paraId="4F1905CB" w14:textId="77777777" w:rsidR="00DA5E60" w:rsidRDefault="00DA5E60" w:rsidP="00DA5E60">
            <w:r>
              <w:t>Created Migration: 2020_07_20_070524_create_my_sons_table</w:t>
            </w:r>
          </w:p>
          <w:p w14:paraId="3603983D" w14:textId="0E001BC3" w:rsidR="00DA5E60" w:rsidRDefault="00DA5E60" w:rsidP="00DA5E60">
            <w:r>
              <w:t>Controller created successfully.</w:t>
            </w:r>
          </w:p>
        </w:tc>
      </w:tr>
    </w:tbl>
    <w:p w14:paraId="1B4CDDB8" w14:textId="455C1EB2" w:rsidR="00DA5E60" w:rsidRDefault="00DA5E60" w:rsidP="00D21DFB">
      <w:r>
        <w:rPr>
          <w:rFonts w:hint="eastAsia"/>
        </w:rPr>
        <w:t>具体查看帮助命令：</w:t>
      </w:r>
    </w:p>
    <w:tbl>
      <w:tblPr>
        <w:tblStyle w:val="a6"/>
        <w:tblW w:w="0" w:type="auto"/>
        <w:tblLook w:val="04A0" w:firstRow="1" w:lastRow="0" w:firstColumn="1" w:lastColumn="0" w:noHBand="0" w:noVBand="1"/>
      </w:tblPr>
      <w:tblGrid>
        <w:gridCol w:w="8296"/>
      </w:tblGrid>
      <w:tr w:rsidR="00DA5E60" w14:paraId="05818C7D" w14:textId="77777777" w:rsidTr="00DA5E60">
        <w:tc>
          <w:tcPr>
            <w:tcW w:w="8296" w:type="dxa"/>
          </w:tcPr>
          <w:p w14:paraId="02BC1BC2" w14:textId="6F91341C" w:rsidR="00DA5E60" w:rsidRDefault="00DA5E60" w:rsidP="00D21DFB">
            <w:r w:rsidRPr="00DA5E60">
              <w:t>php artisan make:model</w:t>
            </w:r>
            <w:r w:rsidR="00594A6C">
              <w:t xml:space="preserve"> </w:t>
            </w:r>
            <w:r w:rsidRPr="00DA5E60">
              <w:t>--help</w:t>
            </w:r>
          </w:p>
        </w:tc>
      </w:tr>
    </w:tbl>
    <w:p w14:paraId="75C7739E" w14:textId="039D34CF" w:rsidR="00AF32A4" w:rsidRDefault="00AF32A4" w:rsidP="006D33D5">
      <w:r>
        <w:rPr>
          <w:rFonts w:hint="eastAsia"/>
        </w:rPr>
        <w:t>我们需要创建的模型包括：</w:t>
      </w:r>
    </w:p>
    <w:tbl>
      <w:tblPr>
        <w:tblStyle w:val="a6"/>
        <w:tblW w:w="0" w:type="auto"/>
        <w:tblLook w:val="04A0" w:firstRow="1" w:lastRow="0" w:firstColumn="1" w:lastColumn="0" w:noHBand="0" w:noVBand="1"/>
      </w:tblPr>
      <w:tblGrid>
        <w:gridCol w:w="8296"/>
      </w:tblGrid>
      <w:tr w:rsidR="00AF32A4" w14:paraId="64542E5E" w14:textId="77777777" w:rsidTr="00AF32A4">
        <w:tc>
          <w:tcPr>
            <w:tcW w:w="8296" w:type="dxa"/>
          </w:tcPr>
          <w:p w14:paraId="4C3084B7" w14:textId="77777777" w:rsidR="00AF32A4" w:rsidRDefault="00AF32A4" w:rsidP="006D33D5">
            <w:r>
              <w:rPr>
                <w:rFonts w:hint="eastAsia"/>
              </w:rPr>
              <w:t>p</w:t>
            </w:r>
            <w:r>
              <w:t>hp artisan make</w:t>
            </w:r>
            <w:r>
              <w:rPr>
                <w:rFonts w:hint="eastAsia"/>
              </w:rPr>
              <w:t>:</w:t>
            </w:r>
            <w:r>
              <w:t xml:space="preserve">model </w:t>
            </w:r>
            <w:r>
              <w:rPr>
                <w:rFonts w:hint="eastAsia"/>
              </w:rPr>
              <w:t>Admin</w:t>
            </w:r>
            <w:r>
              <w:t>/Category -mc</w:t>
            </w:r>
          </w:p>
          <w:p w14:paraId="36FB200C" w14:textId="6DB6D9D3" w:rsidR="00AF32A4" w:rsidRDefault="00AF32A4" w:rsidP="006D33D5">
            <w:r>
              <w:rPr>
                <w:rFonts w:hint="eastAsia"/>
              </w:rPr>
              <w:t>p</w:t>
            </w:r>
            <w:r>
              <w:t>hp artisan make</w:t>
            </w:r>
            <w:r>
              <w:rPr>
                <w:rFonts w:hint="eastAsia"/>
              </w:rPr>
              <w:t>:</w:t>
            </w:r>
            <w:r>
              <w:t xml:space="preserve">model </w:t>
            </w:r>
            <w:r>
              <w:rPr>
                <w:rFonts w:hint="eastAsia"/>
              </w:rPr>
              <w:t>Admin</w:t>
            </w:r>
            <w:r>
              <w:t>/</w:t>
            </w:r>
            <w:r w:rsidR="00C41846">
              <w:t>A</w:t>
            </w:r>
            <w:r w:rsidR="00C41846" w:rsidRPr="00C41846">
              <w:t>rticle</w:t>
            </w:r>
            <w:r>
              <w:t xml:space="preserve"> -mc</w:t>
            </w:r>
          </w:p>
          <w:p w14:paraId="0080DEC6" w14:textId="2AF33E9C" w:rsidR="00AF32A4" w:rsidRDefault="00AF32A4" w:rsidP="006D33D5">
            <w:r>
              <w:rPr>
                <w:rFonts w:hint="eastAsia"/>
              </w:rPr>
              <w:t>p</w:t>
            </w:r>
            <w:r>
              <w:t>hp artisan make</w:t>
            </w:r>
            <w:r>
              <w:rPr>
                <w:rFonts w:hint="eastAsia"/>
              </w:rPr>
              <w:t>:</w:t>
            </w:r>
            <w:r>
              <w:t xml:space="preserve">model </w:t>
            </w:r>
            <w:r>
              <w:rPr>
                <w:rFonts w:hint="eastAsia"/>
              </w:rPr>
              <w:t>Admin</w:t>
            </w:r>
            <w:r>
              <w:t>/</w:t>
            </w:r>
            <w:r w:rsidR="00C41846">
              <w:t>Tag</w:t>
            </w:r>
            <w:r>
              <w:t xml:space="preserve"> -mc</w:t>
            </w:r>
          </w:p>
          <w:p w14:paraId="02ACD251" w14:textId="6F8552E4" w:rsidR="00AF32A4" w:rsidRDefault="00AF32A4" w:rsidP="006D33D5">
            <w:r>
              <w:rPr>
                <w:rFonts w:hint="eastAsia"/>
              </w:rPr>
              <w:t>p</w:t>
            </w:r>
            <w:r>
              <w:t>hp artisan make</w:t>
            </w:r>
            <w:r>
              <w:rPr>
                <w:rFonts w:hint="eastAsia"/>
              </w:rPr>
              <w:t>:</w:t>
            </w:r>
            <w:r>
              <w:t xml:space="preserve">model </w:t>
            </w:r>
            <w:r>
              <w:rPr>
                <w:rFonts w:hint="eastAsia"/>
              </w:rPr>
              <w:t>Admin</w:t>
            </w:r>
            <w:r>
              <w:t>/</w:t>
            </w:r>
            <w:r w:rsidR="00C41846">
              <w:t>Topic</w:t>
            </w:r>
            <w:r>
              <w:t xml:space="preserve"> -mc</w:t>
            </w:r>
          </w:p>
          <w:p w14:paraId="1D2D16E0" w14:textId="17C07B03" w:rsidR="00AF32A4" w:rsidRDefault="00AF32A4" w:rsidP="006D33D5">
            <w:r>
              <w:rPr>
                <w:rFonts w:hint="eastAsia"/>
              </w:rPr>
              <w:t>p</w:t>
            </w:r>
            <w:r>
              <w:t>hp artisan make</w:t>
            </w:r>
            <w:r>
              <w:rPr>
                <w:rFonts w:hint="eastAsia"/>
              </w:rPr>
              <w:t>:</w:t>
            </w:r>
            <w:r>
              <w:t xml:space="preserve">model </w:t>
            </w:r>
            <w:r>
              <w:rPr>
                <w:rFonts w:hint="eastAsia"/>
              </w:rPr>
              <w:t>Admin</w:t>
            </w:r>
            <w:r>
              <w:t>/</w:t>
            </w:r>
            <w:r w:rsidR="00C41846">
              <w:t>Search</w:t>
            </w:r>
            <w:r>
              <w:t xml:space="preserve"> -mc</w:t>
            </w:r>
          </w:p>
          <w:p w14:paraId="634189E6" w14:textId="0C953B56" w:rsidR="00AF32A4" w:rsidRDefault="00AF32A4" w:rsidP="006D33D5">
            <w:r>
              <w:rPr>
                <w:rFonts w:hint="eastAsia"/>
              </w:rPr>
              <w:t>p</w:t>
            </w:r>
            <w:r>
              <w:t>hp artisan make</w:t>
            </w:r>
            <w:r>
              <w:rPr>
                <w:rFonts w:hint="eastAsia"/>
              </w:rPr>
              <w:t>:</w:t>
            </w:r>
            <w:r>
              <w:t xml:space="preserve">model </w:t>
            </w:r>
            <w:r>
              <w:rPr>
                <w:rFonts w:hint="eastAsia"/>
              </w:rPr>
              <w:t>Admin</w:t>
            </w:r>
            <w:r>
              <w:t>/</w:t>
            </w:r>
            <w:r w:rsidR="00C41846">
              <w:t>Sysconf</w:t>
            </w:r>
            <w:r>
              <w:t xml:space="preserve"> -mc</w:t>
            </w:r>
          </w:p>
        </w:tc>
      </w:tr>
    </w:tbl>
    <w:p w14:paraId="40FFAE82" w14:textId="77777777" w:rsidR="00AF32A4" w:rsidRPr="006D33D5" w:rsidRDefault="00AF32A4" w:rsidP="006D33D5"/>
    <w:p w14:paraId="2741922C" w14:textId="7B149D1B" w:rsidR="003E13E8" w:rsidRDefault="003E13E8">
      <w:pPr>
        <w:pStyle w:val="3"/>
      </w:pPr>
      <w:r>
        <w:rPr>
          <w:rFonts w:hint="eastAsia"/>
        </w:rPr>
        <w:t>前端操作</w:t>
      </w:r>
    </w:p>
    <w:p w14:paraId="36C9E2BF" w14:textId="33F5D510" w:rsidR="00EE12E6" w:rsidRDefault="00EE12E6">
      <w:pPr>
        <w:pStyle w:val="4"/>
      </w:pPr>
      <w:r>
        <w:rPr>
          <w:rFonts w:hint="eastAsia"/>
        </w:rPr>
        <w:t>展示分类列表</w:t>
      </w:r>
    </w:p>
    <w:p w14:paraId="78FB8A05" w14:textId="4735B9E8" w:rsidR="00EE12E6" w:rsidRDefault="00EE12E6" w:rsidP="00EE12E6">
      <w:r>
        <w:rPr>
          <w:rFonts w:hint="eastAsia"/>
        </w:rPr>
        <w:t>创建分类控制器</w:t>
      </w:r>
    </w:p>
    <w:tbl>
      <w:tblPr>
        <w:tblStyle w:val="a6"/>
        <w:tblW w:w="0" w:type="auto"/>
        <w:tblLook w:val="04A0" w:firstRow="1" w:lastRow="0" w:firstColumn="1" w:lastColumn="0" w:noHBand="0" w:noVBand="1"/>
      </w:tblPr>
      <w:tblGrid>
        <w:gridCol w:w="8296"/>
      </w:tblGrid>
      <w:tr w:rsidR="00EE12E6" w14:paraId="434C772B" w14:textId="77777777" w:rsidTr="00EE12E6">
        <w:tc>
          <w:tcPr>
            <w:tcW w:w="8296" w:type="dxa"/>
          </w:tcPr>
          <w:p w14:paraId="24E0132D" w14:textId="1DB3B1D8" w:rsidR="00EE12E6" w:rsidRDefault="00EE12E6" w:rsidP="00EE12E6">
            <w:r w:rsidRPr="00EE12E6">
              <w:lastRenderedPageBreak/>
              <w:t>php artisan make:controller Home\CategoryController</w:t>
            </w:r>
          </w:p>
        </w:tc>
      </w:tr>
    </w:tbl>
    <w:p w14:paraId="7329E553" w14:textId="395EA65B" w:rsidR="00EE12E6" w:rsidRDefault="00EE12E6" w:rsidP="00EE12E6"/>
    <w:p w14:paraId="7F20D4EF" w14:textId="77777777" w:rsidR="00A30EAA" w:rsidRDefault="00A30EAA" w:rsidP="00EE12E6"/>
    <w:p w14:paraId="21891004" w14:textId="77777777" w:rsidR="00EE12E6" w:rsidRPr="00EE12E6" w:rsidRDefault="00EE12E6" w:rsidP="00EE12E6"/>
    <w:p w14:paraId="60DC0606" w14:textId="06DFE298" w:rsidR="003E13E8" w:rsidRDefault="003E13E8" w:rsidP="003E13E8">
      <w:pPr>
        <w:pStyle w:val="4"/>
      </w:pPr>
      <w:r>
        <w:rPr>
          <w:rFonts w:hint="eastAsia"/>
        </w:rPr>
        <w:t>展示文章和列表</w:t>
      </w:r>
    </w:p>
    <w:p w14:paraId="560493CB" w14:textId="3DCE6D62" w:rsidR="003E13E8" w:rsidRDefault="00B50761" w:rsidP="003E13E8">
      <w:r>
        <w:rPr>
          <w:rFonts w:hint="eastAsia"/>
        </w:rPr>
        <w:t>创建文章控制器</w:t>
      </w:r>
    </w:p>
    <w:p w14:paraId="28C798A6" w14:textId="77777777" w:rsidR="00D4093B" w:rsidRDefault="00D4093B" w:rsidP="003E13E8"/>
    <w:tbl>
      <w:tblPr>
        <w:tblStyle w:val="a6"/>
        <w:tblW w:w="0" w:type="auto"/>
        <w:tblLook w:val="04A0" w:firstRow="1" w:lastRow="0" w:firstColumn="1" w:lastColumn="0" w:noHBand="0" w:noVBand="1"/>
      </w:tblPr>
      <w:tblGrid>
        <w:gridCol w:w="8296"/>
      </w:tblGrid>
      <w:tr w:rsidR="00FD3E7A" w14:paraId="4853D631" w14:textId="77777777" w:rsidTr="00FD3E7A">
        <w:tc>
          <w:tcPr>
            <w:tcW w:w="8296" w:type="dxa"/>
          </w:tcPr>
          <w:p w14:paraId="715E4396" w14:textId="1001089E" w:rsidR="00FD3E7A" w:rsidRDefault="00B50761" w:rsidP="003E13E8">
            <w:r w:rsidRPr="00B50761">
              <w:t>php artisan make:controller Home\ArticleController</w:t>
            </w:r>
          </w:p>
        </w:tc>
      </w:tr>
    </w:tbl>
    <w:p w14:paraId="1349D780" w14:textId="77777777" w:rsidR="00F3569C" w:rsidRDefault="00F3569C" w:rsidP="003E13E8"/>
    <w:p w14:paraId="57D14D24" w14:textId="0FCAD49E" w:rsidR="00F3569C" w:rsidRDefault="00BF1C1E" w:rsidP="003E13E8">
      <w:r>
        <w:rPr>
          <w:rFonts w:hint="eastAsia"/>
        </w:rPr>
        <w:t>在控制器中添加如下代码：</w:t>
      </w:r>
    </w:p>
    <w:tbl>
      <w:tblPr>
        <w:tblStyle w:val="a6"/>
        <w:tblW w:w="0" w:type="auto"/>
        <w:tblLook w:val="04A0" w:firstRow="1" w:lastRow="0" w:firstColumn="1" w:lastColumn="0" w:noHBand="0" w:noVBand="1"/>
      </w:tblPr>
      <w:tblGrid>
        <w:gridCol w:w="8296"/>
      </w:tblGrid>
      <w:tr w:rsidR="00167CFC" w14:paraId="0F3CC8D1" w14:textId="77777777" w:rsidTr="00167CFC">
        <w:tc>
          <w:tcPr>
            <w:tcW w:w="8296" w:type="dxa"/>
          </w:tcPr>
          <w:p w14:paraId="10B1C770" w14:textId="0127501C" w:rsidR="00167CFC" w:rsidRDefault="00167CFC" w:rsidP="003E13E8">
            <w:r w:rsidRPr="00167CFC">
              <w:t>Http/Controllers/Home/ArticleController.php</w:t>
            </w:r>
          </w:p>
        </w:tc>
      </w:tr>
      <w:tr w:rsidR="00167CFC" w14:paraId="0FFA0873" w14:textId="77777777" w:rsidTr="00167CFC">
        <w:tc>
          <w:tcPr>
            <w:tcW w:w="8296" w:type="dxa"/>
          </w:tcPr>
          <w:p w14:paraId="5CF820D3" w14:textId="77777777" w:rsidR="00167CFC" w:rsidRDefault="00167CFC" w:rsidP="00167CFC">
            <w:r>
              <w:t>&lt;?php</w:t>
            </w:r>
          </w:p>
          <w:p w14:paraId="3610296D" w14:textId="77777777" w:rsidR="00167CFC" w:rsidRDefault="00167CFC" w:rsidP="00167CFC"/>
          <w:p w14:paraId="25120E38" w14:textId="77777777" w:rsidR="00167CFC" w:rsidRDefault="00167CFC" w:rsidP="00167CFC"/>
          <w:p w14:paraId="40B84918" w14:textId="77777777" w:rsidR="00167CFC" w:rsidRDefault="00167CFC" w:rsidP="00167CFC">
            <w:r>
              <w:t>namespace App\Http\Controllers\Home;</w:t>
            </w:r>
          </w:p>
          <w:p w14:paraId="78D8F3E2" w14:textId="77777777" w:rsidR="00167CFC" w:rsidRDefault="00167CFC" w:rsidP="00167CFC"/>
          <w:p w14:paraId="361120F5" w14:textId="77777777" w:rsidR="00167CFC" w:rsidRDefault="00167CFC" w:rsidP="00167CFC">
            <w:r>
              <w:t>use App\Http\Controllers\Controller;</w:t>
            </w:r>
          </w:p>
          <w:p w14:paraId="4A2A3A95" w14:textId="77777777" w:rsidR="00167CFC" w:rsidRDefault="00167CFC" w:rsidP="00167CFC">
            <w:r>
              <w:t>use DB;</w:t>
            </w:r>
          </w:p>
          <w:p w14:paraId="51164F54" w14:textId="77777777" w:rsidR="00167CFC" w:rsidRDefault="00167CFC" w:rsidP="00167CFC">
            <w:r>
              <w:t>use App\Util\Tools;</w:t>
            </w:r>
          </w:p>
          <w:p w14:paraId="5FEE2441" w14:textId="77777777" w:rsidR="00167CFC" w:rsidRDefault="00167CFC" w:rsidP="00167CFC"/>
          <w:p w14:paraId="4DF1AA2E" w14:textId="77777777" w:rsidR="00167CFC" w:rsidRDefault="00167CFC" w:rsidP="00167CFC">
            <w:r>
              <w:t>class ArticleController extends Controller</w:t>
            </w:r>
          </w:p>
          <w:p w14:paraId="4B1A7503" w14:textId="77777777" w:rsidR="00167CFC" w:rsidRDefault="00167CFC" w:rsidP="00167CFC">
            <w:r>
              <w:t>{</w:t>
            </w:r>
          </w:p>
          <w:p w14:paraId="5107C6CF" w14:textId="77777777" w:rsidR="00167CFC" w:rsidRDefault="00167CFC" w:rsidP="00167CFC">
            <w:r>
              <w:rPr>
                <w:rFonts w:hint="eastAsia"/>
              </w:rPr>
              <w:t xml:space="preserve">    // </w:t>
            </w:r>
            <w:r>
              <w:rPr>
                <w:rFonts w:hint="eastAsia"/>
              </w:rPr>
              <w:t>显示</w:t>
            </w:r>
            <w:r>
              <w:rPr>
                <w:rFonts w:hint="eastAsia"/>
              </w:rPr>
              <w:t xml:space="preserve"> article </w:t>
            </w:r>
            <w:r>
              <w:rPr>
                <w:rFonts w:hint="eastAsia"/>
              </w:rPr>
              <w:t>列表</w:t>
            </w:r>
          </w:p>
          <w:p w14:paraId="3262E16B" w14:textId="77777777" w:rsidR="00167CFC" w:rsidRDefault="00167CFC" w:rsidP="00167CFC">
            <w:r>
              <w:t xml:space="preserve">    /** @noinspection SqlResolve */</w:t>
            </w:r>
          </w:p>
          <w:p w14:paraId="166EA722" w14:textId="77777777" w:rsidR="00167CFC" w:rsidRDefault="00167CFC" w:rsidP="00167CFC">
            <w:r>
              <w:t xml:space="preserve">    public function list($cid, $pid = 1)</w:t>
            </w:r>
          </w:p>
          <w:p w14:paraId="2E0E6DFD" w14:textId="77777777" w:rsidR="00167CFC" w:rsidRDefault="00167CFC" w:rsidP="00167CFC">
            <w:r>
              <w:t xml:space="preserve">    {</w:t>
            </w:r>
          </w:p>
          <w:p w14:paraId="7A9E43F2" w14:textId="77777777" w:rsidR="00167CFC" w:rsidRDefault="00167CFC" w:rsidP="00167CFC">
            <w:r>
              <w:rPr>
                <w:rFonts w:hint="eastAsia"/>
              </w:rPr>
              <w:t xml:space="preserve">        // </w:t>
            </w:r>
            <w:r>
              <w:rPr>
                <w:rFonts w:hint="eastAsia"/>
              </w:rPr>
              <w:t>查询分类</w:t>
            </w:r>
          </w:p>
          <w:p w14:paraId="24A18E3B" w14:textId="77777777" w:rsidR="00167CFC" w:rsidRDefault="00167CFC" w:rsidP="00167CFC">
            <w:r>
              <w:t xml:space="preserve">        $category = DB::select('select * from category where id = ?', [$cid])[0];</w:t>
            </w:r>
          </w:p>
          <w:p w14:paraId="64DA35E3" w14:textId="77777777" w:rsidR="00167CFC" w:rsidRDefault="00167CFC" w:rsidP="00167CFC">
            <w:r>
              <w:t xml:space="preserve">        $category = Tools::object_to_array($category);</w:t>
            </w:r>
          </w:p>
          <w:p w14:paraId="2252381B" w14:textId="77777777" w:rsidR="00167CFC" w:rsidRDefault="00167CFC" w:rsidP="00167CFC">
            <w:r>
              <w:rPr>
                <w:rFonts w:hint="eastAsia"/>
              </w:rPr>
              <w:t xml:space="preserve">        // </w:t>
            </w:r>
            <w:r>
              <w:rPr>
                <w:rFonts w:hint="eastAsia"/>
              </w:rPr>
              <w:t>查询文章列表</w:t>
            </w:r>
          </w:p>
          <w:p w14:paraId="473F3A33" w14:textId="77777777" w:rsidR="00167CFC" w:rsidRDefault="00167CFC" w:rsidP="00167CFC">
            <w:r>
              <w:rPr>
                <w:rFonts w:hint="eastAsia"/>
              </w:rPr>
              <w:t xml:space="preserve">        $psize = 10; // </w:t>
            </w:r>
            <w:r>
              <w:rPr>
                <w:rFonts w:hint="eastAsia"/>
              </w:rPr>
              <w:t>每页显示</w:t>
            </w:r>
            <w:r>
              <w:rPr>
                <w:rFonts w:hint="eastAsia"/>
              </w:rPr>
              <w:t xml:space="preserve"> 10 </w:t>
            </w:r>
            <w:r>
              <w:rPr>
                <w:rFonts w:hint="eastAsia"/>
              </w:rPr>
              <w:t>条数据</w:t>
            </w:r>
          </w:p>
          <w:p w14:paraId="5FA8A0ED" w14:textId="77777777" w:rsidR="00167CFC" w:rsidRDefault="00167CFC" w:rsidP="00167CFC">
            <w:r>
              <w:t xml:space="preserve">        $start = ($pid - 1) * $psize;</w:t>
            </w:r>
          </w:p>
          <w:p w14:paraId="63327B3D" w14:textId="77777777" w:rsidR="00167CFC" w:rsidRDefault="00167CFC" w:rsidP="00167CFC">
            <w:r>
              <w:t xml:space="preserve">        $articles = DB::select("select id,title from article where cate_id = {$cid} order by id limit {$start},10");</w:t>
            </w:r>
          </w:p>
          <w:p w14:paraId="22AEB684" w14:textId="77777777" w:rsidR="00167CFC" w:rsidRDefault="00167CFC" w:rsidP="00167CFC">
            <w:r>
              <w:t xml:space="preserve">        $articles = Tools::object_array_to_array($articles);</w:t>
            </w:r>
          </w:p>
          <w:p w14:paraId="239CBA40" w14:textId="77777777" w:rsidR="00167CFC" w:rsidRDefault="00167CFC" w:rsidP="00167CFC">
            <w:r>
              <w:t xml:space="preserve">        return view('home.article.list', ['articles' =&gt; $articles, 'category' =&gt; $category]);</w:t>
            </w:r>
          </w:p>
          <w:p w14:paraId="4EA1E9FD" w14:textId="77777777" w:rsidR="00167CFC" w:rsidRDefault="00167CFC" w:rsidP="00167CFC">
            <w:r>
              <w:t xml:space="preserve">    }</w:t>
            </w:r>
          </w:p>
          <w:p w14:paraId="349A665A" w14:textId="77777777" w:rsidR="00167CFC" w:rsidRDefault="00167CFC" w:rsidP="00167CFC"/>
          <w:p w14:paraId="22556390" w14:textId="77777777" w:rsidR="00167CFC" w:rsidRDefault="00167CFC" w:rsidP="00167CFC">
            <w:r>
              <w:rPr>
                <w:rFonts w:hint="eastAsia"/>
              </w:rPr>
              <w:t xml:space="preserve">    // </w:t>
            </w:r>
            <w:r>
              <w:rPr>
                <w:rFonts w:hint="eastAsia"/>
              </w:rPr>
              <w:t>显示</w:t>
            </w:r>
            <w:r>
              <w:rPr>
                <w:rFonts w:hint="eastAsia"/>
              </w:rPr>
              <w:t xml:space="preserve"> article </w:t>
            </w:r>
            <w:r>
              <w:rPr>
                <w:rFonts w:hint="eastAsia"/>
              </w:rPr>
              <w:t>详情页</w:t>
            </w:r>
          </w:p>
          <w:p w14:paraId="40D94F1F" w14:textId="77777777" w:rsidR="00167CFC" w:rsidRDefault="00167CFC" w:rsidP="00167CFC"/>
          <w:p w14:paraId="6BBD40DC" w14:textId="77777777" w:rsidR="00167CFC" w:rsidRDefault="00167CFC" w:rsidP="00167CFC">
            <w:r>
              <w:t xml:space="preserve">    /** @noinspection SqlResolve */</w:t>
            </w:r>
          </w:p>
          <w:p w14:paraId="566E27A4" w14:textId="77777777" w:rsidR="00167CFC" w:rsidRDefault="00167CFC" w:rsidP="00167CFC">
            <w:r>
              <w:lastRenderedPageBreak/>
              <w:t xml:space="preserve">    public function detail($aid, $pid = 1)</w:t>
            </w:r>
          </w:p>
          <w:p w14:paraId="5AF391D2" w14:textId="77777777" w:rsidR="00167CFC" w:rsidRDefault="00167CFC" w:rsidP="00167CFC">
            <w:r>
              <w:t xml:space="preserve">    {</w:t>
            </w:r>
          </w:p>
          <w:p w14:paraId="4D2E1DEC" w14:textId="77777777" w:rsidR="00167CFC" w:rsidRDefault="00167CFC" w:rsidP="00167CFC">
            <w:r>
              <w:t xml:space="preserve">        $article = DB::select('select * from article where id = ?', [$aid])[0];</w:t>
            </w:r>
          </w:p>
          <w:p w14:paraId="7D3ED181" w14:textId="77777777" w:rsidR="00167CFC" w:rsidRDefault="00167CFC" w:rsidP="00167CFC">
            <w:r>
              <w:t xml:space="preserve">        $article = Tools::object_to_array($article);</w:t>
            </w:r>
          </w:p>
          <w:p w14:paraId="6DF83BD8" w14:textId="77777777" w:rsidR="00167CFC" w:rsidRDefault="00167CFC" w:rsidP="00167CFC">
            <w:r>
              <w:t xml:space="preserve">        $category = DB::select('select * from category where id = ?', [$article['cate_id']])[0];</w:t>
            </w:r>
          </w:p>
          <w:p w14:paraId="671CC294" w14:textId="77777777" w:rsidR="00167CFC" w:rsidRDefault="00167CFC" w:rsidP="00167CFC">
            <w:r>
              <w:t xml:space="preserve">        $category = Tools::object_to_array($category);</w:t>
            </w:r>
          </w:p>
          <w:p w14:paraId="5561A45F" w14:textId="77777777" w:rsidR="00167CFC" w:rsidRDefault="00167CFC" w:rsidP="00167CFC">
            <w:r>
              <w:t xml:space="preserve">        return view('home.article.detail', ['article' =&gt; $article, 'category' =&gt; $category]);</w:t>
            </w:r>
          </w:p>
          <w:p w14:paraId="1DEBACFA" w14:textId="77777777" w:rsidR="00167CFC" w:rsidRDefault="00167CFC" w:rsidP="00167CFC">
            <w:r>
              <w:t xml:space="preserve">    }</w:t>
            </w:r>
          </w:p>
          <w:p w14:paraId="29F0A516" w14:textId="7557ABD6" w:rsidR="00167CFC" w:rsidRDefault="00167CFC" w:rsidP="00167CFC">
            <w:r>
              <w:t>}</w:t>
            </w:r>
          </w:p>
        </w:tc>
      </w:tr>
    </w:tbl>
    <w:p w14:paraId="734B7AD3" w14:textId="77777777" w:rsidR="00BF1C1E" w:rsidRDefault="00BF1C1E" w:rsidP="003E13E8"/>
    <w:p w14:paraId="2BD7CE78" w14:textId="571ED5EA" w:rsidR="00B50761" w:rsidRDefault="00B9153C" w:rsidP="003E13E8">
      <w:r>
        <w:rPr>
          <w:rFonts w:hint="eastAsia"/>
        </w:rPr>
        <w:t>然后添加路由器：</w:t>
      </w:r>
    </w:p>
    <w:p w14:paraId="55016193" w14:textId="77777777" w:rsidR="00B9153C" w:rsidRDefault="00B9153C" w:rsidP="003E13E8"/>
    <w:p w14:paraId="18E958D5" w14:textId="77777777" w:rsidR="00461D11" w:rsidRDefault="00461D11" w:rsidP="003E13E8"/>
    <w:p w14:paraId="2CA0A8AC" w14:textId="240A64B3" w:rsidR="00426BC3" w:rsidRDefault="00426BC3" w:rsidP="00426BC3">
      <w:pPr>
        <w:pStyle w:val="3"/>
      </w:pPr>
      <w:r>
        <w:rPr>
          <w:rFonts w:hint="eastAsia"/>
        </w:rPr>
        <w:t>后端操作</w:t>
      </w:r>
    </w:p>
    <w:p w14:paraId="3DC5FFF8" w14:textId="299C99D4" w:rsidR="00426BC3" w:rsidRDefault="00426BC3" w:rsidP="00426BC3"/>
    <w:p w14:paraId="77C62205" w14:textId="761DC69E" w:rsidR="00FF148A" w:rsidRPr="00426BC3" w:rsidRDefault="00FF148A" w:rsidP="00FF148A">
      <w:pPr>
        <w:pStyle w:val="4"/>
      </w:pPr>
      <w:r>
        <w:rPr>
          <w:rFonts w:hint="eastAsia"/>
        </w:rPr>
        <w:t>后台登陆验证</w:t>
      </w:r>
    </w:p>
    <w:p w14:paraId="00B5BFF3" w14:textId="77777777" w:rsidR="003E13E8" w:rsidRPr="003E13E8" w:rsidRDefault="003E13E8" w:rsidP="003E13E8"/>
    <w:p w14:paraId="670C1543" w14:textId="707DDAD8" w:rsidR="001E33ED" w:rsidRDefault="001E33ED">
      <w:pPr>
        <w:pStyle w:val="3"/>
      </w:pPr>
      <w:r>
        <w:rPr>
          <w:rFonts w:hint="eastAsia"/>
        </w:rPr>
        <w:t>全局变量</w:t>
      </w:r>
    </w:p>
    <w:p w14:paraId="360D0724" w14:textId="26410BF6" w:rsidR="001E33ED" w:rsidRDefault="001E33ED" w:rsidP="001E33ED">
      <w:r>
        <w:rPr>
          <w:rFonts w:hint="eastAsia"/>
        </w:rPr>
        <w:t>在</w:t>
      </w:r>
      <w:r>
        <w:rPr>
          <w:rFonts w:hint="eastAsia"/>
        </w:rPr>
        <w:t>Laravel</w:t>
      </w:r>
      <w:r>
        <w:rPr>
          <w:rFonts w:hint="eastAsia"/>
        </w:rPr>
        <w:t>中的全局变量是在</w:t>
      </w:r>
      <w:r>
        <w:rPr>
          <w:rFonts w:hint="eastAsia"/>
        </w:rPr>
        <w:t>config</w:t>
      </w:r>
      <w:r>
        <w:rPr>
          <w:rFonts w:hint="eastAsia"/>
        </w:rPr>
        <w:t>目录下创建的。</w:t>
      </w:r>
    </w:p>
    <w:p w14:paraId="2874B1DD" w14:textId="77777777" w:rsidR="001E33ED" w:rsidRPr="001E33ED" w:rsidRDefault="001E33ED" w:rsidP="001E33ED"/>
    <w:p w14:paraId="56CEC843" w14:textId="06FBB56E" w:rsidR="003B4856" w:rsidRDefault="00983077" w:rsidP="003B4856">
      <w:pPr>
        <w:pStyle w:val="3"/>
      </w:pPr>
      <w:r>
        <w:rPr>
          <w:rFonts w:hint="eastAsia"/>
        </w:rPr>
        <w:t>数据库表结构</w:t>
      </w:r>
    </w:p>
    <w:p w14:paraId="016BFFCD" w14:textId="54C8DDEF" w:rsidR="00A95125" w:rsidRPr="00A95125" w:rsidRDefault="00744794" w:rsidP="00A95125">
      <w:pPr>
        <w:pStyle w:val="4"/>
      </w:pPr>
      <w:r>
        <w:rPr>
          <w:rFonts w:hint="eastAsia"/>
        </w:rPr>
        <w:t>表结构</w:t>
      </w:r>
      <w:r w:rsidR="00A95125">
        <w:rPr>
          <w:rFonts w:hint="eastAsia"/>
        </w:rPr>
        <w:t>长度限制问题</w:t>
      </w:r>
    </w:p>
    <w:p w14:paraId="71D3A929" w14:textId="1A5CE5C6" w:rsidR="00623BB9" w:rsidRDefault="00623BB9" w:rsidP="00E02E02">
      <w:r>
        <w:tab/>
      </w:r>
      <w:hyperlink w:anchor="_数据库迁移" w:history="1">
        <w:r w:rsidRPr="005F7CF7">
          <w:rPr>
            <w:rStyle w:val="af5"/>
          </w:rPr>
          <w:t>首先解决字符长度错误问题</w:t>
        </w:r>
      </w:hyperlink>
      <w:r>
        <w:rPr>
          <w:rFonts w:hint="eastAsia"/>
        </w:rPr>
        <w:t>。</w:t>
      </w:r>
    </w:p>
    <w:p w14:paraId="78E79E0A" w14:textId="28807B89" w:rsidR="003B4856" w:rsidRDefault="003B4856" w:rsidP="00E02E02"/>
    <w:p w14:paraId="640FF6E8" w14:textId="7DDED003" w:rsidR="003B4856" w:rsidRDefault="003B4856" w:rsidP="003B4856">
      <w:pPr>
        <w:pStyle w:val="4"/>
      </w:pPr>
      <w:r>
        <w:rPr>
          <w:rFonts w:hint="eastAsia"/>
        </w:rPr>
        <w:t>创建模型和迁移文件</w:t>
      </w:r>
    </w:p>
    <w:p w14:paraId="4CDFA5EE" w14:textId="1311C7BA" w:rsidR="006D0DC2" w:rsidRDefault="006D0DC2" w:rsidP="00E02E02"/>
    <w:tbl>
      <w:tblPr>
        <w:tblStyle w:val="a6"/>
        <w:tblW w:w="0" w:type="auto"/>
        <w:tblInd w:w="421" w:type="dxa"/>
        <w:tblLook w:val="04A0" w:firstRow="1" w:lastRow="0" w:firstColumn="1" w:lastColumn="0" w:noHBand="0" w:noVBand="1"/>
      </w:tblPr>
      <w:tblGrid>
        <w:gridCol w:w="7875"/>
      </w:tblGrid>
      <w:tr w:rsidR="006D0DC2" w14:paraId="29F5B3A3" w14:textId="77777777" w:rsidTr="006D0DC2">
        <w:tc>
          <w:tcPr>
            <w:tcW w:w="7875" w:type="dxa"/>
          </w:tcPr>
          <w:p w14:paraId="455D5E41" w14:textId="3476995F" w:rsidR="006D0DC2" w:rsidRDefault="0025123C" w:rsidP="00E02E02">
            <w:r w:rsidRPr="0025123C">
              <w:t xml:space="preserve">php artisan make:model --migration </w:t>
            </w:r>
            <w:r w:rsidR="00B073CA">
              <w:rPr>
                <w:rFonts w:hint="eastAsia"/>
              </w:rPr>
              <w:t>Models</w:t>
            </w:r>
            <w:r w:rsidR="00B073CA">
              <w:t>\</w:t>
            </w:r>
            <w:r w:rsidRPr="0025123C">
              <w:t>Article</w:t>
            </w:r>
          </w:p>
        </w:tc>
      </w:tr>
      <w:tr w:rsidR="0025123C" w14:paraId="7B0E9CCA" w14:textId="77777777" w:rsidTr="00C45105">
        <w:tc>
          <w:tcPr>
            <w:tcW w:w="7875" w:type="dxa"/>
            <w:shd w:val="clear" w:color="auto" w:fill="D9E2F3" w:themeFill="accent5" w:themeFillTint="33"/>
          </w:tcPr>
          <w:p w14:paraId="39B8A13E" w14:textId="2DCE06C7" w:rsidR="0025123C" w:rsidRDefault="00C45105" w:rsidP="00E02E02">
            <w:r w:rsidRPr="00C45105">
              <w:t>articles</w:t>
            </w:r>
          </w:p>
        </w:tc>
      </w:tr>
      <w:tr w:rsidR="0025123C" w14:paraId="33749E40" w14:textId="77777777" w:rsidTr="006D0DC2">
        <w:tc>
          <w:tcPr>
            <w:tcW w:w="7875" w:type="dxa"/>
          </w:tcPr>
          <w:p w14:paraId="111D7DED" w14:textId="4FC63AA7" w:rsidR="0025123C" w:rsidRDefault="0025123C" w:rsidP="00E02E02">
            <w:r w:rsidRPr="0025123C">
              <w:t xml:space="preserve">php artisan make:model --migration </w:t>
            </w:r>
            <w:r w:rsidR="00364776">
              <w:rPr>
                <w:rFonts w:hint="eastAsia"/>
              </w:rPr>
              <w:t>Models</w:t>
            </w:r>
            <w:r w:rsidR="00364776">
              <w:t>\</w:t>
            </w:r>
            <w:r w:rsidRPr="0025123C">
              <w:t>ArticleTag</w:t>
            </w:r>
          </w:p>
        </w:tc>
      </w:tr>
      <w:tr w:rsidR="0025123C" w:rsidRPr="00C45105" w14:paraId="3C1A4A51" w14:textId="77777777" w:rsidTr="00C45105">
        <w:tc>
          <w:tcPr>
            <w:tcW w:w="7875" w:type="dxa"/>
            <w:shd w:val="clear" w:color="auto" w:fill="D9E2F3" w:themeFill="accent5" w:themeFillTint="33"/>
          </w:tcPr>
          <w:p w14:paraId="4B3E9D03" w14:textId="4F965968" w:rsidR="0025123C" w:rsidRDefault="00C45105" w:rsidP="00E02E02">
            <w:r w:rsidRPr="00C45105">
              <w:t>article_tags</w:t>
            </w:r>
          </w:p>
        </w:tc>
      </w:tr>
      <w:tr w:rsidR="0025123C" w14:paraId="4308ECED" w14:textId="77777777" w:rsidTr="006D0DC2">
        <w:tc>
          <w:tcPr>
            <w:tcW w:w="7875" w:type="dxa"/>
          </w:tcPr>
          <w:p w14:paraId="6D933298" w14:textId="256E08C3" w:rsidR="0025123C" w:rsidRDefault="0025123C" w:rsidP="00E02E02">
            <w:r w:rsidRPr="0025123C">
              <w:t xml:space="preserve">php artisan make:model --migration </w:t>
            </w:r>
            <w:r w:rsidR="00364776">
              <w:rPr>
                <w:rFonts w:hint="eastAsia"/>
              </w:rPr>
              <w:t>Models</w:t>
            </w:r>
            <w:r w:rsidR="00364776">
              <w:t>\</w:t>
            </w:r>
            <w:r w:rsidRPr="0025123C">
              <w:t>Category</w:t>
            </w:r>
          </w:p>
        </w:tc>
      </w:tr>
      <w:tr w:rsidR="0025123C" w:rsidRPr="00C45105" w14:paraId="65E64708" w14:textId="77777777" w:rsidTr="00C45105">
        <w:tc>
          <w:tcPr>
            <w:tcW w:w="7875" w:type="dxa"/>
            <w:shd w:val="clear" w:color="auto" w:fill="D9E2F3" w:themeFill="accent5" w:themeFillTint="33"/>
          </w:tcPr>
          <w:p w14:paraId="02F0AB3F" w14:textId="69ED230A" w:rsidR="0025123C" w:rsidRDefault="00416228" w:rsidP="00E02E02">
            <w:r w:rsidRPr="00416228">
              <w:t>categories</w:t>
            </w:r>
          </w:p>
        </w:tc>
      </w:tr>
      <w:tr w:rsidR="0025123C" w14:paraId="26AE464B" w14:textId="77777777" w:rsidTr="006D0DC2">
        <w:tc>
          <w:tcPr>
            <w:tcW w:w="7875" w:type="dxa"/>
          </w:tcPr>
          <w:p w14:paraId="4841FDB1" w14:textId="78BBF34C" w:rsidR="0025123C" w:rsidRDefault="0025123C" w:rsidP="00E02E02">
            <w:r w:rsidRPr="0025123C">
              <w:t xml:space="preserve">php artisan make:model --migration </w:t>
            </w:r>
            <w:r w:rsidR="00364776">
              <w:rPr>
                <w:rFonts w:hint="eastAsia"/>
              </w:rPr>
              <w:t>Models</w:t>
            </w:r>
            <w:r w:rsidR="00364776">
              <w:t>\</w:t>
            </w:r>
            <w:r w:rsidRPr="0025123C">
              <w:t>Search</w:t>
            </w:r>
          </w:p>
        </w:tc>
      </w:tr>
      <w:tr w:rsidR="0025123C" w14:paraId="5F4B27EA" w14:textId="77777777" w:rsidTr="00C45105">
        <w:tc>
          <w:tcPr>
            <w:tcW w:w="7875" w:type="dxa"/>
            <w:shd w:val="clear" w:color="auto" w:fill="D9E2F3" w:themeFill="accent5" w:themeFillTint="33"/>
          </w:tcPr>
          <w:p w14:paraId="782284BC" w14:textId="5F4A53B0" w:rsidR="0025123C" w:rsidRDefault="009D4BA3" w:rsidP="00E02E02">
            <w:r w:rsidRPr="009D4BA3">
              <w:lastRenderedPageBreak/>
              <w:t>searches</w:t>
            </w:r>
          </w:p>
        </w:tc>
      </w:tr>
      <w:tr w:rsidR="0025123C" w14:paraId="7AC61266" w14:textId="77777777" w:rsidTr="006D0DC2">
        <w:tc>
          <w:tcPr>
            <w:tcW w:w="7875" w:type="dxa"/>
          </w:tcPr>
          <w:p w14:paraId="3BA3176A" w14:textId="0EB84269" w:rsidR="0025123C" w:rsidRDefault="0025123C" w:rsidP="00E02E02">
            <w:r w:rsidRPr="0025123C">
              <w:t xml:space="preserve">php artisan make:model --migration </w:t>
            </w:r>
            <w:r w:rsidR="00364776">
              <w:rPr>
                <w:rFonts w:hint="eastAsia"/>
              </w:rPr>
              <w:t>Models</w:t>
            </w:r>
            <w:r w:rsidR="00364776">
              <w:t>\</w:t>
            </w:r>
            <w:r w:rsidRPr="0025123C">
              <w:t>Sysconf</w:t>
            </w:r>
          </w:p>
        </w:tc>
      </w:tr>
      <w:tr w:rsidR="0025123C" w14:paraId="5D7E2D17" w14:textId="77777777" w:rsidTr="00C45105">
        <w:tc>
          <w:tcPr>
            <w:tcW w:w="7875" w:type="dxa"/>
            <w:shd w:val="clear" w:color="auto" w:fill="D9E2F3" w:themeFill="accent5" w:themeFillTint="33"/>
          </w:tcPr>
          <w:p w14:paraId="0A18338C" w14:textId="7614BADB" w:rsidR="0025123C" w:rsidRDefault="009D4BA3" w:rsidP="00E02E02">
            <w:r w:rsidRPr="009D4BA3">
              <w:t>sysconfs</w:t>
            </w:r>
          </w:p>
        </w:tc>
      </w:tr>
      <w:tr w:rsidR="0025123C" w14:paraId="6F3CDFC0" w14:textId="77777777" w:rsidTr="006D0DC2">
        <w:tc>
          <w:tcPr>
            <w:tcW w:w="7875" w:type="dxa"/>
          </w:tcPr>
          <w:p w14:paraId="2A43345F" w14:textId="7BCBB05A" w:rsidR="0025123C" w:rsidRDefault="0025123C" w:rsidP="00E02E02">
            <w:r w:rsidRPr="0025123C">
              <w:t xml:space="preserve">php artisan make:model --migration </w:t>
            </w:r>
            <w:r w:rsidR="00364776">
              <w:rPr>
                <w:rFonts w:hint="eastAsia"/>
              </w:rPr>
              <w:t>Models</w:t>
            </w:r>
            <w:r w:rsidR="00364776">
              <w:t>\</w:t>
            </w:r>
            <w:r w:rsidRPr="0025123C">
              <w:t>Tag</w:t>
            </w:r>
          </w:p>
        </w:tc>
      </w:tr>
      <w:tr w:rsidR="0025123C" w14:paraId="7399998A" w14:textId="77777777" w:rsidTr="00C45105">
        <w:tc>
          <w:tcPr>
            <w:tcW w:w="7875" w:type="dxa"/>
            <w:shd w:val="clear" w:color="auto" w:fill="D9E2F3" w:themeFill="accent5" w:themeFillTint="33"/>
          </w:tcPr>
          <w:p w14:paraId="2A35F8E1" w14:textId="38E98F8C" w:rsidR="0025123C" w:rsidRDefault="006A10BF" w:rsidP="00E02E02">
            <w:r>
              <w:rPr>
                <w:rFonts w:hint="eastAsia"/>
              </w:rPr>
              <w:t>tags</w:t>
            </w:r>
          </w:p>
        </w:tc>
      </w:tr>
      <w:tr w:rsidR="0025123C" w14:paraId="1B5ECB8E" w14:textId="77777777" w:rsidTr="006D0DC2">
        <w:tc>
          <w:tcPr>
            <w:tcW w:w="7875" w:type="dxa"/>
          </w:tcPr>
          <w:p w14:paraId="124C7CDC" w14:textId="4912AE74" w:rsidR="0025123C" w:rsidRDefault="0025123C" w:rsidP="00E02E02">
            <w:r w:rsidRPr="0025123C">
              <w:t xml:space="preserve">php artisan make:model --migration </w:t>
            </w:r>
            <w:r w:rsidR="00364776">
              <w:rPr>
                <w:rFonts w:hint="eastAsia"/>
              </w:rPr>
              <w:t>Models</w:t>
            </w:r>
            <w:r w:rsidR="00364776">
              <w:t>\</w:t>
            </w:r>
            <w:r w:rsidRPr="0025123C">
              <w:t>Topic</w:t>
            </w:r>
          </w:p>
        </w:tc>
      </w:tr>
      <w:tr w:rsidR="0025123C" w14:paraId="6272844D" w14:textId="77777777" w:rsidTr="00C45105">
        <w:tc>
          <w:tcPr>
            <w:tcW w:w="7875" w:type="dxa"/>
            <w:shd w:val="clear" w:color="auto" w:fill="D9E2F3" w:themeFill="accent5" w:themeFillTint="33"/>
          </w:tcPr>
          <w:p w14:paraId="185DD2F3" w14:textId="26C4B291" w:rsidR="0025123C" w:rsidRDefault="007004D9" w:rsidP="00E02E02">
            <w:r>
              <w:rPr>
                <w:rFonts w:hint="eastAsia"/>
              </w:rPr>
              <w:t>topics</w:t>
            </w:r>
          </w:p>
        </w:tc>
      </w:tr>
    </w:tbl>
    <w:p w14:paraId="4D659A9A" w14:textId="6E0CCCE6" w:rsidR="007912C5" w:rsidRDefault="009010F3" w:rsidP="00E02E02">
      <w:r>
        <w:tab/>
      </w:r>
      <w:r>
        <w:rPr>
          <w:rFonts w:hint="eastAsia"/>
        </w:rPr>
        <w:t>如果创建的模型不对，可以把相关的模型文件和迁移文件删除，然后重新执行上面的命令即可生成新的模型和迁移文件。</w:t>
      </w:r>
    </w:p>
    <w:p w14:paraId="4DB4096B" w14:textId="722E27DB" w:rsidR="006F5847" w:rsidRDefault="006F5847" w:rsidP="00E02E02">
      <w:r>
        <w:tab/>
      </w:r>
      <w:r>
        <w:rPr>
          <w:rFonts w:hint="eastAsia"/>
        </w:rPr>
        <w:t>在所有模型文件中加入如下代码：</w:t>
      </w:r>
    </w:p>
    <w:tbl>
      <w:tblPr>
        <w:tblStyle w:val="a6"/>
        <w:tblW w:w="0" w:type="auto"/>
        <w:tblInd w:w="421" w:type="dxa"/>
        <w:tblLook w:val="04A0" w:firstRow="1" w:lastRow="0" w:firstColumn="1" w:lastColumn="0" w:noHBand="0" w:noVBand="1"/>
      </w:tblPr>
      <w:tblGrid>
        <w:gridCol w:w="7875"/>
      </w:tblGrid>
      <w:tr w:rsidR="006F5847" w14:paraId="75D64BE8" w14:textId="77777777" w:rsidTr="006F5847">
        <w:tc>
          <w:tcPr>
            <w:tcW w:w="7875" w:type="dxa"/>
          </w:tcPr>
          <w:p w14:paraId="652920A5" w14:textId="22D3201C" w:rsidR="006F5847" w:rsidRDefault="006F5847" w:rsidP="00E02E02">
            <w:r w:rsidRPr="006F5847">
              <w:t>protected $dateFormat = 'U';</w:t>
            </w:r>
          </w:p>
        </w:tc>
      </w:tr>
    </w:tbl>
    <w:p w14:paraId="3B51EDB4" w14:textId="5C815536" w:rsidR="006F5847" w:rsidRDefault="006F5847" w:rsidP="00E02E02">
      <w:r>
        <w:tab/>
      </w:r>
      <w:r>
        <w:rPr>
          <w:rFonts w:hint="eastAsia"/>
        </w:rPr>
        <w:t>也就是统一用时间戳格式来保存所有日期时间。</w:t>
      </w:r>
    </w:p>
    <w:p w14:paraId="5FA19D6F" w14:textId="499C5C97" w:rsidR="003B4856" w:rsidRDefault="003B4856" w:rsidP="00E02E02"/>
    <w:p w14:paraId="0E98D790" w14:textId="3450537B" w:rsidR="003B4856" w:rsidRDefault="003B4856" w:rsidP="003B4856">
      <w:pPr>
        <w:pStyle w:val="4"/>
      </w:pPr>
      <w:r>
        <w:rPr>
          <w:rFonts w:hint="eastAsia"/>
        </w:rPr>
        <w:t>编写迁移文件代码</w:t>
      </w:r>
    </w:p>
    <w:p w14:paraId="3EDC54EC" w14:textId="552EC80E" w:rsidR="00B01581" w:rsidRDefault="00111953" w:rsidP="00E02E02">
      <w:r>
        <w:tab/>
      </w:r>
      <w:r w:rsidR="00B01581">
        <w:rPr>
          <w:rFonts w:hint="eastAsia"/>
        </w:rPr>
        <w:t>各模型</w:t>
      </w:r>
      <w:r>
        <w:rPr>
          <w:rFonts w:hint="eastAsia"/>
        </w:rPr>
        <w:t>迁移文件代码：</w:t>
      </w:r>
    </w:p>
    <w:tbl>
      <w:tblPr>
        <w:tblStyle w:val="a6"/>
        <w:tblW w:w="0" w:type="auto"/>
        <w:tblInd w:w="421" w:type="dxa"/>
        <w:tblLook w:val="04A0" w:firstRow="1" w:lastRow="0" w:firstColumn="1" w:lastColumn="0" w:noHBand="0" w:noVBand="1"/>
      </w:tblPr>
      <w:tblGrid>
        <w:gridCol w:w="7875"/>
      </w:tblGrid>
      <w:tr w:rsidR="00B01581" w14:paraId="56BE51F5" w14:textId="77777777" w:rsidTr="00EA4A79">
        <w:tc>
          <w:tcPr>
            <w:tcW w:w="7875" w:type="dxa"/>
          </w:tcPr>
          <w:p w14:paraId="25B2C863" w14:textId="090AE3E7" w:rsidR="00B01581" w:rsidRDefault="00A2773D" w:rsidP="00EA4A79">
            <w:r w:rsidRPr="00A2773D">
              <w:t>create_articles_table</w:t>
            </w:r>
            <w:r w:rsidR="00BB43C7">
              <w:t>.php</w:t>
            </w:r>
          </w:p>
        </w:tc>
      </w:tr>
      <w:tr w:rsidR="00B01581" w14:paraId="67585024" w14:textId="77777777" w:rsidTr="00EA4A79">
        <w:tc>
          <w:tcPr>
            <w:tcW w:w="7875" w:type="dxa"/>
            <w:shd w:val="clear" w:color="auto" w:fill="D9E2F3" w:themeFill="accent5" w:themeFillTint="33"/>
          </w:tcPr>
          <w:p w14:paraId="52A12705" w14:textId="77777777" w:rsidR="00D91EB0" w:rsidRDefault="00D91EB0" w:rsidP="00D91EB0">
            <w:r>
              <w:t>Schema::create('articles', function (Blueprint $table) {</w:t>
            </w:r>
          </w:p>
          <w:p w14:paraId="0B62BE37" w14:textId="77777777" w:rsidR="00D91EB0" w:rsidRDefault="00D91EB0" w:rsidP="00D91EB0">
            <w:r>
              <w:rPr>
                <w:rFonts w:hint="eastAsia"/>
              </w:rPr>
              <w:t xml:space="preserve">    $table-&gt;integerIncrements('id')-&gt;nullable(false)-&gt;comment('</w:t>
            </w:r>
            <w:r>
              <w:rPr>
                <w:rFonts w:hint="eastAsia"/>
              </w:rPr>
              <w:t>主键</w:t>
            </w:r>
            <w:r>
              <w:rPr>
                <w:rFonts w:hint="eastAsia"/>
              </w:rPr>
              <w:t>ID');</w:t>
            </w:r>
          </w:p>
          <w:p w14:paraId="6627FDD3" w14:textId="77777777" w:rsidR="00D91EB0" w:rsidRDefault="00D91EB0" w:rsidP="00D91EB0">
            <w:r>
              <w:rPr>
                <w:rFonts w:hint="eastAsia"/>
              </w:rPr>
              <w:t xml:space="preserve">    $table-&gt;integer('cateid')-&gt;unsigned()-&gt;nullable(false)-&gt;default(0)-&gt;comment('</w:t>
            </w:r>
            <w:r>
              <w:rPr>
                <w:rFonts w:hint="eastAsia"/>
              </w:rPr>
              <w:t>栏目</w:t>
            </w:r>
            <w:r>
              <w:rPr>
                <w:rFonts w:hint="eastAsia"/>
              </w:rPr>
              <w:t>ID');</w:t>
            </w:r>
          </w:p>
          <w:p w14:paraId="27416A2F" w14:textId="77777777" w:rsidR="00D91EB0" w:rsidRDefault="00D91EB0" w:rsidP="00D91EB0">
            <w:r>
              <w:rPr>
                <w:rFonts w:hint="eastAsia"/>
              </w:rPr>
              <w:t xml:space="preserve">    $table-&gt;string('title')-&gt;nullable(false)-&gt;default('')-&gt;comment('</w:t>
            </w:r>
            <w:r>
              <w:rPr>
                <w:rFonts w:hint="eastAsia"/>
              </w:rPr>
              <w:t>文章标题</w:t>
            </w:r>
            <w:r>
              <w:rPr>
                <w:rFonts w:hint="eastAsia"/>
              </w:rPr>
              <w:t>');</w:t>
            </w:r>
          </w:p>
          <w:p w14:paraId="13936172" w14:textId="77777777" w:rsidR="00D91EB0" w:rsidRDefault="00D91EB0" w:rsidP="00D91EB0">
            <w:r>
              <w:rPr>
                <w:rFonts w:hint="eastAsia"/>
              </w:rPr>
              <w:t xml:space="preserve">    $table-&gt;string('keywords')-&gt;nullable(false)-&gt;default('')-&gt;comment('</w:t>
            </w:r>
            <w:r>
              <w:rPr>
                <w:rFonts w:hint="eastAsia"/>
              </w:rPr>
              <w:t>文章关键词</w:t>
            </w:r>
            <w:r>
              <w:rPr>
                <w:rFonts w:hint="eastAsia"/>
              </w:rPr>
              <w:t>');</w:t>
            </w:r>
          </w:p>
          <w:p w14:paraId="180E1A20" w14:textId="77777777" w:rsidR="00D91EB0" w:rsidRDefault="00D91EB0" w:rsidP="00D91EB0">
            <w:r>
              <w:rPr>
                <w:rFonts w:hint="eastAsia"/>
              </w:rPr>
              <w:t xml:space="preserve">    $table-&gt;string('description')-&gt;nullable(false)-&gt;default('')-&gt;comment('</w:t>
            </w:r>
            <w:r>
              <w:rPr>
                <w:rFonts w:hint="eastAsia"/>
              </w:rPr>
              <w:t>文章描述</w:t>
            </w:r>
            <w:r>
              <w:rPr>
                <w:rFonts w:hint="eastAsia"/>
              </w:rPr>
              <w:t>');</w:t>
            </w:r>
          </w:p>
          <w:p w14:paraId="700CEA94" w14:textId="77777777" w:rsidR="00D91EB0" w:rsidRDefault="00D91EB0" w:rsidP="00D91EB0">
            <w:r>
              <w:rPr>
                <w:rFonts w:hint="eastAsia"/>
              </w:rPr>
              <w:t xml:space="preserve">    /* </w:t>
            </w:r>
            <w:r>
              <w:rPr>
                <w:rFonts w:hint="eastAsia"/>
              </w:rPr>
              <w:t>时间戳</w:t>
            </w:r>
            <w:r>
              <w:rPr>
                <w:rFonts w:hint="eastAsia"/>
              </w:rPr>
              <w:t xml:space="preserve"> */</w:t>
            </w:r>
          </w:p>
          <w:p w14:paraId="3A902F5F" w14:textId="77777777" w:rsidR="00D91EB0" w:rsidRDefault="00D91EB0" w:rsidP="00D91EB0">
            <w:r>
              <w:rPr>
                <w:rFonts w:hint="eastAsia"/>
              </w:rPr>
              <w:t xml:space="preserve">    $table-&gt;integer('pubdate')-&gt;nullable(false)-&gt;default(0)-&gt;comment('</w:t>
            </w:r>
            <w:r>
              <w:rPr>
                <w:rFonts w:hint="eastAsia"/>
              </w:rPr>
              <w:t>时间戳格式的发布时间</w:t>
            </w:r>
            <w:r>
              <w:rPr>
                <w:rFonts w:hint="eastAsia"/>
              </w:rPr>
              <w:t>');</w:t>
            </w:r>
          </w:p>
          <w:p w14:paraId="48760FE0" w14:textId="77777777" w:rsidR="00D91EB0" w:rsidRDefault="00D91EB0" w:rsidP="00D91EB0">
            <w:r>
              <w:rPr>
                <w:rFonts w:hint="eastAsia"/>
              </w:rPr>
              <w:t xml:space="preserve">    $table-&gt;mediumInteger('click')-&gt;unsigned()-&gt;nullable(false)-&gt;default(0)-&gt;comment('</w:t>
            </w:r>
            <w:r>
              <w:rPr>
                <w:rFonts w:hint="eastAsia"/>
              </w:rPr>
              <w:t>访问量</w:t>
            </w:r>
            <w:r>
              <w:rPr>
                <w:rFonts w:hint="eastAsia"/>
              </w:rPr>
              <w:t>');</w:t>
            </w:r>
          </w:p>
          <w:p w14:paraId="744BDF56" w14:textId="77777777" w:rsidR="00D91EB0" w:rsidRDefault="00D91EB0" w:rsidP="00D91EB0">
            <w:r>
              <w:rPr>
                <w:rFonts w:hint="eastAsia"/>
              </w:rPr>
              <w:t xml:space="preserve">    $table-&gt;string('writer')-&gt;nullable(false)-&gt;default('')-&gt;comment('</w:t>
            </w:r>
            <w:r>
              <w:rPr>
                <w:rFonts w:hint="eastAsia"/>
              </w:rPr>
              <w:t>作者</w:t>
            </w:r>
            <w:r>
              <w:rPr>
                <w:rFonts w:hint="eastAsia"/>
              </w:rPr>
              <w:t>');</w:t>
            </w:r>
          </w:p>
          <w:p w14:paraId="1DC3D3B7" w14:textId="77777777" w:rsidR="00D91EB0" w:rsidRDefault="00D91EB0" w:rsidP="00D91EB0">
            <w:r>
              <w:rPr>
                <w:rFonts w:hint="eastAsia"/>
              </w:rPr>
              <w:t xml:space="preserve">    $table-&gt;string('source')-&gt;nullable(false)-&gt;default('')-&gt;comment</w:t>
            </w:r>
            <w:r>
              <w:rPr>
                <w:rFonts w:hint="eastAsia"/>
              </w:rPr>
              <w:lastRenderedPageBreak/>
              <w:t>('</w:t>
            </w:r>
            <w:r>
              <w:rPr>
                <w:rFonts w:hint="eastAsia"/>
              </w:rPr>
              <w:t>来源</w:t>
            </w:r>
            <w:r>
              <w:rPr>
                <w:rFonts w:hint="eastAsia"/>
              </w:rPr>
              <w:t>');</w:t>
            </w:r>
          </w:p>
          <w:p w14:paraId="7C9DD57D" w14:textId="77777777" w:rsidR="00D91EB0" w:rsidRDefault="00D91EB0" w:rsidP="00D91EB0">
            <w:r>
              <w:rPr>
                <w:rFonts w:hint="eastAsia"/>
              </w:rPr>
              <w:t xml:space="preserve">    $table-&gt;boolean('is_show')-&gt;unsigned()-&gt;nullable(false)-&gt;default(1)-&gt;comment('</w:t>
            </w:r>
            <w:r>
              <w:rPr>
                <w:rFonts w:hint="eastAsia"/>
              </w:rPr>
              <w:t>是否展示</w:t>
            </w:r>
            <w:r>
              <w:rPr>
                <w:rFonts w:hint="eastAsia"/>
              </w:rPr>
              <w:t xml:space="preserve">: 1 </w:t>
            </w:r>
            <w:r>
              <w:rPr>
                <w:rFonts w:hint="eastAsia"/>
              </w:rPr>
              <w:t>展示</w:t>
            </w:r>
            <w:r>
              <w:rPr>
                <w:rFonts w:hint="eastAsia"/>
              </w:rPr>
              <w:t xml:space="preserve"> 0 </w:t>
            </w:r>
            <w:r>
              <w:rPr>
                <w:rFonts w:hint="eastAsia"/>
              </w:rPr>
              <w:t>不展示</w:t>
            </w:r>
            <w:r>
              <w:rPr>
                <w:rFonts w:hint="eastAsia"/>
              </w:rPr>
              <w:t>');</w:t>
            </w:r>
          </w:p>
          <w:p w14:paraId="4E141D96" w14:textId="77777777" w:rsidR="00D91EB0" w:rsidRDefault="00D91EB0" w:rsidP="00D91EB0">
            <w:r>
              <w:rPr>
                <w:rFonts w:hint="eastAsia"/>
              </w:rPr>
              <w:t xml:space="preserve">    $table-&gt;string('litpic')-&gt;nullable(false)-&gt;default('')-&gt;comment('</w:t>
            </w:r>
            <w:r>
              <w:rPr>
                <w:rFonts w:hint="eastAsia"/>
              </w:rPr>
              <w:t>缩略图</w:t>
            </w:r>
            <w:r>
              <w:rPr>
                <w:rFonts w:hint="eastAsia"/>
              </w:rPr>
              <w:t>');</w:t>
            </w:r>
          </w:p>
          <w:p w14:paraId="74BFE306" w14:textId="77777777" w:rsidR="00D91EB0" w:rsidRDefault="00D91EB0" w:rsidP="00D91EB0">
            <w:r>
              <w:rPr>
                <w:rFonts w:hint="eastAsia"/>
              </w:rPr>
              <w:t xml:space="preserve">    $table-&gt;text('content')-&gt;comment('</w:t>
            </w:r>
            <w:r>
              <w:rPr>
                <w:rFonts w:hint="eastAsia"/>
              </w:rPr>
              <w:t>文章正文</w:t>
            </w:r>
            <w:r>
              <w:rPr>
                <w:rFonts w:hint="eastAsia"/>
              </w:rPr>
              <w:t>');</w:t>
            </w:r>
          </w:p>
          <w:p w14:paraId="5E5B1598" w14:textId="00754DBA" w:rsidR="00B01581" w:rsidRDefault="00D91EB0" w:rsidP="00D91EB0">
            <w:r>
              <w:t>});</w:t>
            </w:r>
          </w:p>
        </w:tc>
      </w:tr>
      <w:tr w:rsidR="00B01581" w14:paraId="32CC4119" w14:textId="77777777" w:rsidTr="00EA4A79">
        <w:tc>
          <w:tcPr>
            <w:tcW w:w="7875" w:type="dxa"/>
          </w:tcPr>
          <w:p w14:paraId="420772CF" w14:textId="729AC10D" w:rsidR="00B01581" w:rsidRDefault="0047169E" w:rsidP="00EA4A79">
            <w:r w:rsidRPr="0047169E">
              <w:lastRenderedPageBreak/>
              <w:t>create_article_tags_table.php</w:t>
            </w:r>
          </w:p>
        </w:tc>
      </w:tr>
      <w:tr w:rsidR="00B01581" w:rsidRPr="00C45105" w14:paraId="11746F51" w14:textId="77777777" w:rsidTr="00EA4A79">
        <w:tc>
          <w:tcPr>
            <w:tcW w:w="7875" w:type="dxa"/>
            <w:shd w:val="clear" w:color="auto" w:fill="D9E2F3" w:themeFill="accent5" w:themeFillTint="33"/>
          </w:tcPr>
          <w:p w14:paraId="158EAA22" w14:textId="77777777" w:rsidR="00682296" w:rsidRDefault="00682296" w:rsidP="00682296">
            <w:r>
              <w:t>Schema::create('article_tags', function (Blueprint $table) {</w:t>
            </w:r>
          </w:p>
          <w:p w14:paraId="1D2186B6" w14:textId="77777777" w:rsidR="00682296" w:rsidRDefault="00682296" w:rsidP="00682296">
            <w:r>
              <w:rPr>
                <w:rFonts w:hint="eastAsia"/>
              </w:rPr>
              <w:t xml:space="preserve">    // integer: int </w:t>
            </w:r>
            <w:r>
              <w:rPr>
                <w:rFonts w:hint="eastAsia"/>
              </w:rPr>
              <w:t>长度默认</w:t>
            </w:r>
            <w:r>
              <w:rPr>
                <w:rFonts w:hint="eastAsia"/>
              </w:rPr>
              <w:t xml:space="preserve"> 10</w:t>
            </w:r>
          </w:p>
          <w:p w14:paraId="2A39BBFA" w14:textId="77777777" w:rsidR="00682296" w:rsidRDefault="00682296" w:rsidP="00682296">
            <w:r>
              <w:rPr>
                <w:rFonts w:hint="eastAsia"/>
              </w:rPr>
              <w:t xml:space="preserve">    $table-&gt;integer('tid')-&gt;unsigned()-&gt;nullable(false)-&gt;default(0)-&gt;comment('tag</w:t>
            </w:r>
            <w:r>
              <w:rPr>
                <w:rFonts w:hint="eastAsia"/>
              </w:rPr>
              <w:t>标签</w:t>
            </w:r>
            <w:r>
              <w:rPr>
                <w:rFonts w:hint="eastAsia"/>
              </w:rPr>
              <w:t>ID');</w:t>
            </w:r>
          </w:p>
          <w:p w14:paraId="03ED20B8" w14:textId="77777777" w:rsidR="00682296" w:rsidRDefault="00682296" w:rsidP="00682296">
            <w:r>
              <w:rPr>
                <w:rFonts w:hint="eastAsia"/>
              </w:rPr>
              <w:t xml:space="preserve">    $table-&gt;integer('aid')-&gt;unsigned()-&gt;nullable(false)-&gt;default(0)-&gt;comment('</w:t>
            </w:r>
            <w:r>
              <w:rPr>
                <w:rFonts w:hint="eastAsia"/>
              </w:rPr>
              <w:t>文章</w:t>
            </w:r>
            <w:r>
              <w:rPr>
                <w:rFonts w:hint="eastAsia"/>
              </w:rPr>
              <w:t>ID');</w:t>
            </w:r>
          </w:p>
          <w:p w14:paraId="3B0CDD7B" w14:textId="77777777" w:rsidR="00682296" w:rsidRDefault="00682296" w:rsidP="00682296">
            <w:r>
              <w:rPr>
                <w:rFonts w:hint="eastAsia"/>
              </w:rPr>
              <w:t xml:space="preserve">    // smallInteger: smallint </w:t>
            </w:r>
            <w:r>
              <w:rPr>
                <w:rFonts w:hint="eastAsia"/>
              </w:rPr>
              <w:t>长度默认</w:t>
            </w:r>
            <w:r>
              <w:rPr>
                <w:rFonts w:hint="eastAsia"/>
              </w:rPr>
              <w:t xml:space="preserve"> 5</w:t>
            </w:r>
          </w:p>
          <w:p w14:paraId="779978B8" w14:textId="77777777" w:rsidR="00682296" w:rsidRDefault="00682296" w:rsidP="00682296">
            <w:r>
              <w:rPr>
                <w:rFonts w:hint="eastAsia"/>
              </w:rPr>
              <w:t xml:space="preserve">    $table-&gt;smallInteger('typeid')-&gt;unsigned()-&gt;nullable(false)-&gt;default(0)-&gt;comment('</w:t>
            </w:r>
            <w:r>
              <w:rPr>
                <w:rFonts w:hint="eastAsia"/>
              </w:rPr>
              <w:t>栏目</w:t>
            </w:r>
            <w:r>
              <w:rPr>
                <w:rFonts w:hint="eastAsia"/>
              </w:rPr>
              <w:t>ID');</w:t>
            </w:r>
          </w:p>
          <w:p w14:paraId="55B91E28" w14:textId="77777777" w:rsidR="00682296" w:rsidRDefault="00682296" w:rsidP="00682296">
            <w:r>
              <w:rPr>
                <w:rFonts w:hint="eastAsia"/>
              </w:rPr>
              <w:t xml:space="preserve">    // </w:t>
            </w:r>
            <w:r>
              <w:rPr>
                <w:rFonts w:hint="eastAsia"/>
              </w:rPr>
              <w:t>联合主键</w:t>
            </w:r>
          </w:p>
          <w:p w14:paraId="39C6D35A" w14:textId="77777777" w:rsidR="00682296" w:rsidRDefault="00682296" w:rsidP="00682296">
            <w:r>
              <w:t xml:space="preserve">    $table-&gt;primary(['tid', 'aid']);</w:t>
            </w:r>
          </w:p>
          <w:p w14:paraId="60EA2403" w14:textId="1BA6EFFA" w:rsidR="00B01581" w:rsidRDefault="00682296" w:rsidP="00682296">
            <w:r>
              <w:t>});</w:t>
            </w:r>
          </w:p>
        </w:tc>
      </w:tr>
      <w:tr w:rsidR="00B01581" w14:paraId="2225C8C0" w14:textId="77777777" w:rsidTr="00EA4A79">
        <w:tc>
          <w:tcPr>
            <w:tcW w:w="7875" w:type="dxa"/>
          </w:tcPr>
          <w:p w14:paraId="3ADF434E" w14:textId="6836BE7C" w:rsidR="00B01581" w:rsidRDefault="00BB43C7" w:rsidP="00EA4A79">
            <w:r w:rsidRPr="00BB43C7">
              <w:t>create_categories_table.php</w:t>
            </w:r>
          </w:p>
        </w:tc>
      </w:tr>
      <w:tr w:rsidR="00B01581" w:rsidRPr="00C45105" w14:paraId="10B8B9DA" w14:textId="77777777" w:rsidTr="00EA4A79">
        <w:tc>
          <w:tcPr>
            <w:tcW w:w="7875" w:type="dxa"/>
            <w:shd w:val="clear" w:color="auto" w:fill="D9E2F3" w:themeFill="accent5" w:themeFillTint="33"/>
          </w:tcPr>
          <w:p w14:paraId="0033A1D5" w14:textId="77777777" w:rsidR="00965F6C" w:rsidRDefault="00965F6C" w:rsidP="00965F6C">
            <w:r>
              <w:t>Schema::create('categories', function (Blueprint $table) {</w:t>
            </w:r>
          </w:p>
          <w:p w14:paraId="57D4261E" w14:textId="054C6448" w:rsidR="00965F6C" w:rsidRDefault="00965F6C" w:rsidP="00965F6C">
            <w:r>
              <w:rPr>
                <w:rFonts w:hint="eastAsia"/>
              </w:rPr>
              <w:t xml:space="preserve">    $table-&gt;</w:t>
            </w:r>
            <w:r w:rsidR="008958B4" w:rsidRPr="008958B4">
              <w:t>smallIncrements</w:t>
            </w:r>
            <w:r>
              <w:rPr>
                <w:rFonts w:hint="eastAsia"/>
              </w:rPr>
              <w:t>('id')-&gt;nullable(false)-&gt;comment('</w:t>
            </w:r>
            <w:r>
              <w:rPr>
                <w:rFonts w:hint="eastAsia"/>
              </w:rPr>
              <w:t>主键</w:t>
            </w:r>
            <w:r>
              <w:rPr>
                <w:rFonts w:hint="eastAsia"/>
              </w:rPr>
              <w:t>ID');</w:t>
            </w:r>
          </w:p>
          <w:p w14:paraId="00C74085" w14:textId="77777777" w:rsidR="00965F6C" w:rsidRDefault="00965F6C" w:rsidP="00965F6C">
            <w:r>
              <w:rPr>
                <w:rFonts w:hint="eastAsia"/>
              </w:rPr>
              <w:t xml:space="preserve">    $table-&gt;integer('reid')-&gt;unsigned()-&gt;nullable(false)-&gt;default(0)-&gt;comment('</w:t>
            </w:r>
            <w:r>
              <w:rPr>
                <w:rFonts w:hint="eastAsia"/>
              </w:rPr>
              <w:t>父栏目</w:t>
            </w:r>
            <w:r>
              <w:rPr>
                <w:rFonts w:hint="eastAsia"/>
              </w:rPr>
              <w:t>ID');</w:t>
            </w:r>
          </w:p>
          <w:p w14:paraId="7702D43A" w14:textId="77777777" w:rsidR="00965F6C" w:rsidRDefault="00965F6C" w:rsidP="00965F6C">
            <w:r>
              <w:rPr>
                <w:rFonts w:hint="eastAsia"/>
              </w:rPr>
              <w:t xml:space="preserve">    $table-&gt;string('name')-&gt;nullable(false)-&gt;default('')-&gt;comment('</w:t>
            </w:r>
            <w:r>
              <w:rPr>
                <w:rFonts w:hint="eastAsia"/>
              </w:rPr>
              <w:t>栏目名称</w:t>
            </w:r>
            <w:r>
              <w:rPr>
                <w:rFonts w:hint="eastAsia"/>
              </w:rPr>
              <w:t>');</w:t>
            </w:r>
          </w:p>
          <w:p w14:paraId="4294B1D4" w14:textId="77777777" w:rsidR="00965F6C" w:rsidRDefault="00965F6C" w:rsidP="00965F6C">
            <w:r>
              <w:rPr>
                <w:rFonts w:hint="eastAsia"/>
              </w:rPr>
              <w:t xml:space="preserve">    $table-&gt;string('pinyin')-&gt;nullable(false)-&gt;default('')-&gt;comment('</w:t>
            </w:r>
            <w:r>
              <w:rPr>
                <w:rFonts w:hint="eastAsia"/>
              </w:rPr>
              <w:t>栏目拼音</w:t>
            </w:r>
            <w:r>
              <w:rPr>
                <w:rFonts w:hint="eastAsia"/>
              </w:rPr>
              <w:t>');</w:t>
            </w:r>
          </w:p>
          <w:p w14:paraId="5D76E1AA" w14:textId="77777777" w:rsidR="00965F6C" w:rsidRDefault="00965F6C" w:rsidP="00965F6C">
            <w:r>
              <w:rPr>
                <w:rFonts w:hint="eastAsia"/>
              </w:rPr>
              <w:t xml:space="preserve">    $table-&gt;string('title')-&gt;nullable(false)-&gt;default('')-&gt;comment('</w:t>
            </w:r>
            <w:r>
              <w:rPr>
                <w:rFonts w:hint="eastAsia"/>
              </w:rPr>
              <w:t>栏目</w:t>
            </w:r>
            <w:r>
              <w:rPr>
                <w:rFonts w:hint="eastAsia"/>
              </w:rPr>
              <w:t>SEO</w:t>
            </w:r>
            <w:r>
              <w:rPr>
                <w:rFonts w:hint="eastAsia"/>
              </w:rPr>
              <w:t>标题</w:t>
            </w:r>
            <w:r>
              <w:rPr>
                <w:rFonts w:hint="eastAsia"/>
              </w:rPr>
              <w:t>');</w:t>
            </w:r>
          </w:p>
          <w:p w14:paraId="34BC13D2" w14:textId="77777777" w:rsidR="00965F6C" w:rsidRDefault="00965F6C" w:rsidP="00965F6C">
            <w:r>
              <w:rPr>
                <w:rFonts w:hint="eastAsia"/>
              </w:rPr>
              <w:t xml:space="preserve">    $table-&gt;string('keywords')-&gt;nullable(false)-&gt;default('')-&gt;comment('</w:t>
            </w:r>
            <w:r>
              <w:rPr>
                <w:rFonts w:hint="eastAsia"/>
              </w:rPr>
              <w:t>栏目</w:t>
            </w:r>
            <w:r>
              <w:rPr>
                <w:rFonts w:hint="eastAsia"/>
              </w:rPr>
              <w:t>SEO</w:t>
            </w:r>
            <w:r>
              <w:rPr>
                <w:rFonts w:hint="eastAsia"/>
              </w:rPr>
              <w:t>关键词</w:t>
            </w:r>
            <w:r>
              <w:rPr>
                <w:rFonts w:hint="eastAsia"/>
              </w:rPr>
              <w:t>');</w:t>
            </w:r>
          </w:p>
          <w:p w14:paraId="2E5129B2" w14:textId="77777777" w:rsidR="00965F6C" w:rsidRDefault="00965F6C" w:rsidP="00965F6C">
            <w:r>
              <w:rPr>
                <w:rFonts w:hint="eastAsia"/>
              </w:rPr>
              <w:lastRenderedPageBreak/>
              <w:t xml:space="preserve">    $table-&gt;string('description')-&gt;nullable(false)-&gt;default('')-&gt;comment('</w:t>
            </w:r>
            <w:r>
              <w:rPr>
                <w:rFonts w:hint="eastAsia"/>
              </w:rPr>
              <w:t>栏目</w:t>
            </w:r>
            <w:r>
              <w:rPr>
                <w:rFonts w:hint="eastAsia"/>
              </w:rPr>
              <w:t>SEO</w:t>
            </w:r>
            <w:r>
              <w:rPr>
                <w:rFonts w:hint="eastAsia"/>
              </w:rPr>
              <w:t>描述</w:t>
            </w:r>
            <w:r>
              <w:rPr>
                <w:rFonts w:hint="eastAsia"/>
              </w:rPr>
              <w:t>');</w:t>
            </w:r>
          </w:p>
          <w:p w14:paraId="7AB9534C" w14:textId="77777777" w:rsidR="00965F6C" w:rsidRDefault="00965F6C" w:rsidP="00965F6C">
            <w:r>
              <w:rPr>
                <w:rFonts w:hint="eastAsia"/>
              </w:rPr>
              <w:t xml:space="preserve">    $table-&gt;string('introduction')-&gt;nullable(false)-&gt;default('')-&gt;comment('</w:t>
            </w:r>
            <w:r>
              <w:rPr>
                <w:rFonts w:hint="eastAsia"/>
              </w:rPr>
              <w:t>栏目简介</w:t>
            </w:r>
            <w:r>
              <w:rPr>
                <w:rFonts w:hint="eastAsia"/>
              </w:rPr>
              <w:t>');</w:t>
            </w:r>
          </w:p>
          <w:p w14:paraId="32BD8F4F" w14:textId="77777777" w:rsidR="00965F6C" w:rsidRDefault="00965F6C" w:rsidP="00965F6C">
            <w:r>
              <w:rPr>
                <w:rFonts w:hint="eastAsia"/>
              </w:rPr>
              <w:t xml:space="preserve">    $table-&gt;boolean('is_show')-&gt;unsigned()-&gt;nullable(false)-&gt;default(1)-&gt;comment('</w:t>
            </w:r>
            <w:r>
              <w:rPr>
                <w:rFonts w:hint="eastAsia"/>
              </w:rPr>
              <w:t>是否展示</w:t>
            </w:r>
            <w:r>
              <w:rPr>
                <w:rFonts w:hint="eastAsia"/>
              </w:rPr>
              <w:t xml:space="preserve">: 1 </w:t>
            </w:r>
            <w:r>
              <w:rPr>
                <w:rFonts w:hint="eastAsia"/>
              </w:rPr>
              <w:t>展示</w:t>
            </w:r>
            <w:r>
              <w:rPr>
                <w:rFonts w:hint="eastAsia"/>
              </w:rPr>
              <w:t xml:space="preserve"> 0 </w:t>
            </w:r>
            <w:r>
              <w:rPr>
                <w:rFonts w:hint="eastAsia"/>
              </w:rPr>
              <w:t>不展示</w:t>
            </w:r>
            <w:r>
              <w:rPr>
                <w:rFonts w:hint="eastAsia"/>
              </w:rPr>
              <w:t>');</w:t>
            </w:r>
          </w:p>
          <w:p w14:paraId="2D2F978D" w14:textId="77777777" w:rsidR="00965F6C" w:rsidRDefault="00965F6C" w:rsidP="00965F6C">
            <w:r>
              <w:rPr>
                <w:rFonts w:hint="eastAsia"/>
              </w:rPr>
              <w:t xml:space="preserve">    $table-&gt;string('normal_pic')-&gt;nullable(false)-&gt;default('')-&gt;comment('</w:t>
            </w:r>
            <w:r>
              <w:rPr>
                <w:rFonts w:hint="eastAsia"/>
              </w:rPr>
              <w:t>栏目图片</w:t>
            </w:r>
            <w:r>
              <w:rPr>
                <w:rFonts w:hint="eastAsia"/>
              </w:rPr>
              <w:t>');</w:t>
            </w:r>
          </w:p>
          <w:p w14:paraId="15D5CB80" w14:textId="77777777" w:rsidR="00965F6C" w:rsidRDefault="00965F6C" w:rsidP="00965F6C">
            <w:r>
              <w:rPr>
                <w:rFonts w:hint="eastAsia"/>
              </w:rPr>
              <w:t xml:space="preserve">    $table-&gt;text('content')-&gt;comment('</w:t>
            </w:r>
            <w:r>
              <w:rPr>
                <w:rFonts w:hint="eastAsia"/>
              </w:rPr>
              <w:t>栏目内容</w:t>
            </w:r>
            <w:r>
              <w:rPr>
                <w:rFonts w:hint="eastAsia"/>
              </w:rPr>
              <w:t>');</w:t>
            </w:r>
          </w:p>
          <w:p w14:paraId="1E93372F" w14:textId="45ECA7B8" w:rsidR="00B01581" w:rsidRDefault="00965F6C" w:rsidP="00965F6C">
            <w:r>
              <w:t>});</w:t>
            </w:r>
          </w:p>
        </w:tc>
      </w:tr>
      <w:tr w:rsidR="00B01581" w14:paraId="4227FD25" w14:textId="77777777" w:rsidTr="00EA4A79">
        <w:tc>
          <w:tcPr>
            <w:tcW w:w="7875" w:type="dxa"/>
          </w:tcPr>
          <w:p w14:paraId="19BEA761" w14:textId="13B58C9B" w:rsidR="00B01581" w:rsidRDefault="00BB43C7" w:rsidP="00EA4A79">
            <w:r w:rsidRPr="00BB43C7">
              <w:lastRenderedPageBreak/>
              <w:t>create_searches_table.php</w:t>
            </w:r>
          </w:p>
        </w:tc>
      </w:tr>
      <w:tr w:rsidR="00B01581" w14:paraId="646EE349" w14:textId="77777777" w:rsidTr="00EA4A79">
        <w:tc>
          <w:tcPr>
            <w:tcW w:w="7875" w:type="dxa"/>
            <w:shd w:val="clear" w:color="auto" w:fill="D9E2F3" w:themeFill="accent5" w:themeFillTint="33"/>
          </w:tcPr>
          <w:p w14:paraId="00E0D064" w14:textId="77777777" w:rsidR="00D27967" w:rsidRDefault="00D27967" w:rsidP="00D27967">
            <w:r>
              <w:t>Schema::create('searches', function (Blueprint $table) {</w:t>
            </w:r>
          </w:p>
          <w:p w14:paraId="4BA73AA3" w14:textId="77777777" w:rsidR="00D27967" w:rsidRDefault="00D27967" w:rsidP="00D27967">
            <w:r>
              <w:rPr>
                <w:rFonts w:hint="eastAsia"/>
              </w:rPr>
              <w:t xml:space="preserve">    $table-&gt;integerIncrements('id')-&gt;nullable(false)-&gt;comment('</w:t>
            </w:r>
            <w:r>
              <w:rPr>
                <w:rFonts w:hint="eastAsia"/>
              </w:rPr>
              <w:t>主键</w:t>
            </w:r>
            <w:r>
              <w:rPr>
                <w:rFonts w:hint="eastAsia"/>
              </w:rPr>
              <w:t>ID');</w:t>
            </w:r>
          </w:p>
          <w:p w14:paraId="6981536D" w14:textId="77777777" w:rsidR="00D27967" w:rsidRDefault="00D27967" w:rsidP="00D27967">
            <w:r>
              <w:rPr>
                <w:rFonts w:hint="eastAsia"/>
              </w:rPr>
              <w:t xml:space="preserve">    $table-&gt;string('name')-&gt;nullable(false)-&gt;default('')-&gt;comment('</w:t>
            </w:r>
            <w:r>
              <w:rPr>
                <w:rFonts w:hint="eastAsia"/>
              </w:rPr>
              <w:t>搜索名称</w:t>
            </w:r>
            <w:r>
              <w:rPr>
                <w:rFonts w:hint="eastAsia"/>
              </w:rPr>
              <w:t>');</w:t>
            </w:r>
          </w:p>
          <w:p w14:paraId="216A6FFD" w14:textId="77777777" w:rsidR="00D27967" w:rsidRDefault="00D27967" w:rsidP="00D27967">
            <w:r>
              <w:rPr>
                <w:rFonts w:hint="eastAsia"/>
              </w:rPr>
              <w:t xml:space="preserve">    $table-&gt;string('jianpin')-&gt;nullable(false)-&gt;default('')-&gt;comment('</w:t>
            </w:r>
            <w:r>
              <w:rPr>
                <w:rFonts w:hint="eastAsia"/>
              </w:rPr>
              <w:t>搜索简拼</w:t>
            </w:r>
            <w:r>
              <w:rPr>
                <w:rFonts w:hint="eastAsia"/>
              </w:rPr>
              <w:t>');</w:t>
            </w:r>
          </w:p>
          <w:p w14:paraId="0B570C43" w14:textId="77777777" w:rsidR="00D27967" w:rsidRDefault="00D27967" w:rsidP="00D27967">
            <w:r>
              <w:rPr>
                <w:rFonts w:hint="eastAsia"/>
              </w:rPr>
              <w:t xml:space="preserve">    $table-&gt;string('quanpin')-&gt;nullable(false)-&gt;default('')-&gt;comment('</w:t>
            </w:r>
            <w:r>
              <w:rPr>
                <w:rFonts w:hint="eastAsia"/>
              </w:rPr>
              <w:t>搜索全拼</w:t>
            </w:r>
            <w:r>
              <w:rPr>
                <w:rFonts w:hint="eastAsia"/>
              </w:rPr>
              <w:t>');</w:t>
            </w:r>
          </w:p>
          <w:p w14:paraId="257E2788" w14:textId="77777777" w:rsidR="00D27967" w:rsidRDefault="00D27967" w:rsidP="00D27967">
            <w:r>
              <w:rPr>
                <w:rFonts w:hint="eastAsia"/>
              </w:rPr>
              <w:t xml:space="preserve">    $table-&gt;string('title')-&gt;nullable(false)-&gt;default('')-&gt;comment('</w:t>
            </w:r>
            <w:r>
              <w:rPr>
                <w:rFonts w:hint="eastAsia"/>
              </w:rPr>
              <w:t>搜索标题</w:t>
            </w:r>
            <w:r>
              <w:rPr>
                <w:rFonts w:hint="eastAsia"/>
              </w:rPr>
              <w:t>');</w:t>
            </w:r>
          </w:p>
          <w:p w14:paraId="73BF40EE" w14:textId="77777777" w:rsidR="00D27967" w:rsidRDefault="00D27967" w:rsidP="00D27967">
            <w:r>
              <w:rPr>
                <w:rFonts w:hint="eastAsia"/>
              </w:rPr>
              <w:t xml:space="preserve">    $table-&gt;string('keywords')-&gt;nullable(false)-&gt;default('')-&gt;comment('</w:t>
            </w:r>
            <w:r>
              <w:rPr>
                <w:rFonts w:hint="eastAsia"/>
              </w:rPr>
              <w:t>搜索关键词</w:t>
            </w:r>
            <w:r>
              <w:rPr>
                <w:rFonts w:hint="eastAsia"/>
              </w:rPr>
              <w:t>');</w:t>
            </w:r>
          </w:p>
          <w:p w14:paraId="0B2AD0F7" w14:textId="77777777" w:rsidR="00D27967" w:rsidRDefault="00D27967" w:rsidP="00D27967">
            <w:r>
              <w:rPr>
                <w:rFonts w:hint="eastAsia"/>
              </w:rPr>
              <w:t xml:space="preserve">    $table-&gt;string('description')-&gt;nullable(false)-&gt;default('')-&gt;comment('</w:t>
            </w:r>
            <w:r>
              <w:rPr>
                <w:rFonts w:hint="eastAsia"/>
              </w:rPr>
              <w:t>搜索描述</w:t>
            </w:r>
            <w:r>
              <w:rPr>
                <w:rFonts w:hint="eastAsia"/>
              </w:rPr>
              <w:t>');</w:t>
            </w:r>
          </w:p>
          <w:p w14:paraId="049F59CB" w14:textId="77777777" w:rsidR="00D27967" w:rsidRDefault="00D27967" w:rsidP="00D27967">
            <w:r>
              <w:rPr>
                <w:rFonts w:hint="eastAsia"/>
              </w:rPr>
              <w:t xml:space="preserve">    $table-&gt;string('introduction')-&gt;nullable(false)-&gt;default('')-&gt;comment('</w:t>
            </w:r>
            <w:r>
              <w:rPr>
                <w:rFonts w:hint="eastAsia"/>
              </w:rPr>
              <w:t>搜索简介</w:t>
            </w:r>
            <w:r>
              <w:rPr>
                <w:rFonts w:hint="eastAsia"/>
              </w:rPr>
              <w:t>');</w:t>
            </w:r>
          </w:p>
          <w:p w14:paraId="70446DDA" w14:textId="77777777" w:rsidR="00D27967" w:rsidRDefault="00D27967" w:rsidP="00D27967">
            <w:r>
              <w:rPr>
                <w:rFonts w:hint="eastAsia"/>
              </w:rPr>
              <w:t xml:space="preserve">    $table-&gt;string('jump_url')-&gt;nullable(false)-&gt;default('')-&gt;comment('</w:t>
            </w:r>
            <w:r>
              <w:rPr>
                <w:rFonts w:hint="eastAsia"/>
              </w:rPr>
              <w:t>搜索页跳转地址</w:t>
            </w:r>
            <w:r>
              <w:rPr>
                <w:rFonts w:hint="eastAsia"/>
              </w:rPr>
              <w:t>');</w:t>
            </w:r>
          </w:p>
          <w:p w14:paraId="0C372B60" w14:textId="77777777" w:rsidR="00D27967" w:rsidRDefault="00D27967" w:rsidP="00D27967">
            <w:r>
              <w:rPr>
                <w:rFonts w:hint="eastAsia"/>
              </w:rPr>
              <w:t xml:space="preserve">    $table-&gt;timestamp('addtime')-&gt;nullable(false)-&gt;default(DB::raw(</w:t>
            </w:r>
            <w:r>
              <w:rPr>
                <w:rFonts w:hint="eastAsia"/>
              </w:rPr>
              <w:lastRenderedPageBreak/>
              <w:t>'CURRENT_TIMESTAMP'))-&gt;comment('</w:t>
            </w:r>
            <w:r>
              <w:rPr>
                <w:rFonts w:hint="eastAsia"/>
              </w:rPr>
              <w:t>搜索添加的时间戳</w:t>
            </w:r>
            <w:r>
              <w:rPr>
                <w:rFonts w:hint="eastAsia"/>
              </w:rPr>
              <w:t>');</w:t>
            </w:r>
          </w:p>
          <w:p w14:paraId="1327442B" w14:textId="3B87B9FF" w:rsidR="00FC2A90" w:rsidRDefault="00D27967" w:rsidP="00D27967">
            <w:r>
              <w:t>});</w:t>
            </w:r>
          </w:p>
        </w:tc>
      </w:tr>
      <w:tr w:rsidR="00B01581" w14:paraId="1333B7A3" w14:textId="77777777" w:rsidTr="00EA4A79">
        <w:tc>
          <w:tcPr>
            <w:tcW w:w="7875" w:type="dxa"/>
          </w:tcPr>
          <w:p w14:paraId="0D12542B" w14:textId="226FF6F6" w:rsidR="00B01581" w:rsidRDefault="00BB43C7" w:rsidP="00EA4A79">
            <w:r w:rsidRPr="00BB43C7">
              <w:lastRenderedPageBreak/>
              <w:t>create_sysconfs_table.php</w:t>
            </w:r>
          </w:p>
        </w:tc>
      </w:tr>
      <w:tr w:rsidR="00B01581" w14:paraId="453F054B" w14:textId="77777777" w:rsidTr="00EA4A79">
        <w:tc>
          <w:tcPr>
            <w:tcW w:w="7875" w:type="dxa"/>
            <w:shd w:val="clear" w:color="auto" w:fill="D9E2F3" w:themeFill="accent5" w:themeFillTint="33"/>
          </w:tcPr>
          <w:p w14:paraId="24A2D7C2" w14:textId="77777777" w:rsidR="008958B4" w:rsidRDefault="008958B4" w:rsidP="008958B4">
            <w:r>
              <w:t>Schema::create('sysconfs', function (Blueprint $table) {</w:t>
            </w:r>
          </w:p>
          <w:p w14:paraId="163BE407" w14:textId="77777777" w:rsidR="008958B4" w:rsidRDefault="008958B4" w:rsidP="008958B4">
            <w:r>
              <w:rPr>
                <w:rFonts w:hint="eastAsia"/>
              </w:rPr>
              <w:t xml:space="preserve">    /* smallIncrements: smallint </w:t>
            </w:r>
            <w:r>
              <w:rPr>
                <w:rFonts w:hint="eastAsia"/>
              </w:rPr>
              <w:t>无符号</w:t>
            </w:r>
            <w:r>
              <w:rPr>
                <w:rFonts w:hint="eastAsia"/>
              </w:rPr>
              <w:t xml:space="preserve"> </w:t>
            </w:r>
            <w:r>
              <w:rPr>
                <w:rFonts w:hint="eastAsia"/>
              </w:rPr>
              <w:t>自动增长</w:t>
            </w:r>
            <w:r>
              <w:rPr>
                <w:rFonts w:hint="eastAsia"/>
              </w:rPr>
              <w:t xml:space="preserve"> </w:t>
            </w:r>
            <w:r>
              <w:rPr>
                <w:rFonts w:hint="eastAsia"/>
              </w:rPr>
              <w:t>长度为</w:t>
            </w:r>
            <w:r>
              <w:rPr>
                <w:rFonts w:hint="eastAsia"/>
              </w:rPr>
              <w:t xml:space="preserve"> 5 */</w:t>
            </w:r>
          </w:p>
          <w:p w14:paraId="12A79D03" w14:textId="77777777" w:rsidR="008958B4" w:rsidRDefault="008958B4" w:rsidP="008958B4">
            <w:r>
              <w:rPr>
                <w:rFonts w:hint="eastAsia"/>
              </w:rPr>
              <w:t xml:space="preserve">    $table-&gt;smallIncrements('id')-&gt;nullable(false)-&gt;comment('</w:t>
            </w:r>
            <w:r>
              <w:rPr>
                <w:rFonts w:hint="eastAsia"/>
              </w:rPr>
              <w:t>配置项的</w:t>
            </w:r>
            <w:r>
              <w:rPr>
                <w:rFonts w:hint="eastAsia"/>
              </w:rPr>
              <w:t>ID');</w:t>
            </w:r>
          </w:p>
          <w:p w14:paraId="433F45F8" w14:textId="77777777" w:rsidR="008958B4" w:rsidRDefault="008958B4" w:rsidP="008958B4">
            <w:r>
              <w:rPr>
                <w:rFonts w:hint="eastAsia"/>
              </w:rPr>
              <w:t xml:space="preserve">    $table-&gt;string('varname')-&gt;nullable(false)-&gt;default('')-&gt;comment('</w:t>
            </w:r>
            <w:r>
              <w:rPr>
                <w:rFonts w:hint="eastAsia"/>
              </w:rPr>
              <w:t>配置项中文名称</w:t>
            </w:r>
            <w:r>
              <w:rPr>
                <w:rFonts w:hint="eastAsia"/>
              </w:rPr>
              <w:t>');</w:t>
            </w:r>
          </w:p>
          <w:p w14:paraId="6D6C18AD" w14:textId="77777777" w:rsidR="008958B4" w:rsidRDefault="008958B4" w:rsidP="008958B4">
            <w:r>
              <w:rPr>
                <w:rFonts w:hint="eastAsia"/>
              </w:rPr>
              <w:t xml:space="preserve">    $table-&gt;string('info')-&gt;nullable(false)-&gt;default('')-&gt;comment('</w:t>
            </w:r>
            <w:r>
              <w:rPr>
                <w:rFonts w:hint="eastAsia"/>
              </w:rPr>
              <w:t>配置项文字说明</w:t>
            </w:r>
            <w:r>
              <w:rPr>
                <w:rFonts w:hint="eastAsia"/>
              </w:rPr>
              <w:t>');</w:t>
            </w:r>
          </w:p>
          <w:p w14:paraId="66FBA007" w14:textId="77777777" w:rsidR="008958B4" w:rsidRDefault="008958B4" w:rsidP="008958B4">
            <w:r>
              <w:rPr>
                <w:rFonts w:hint="eastAsia"/>
              </w:rPr>
              <w:t xml:space="preserve">    $table-&gt;text('value')-&gt;comment('</w:t>
            </w:r>
            <w:r>
              <w:rPr>
                <w:rFonts w:hint="eastAsia"/>
              </w:rPr>
              <w:t>配置项的值</w:t>
            </w:r>
            <w:r>
              <w:rPr>
                <w:rFonts w:hint="eastAsia"/>
              </w:rPr>
              <w:t>');</w:t>
            </w:r>
          </w:p>
          <w:p w14:paraId="42189CAA" w14:textId="5E371E0F" w:rsidR="00AD3B9A" w:rsidRDefault="008958B4" w:rsidP="008958B4">
            <w:r>
              <w:t>});</w:t>
            </w:r>
          </w:p>
        </w:tc>
      </w:tr>
      <w:tr w:rsidR="00B01581" w14:paraId="240DA0B2" w14:textId="77777777" w:rsidTr="00EA4A79">
        <w:tc>
          <w:tcPr>
            <w:tcW w:w="7875" w:type="dxa"/>
          </w:tcPr>
          <w:p w14:paraId="1DBAD86D" w14:textId="394C4102" w:rsidR="00B01581" w:rsidRDefault="002A282C" w:rsidP="00EA4A79">
            <w:r w:rsidRPr="002A282C">
              <w:t>create_tags_table.php</w:t>
            </w:r>
          </w:p>
        </w:tc>
      </w:tr>
      <w:tr w:rsidR="00B01581" w14:paraId="10F979A8" w14:textId="77777777" w:rsidTr="00EA4A79">
        <w:tc>
          <w:tcPr>
            <w:tcW w:w="7875" w:type="dxa"/>
            <w:shd w:val="clear" w:color="auto" w:fill="D9E2F3" w:themeFill="accent5" w:themeFillTint="33"/>
          </w:tcPr>
          <w:p w14:paraId="1C8A1FA2" w14:textId="77777777" w:rsidR="000652D1" w:rsidRDefault="000652D1" w:rsidP="000652D1">
            <w:r>
              <w:t>Schema::create('tags', function (Blueprint $table) {</w:t>
            </w:r>
          </w:p>
          <w:p w14:paraId="79EC3B3A" w14:textId="77777777" w:rsidR="000652D1" w:rsidRDefault="000652D1" w:rsidP="000652D1">
            <w:r>
              <w:rPr>
                <w:rFonts w:hint="eastAsia"/>
              </w:rPr>
              <w:t xml:space="preserve">    $table-&gt;integerIncrements('id')-&gt;nullable(false)-&gt;comment('</w:t>
            </w:r>
            <w:r>
              <w:rPr>
                <w:rFonts w:hint="eastAsia"/>
              </w:rPr>
              <w:t>主键</w:t>
            </w:r>
            <w:r>
              <w:rPr>
                <w:rFonts w:hint="eastAsia"/>
              </w:rPr>
              <w:t>ID');</w:t>
            </w:r>
          </w:p>
          <w:p w14:paraId="76A914CE" w14:textId="77777777" w:rsidR="000652D1" w:rsidRDefault="000652D1" w:rsidP="000652D1">
            <w:r>
              <w:rPr>
                <w:rFonts w:hint="eastAsia"/>
              </w:rPr>
              <w:t xml:space="preserve">    $table-&gt;timestamp('addtime')-&gt;nullable(false)-&gt;default(DB::raw('CURRENT_TIMESTAMP'))-&gt;comment('</w:t>
            </w:r>
            <w:r>
              <w:rPr>
                <w:rFonts w:hint="eastAsia"/>
              </w:rPr>
              <w:t>标签添加时间戳</w:t>
            </w:r>
            <w:r>
              <w:rPr>
                <w:rFonts w:hint="eastAsia"/>
              </w:rPr>
              <w:t>');</w:t>
            </w:r>
          </w:p>
          <w:p w14:paraId="4F90230A" w14:textId="77777777" w:rsidR="000652D1" w:rsidRDefault="000652D1" w:rsidP="000652D1">
            <w:r>
              <w:rPr>
                <w:rFonts w:hint="eastAsia"/>
              </w:rPr>
              <w:t xml:space="preserve">    $table-&gt;string('name')-&gt;nullable(false)-&gt;default('')-&gt;comment('</w:t>
            </w:r>
            <w:r>
              <w:rPr>
                <w:rFonts w:hint="eastAsia"/>
              </w:rPr>
              <w:t>标签名称</w:t>
            </w:r>
            <w:r>
              <w:rPr>
                <w:rFonts w:hint="eastAsia"/>
              </w:rPr>
              <w:t>');</w:t>
            </w:r>
          </w:p>
          <w:p w14:paraId="679D0861" w14:textId="77777777" w:rsidR="000652D1" w:rsidRDefault="000652D1" w:rsidP="000652D1">
            <w:r>
              <w:rPr>
                <w:rFonts w:hint="eastAsia"/>
              </w:rPr>
              <w:t xml:space="preserve">    $table-&gt;string('jianpin')-&gt;nullable(false)-&gt;default('')-&gt;comment('</w:t>
            </w:r>
            <w:r>
              <w:rPr>
                <w:rFonts w:hint="eastAsia"/>
              </w:rPr>
              <w:t>标签简拼</w:t>
            </w:r>
            <w:r>
              <w:rPr>
                <w:rFonts w:hint="eastAsia"/>
              </w:rPr>
              <w:t>');</w:t>
            </w:r>
          </w:p>
          <w:p w14:paraId="0E575199" w14:textId="77777777" w:rsidR="000652D1" w:rsidRDefault="000652D1" w:rsidP="000652D1">
            <w:r>
              <w:rPr>
                <w:rFonts w:hint="eastAsia"/>
              </w:rPr>
              <w:t xml:space="preserve">    $table-&gt;string('quanpin')-&gt;nullable(false)-&gt;default('')-&gt;comment('</w:t>
            </w:r>
            <w:r>
              <w:rPr>
                <w:rFonts w:hint="eastAsia"/>
              </w:rPr>
              <w:t>标签全拼</w:t>
            </w:r>
            <w:r>
              <w:rPr>
                <w:rFonts w:hint="eastAsia"/>
              </w:rPr>
              <w:t>');</w:t>
            </w:r>
          </w:p>
          <w:p w14:paraId="46E224B0" w14:textId="77777777" w:rsidR="000652D1" w:rsidRDefault="000652D1" w:rsidP="000652D1">
            <w:r>
              <w:rPr>
                <w:rFonts w:hint="eastAsia"/>
              </w:rPr>
              <w:t xml:space="preserve">    $table-&gt;string('title')-&gt;nullable(false)-&gt;default('')-&gt;comment('</w:t>
            </w:r>
            <w:r>
              <w:rPr>
                <w:rFonts w:hint="eastAsia"/>
              </w:rPr>
              <w:t>标签标题</w:t>
            </w:r>
            <w:r>
              <w:rPr>
                <w:rFonts w:hint="eastAsia"/>
              </w:rPr>
              <w:t>');</w:t>
            </w:r>
          </w:p>
          <w:p w14:paraId="6CA64010" w14:textId="77777777" w:rsidR="000652D1" w:rsidRDefault="000652D1" w:rsidP="000652D1">
            <w:r>
              <w:rPr>
                <w:rFonts w:hint="eastAsia"/>
              </w:rPr>
              <w:t xml:space="preserve">    $table-&gt;string('keywords')-&gt;nullable(false)-&gt;default('')-&gt;comment('</w:t>
            </w:r>
            <w:r>
              <w:rPr>
                <w:rFonts w:hint="eastAsia"/>
              </w:rPr>
              <w:t>标签关键词</w:t>
            </w:r>
            <w:r>
              <w:rPr>
                <w:rFonts w:hint="eastAsia"/>
              </w:rPr>
              <w:t>');</w:t>
            </w:r>
          </w:p>
          <w:p w14:paraId="40F494A2" w14:textId="77777777" w:rsidR="000652D1" w:rsidRDefault="000652D1" w:rsidP="000652D1">
            <w:r>
              <w:rPr>
                <w:rFonts w:hint="eastAsia"/>
              </w:rPr>
              <w:t xml:space="preserve">    $table-&gt;string('description')-&gt;nullable(false)-&gt;default('')-&gt;comment('</w:t>
            </w:r>
            <w:r>
              <w:rPr>
                <w:rFonts w:hint="eastAsia"/>
              </w:rPr>
              <w:t>标签描述</w:t>
            </w:r>
            <w:r>
              <w:rPr>
                <w:rFonts w:hint="eastAsia"/>
              </w:rPr>
              <w:t>');</w:t>
            </w:r>
          </w:p>
          <w:p w14:paraId="01F6D735" w14:textId="77777777" w:rsidR="000652D1" w:rsidRDefault="000652D1" w:rsidP="000652D1">
            <w:r>
              <w:rPr>
                <w:rFonts w:hint="eastAsia"/>
              </w:rPr>
              <w:t xml:space="preserve">    $table-&gt;string('introduction')-&gt;nullable(false)-&gt;default('')-&gt;comment('</w:t>
            </w:r>
            <w:r>
              <w:rPr>
                <w:rFonts w:hint="eastAsia"/>
              </w:rPr>
              <w:t>标签简介</w:t>
            </w:r>
            <w:r>
              <w:rPr>
                <w:rFonts w:hint="eastAsia"/>
              </w:rPr>
              <w:t>');</w:t>
            </w:r>
          </w:p>
          <w:p w14:paraId="75AAC340" w14:textId="77777777" w:rsidR="000652D1" w:rsidRDefault="000652D1" w:rsidP="000652D1">
            <w:r>
              <w:rPr>
                <w:rFonts w:hint="eastAsia"/>
              </w:rPr>
              <w:t xml:space="preserve">    </w:t>
            </w:r>
            <w:r>
              <w:rPr>
                <w:rFonts w:hint="eastAsia"/>
              </w:rPr>
              <w:lastRenderedPageBreak/>
              <w:t>$table-&gt;string('jump_url')-&gt;nullable(false)-&gt;default('')-&gt;comment('</w:t>
            </w:r>
            <w:r>
              <w:rPr>
                <w:rFonts w:hint="eastAsia"/>
              </w:rPr>
              <w:t>标签页跳转地址</w:t>
            </w:r>
            <w:r>
              <w:rPr>
                <w:rFonts w:hint="eastAsia"/>
              </w:rPr>
              <w:t>');</w:t>
            </w:r>
          </w:p>
          <w:p w14:paraId="33115488" w14:textId="77777777" w:rsidR="000652D1" w:rsidRDefault="000652D1" w:rsidP="000652D1">
            <w:r>
              <w:rPr>
                <w:rFonts w:hint="eastAsia"/>
              </w:rPr>
              <w:t xml:space="preserve">    /* </w:t>
            </w:r>
            <w:r>
              <w:rPr>
                <w:rFonts w:hint="eastAsia"/>
              </w:rPr>
              <w:t>设置索引</w:t>
            </w:r>
            <w:r>
              <w:rPr>
                <w:rFonts w:hint="eastAsia"/>
              </w:rPr>
              <w:t xml:space="preserve"> */</w:t>
            </w:r>
          </w:p>
          <w:p w14:paraId="3AE4AD90" w14:textId="77777777" w:rsidR="000652D1" w:rsidRDefault="000652D1" w:rsidP="000652D1">
            <w:r>
              <w:t xml:space="preserve">    $table-&gt;index(['jianpin'], 'tagjp');</w:t>
            </w:r>
          </w:p>
          <w:p w14:paraId="71E34414" w14:textId="77777777" w:rsidR="000652D1" w:rsidRDefault="000652D1" w:rsidP="000652D1">
            <w:r>
              <w:t xml:space="preserve">    $table-&gt;index(['quanpin'], 'tagquanpin');</w:t>
            </w:r>
          </w:p>
          <w:p w14:paraId="39DA9100" w14:textId="36B79A25" w:rsidR="00B01581" w:rsidRDefault="000652D1" w:rsidP="000652D1">
            <w:r>
              <w:t>});</w:t>
            </w:r>
          </w:p>
        </w:tc>
      </w:tr>
      <w:tr w:rsidR="00E2518F" w14:paraId="0769A533" w14:textId="77777777" w:rsidTr="00EA4A79">
        <w:tc>
          <w:tcPr>
            <w:tcW w:w="7875" w:type="dxa"/>
            <w:shd w:val="clear" w:color="auto" w:fill="D9E2F3" w:themeFill="accent5" w:themeFillTint="33"/>
          </w:tcPr>
          <w:p w14:paraId="434D4C01" w14:textId="0147DBC7" w:rsidR="00E2518F" w:rsidRDefault="00E2518F" w:rsidP="000652D1">
            <w:r>
              <w:rPr>
                <w:noProof/>
              </w:rPr>
              <w:lastRenderedPageBreak/>
              <w:drawing>
                <wp:inline distT="0" distB="0" distL="0" distR="0" wp14:anchorId="3CC720E8" wp14:editId="3E46464A">
                  <wp:extent cx="5274310" cy="7645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764540"/>
                          </a:xfrm>
                          <a:prstGeom prst="rect">
                            <a:avLst/>
                          </a:prstGeom>
                        </pic:spPr>
                      </pic:pic>
                    </a:graphicData>
                  </a:graphic>
                </wp:inline>
              </w:drawing>
            </w:r>
          </w:p>
        </w:tc>
      </w:tr>
      <w:tr w:rsidR="00B01581" w14:paraId="5F4C59ED" w14:textId="77777777" w:rsidTr="00EA4A79">
        <w:tc>
          <w:tcPr>
            <w:tcW w:w="7875" w:type="dxa"/>
          </w:tcPr>
          <w:p w14:paraId="4DBCCE8A" w14:textId="412985BB" w:rsidR="00B01581" w:rsidRDefault="004C43B3" w:rsidP="00EA4A79">
            <w:r w:rsidRPr="004C43B3">
              <w:t>create_topics_table.php</w:t>
            </w:r>
          </w:p>
        </w:tc>
      </w:tr>
      <w:tr w:rsidR="00577B7E" w14:paraId="004BCAC6" w14:textId="77777777" w:rsidTr="00EA4A79">
        <w:tc>
          <w:tcPr>
            <w:tcW w:w="7875" w:type="dxa"/>
            <w:shd w:val="clear" w:color="auto" w:fill="D9E2F3" w:themeFill="accent5" w:themeFillTint="33"/>
          </w:tcPr>
          <w:p w14:paraId="6CBAA73F" w14:textId="77777777" w:rsidR="00031A09" w:rsidRDefault="00031A09" w:rsidP="00031A09">
            <w:r>
              <w:t>Schema::create('topics', function (Blueprint $table) {</w:t>
            </w:r>
          </w:p>
          <w:p w14:paraId="4FAF008D" w14:textId="77777777" w:rsidR="00031A09" w:rsidRDefault="00031A09" w:rsidP="00031A09">
            <w:r>
              <w:rPr>
                <w:rFonts w:hint="eastAsia"/>
              </w:rPr>
              <w:t xml:space="preserve">    $table-&gt;integerIncrements('id')-&gt;nullable(false)-&gt;comment('</w:t>
            </w:r>
            <w:r>
              <w:rPr>
                <w:rFonts w:hint="eastAsia"/>
              </w:rPr>
              <w:t>主键</w:t>
            </w:r>
            <w:r>
              <w:rPr>
                <w:rFonts w:hint="eastAsia"/>
              </w:rPr>
              <w:t>ID');</w:t>
            </w:r>
          </w:p>
          <w:p w14:paraId="07B50F99" w14:textId="77777777" w:rsidR="00031A09" w:rsidRDefault="00031A09" w:rsidP="00031A09">
            <w:r>
              <w:rPr>
                <w:rFonts w:hint="eastAsia"/>
              </w:rPr>
              <w:t xml:space="preserve">    $table-&gt;smallInteger('cateid')-&gt;unsigned()-&gt;nullable(false)-&gt;default(0)-&gt;comment('</w:t>
            </w:r>
            <w:r>
              <w:rPr>
                <w:rFonts w:hint="eastAsia"/>
              </w:rPr>
              <w:t>栏目</w:t>
            </w:r>
            <w:r>
              <w:rPr>
                <w:rFonts w:hint="eastAsia"/>
              </w:rPr>
              <w:t>ID');</w:t>
            </w:r>
          </w:p>
          <w:p w14:paraId="4824030D" w14:textId="77777777" w:rsidR="00031A09" w:rsidRDefault="00031A09" w:rsidP="00031A09">
            <w:r>
              <w:rPr>
                <w:rFonts w:hint="eastAsia"/>
              </w:rPr>
              <w:t xml:space="preserve">    $table-&gt;string('title')-&gt;nullable(false)-&gt;default('')-&gt;comment('</w:t>
            </w:r>
            <w:r>
              <w:rPr>
                <w:rFonts w:hint="eastAsia"/>
              </w:rPr>
              <w:t>专题标题</w:t>
            </w:r>
            <w:r>
              <w:rPr>
                <w:rFonts w:hint="eastAsia"/>
              </w:rPr>
              <w:t>');</w:t>
            </w:r>
          </w:p>
          <w:p w14:paraId="2895D27B" w14:textId="77777777" w:rsidR="00031A09" w:rsidRDefault="00031A09" w:rsidP="00031A09">
            <w:r>
              <w:rPr>
                <w:rFonts w:hint="eastAsia"/>
              </w:rPr>
              <w:t xml:space="preserve">    $table-&gt;string('keywords')-&gt;nullable(false)-&gt;default('')-&gt;comment('</w:t>
            </w:r>
            <w:r>
              <w:rPr>
                <w:rFonts w:hint="eastAsia"/>
              </w:rPr>
              <w:t>专题关键词</w:t>
            </w:r>
            <w:r>
              <w:rPr>
                <w:rFonts w:hint="eastAsia"/>
              </w:rPr>
              <w:t>');</w:t>
            </w:r>
          </w:p>
          <w:p w14:paraId="16B87A79" w14:textId="77777777" w:rsidR="00031A09" w:rsidRDefault="00031A09" w:rsidP="00031A09">
            <w:r>
              <w:rPr>
                <w:rFonts w:hint="eastAsia"/>
              </w:rPr>
              <w:t xml:space="preserve">    $table-&gt;string('description')-&gt;nullable(false)-&gt;default('')-&gt;comment('</w:t>
            </w:r>
            <w:r>
              <w:rPr>
                <w:rFonts w:hint="eastAsia"/>
              </w:rPr>
              <w:t>专题描述</w:t>
            </w:r>
            <w:r>
              <w:rPr>
                <w:rFonts w:hint="eastAsia"/>
              </w:rPr>
              <w:t>');</w:t>
            </w:r>
          </w:p>
          <w:p w14:paraId="3E3F39DE" w14:textId="77777777" w:rsidR="00031A09" w:rsidRDefault="00031A09" w:rsidP="00031A09">
            <w:r>
              <w:rPr>
                <w:rFonts w:hint="eastAsia"/>
              </w:rPr>
              <w:t xml:space="preserve">    $table-&gt;string('introduction')-&gt;nullable(false)-&gt;default('')-&gt;comment('</w:t>
            </w:r>
            <w:r>
              <w:rPr>
                <w:rFonts w:hint="eastAsia"/>
              </w:rPr>
              <w:t>专题简介</w:t>
            </w:r>
            <w:r>
              <w:rPr>
                <w:rFonts w:hint="eastAsia"/>
              </w:rPr>
              <w:t>');</w:t>
            </w:r>
          </w:p>
          <w:p w14:paraId="1A9BBF2F" w14:textId="77777777" w:rsidR="00031A09" w:rsidRDefault="00031A09" w:rsidP="00031A09">
            <w:r>
              <w:rPr>
                <w:rFonts w:hint="eastAsia"/>
              </w:rPr>
              <w:t xml:space="preserve">    $table-&gt;timestamp('pubdate')-&gt;nullable(false)-&gt;default(DB::raw('CURRENT_TIMESTAMP'))-&gt;comment('</w:t>
            </w:r>
            <w:r>
              <w:rPr>
                <w:rFonts w:hint="eastAsia"/>
              </w:rPr>
              <w:t>时间戳格式的发布时间</w:t>
            </w:r>
            <w:r>
              <w:rPr>
                <w:rFonts w:hint="eastAsia"/>
              </w:rPr>
              <w:t>');</w:t>
            </w:r>
          </w:p>
          <w:p w14:paraId="64023721" w14:textId="77777777" w:rsidR="00031A09" w:rsidRDefault="00031A09" w:rsidP="00031A09">
            <w:r>
              <w:rPr>
                <w:rFonts w:hint="eastAsia"/>
              </w:rPr>
              <w:t xml:space="preserve">    $table-&gt;mediumInteger('click')-&gt;unsigned()-&gt;nullable(false)-&gt;default(0)-&gt;comment('</w:t>
            </w:r>
            <w:r>
              <w:rPr>
                <w:rFonts w:hint="eastAsia"/>
              </w:rPr>
              <w:t>访问量</w:t>
            </w:r>
            <w:r>
              <w:rPr>
                <w:rFonts w:hint="eastAsia"/>
              </w:rPr>
              <w:t>');</w:t>
            </w:r>
          </w:p>
          <w:p w14:paraId="4409CAA6" w14:textId="77777777" w:rsidR="00031A09" w:rsidRDefault="00031A09" w:rsidP="00031A09">
            <w:r>
              <w:rPr>
                <w:rFonts w:hint="eastAsia"/>
              </w:rPr>
              <w:t xml:space="preserve">    $table-&gt;string('writer')-&gt;nullable(false)-&gt;default('')-&gt;comment('</w:t>
            </w:r>
            <w:r>
              <w:rPr>
                <w:rFonts w:hint="eastAsia"/>
              </w:rPr>
              <w:t>作者</w:t>
            </w:r>
            <w:r>
              <w:rPr>
                <w:rFonts w:hint="eastAsia"/>
              </w:rPr>
              <w:t>');</w:t>
            </w:r>
          </w:p>
          <w:p w14:paraId="46B01E17" w14:textId="77777777" w:rsidR="00031A09" w:rsidRDefault="00031A09" w:rsidP="00031A09">
            <w:r>
              <w:rPr>
                <w:rFonts w:hint="eastAsia"/>
              </w:rPr>
              <w:t xml:space="preserve">    $table-&gt;string('source')-&gt;nullable(false)-&gt;default('')-&gt;comment('</w:t>
            </w:r>
            <w:r>
              <w:rPr>
                <w:rFonts w:hint="eastAsia"/>
              </w:rPr>
              <w:t>来源</w:t>
            </w:r>
            <w:r>
              <w:rPr>
                <w:rFonts w:hint="eastAsia"/>
              </w:rPr>
              <w:t>');</w:t>
            </w:r>
          </w:p>
          <w:p w14:paraId="6D7F45C0" w14:textId="77777777" w:rsidR="00031A09" w:rsidRDefault="00031A09" w:rsidP="00031A09">
            <w:r>
              <w:rPr>
                <w:rFonts w:hint="eastAsia"/>
              </w:rPr>
              <w:t xml:space="preserve">    $table-&gt;boolean('is_show')-&gt;unsigned()-&gt;nullable(false)-&gt;default(1)-&gt;comment('</w:t>
            </w:r>
            <w:r>
              <w:rPr>
                <w:rFonts w:hint="eastAsia"/>
              </w:rPr>
              <w:t>是否展示</w:t>
            </w:r>
            <w:r>
              <w:rPr>
                <w:rFonts w:hint="eastAsia"/>
              </w:rPr>
              <w:t xml:space="preserve">: 1 </w:t>
            </w:r>
            <w:r>
              <w:rPr>
                <w:rFonts w:hint="eastAsia"/>
              </w:rPr>
              <w:t>展示</w:t>
            </w:r>
            <w:r>
              <w:rPr>
                <w:rFonts w:hint="eastAsia"/>
              </w:rPr>
              <w:t xml:space="preserve"> 0 </w:t>
            </w:r>
            <w:r>
              <w:rPr>
                <w:rFonts w:hint="eastAsia"/>
              </w:rPr>
              <w:t>不展示</w:t>
            </w:r>
            <w:r>
              <w:rPr>
                <w:rFonts w:hint="eastAsia"/>
              </w:rPr>
              <w:t>');</w:t>
            </w:r>
          </w:p>
          <w:p w14:paraId="46A3B815" w14:textId="77777777" w:rsidR="00031A09" w:rsidRDefault="00031A09" w:rsidP="00031A09">
            <w:r>
              <w:rPr>
                <w:rFonts w:hint="eastAsia"/>
              </w:rPr>
              <w:lastRenderedPageBreak/>
              <w:t xml:space="preserve">    $table-&gt;string('litpic')-&gt;nullable(false)-&gt;default('')-&gt;comment('</w:t>
            </w:r>
            <w:r>
              <w:rPr>
                <w:rFonts w:hint="eastAsia"/>
              </w:rPr>
              <w:t>缩略图</w:t>
            </w:r>
            <w:r>
              <w:rPr>
                <w:rFonts w:hint="eastAsia"/>
              </w:rPr>
              <w:t>');</w:t>
            </w:r>
          </w:p>
          <w:p w14:paraId="11D9D5AC" w14:textId="77777777" w:rsidR="00031A09" w:rsidRDefault="00031A09" w:rsidP="00031A09">
            <w:r>
              <w:rPr>
                <w:rFonts w:hint="eastAsia"/>
              </w:rPr>
              <w:t xml:space="preserve">    $table-&gt;text('content')-&gt;comment('</w:t>
            </w:r>
            <w:r>
              <w:rPr>
                <w:rFonts w:hint="eastAsia"/>
              </w:rPr>
              <w:t>文章正文</w:t>
            </w:r>
            <w:r>
              <w:rPr>
                <w:rFonts w:hint="eastAsia"/>
              </w:rPr>
              <w:t>');</w:t>
            </w:r>
          </w:p>
          <w:p w14:paraId="723F4520" w14:textId="6CE6EB5E" w:rsidR="000652D1" w:rsidRDefault="00031A09" w:rsidP="00031A09">
            <w:r>
              <w:t>});</w:t>
            </w:r>
          </w:p>
        </w:tc>
      </w:tr>
      <w:tr w:rsidR="00577B7E" w14:paraId="7D99E993" w14:textId="77777777" w:rsidTr="00EA4A79">
        <w:tc>
          <w:tcPr>
            <w:tcW w:w="7875" w:type="dxa"/>
          </w:tcPr>
          <w:p w14:paraId="433FB1EF" w14:textId="6BDC6326" w:rsidR="00577B7E" w:rsidRPr="004C43B3" w:rsidRDefault="00577B7E" w:rsidP="00EA4A79">
            <w:r w:rsidRPr="00577B7E">
              <w:lastRenderedPageBreak/>
              <w:t>create_users_table.php</w:t>
            </w:r>
          </w:p>
        </w:tc>
      </w:tr>
      <w:tr w:rsidR="00577B7E" w14:paraId="01387543" w14:textId="77777777" w:rsidTr="00EA4A79">
        <w:tc>
          <w:tcPr>
            <w:tcW w:w="7875" w:type="dxa"/>
            <w:shd w:val="clear" w:color="auto" w:fill="D9E2F3" w:themeFill="accent5" w:themeFillTint="33"/>
          </w:tcPr>
          <w:p w14:paraId="753383A5" w14:textId="77777777" w:rsidR="007669A6" w:rsidRDefault="007669A6" w:rsidP="007669A6">
            <w:r>
              <w:t>Schema::create('users', function (Blueprint $table) {</w:t>
            </w:r>
          </w:p>
          <w:p w14:paraId="544E3F76" w14:textId="77777777" w:rsidR="007669A6" w:rsidRDefault="007669A6" w:rsidP="007669A6">
            <w:r>
              <w:rPr>
                <w:rFonts w:hint="eastAsia"/>
              </w:rPr>
              <w:t xml:space="preserve">    /* </w:t>
            </w:r>
            <w:r>
              <w:rPr>
                <w:rFonts w:hint="eastAsia"/>
              </w:rPr>
              <w:t>修改部分字段</w:t>
            </w:r>
            <w:r>
              <w:rPr>
                <w:rFonts w:hint="eastAsia"/>
              </w:rPr>
              <w:t xml:space="preserve"> */</w:t>
            </w:r>
          </w:p>
          <w:p w14:paraId="58E568B5" w14:textId="77777777" w:rsidR="007669A6" w:rsidRDefault="007669A6" w:rsidP="007669A6">
            <w:r>
              <w:rPr>
                <w:rFonts w:hint="eastAsia"/>
              </w:rPr>
              <w:t xml:space="preserve">    $table-&gt;id()-&gt;nullable(false)-&gt;comment('</w:t>
            </w:r>
            <w:r>
              <w:rPr>
                <w:rFonts w:hint="eastAsia"/>
              </w:rPr>
              <w:t>主键</w:t>
            </w:r>
            <w:r>
              <w:rPr>
                <w:rFonts w:hint="eastAsia"/>
              </w:rPr>
              <w:t>ID');;</w:t>
            </w:r>
          </w:p>
          <w:p w14:paraId="73EED599" w14:textId="77777777" w:rsidR="007669A6" w:rsidRDefault="007669A6" w:rsidP="007669A6">
            <w:r>
              <w:rPr>
                <w:rFonts w:hint="eastAsia"/>
              </w:rPr>
              <w:t xml:space="preserve">    $table-&gt;string('username')-&gt;nullable(false)-&gt;default('')-&gt;comment('</w:t>
            </w:r>
            <w:r>
              <w:rPr>
                <w:rFonts w:hint="eastAsia"/>
              </w:rPr>
              <w:t>账号</w:t>
            </w:r>
            <w:r>
              <w:rPr>
                <w:rFonts w:hint="eastAsia"/>
              </w:rPr>
              <w:t>');</w:t>
            </w:r>
          </w:p>
          <w:p w14:paraId="2C85335D" w14:textId="77777777" w:rsidR="007669A6" w:rsidRDefault="007669A6" w:rsidP="007669A6">
            <w:r>
              <w:rPr>
                <w:rFonts w:hint="eastAsia"/>
              </w:rPr>
              <w:t xml:space="preserve">    $table-&gt;string('email')-&gt;nullable(false)-&gt;default('')-&gt;unique()-&gt;comment('</w:t>
            </w:r>
            <w:r>
              <w:rPr>
                <w:rFonts w:hint="eastAsia"/>
              </w:rPr>
              <w:t>邮箱</w:t>
            </w:r>
            <w:r>
              <w:rPr>
                <w:rFonts w:hint="eastAsia"/>
              </w:rPr>
              <w:t>');</w:t>
            </w:r>
          </w:p>
          <w:p w14:paraId="0D10361A" w14:textId="77777777" w:rsidR="007669A6" w:rsidRDefault="007669A6" w:rsidP="007669A6">
            <w:r>
              <w:t xml:space="preserve">    $table-&gt;timestamp('email_verified_at')-&gt;nullable();</w:t>
            </w:r>
          </w:p>
          <w:p w14:paraId="41F84994" w14:textId="77777777" w:rsidR="007669A6" w:rsidRDefault="007669A6" w:rsidP="007669A6">
            <w:r>
              <w:rPr>
                <w:rFonts w:hint="eastAsia"/>
              </w:rPr>
              <w:t xml:space="preserve">    $table-&gt;string('password')-&gt;nullable(false)-&gt;default('')-&gt;comment('</w:t>
            </w:r>
            <w:r>
              <w:rPr>
                <w:rFonts w:hint="eastAsia"/>
              </w:rPr>
              <w:t>密码</w:t>
            </w:r>
            <w:r>
              <w:rPr>
                <w:rFonts w:hint="eastAsia"/>
              </w:rPr>
              <w:t>');</w:t>
            </w:r>
          </w:p>
          <w:p w14:paraId="6D2B8D34" w14:textId="77777777" w:rsidR="007669A6" w:rsidRDefault="007669A6" w:rsidP="007669A6">
            <w:r>
              <w:t xml:space="preserve">    $table-&gt;rememberToken();</w:t>
            </w:r>
          </w:p>
          <w:p w14:paraId="3AD4E6F2" w14:textId="77777777" w:rsidR="007669A6" w:rsidRDefault="007669A6" w:rsidP="007669A6">
            <w:r>
              <w:t xml:space="preserve">    $table-&gt;timestamps();</w:t>
            </w:r>
          </w:p>
          <w:p w14:paraId="14ACB0DA" w14:textId="77777777" w:rsidR="007669A6" w:rsidRDefault="007669A6" w:rsidP="007669A6">
            <w:r>
              <w:rPr>
                <w:rFonts w:hint="eastAsia"/>
              </w:rPr>
              <w:t xml:space="preserve">    /* </w:t>
            </w:r>
            <w:r>
              <w:rPr>
                <w:rFonts w:hint="eastAsia"/>
              </w:rPr>
              <w:t>添加如下字段</w:t>
            </w:r>
            <w:r>
              <w:rPr>
                <w:rFonts w:hint="eastAsia"/>
              </w:rPr>
              <w:t xml:space="preserve"> */</w:t>
            </w:r>
          </w:p>
          <w:p w14:paraId="400953FE" w14:textId="77777777" w:rsidR="007669A6" w:rsidRDefault="007669A6" w:rsidP="007669A6">
            <w:r>
              <w:rPr>
                <w:rFonts w:hint="eastAsia"/>
              </w:rPr>
              <w:t xml:space="preserve">    $table-&gt;string('mobile')-&gt;nullable(false)-&gt;default('')-&gt;comment('</w:t>
            </w:r>
            <w:r>
              <w:rPr>
                <w:rFonts w:hint="eastAsia"/>
              </w:rPr>
              <w:t>手机</w:t>
            </w:r>
            <w:r>
              <w:rPr>
                <w:rFonts w:hint="eastAsia"/>
              </w:rPr>
              <w:t>');</w:t>
            </w:r>
          </w:p>
          <w:p w14:paraId="40E804F9" w14:textId="77777777" w:rsidR="007669A6" w:rsidRDefault="007669A6" w:rsidP="007669A6">
            <w:r>
              <w:rPr>
                <w:rFonts w:hint="eastAsia"/>
              </w:rPr>
              <w:t xml:space="preserve">    $table-&gt;string('wechat')-&gt;nullable(false)-&gt;default('')-&gt;comment('</w:t>
            </w:r>
            <w:r>
              <w:rPr>
                <w:rFonts w:hint="eastAsia"/>
              </w:rPr>
              <w:t>微信</w:t>
            </w:r>
            <w:r>
              <w:rPr>
                <w:rFonts w:hint="eastAsia"/>
              </w:rPr>
              <w:t>');</w:t>
            </w:r>
          </w:p>
          <w:p w14:paraId="2013AC29" w14:textId="77777777" w:rsidR="007669A6" w:rsidRDefault="007669A6" w:rsidP="007669A6">
            <w:r>
              <w:rPr>
                <w:rFonts w:hint="eastAsia"/>
              </w:rPr>
              <w:t xml:space="preserve">    $table-&gt;boolean('sexy')-&gt;unsigned()-&gt;nullable(false)-&gt;default(1)-&gt;comment('</w:t>
            </w:r>
            <w:r>
              <w:rPr>
                <w:rFonts w:hint="eastAsia"/>
              </w:rPr>
              <w:t>性别</w:t>
            </w:r>
            <w:r>
              <w:rPr>
                <w:rFonts w:hint="eastAsia"/>
              </w:rPr>
              <w:t xml:space="preserve">: 0 </w:t>
            </w:r>
            <w:r>
              <w:rPr>
                <w:rFonts w:hint="eastAsia"/>
              </w:rPr>
              <w:t>男</w:t>
            </w:r>
            <w:r>
              <w:rPr>
                <w:rFonts w:hint="eastAsia"/>
              </w:rPr>
              <w:t xml:space="preserve"> 1 </w:t>
            </w:r>
            <w:r>
              <w:rPr>
                <w:rFonts w:hint="eastAsia"/>
              </w:rPr>
              <w:t>女</w:t>
            </w:r>
            <w:r>
              <w:rPr>
                <w:rFonts w:hint="eastAsia"/>
              </w:rPr>
              <w:t>');</w:t>
            </w:r>
          </w:p>
          <w:p w14:paraId="2DC0635B" w14:textId="77777777" w:rsidR="007669A6" w:rsidRDefault="007669A6" w:rsidP="007669A6">
            <w:r>
              <w:rPr>
                <w:rFonts w:hint="eastAsia"/>
              </w:rPr>
              <w:t xml:space="preserve">    $table-&gt;timestamp('reg_date')-&gt;nullable(false)-&gt;default(DB::raw('CURRENT_TIMESTAMP'))-&gt;comment('</w:t>
            </w:r>
            <w:r>
              <w:rPr>
                <w:rFonts w:hint="eastAsia"/>
              </w:rPr>
              <w:t>时间戳格式的注册时间</w:t>
            </w:r>
            <w:r>
              <w:rPr>
                <w:rFonts w:hint="eastAsia"/>
              </w:rPr>
              <w:t>');</w:t>
            </w:r>
          </w:p>
          <w:p w14:paraId="48B07851" w14:textId="77777777" w:rsidR="007669A6" w:rsidRDefault="007669A6" w:rsidP="007669A6">
            <w:r>
              <w:rPr>
                <w:rFonts w:hint="eastAsia"/>
              </w:rPr>
              <w:t xml:space="preserve">    //</w:t>
            </w:r>
            <w:r>
              <w:rPr>
                <w:rFonts w:hint="eastAsia"/>
              </w:rPr>
              <w:t>由于没法设置默认值，所以默认值定义为当前时间的时间戳</w:t>
            </w:r>
          </w:p>
          <w:p w14:paraId="3504A899" w14:textId="77777777" w:rsidR="007669A6" w:rsidRDefault="007669A6" w:rsidP="007669A6">
            <w:r>
              <w:rPr>
                <w:rFonts w:hint="eastAsia"/>
              </w:rPr>
              <w:t xml:space="preserve">    $table-&gt;timestamp('last_login')-&gt;nullable(false)-&gt;default(DB::raw('CURRENT_TIMESTAMP'))-&gt;comment('</w:t>
            </w:r>
            <w:r>
              <w:rPr>
                <w:rFonts w:hint="eastAsia"/>
              </w:rPr>
              <w:t>最近登录的时间戳</w:t>
            </w:r>
            <w:r>
              <w:rPr>
                <w:rFonts w:hint="eastAsia"/>
              </w:rPr>
              <w:t>');</w:t>
            </w:r>
          </w:p>
          <w:p w14:paraId="52C8ECFD" w14:textId="0EC4C203" w:rsidR="00577B7E" w:rsidRDefault="007669A6" w:rsidP="007669A6">
            <w:r>
              <w:t>});</w:t>
            </w:r>
          </w:p>
        </w:tc>
      </w:tr>
    </w:tbl>
    <w:p w14:paraId="684F704C" w14:textId="77777777" w:rsidR="003B4856" w:rsidRDefault="003B4856" w:rsidP="00E02E02"/>
    <w:p w14:paraId="1F5D5F2D" w14:textId="29AE8E7A" w:rsidR="00C73C43" w:rsidRDefault="003B4856" w:rsidP="003B4856">
      <w:pPr>
        <w:pStyle w:val="4"/>
      </w:pPr>
      <w:r>
        <w:rPr>
          <w:rFonts w:hint="eastAsia"/>
        </w:rPr>
        <w:t>运行</w:t>
      </w:r>
      <w:r w:rsidR="001A5ABF">
        <w:rPr>
          <w:rFonts w:hint="eastAsia"/>
        </w:rPr>
        <w:t>所有</w:t>
      </w:r>
      <w:r>
        <w:rPr>
          <w:rFonts w:hint="eastAsia"/>
        </w:rPr>
        <w:t>迁移文件</w:t>
      </w:r>
    </w:p>
    <w:p w14:paraId="41014174" w14:textId="18323A28" w:rsidR="003B4856" w:rsidRDefault="002C0D17" w:rsidP="002C0D17">
      <w:pPr>
        <w:ind w:left="420"/>
      </w:pPr>
      <w:r>
        <w:rPr>
          <w:rFonts w:hint="eastAsia"/>
        </w:rPr>
        <w:t>运行所有迁移文件进行表结构的创建：</w:t>
      </w:r>
    </w:p>
    <w:tbl>
      <w:tblPr>
        <w:tblStyle w:val="a6"/>
        <w:tblW w:w="0" w:type="auto"/>
        <w:tblInd w:w="421" w:type="dxa"/>
        <w:tblLook w:val="04A0" w:firstRow="1" w:lastRow="0" w:firstColumn="1" w:lastColumn="0" w:noHBand="0" w:noVBand="1"/>
      </w:tblPr>
      <w:tblGrid>
        <w:gridCol w:w="7875"/>
      </w:tblGrid>
      <w:tr w:rsidR="00AC222E" w:rsidRPr="00AC222E" w14:paraId="7FB5639B" w14:textId="77777777" w:rsidTr="00C73C43">
        <w:tc>
          <w:tcPr>
            <w:tcW w:w="7875" w:type="dxa"/>
          </w:tcPr>
          <w:p w14:paraId="464C7F1D" w14:textId="42596B29" w:rsidR="00C73C43" w:rsidRPr="00AC222E" w:rsidRDefault="003F026A" w:rsidP="00E02E02">
            <w:pPr>
              <w:rPr>
                <w:b/>
                <w:bCs/>
                <w:color w:val="0070C0"/>
              </w:rPr>
            </w:pPr>
            <w:r w:rsidRPr="00AC222E">
              <w:rPr>
                <w:rFonts w:hint="eastAsia"/>
                <w:b/>
                <w:bCs/>
                <w:color w:val="0070C0"/>
              </w:rPr>
              <w:t>运行指定单个迁移文件，方便测试各种数据类型的字段的定义是否正确。</w:t>
            </w:r>
          </w:p>
        </w:tc>
      </w:tr>
      <w:tr w:rsidR="003F026A" w14:paraId="76FE69C9" w14:textId="77777777" w:rsidTr="00C73C43">
        <w:tc>
          <w:tcPr>
            <w:tcW w:w="7875" w:type="dxa"/>
          </w:tcPr>
          <w:p w14:paraId="199C36DE" w14:textId="77777777" w:rsidR="003F026A" w:rsidRDefault="003F026A" w:rsidP="003F026A">
            <w:r>
              <w:rPr>
                <w:rFonts w:hint="eastAsia"/>
              </w:rPr>
              <w:lastRenderedPageBreak/>
              <w:t>php artisan migrate --path=/database/migrations/</w:t>
            </w:r>
            <w:r>
              <w:rPr>
                <w:rFonts w:hint="eastAsia"/>
              </w:rPr>
              <w:t>文件名</w:t>
            </w:r>
          </w:p>
          <w:p w14:paraId="18F193BB" w14:textId="77777777" w:rsidR="003F026A" w:rsidRDefault="003F026A" w:rsidP="003F026A"/>
          <w:p w14:paraId="06BD1F70" w14:textId="77777777" w:rsidR="003F026A" w:rsidRDefault="003F026A" w:rsidP="003F026A">
            <w:r>
              <w:rPr>
                <w:rFonts w:hint="eastAsia"/>
              </w:rPr>
              <w:t>例如</w:t>
            </w:r>
          </w:p>
          <w:p w14:paraId="206BCF80" w14:textId="77777777" w:rsidR="003F026A" w:rsidRDefault="003F026A" w:rsidP="003F026A"/>
          <w:p w14:paraId="0ECA03BF" w14:textId="6E85D328" w:rsidR="009D7678" w:rsidRDefault="003F026A" w:rsidP="003F026A">
            <w:r>
              <w:t>php artisan migrate --path=</w:t>
            </w:r>
            <w:r w:rsidR="009D7678">
              <w:t>/</w:t>
            </w:r>
            <w:r w:rsidR="009D7678" w:rsidRPr="009D7678">
              <w:t>database/migrations/2020_06_18_022555_create_articles_table.php</w:t>
            </w:r>
          </w:p>
        </w:tc>
      </w:tr>
      <w:tr w:rsidR="003F026A" w:rsidRPr="00AC222E" w14:paraId="0608F00F" w14:textId="77777777" w:rsidTr="00C73C43">
        <w:tc>
          <w:tcPr>
            <w:tcW w:w="7875" w:type="dxa"/>
          </w:tcPr>
          <w:p w14:paraId="1CDDDA35" w14:textId="10B588C6" w:rsidR="003F026A" w:rsidRPr="00AC222E" w:rsidRDefault="003F7F52" w:rsidP="00E02E02">
            <w:pPr>
              <w:rPr>
                <w:b/>
                <w:bCs/>
                <w:color w:val="0070C0"/>
              </w:rPr>
            </w:pPr>
            <w:r w:rsidRPr="00AC222E">
              <w:rPr>
                <w:rFonts w:hint="eastAsia"/>
                <w:b/>
                <w:bCs/>
                <w:color w:val="0070C0"/>
              </w:rPr>
              <w:t>运行所有迁移文件</w:t>
            </w:r>
          </w:p>
        </w:tc>
      </w:tr>
      <w:tr w:rsidR="003F026A" w14:paraId="339762F3" w14:textId="77777777" w:rsidTr="00C73C43">
        <w:tc>
          <w:tcPr>
            <w:tcW w:w="7875" w:type="dxa"/>
          </w:tcPr>
          <w:p w14:paraId="5D5C28D5" w14:textId="47588B21" w:rsidR="003F026A" w:rsidRDefault="00A76DE6" w:rsidP="00E02E02">
            <w:r w:rsidRPr="00A76DE6">
              <w:t>php artisan migrate</w:t>
            </w:r>
          </w:p>
        </w:tc>
      </w:tr>
    </w:tbl>
    <w:p w14:paraId="3FA24FB7" w14:textId="77777777" w:rsidR="008C3717" w:rsidRDefault="00E90250" w:rsidP="00946ADF">
      <w:r>
        <w:tab/>
      </w:r>
    </w:p>
    <w:p w14:paraId="42B8E192" w14:textId="523B3CE2" w:rsidR="00AE5E1B" w:rsidRDefault="00AE5E1B" w:rsidP="00E02E02"/>
    <w:p w14:paraId="304DD21F" w14:textId="0523B706" w:rsidR="007D1845" w:rsidRDefault="00A24899" w:rsidP="00A24899">
      <w:pPr>
        <w:pStyle w:val="4"/>
      </w:pPr>
      <w:r>
        <w:rPr>
          <w:rFonts w:hint="eastAsia"/>
        </w:rPr>
        <w:t>编写模型文件代码</w:t>
      </w:r>
    </w:p>
    <w:p w14:paraId="670B352F" w14:textId="35438490" w:rsidR="002A52AD" w:rsidRDefault="00C47814" w:rsidP="00E02E02">
      <w:r>
        <w:rPr>
          <w:rFonts w:hint="eastAsia"/>
        </w:rPr>
        <w:t>编写模型文件代码，把我们的模型和数据库的表进行一一对应。</w:t>
      </w:r>
    </w:p>
    <w:p w14:paraId="7A414FDE" w14:textId="77777777" w:rsidR="00C47814" w:rsidRDefault="00C47814" w:rsidP="00E02E02"/>
    <w:tbl>
      <w:tblPr>
        <w:tblStyle w:val="a6"/>
        <w:tblW w:w="0" w:type="auto"/>
        <w:tblInd w:w="421" w:type="dxa"/>
        <w:tblLook w:val="04A0" w:firstRow="1" w:lastRow="0" w:firstColumn="1" w:lastColumn="0" w:noHBand="0" w:noVBand="1"/>
      </w:tblPr>
      <w:tblGrid>
        <w:gridCol w:w="7875"/>
      </w:tblGrid>
      <w:tr w:rsidR="00FE1067" w14:paraId="740F25AC" w14:textId="77777777" w:rsidTr="00F37EAB">
        <w:tc>
          <w:tcPr>
            <w:tcW w:w="7875" w:type="dxa"/>
          </w:tcPr>
          <w:p w14:paraId="00F28CC6" w14:textId="04EA544E" w:rsidR="00FE1067" w:rsidRDefault="006F5895" w:rsidP="00EA4A79">
            <w:r w:rsidRPr="006F5895">
              <w:t>app/Models/Article.php</w:t>
            </w:r>
          </w:p>
        </w:tc>
      </w:tr>
      <w:tr w:rsidR="00FE1067" w14:paraId="237A10C7" w14:textId="77777777" w:rsidTr="00F37EAB">
        <w:tc>
          <w:tcPr>
            <w:tcW w:w="7875" w:type="dxa"/>
            <w:shd w:val="clear" w:color="auto" w:fill="D9E2F3" w:themeFill="accent5" w:themeFillTint="33"/>
          </w:tcPr>
          <w:p w14:paraId="2D6171B5" w14:textId="77777777" w:rsidR="00ED21B5" w:rsidRDefault="00ED21B5" w:rsidP="00ED21B5">
            <w:r>
              <w:t>class Article extends Model</w:t>
            </w:r>
          </w:p>
          <w:p w14:paraId="0E540506" w14:textId="77777777" w:rsidR="00ED21B5" w:rsidRDefault="00ED21B5" w:rsidP="00ED21B5">
            <w:r>
              <w:t>{</w:t>
            </w:r>
          </w:p>
          <w:p w14:paraId="4851699B" w14:textId="77777777" w:rsidR="00ED21B5" w:rsidRDefault="00ED21B5" w:rsidP="00ED21B5">
            <w:r>
              <w:rPr>
                <w:rFonts w:hint="eastAsia"/>
              </w:rPr>
              <w:t xml:space="preserve">    /* </w:t>
            </w:r>
            <w:r>
              <w:rPr>
                <w:rFonts w:hint="eastAsia"/>
              </w:rPr>
              <w:t>把</w:t>
            </w:r>
            <w:r>
              <w:rPr>
                <w:rFonts w:hint="eastAsia"/>
              </w:rPr>
              <w:t xml:space="preserve"> DATATIME </w:t>
            </w:r>
            <w:r>
              <w:rPr>
                <w:rFonts w:hint="eastAsia"/>
              </w:rPr>
              <w:t>转换成</w:t>
            </w:r>
            <w:r>
              <w:rPr>
                <w:rFonts w:hint="eastAsia"/>
              </w:rPr>
              <w:t xml:space="preserve"> TIMESTAMP */</w:t>
            </w:r>
          </w:p>
          <w:p w14:paraId="764D4283" w14:textId="77777777" w:rsidR="00ED21B5" w:rsidRDefault="00ED21B5" w:rsidP="00ED21B5">
            <w:r>
              <w:t xml:space="preserve">    protected $dateFormat = 'U';</w:t>
            </w:r>
          </w:p>
          <w:p w14:paraId="0CFD8850" w14:textId="77777777" w:rsidR="00ED21B5" w:rsidRDefault="00ED21B5" w:rsidP="00ED21B5">
            <w:r>
              <w:rPr>
                <w:rFonts w:hint="eastAsia"/>
              </w:rPr>
              <w:t xml:space="preserve">    /* </w:t>
            </w:r>
            <w:r>
              <w:rPr>
                <w:rFonts w:hint="eastAsia"/>
              </w:rPr>
              <w:t>取消自动维护</w:t>
            </w:r>
            <w:r>
              <w:rPr>
                <w:rFonts w:hint="eastAsia"/>
              </w:rPr>
              <w:t xml:space="preserve"> created_at </w:t>
            </w:r>
            <w:r>
              <w:rPr>
                <w:rFonts w:hint="eastAsia"/>
              </w:rPr>
              <w:t>和</w:t>
            </w:r>
            <w:r>
              <w:rPr>
                <w:rFonts w:hint="eastAsia"/>
              </w:rPr>
              <w:t xml:space="preserve"> updated_at </w:t>
            </w:r>
            <w:r>
              <w:rPr>
                <w:rFonts w:hint="eastAsia"/>
              </w:rPr>
              <w:t>字段</w:t>
            </w:r>
            <w:r>
              <w:rPr>
                <w:rFonts w:hint="eastAsia"/>
              </w:rPr>
              <w:t xml:space="preserve"> */</w:t>
            </w:r>
          </w:p>
          <w:p w14:paraId="75632E1D" w14:textId="77777777" w:rsidR="00ED21B5" w:rsidRDefault="00ED21B5" w:rsidP="00ED21B5">
            <w:r>
              <w:t xml:space="preserve">    public $timestamps = false;</w:t>
            </w:r>
          </w:p>
          <w:p w14:paraId="04253BF6" w14:textId="78ED128E" w:rsidR="00FE1067" w:rsidRDefault="00ED21B5" w:rsidP="00ED21B5">
            <w:r>
              <w:t>}</w:t>
            </w:r>
          </w:p>
        </w:tc>
      </w:tr>
      <w:tr w:rsidR="00FE1067" w14:paraId="36D260C2" w14:textId="77777777" w:rsidTr="00F37EAB">
        <w:tc>
          <w:tcPr>
            <w:tcW w:w="7875" w:type="dxa"/>
          </w:tcPr>
          <w:p w14:paraId="1CE275EA" w14:textId="6D878BED" w:rsidR="00FE1067" w:rsidRDefault="006F5895" w:rsidP="00EA4A79">
            <w:r w:rsidRPr="006F5895">
              <w:t>app/Models/</w:t>
            </w:r>
            <w:r w:rsidRPr="0025123C">
              <w:t>ArticleTag</w:t>
            </w:r>
            <w:r w:rsidRPr="006F5895">
              <w:t>.php</w:t>
            </w:r>
          </w:p>
        </w:tc>
      </w:tr>
      <w:tr w:rsidR="00FE1067" w:rsidRPr="00C45105" w14:paraId="2DDC3770" w14:textId="77777777" w:rsidTr="00F37EAB">
        <w:tc>
          <w:tcPr>
            <w:tcW w:w="7875" w:type="dxa"/>
            <w:shd w:val="clear" w:color="auto" w:fill="D9E2F3" w:themeFill="accent5" w:themeFillTint="33"/>
          </w:tcPr>
          <w:p w14:paraId="3FD6C8A5" w14:textId="36EB7458" w:rsidR="00FE1067" w:rsidRDefault="00FE1067" w:rsidP="00EA4A79"/>
        </w:tc>
      </w:tr>
      <w:tr w:rsidR="00FE1067" w14:paraId="7626273E" w14:textId="77777777" w:rsidTr="00F37EAB">
        <w:tc>
          <w:tcPr>
            <w:tcW w:w="7875" w:type="dxa"/>
          </w:tcPr>
          <w:p w14:paraId="744780D3" w14:textId="4D2BEBA2" w:rsidR="00FE1067" w:rsidRDefault="006F5895" w:rsidP="00EA4A79">
            <w:r w:rsidRPr="006F5895">
              <w:t>app/Models/</w:t>
            </w:r>
            <w:r w:rsidRPr="0025123C">
              <w:t>Category</w:t>
            </w:r>
            <w:r w:rsidRPr="006F5895">
              <w:t>.php</w:t>
            </w:r>
          </w:p>
        </w:tc>
      </w:tr>
      <w:tr w:rsidR="00FE1067" w:rsidRPr="00C45105" w14:paraId="49C0A986" w14:textId="77777777" w:rsidTr="00F37EAB">
        <w:tc>
          <w:tcPr>
            <w:tcW w:w="7875" w:type="dxa"/>
            <w:shd w:val="clear" w:color="auto" w:fill="D9E2F3" w:themeFill="accent5" w:themeFillTint="33"/>
          </w:tcPr>
          <w:p w14:paraId="261E09A6" w14:textId="77777777" w:rsidR="002F19F7" w:rsidRDefault="002F19F7" w:rsidP="002F19F7">
            <w:r>
              <w:t>class Category extends Model</w:t>
            </w:r>
          </w:p>
          <w:p w14:paraId="6964EA50" w14:textId="77777777" w:rsidR="002F19F7" w:rsidRDefault="002F19F7" w:rsidP="002F19F7">
            <w:r>
              <w:t>{</w:t>
            </w:r>
          </w:p>
          <w:p w14:paraId="5F7DE410" w14:textId="77777777" w:rsidR="002F19F7" w:rsidRDefault="002F19F7" w:rsidP="002F19F7">
            <w:r>
              <w:rPr>
                <w:rFonts w:hint="eastAsia"/>
              </w:rPr>
              <w:t xml:space="preserve">    /* </w:t>
            </w:r>
            <w:r>
              <w:rPr>
                <w:rFonts w:hint="eastAsia"/>
              </w:rPr>
              <w:t>取消自动维护</w:t>
            </w:r>
            <w:r>
              <w:rPr>
                <w:rFonts w:hint="eastAsia"/>
              </w:rPr>
              <w:t xml:space="preserve"> created_at </w:t>
            </w:r>
            <w:r>
              <w:rPr>
                <w:rFonts w:hint="eastAsia"/>
              </w:rPr>
              <w:t>和</w:t>
            </w:r>
            <w:r>
              <w:rPr>
                <w:rFonts w:hint="eastAsia"/>
              </w:rPr>
              <w:t xml:space="preserve"> updated_at </w:t>
            </w:r>
            <w:r>
              <w:rPr>
                <w:rFonts w:hint="eastAsia"/>
              </w:rPr>
              <w:t>字段</w:t>
            </w:r>
            <w:r>
              <w:rPr>
                <w:rFonts w:hint="eastAsia"/>
              </w:rPr>
              <w:t xml:space="preserve"> */</w:t>
            </w:r>
          </w:p>
          <w:p w14:paraId="7BA33451" w14:textId="77777777" w:rsidR="002F19F7" w:rsidRDefault="002F19F7" w:rsidP="002F19F7">
            <w:r>
              <w:t xml:space="preserve">    public $timestamps = false;</w:t>
            </w:r>
          </w:p>
          <w:p w14:paraId="30BC7AD2" w14:textId="3F1B06F4" w:rsidR="00FE1067" w:rsidRDefault="002F19F7" w:rsidP="002F19F7">
            <w:r>
              <w:t>}</w:t>
            </w:r>
          </w:p>
        </w:tc>
      </w:tr>
      <w:tr w:rsidR="00FE1067" w14:paraId="14AE8FEA" w14:textId="77777777" w:rsidTr="00F37EAB">
        <w:tc>
          <w:tcPr>
            <w:tcW w:w="7875" w:type="dxa"/>
          </w:tcPr>
          <w:p w14:paraId="7F344E58" w14:textId="21BACEB1" w:rsidR="00FE1067" w:rsidRDefault="006F5895" w:rsidP="00EA4A79">
            <w:r w:rsidRPr="006F5895">
              <w:t>app/Models/</w:t>
            </w:r>
            <w:r w:rsidR="00AF26CD" w:rsidRPr="0025123C">
              <w:t>Search</w:t>
            </w:r>
            <w:r w:rsidRPr="006F5895">
              <w:t>.php</w:t>
            </w:r>
          </w:p>
        </w:tc>
      </w:tr>
      <w:tr w:rsidR="00FE1067" w14:paraId="62830713" w14:textId="77777777" w:rsidTr="00F37EAB">
        <w:tc>
          <w:tcPr>
            <w:tcW w:w="7875" w:type="dxa"/>
            <w:shd w:val="clear" w:color="auto" w:fill="D9E2F3" w:themeFill="accent5" w:themeFillTint="33"/>
          </w:tcPr>
          <w:p w14:paraId="07D3C6EC" w14:textId="516AA502" w:rsidR="00FE1067" w:rsidRDefault="00FE1067" w:rsidP="00EA4A79"/>
        </w:tc>
      </w:tr>
      <w:tr w:rsidR="00FE1067" w14:paraId="17453ACB" w14:textId="77777777" w:rsidTr="00F37EAB">
        <w:tc>
          <w:tcPr>
            <w:tcW w:w="7875" w:type="dxa"/>
          </w:tcPr>
          <w:p w14:paraId="57B35EB5" w14:textId="046E8470" w:rsidR="00FE1067" w:rsidRDefault="006F5895" w:rsidP="00EA4A79">
            <w:r w:rsidRPr="006F5895">
              <w:t>app/Models/</w:t>
            </w:r>
            <w:r w:rsidR="00DA1056" w:rsidRPr="0025123C">
              <w:t>Sysconf</w:t>
            </w:r>
            <w:r w:rsidRPr="006F5895">
              <w:t>.php</w:t>
            </w:r>
          </w:p>
        </w:tc>
      </w:tr>
      <w:tr w:rsidR="00FE1067" w14:paraId="0BADB988" w14:textId="77777777" w:rsidTr="00F37EAB">
        <w:tc>
          <w:tcPr>
            <w:tcW w:w="7875" w:type="dxa"/>
            <w:shd w:val="clear" w:color="auto" w:fill="D9E2F3" w:themeFill="accent5" w:themeFillTint="33"/>
          </w:tcPr>
          <w:p w14:paraId="55ED4CF2" w14:textId="03491639" w:rsidR="00FE1067" w:rsidRDefault="00FE1067" w:rsidP="00EA4A79"/>
        </w:tc>
      </w:tr>
      <w:tr w:rsidR="00FE1067" w14:paraId="548AA4BC" w14:textId="77777777" w:rsidTr="00F37EAB">
        <w:tc>
          <w:tcPr>
            <w:tcW w:w="7875" w:type="dxa"/>
          </w:tcPr>
          <w:p w14:paraId="22B3532D" w14:textId="3AAB613F" w:rsidR="00FE1067" w:rsidRDefault="006F5895" w:rsidP="00EA4A79">
            <w:r w:rsidRPr="006F5895">
              <w:t>app/Models/</w:t>
            </w:r>
            <w:r w:rsidR="00DA1056" w:rsidRPr="0025123C">
              <w:t>Tag</w:t>
            </w:r>
            <w:r w:rsidRPr="006F5895">
              <w:t>.php</w:t>
            </w:r>
          </w:p>
        </w:tc>
      </w:tr>
      <w:tr w:rsidR="00FE1067" w14:paraId="2BA31629" w14:textId="77777777" w:rsidTr="00F37EAB">
        <w:tc>
          <w:tcPr>
            <w:tcW w:w="7875" w:type="dxa"/>
            <w:shd w:val="clear" w:color="auto" w:fill="D9E2F3" w:themeFill="accent5" w:themeFillTint="33"/>
          </w:tcPr>
          <w:p w14:paraId="79FCF5C8" w14:textId="77777777" w:rsidR="00361118" w:rsidRDefault="00361118" w:rsidP="00361118">
            <w:r>
              <w:t>class Tag extends Model</w:t>
            </w:r>
          </w:p>
          <w:p w14:paraId="786DF309" w14:textId="77777777" w:rsidR="00361118" w:rsidRDefault="00361118" w:rsidP="00361118">
            <w:r>
              <w:t>{</w:t>
            </w:r>
          </w:p>
          <w:p w14:paraId="2D11AA5D" w14:textId="77777777" w:rsidR="00361118" w:rsidRDefault="00361118" w:rsidP="00361118">
            <w:r>
              <w:t xml:space="preserve">    public $timestamps = false;</w:t>
            </w:r>
          </w:p>
          <w:p w14:paraId="65DEB3C2" w14:textId="19C182A3" w:rsidR="00FE1067" w:rsidRDefault="00361118" w:rsidP="00361118">
            <w:r>
              <w:t>}</w:t>
            </w:r>
          </w:p>
        </w:tc>
      </w:tr>
      <w:tr w:rsidR="00FE1067" w14:paraId="52BDBBA1" w14:textId="77777777" w:rsidTr="00F37EAB">
        <w:tc>
          <w:tcPr>
            <w:tcW w:w="7875" w:type="dxa"/>
          </w:tcPr>
          <w:p w14:paraId="2A95DFF6" w14:textId="03DCC09E" w:rsidR="00FE1067" w:rsidRDefault="006F5895" w:rsidP="00EA4A79">
            <w:r w:rsidRPr="006F5895">
              <w:t>app/Models/</w:t>
            </w:r>
            <w:r w:rsidR="00DA1056" w:rsidRPr="0025123C">
              <w:t>Topic</w:t>
            </w:r>
            <w:r w:rsidRPr="006F5895">
              <w:t>.php</w:t>
            </w:r>
          </w:p>
        </w:tc>
      </w:tr>
      <w:tr w:rsidR="00FE1067" w14:paraId="0509BD6A" w14:textId="77777777" w:rsidTr="00F37EAB">
        <w:tc>
          <w:tcPr>
            <w:tcW w:w="7875" w:type="dxa"/>
            <w:shd w:val="clear" w:color="auto" w:fill="D9E2F3" w:themeFill="accent5" w:themeFillTint="33"/>
          </w:tcPr>
          <w:p w14:paraId="53D3F278" w14:textId="0D4C20FE" w:rsidR="00FE1067" w:rsidRDefault="00FE1067" w:rsidP="00EA4A79"/>
        </w:tc>
      </w:tr>
      <w:tr w:rsidR="00F37EAB" w14:paraId="115BB942" w14:textId="77777777" w:rsidTr="00F37EAB">
        <w:tc>
          <w:tcPr>
            <w:tcW w:w="7875" w:type="dxa"/>
          </w:tcPr>
          <w:p w14:paraId="6DF2A974" w14:textId="25644DB4" w:rsidR="00F37EAB" w:rsidRDefault="00F37EAB" w:rsidP="00EA4A79">
            <w:r w:rsidRPr="006F5895">
              <w:t>app/</w:t>
            </w:r>
            <w:r>
              <w:rPr>
                <w:rFonts w:hint="eastAsia"/>
              </w:rPr>
              <w:t>User</w:t>
            </w:r>
            <w:r w:rsidRPr="006F5895">
              <w:t>.php</w:t>
            </w:r>
          </w:p>
        </w:tc>
      </w:tr>
      <w:tr w:rsidR="00F37EAB" w14:paraId="30052565" w14:textId="77777777" w:rsidTr="00F37EAB">
        <w:tc>
          <w:tcPr>
            <w:tcW w:w="7875" w:type="dxa"/>
          </w:tcPr>
          <w:p w14:paraId="06DEE508" w14:textId="77777777" w:rsidR="00F37EAB" w:rsidRDefault="00F37EAB" w:rsidP="00EA4A79"/>
        </w:tc>
      </w:tr>
    </w:tbl>
    <w:p w14:paraId="1F9E4BF5" w14:textId="6B681ABF" w:rsidR="00111953" w:rsidRDefault="00111953" w:rsidP="00E02E02"/>
    <w:p w14:paraId="13D71184" w14:textId="77777777" w:rsidR="002A1BD8" w:rsidRDefault="002A1BD8" w:rsidP="00E02E02"/>
    <w:p w14:paraId="2A7BA839" w14:textId="600042CC" w:rsidR="00435090" w:rsidRDefault="00A24899" w:rsidP="00A24899">
      <w:pPr>
        <w:pStyle w:val="4"/>
      </w:pPr>
      <w:bookmarkStart w:id="6" w:name="_编写数据填充代码"/>
      <w:bookmarkEnd w:id="6"/>
      <w:r>
        <w:rPr>
          <w:rFonts w:hint="eastAsia"/>
        </w:rPr>
        <w:t>编写数据填充代码</w:t>
      </w:r>
    </w:p>
    <w:p w14:paraId="050F813A" w14:textId="07D872C2" w:rsidR="00627F0D" w:rsidRDefault="00627F0D" w:rsidP="00627F0D">
      <w:r>
        <w:rPr>
          <w:rFonts w:hint="eastAsia"/>
        </w:rPr>
        <w:t>流程为</w:t>
      </w:r>
      <w:r w:rsidR="00622E08">
        <w:rPr>
          <w:rFonts w:hint="eastAsia"/>
        </w:rPr>
        <w:t>：</w:t>
      </w:r>
      <w:r>
        <w:rPr>
          <w:rFonts w:hint="eastAsia"/>
        </w:rPr>
        <w:t>数据库填充器</w:t>
      </w:r>
      <w:r w:rsidR="006129D6">
        <w:rPr>
          <w:rFonts w:hint="eastAsia"/>
        </w:rPr>
        <w:t>（调用）</w:t>
      </w:r>
      <w:r w:rsidR="00622E08">
        <w:rPr>
          <w:rFonts w:hint="eastAsia"/>
        </w:rPr>
        <w:t xml:space="preserve"> </w:t>
      </w:r>
      <w:r w:rsidR="00622E08">
        <w:rPr>
          <w:rFonts w:hint="eastAsia"/>
        </w:rPr>
        <w:t>→</w:t>
      </w:r>
      <w:r w:rsidR="00622E08">
        <w:t xml:space="preserve"> </w:t>
      </w:r>
      <w:r>
        <w:rPr>
          <w:rFonts w:hint="eastAsia"/>
        </w:rPr>
        <w:t>填充器</w:t>
      </w:r>
      <w:r w:rsidR="006129D6">
        <w:rPr>
          <w:rFonts w:hint="eastAsia"/>
        </w:rPr>
        <w:t>（调用）</w:t>
      </w:r>
      <w:r w:rsidR="00622E08">
        <w:rPr>
          <w:rFonts w:hint="eastAsia"/>
        </w:rPr>
        <w:t xml:space="preserve"> </w:t>
      </w:r>
      <w:r w:rsidR="00622E08">
        <w:rPr>
          <w:rFonts w:hint="eastAsia"/>
        </w:rPr>
        <w:t>→</w:t>
      </w:r>
      <w:r w:rsidR="00622E08">
        <w:t xml:space="preserve"> </w:t>
      </w:r>
      <w:r>
        <w:rPr>
          <w:rFonts w:hint="eastAsia"/>
        </w:rPr>
        <w:t>模型工厂。</w:t>
      </w:r>
    </w:p>
    <w:p w14:paraId="15B73414" w14:textId="30558E33" w:rsidR="00462C63" w:rsidRDefault="00462C63" w:rsidP="00627F0D"/>
    <w:p w14:paraId="5D3D1770" w14:textId="1BC16CD6" w:rsidR="00462C63" w:rsidRDefault="00462C63" w:rsidP="00627F0D">
      <w:r>
        <w:rPr>
          <w:rFonts w:hint="eastAsia"/>
        </w:rPr>
        <w:t>Faker</w:t>
      </w:r>
      <w:r>
        <w:rPr>
          <w:rFonts w:hint="eastAsia"/>
        </w:rPr>
        <w:t>填充字段：</w:t>
      </w:r>
    </w:p>
    <w:p w14:paraId="66791B24" w14:textId="0EB6903C" w:rsidR="00462C63" w:rsidRPr="00627F0D" w:rsidRDefault="00E645E8" w:rsidP="00627F0D">
      <w:hyperlink r:id="rId100" w:history="1">
        <w:r w:rsidR="00462C63">
          <w:rPr>
            <w:rStyle w:val="af5"/>
          </w:rPr>
          <w:t>https://www.jianshu.com/p/d359e67fab91</w:t>
        </w:r>
      </w:hyperlink>
    </w:p>
    <w:p w14:paraId="586BEDAB" w14:textId="77777777" w:rsidR="00F45FCF" w:rsidRPr="006129D6" w:rsidRDefault="00F45FCF" w:rsidP="00F45FCF"/>
    <w:p w14:paraId="2D4AB302" w14:textId="34B180A5" w:rsidR="00914361" w:rsidRDefault="00851D19" w:rsidP="006149F2">
      <w:r w:rsidRPr="00275470">
        <w:rPr>
          <w:rFonts w:hint="eastAsia"/>
          <w:b/>
          <w:bCs/>
        </w:rPr>
        <w:t>步骤一</w:t>
      </w:r>
      <w:r>
        <w:rPr>
          <w:rFonts w:hint="eastAsia"/>
        </w:rPr>
        <w:t>：</w:t>
      </w:r>
      <w:r w:rsidR="006149F2">
        <w:rPr>
          <w:rFonts w:hint="eastAsia"/>
        </w:rPr>
        <w:t>创建填充器</w:t>
      </w:r>
      <w:r w:rsidR="00437183">
        <w:rPr>
          <w:rFonts w:hint="eastAsia"/>
        </w:rPr>
        <w:t>文件</w:t>
      </w:r>
      <w:r w:rsidR="001E6AFA">
        <w:rPr>
          <w:rFonts w:hint="eastAsia"/>
        </w:rPr>
        <w:t>：创建填充器文件时，文件名</w:t>
      </w:r>
      <w:r w:rsidR="00A15013">
        <w:rPr>
          <w:rFonts w:hint="eastAsia"/>
        </w:rPr>
        <w:t>可以随意定义，我喜欢在模型名称的基础上加上</w:t>
      </w:r>
      <w:r w:rsidR="00A15013">
        <w:rPr>
          <w:rFonts w:hint="eastAsia"/>
        </w:rPr>
        <w:t>Seeder</w:t>
      </w:r>
      <w:r w:rsidR="00A15013">
        <w:rPr>
          <w:rFonts w:hint="eastAsia"/>
        </w:rPr>
        <w:t>来命名，</w:t>
      </w:r>
      <w:r w:rsidR="00914361">
        <w:rPr>
          <w:rFonts w:hint="eastAsia"/>
        </w:rPr>
        <w:t>当前我们的模型名如下截图所示：</w:t>
      </w:r>
    </w:p>
    <w:p w14:paraId="45B44F56" w14:textId="464431A6" w:rsidR="00914361" w:rsidRDefault="007E2E98" w:rsidP="007E2E98">
      <w:pPr>
        <w:jc w:val="center"/>
      </w:pPr>
      <w:r>
        <w:rPr>
          <w:noProof/>
        </w:rPr>
        <w:drawing>
          <wp:inline distT="0" distB="0" distL="0" distR="0" wp14:anchorId="41318EF0" wp14:editId="02CAFD27">
            <wp:extent cx="2822713" cy="2259652"/>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47971" cy="2279872"/>
                    </a:xfrm>
                    <a:prstGeom prst="rect">
                      <a:avLst/>
                    </a:prstGeom>
                  </pic:spPr>
                </pic:pic>
              </a:graphicData>
            </a:graphic>
          </wp:inline>
        </w:drawing>
      </w:r>
    </w:p>
    <w:p w14:paraId="0CE443C2" w14:textId="77777777" w:rsidR="00914361" w:rsidRDefault="00914361" w:rsidP="006149F2"/>
    <w:p w14:paraId="46A160EF" w14:textId="00981576" w:rsidR="006149F2" w:rsidRDefault="007E2E98" w:rsidP="006149F2">
      <w:r>
        <w:rPr>
          <w:rFonts w:hint="eastAsia"/>
        </w:rPr>
        <w:t>因此，我们创建填充器时，文件名</w:t>
      </w:r>
      <w:r w:rsidR="00A15013">
        <w:rPr>
          <w:rFonts w:hint="eastAsia"/>
        </w:rPr>
        <w:t>如下代码</w:t>
      </w:r>
      <w:r w:rsidR="005A31F0">
        <w:rPr>
          <w:rFonts w:hint="eastAsia"/>
        </w:rPr>
        <w:t>所示</w:t>
      </w:r>
      <w:r w:rsidR="00A15013">
        <w:rPr>
          <w:rFonts w:hint="eastAsia"/>
        </w:rPr>
        <w:t>：</w:t>
      </w:r>
    </w:p>
    <w:tbl>
      <w:tblPr>
        <w:tblStyle w:val="a6"/>
        <w:tblW w:w="0" w:type="auto"/>
        <w:tblLook w:val="04A0" w:firstRow="1" w:lastRow="0" w:firstColumn="1" w:lastColumn="0" w:noHBand="0" w:noVBand="1"/>
      </w:tblPr>
      <w:tblGrid>
        <w:gridCol w:w="8296"/>
      </w:tblGrid>
      <w:tr w:rsidR="0027513D" w14:paraId="4D61C5A8" w14:textId="77777777" w:rsidTr="0027513D">
        <w:tc>
          <w:tcPr>
            <w:tcW w:w="8296" w:type="dxa"/>
          </w:tcPr>
          <w:p w14:paraId="167940CD" w14:textId="77777777" w:rsidR="006F4825" w:rsidRDefault="006F4825" w:rsidP="006F4825">
            <w:r>
              <w:t>php artisan make:seeder ArticleSeeder</w:t>
            </w:r>
          </w:p>
          <w:p w14:paraId="44B7C68C" w14:textId="77777777" w:rsidR="006F4825" w:rsidRDefault="006F4825" w:rsidP="006F4825">
            <w:r>
              <w:t>php artisan make:seeder ArticleTagSeeder</w:t>
            </w:r>
          </w:p>
          <w:p w14:paraId="5948CD0A" w14:textId="77777777" w:rsidR="006F4825" w:rsidRDefault="006F4825" w:rsidP="006F4825">
            <w:r>
              <w:t>php artisan make:seeder CategorySeeder</w:t>
            </w:r>
          </w:p>
          <w:p w14:paraId="58EECCDA" w14:textId="77777777" w:rsidR="006F4825" w:rsidRDefault="006F4825" w:rsidP="006F4825">
            <w:r>
              <w:t>php artisan make:seeder SearchSeeder</w:t>
            </w:r>
          </w:p>
          <w:p w14:paraId="5C35A754" w14:textId="77777777" w:rsidR="006F4825" w:rsidRDefault="006F4825" w:rsidP="006F4825">
            <w:r>
              <w:t>php artisan make:seeder SysconfSeeder</w:t>
            </w:r>
          </w:p>
          <w:p w14:paraId="11611D15" w14:textId="77777777" w:rsidR="006F4825" w:rsidRDefault="006F4825" w:rsidP="006F4825">
            <w:r>
              <w:t>php artisan make:seeder TagSeeder</w:t>
            </w:r>
          </w:p>
          <w:p w14:paraId="55A560C1" w14:textId="77777777" w:rsidR="006F4825" w:rsidRDefault="006F4825" w:rsidP="006F4825">
            <w:r>
              <w:t>php artisan make:seeder TopicSeeder</w:t>
            </w:r>
          </w:p>
          <w:p w14:paraId="0FB928E0" w14:textId="447DB9CF" w:rsidR="0027513D" w:rsidRDefault="006F4825" w:rsidP="006F4825">
            <w:r>
              <w:t>php artisan make:seeder UserSeeder</w:t>
            </w:r>
          </w:p>
        </w:tc>
      </w:tr>
    </w:tbl>
    <w:p w14:paraId="13EAEC3C" w14:textId="20B8E453" w:rsidR="0027513D" w:rsidRDefault="00D64F8A" w:rsidP="006149F2">
      <w:r>
        <w:rPr>
          <w:rFonts w:hint="eastAsia"/>
        </w:rPr>
        <w:t>填充器的文件名是</w:t>
      </w:r>
      <w:r w:rsidRPr="00FD2580">
        <w:rPr>
          <w:rFonts w:hint="eastAsia"/>
          <w:b/>
          <w:bCs/>
          <w:color w:val="00B050"/>
        </w:rPr>
        <w:t>模型名</w:t>
      </w:r>
      <w:r w:rsidR="00FD2580" w:rsidRPr="00FD2580">
        <w:rPr>
          <w:rFonts w:hint="eastAsia"/>
          <w:b/>
          <w:bCs/>
          <w:color w:val="00B050"/>
        </w:rPr>
        <w:t xml:space="preserve"> </w:t>
      </w:r>
      <w:r w:rsidRPr="00FD2580">
        <w:rPr>
          <w:rFonts w:hint="eastAsia"/>
          <w:b/>
          <w:bCs/>
          <w:color w:val="00B050"/>
        </w:rPr>
        <w:t>+</w:t>
      </w:r>
      <w:r w:rsidR="00FD2580" w:rsidRPr="00FD2580">
        <w:rPr>
          <w:b/>
          <w:bCs/>
          <w:color w:val="00B050"/>
        </w:rPr>
        <w:t xml:space="preserve"> </w:t>
      </w:r>
      <w:r w:rsidRPr="00FD2580">
        <w:rPr>
          <w:rFonts w:hint="eastAsia"/>
          <w:b/>
          <w:bCs/>
          <w:color w:val="00B050"/>
        </w:rPr>
        <w:t>Seeder</w:t>
      </w:r>
      <w:r>
        <w:rPr>
          <w:rFonts w:hint="eastAsia"/>
        </w:rPr>
        <w:t>组合而成的。</w:t>
      </w:r>
    </w:p>
    <w:p w14:paraId="290EC536" w14:textId="6FD97AA2" w:rsidR="0027513D" w:rsidRDefault="00DA2C41" w:rsidP="006149F2">
      <w:r>
        <w:rPr>
          <w:rFonts w:hint="eastAsia"/>
        </w:rPr>
        <w:t>代码执行完成后，填充器位置如下图所示：</w:t>
      </w:r>
    </w:p>
    <w:p w14:paraId="0542984F" w14:textId="2B30614B" w:rsidR="00DA2C41" w:rsidRDefault="00B4522F" w:rsidP="00B4522F">
      <w:pPr>
        <w:jc w:val="center"/>
      </w:pPr>
      <w:r>
        <w:rPr>
          <w:noProof/>
        </w:rPr>
        <w:lastRenderedPageBreak/>
        <w:drawing>
          <wp:inline distT="0" distB="0" distL="0" distR="0" wp14:anchorId="7A114865" wp14:editId="0DD725EC">
            <wp:extent cx="2759102" cy="2247333"/>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75128" cy="2260386"/>
                    </a:xfrm>
                    <a:prstGeom prst="rect">
                      <a:avLst/>
                    </a:prstGeom>
                  </pic:spPr>
                </pic:pic>
              </a:graphicData>
            </a:graphic>
          </wp:inline>
        </w:drawing>
      </w:r>
    </w:p>
    <w:p w14:paraId="31C3F49D" w14:textId="458BF630" w:rsidR="0027513D" w:rsidRDefault="0027513D" w:rsidP="006149F2"/>
    <w:p w14:paraId="45091447" w14:textId="1951BA45" w:rsidR="00B237F7" w:rsidRDefault="00EE508B" w:rsidP="006149F2">
      <w:r w:rsidRPr="004F5306">
        <w:rPr>
          <w:rFonts w:hint="eastAsia"/>
          <w:b/>
          <w:bCs/>
        </w:rPr>
        <w:t>步骤二</w:t>
      </w:r>
      <w:r>
        <w:rPr>
          <w:rFonts w:hint="eastAsia"/>
        </w:rPr>
        <w:t>：</w:t>
      </w:r>
      <w:r w:rsidR="00851D19">
        <w:rPr>
          <w:rFonts w:hint="eastAsia"/>
        </w:rPr>
        <w:t>创建</w:t>
      </w:r>
      <w:r w:rsidR="00B14711">
        <w:rPr>
          <w:rFonts w:hint="eastAsia"/>
        </w:rPr>
        <w:t>模型工厂</w:t>
      </w:r>
      <w:r w:rsidR="00851D19">
        <w:rPr>
          <w:rFonts w:hint="eastAsia"/>
        </w:rPr>
        <w:t>文件</w:t>
      </w:r>
      <w:r>
        <w:rPr>
          <w:rFonts w:hint="eastAsia"/>
        </w:rPr>
        <w:t>：</w:t>
      </w:r>
      <w:r w:rsidR="001F1C51">
        <w:rPr>
          <w:rFonts w:hint="eastAsia"/>
        </w:rPr>
        <w:t>创建模型工厂时，模型工厂文件的文件名也可以随意取，但是这里我们保持与填充器文件一样的命名规则，也就是由</w:t>
      </w:r>
      <w:r w:rsidR="001F1C51" w:rsidRPr="00FD2580">
        <w:rPr>
          <w:rFonts w:hint="eastAsia"/>
          <w:b/>
          <w:bCs/>
          <w:color w:val="00B050"/>
        </w:rPr>
        <w:t>模型名</w:t>
      </w:r>
      <w:r w:rsidR="001F1C51" w:rsidRPr="00FD2580">
        <w:rPr>
          <w:rFonts w:hint="eastAsia"/>
          <w:b/>
          <w:bCs/>
          <w:color w:val="00B050"/>
        </w:rPr>
        <w:t xml:space="preserve"> +</w:t>
      </w:r>
      <w:r w:rsidR="001F1C51">
        <w:rPr>
          <w:b/>
          <w:bCs/>
          <w:color w:val="00B050"/>
        </w:rPr>
        <w:t xml:space="preserve"> </w:t>
      </w:r>
      <w:r w:rsidR="001F1C51">
        <w:rPr>
          <w:rFonts w:hint="eastAsia"/>
          <w:b/>
          <w:bCs/>
          <w:color w:val="00B050"/>
        </w:rPr>
        <w:t>Factory</w:t>
      </w:r>
      <w:r w:rsidR="001F1C51">
        <w:rPr>
          <w:rFonts w:hint="eastAsia"/>
        </w:rPr>
        <w:t>组合而成。</w:t>
      </w:r>
    </w:p>
    <w:p w14:paraId="00FCE331" w14:textId="4F712D02" w:rsidR="00D924CF" w:rsidRDefault="00D924CF" w:rsidP="006149F2">
      <w:r>
        <w:rPr>
          <w:rFonts w:hint="eastAsia"/>
        </w:rPr>
        <w:t>另外，由于</w:t>
      </w:r>
      <w:r>
        <w:rPr>
          <w:rFonts w:hint="eastAsia"/>
        </w:rPr>
        <w:t>UserFactory</w:t>
      </w:r>
      <w:r>
        <w:t>.php</w:t>
      </w:r>
      <w:r>
        <w:rPr>
          <w:rFonts w:hint="eastAsia"/>
        </w:rPr>
        <w:t>系统已经自带，我们就不用再次创建了，这里我们创建我们定义的其它模型的模型工厂文件，代码如下所示：</w:t>
      </w:r>
    </w:p>
    <w:tbl>
      <w:tblPr>
        <w:tblStyle w:val="a6"/>
        <w:tblW w:w="0" w:type="auto"/>
        <w:tblLook w:val="04A0" w:firstRow="1" w:lastRow="0" w:firstColumn="1" w:lastColumn="0" w:noHBand="0" w:noVBand="1"/>
      </w:tblPr>
      <w:tblGrid>
        <w:gridCol w:w="8296"/>
      </w:tblGrid>
      <w:tr w:rsidR="00C40D13" w14:paraId="5D36A94C" w14:textId="77777777" w:rsidTr="00C40D13">
        <w:tc>
          <w:tcPr>
            <w:tcW w:w="8296" w:type="dxa"/>
          </w:tcPr>
          <w:p w14:paraId="03499103" w14:textId="77777777" w:rsidR="00372DFD" w:rsidRDefault="00372DFD" w:rsidP="00372DFD">
            <w:r>
              <w:t>php artisan make:factory ArticleFactory</w:t>
            </w:r>
          </w:p>
          <w:p w14:paraId="384CD5F7" w14:textId="77777777" w:rsidR="00372DFD" w:rsidRDefault="00372DFD" w:rsidP="00372DFD">
            <w:r>
              <w:t>php artisan make:factory ArticleTagFactory</w:t>
            </w:r>
          </w:p>
          <w:p w14:paraId="76B92F35" w14:textId="77777777" w:rsidR="00372DFD" w:rsidRDefault="00372DFD" w:rsidP="00372DFD">
            <w:r>
              <w:t>php artisan make:factory CategoryFactory</w:t>
            </w:r>
          </w:p>
          <w:p w14:paraId="39550A3A" w14:textId="77777777" w:rsidR="00372DFD" w:rsidRDefault="00372DFD" w:rsidP="00372DFD">
            <w:r>
              <w:t>php artisan make:factory SearchFactory</w:t>
            </w:r>
          </w:p>
          <w:p w14:paraId="0E762439" w14:textId="77777777" w:rsidR="00372DFD" w:rsidRDefault="00372DFD" w:rsidP="00372DFD">
            <w:r>
              <w:t>php artisan make:factory SysconfFactory</w:t>
            </w:r>
          </w:p>
          <w:p w14:paraId="65584751" w14:textId="77777777" w:rsidR="00372DFD" w:rsidRDefault="00372DFD" w:rsidP="00372DFD">
            <w:r>
              <w:t>php artisan make:factory TagFactory</w:t>
            </w:r>
          </w:p>
          <w:p w14:paraId="2A8220F2" w14:textId="06B4D981" w:rsidR="00C40D13" w:rsidRDefault="00372DFD" w:rsidP="00372DFD">
            <w:r>
              <w:t>php artisan make:factory TopicFactory</w:t>
            </w:r>
          </w:p>
        </w:tc>
      </w:tr>
    </w:tbl>
    <w:p w14:paraId="43D87560" w14:textId="7481683D" w:rsidR="00D924CF" w:rsidRDefault="00E00650" w:rsidP="006149F2">
      <w:r>
        <w:rPr>
          <w:rFonts w:hint="eastAsia"/>
        </w:rPr>
        <w:t>代码执行之后，模型工厂文件位置如下图所示：</w:t>
      </w:r>
    </w:p>
    <w:p w14:paraId="2388F1C2" w14:textId="0573F7D6" w:rsidR="00E00650" w:rsidRDefault="000C1E28" w:rsidP="000C1E28">
      <w:pPr>
        <w:jc w:val="center"/>
      </w:pPr>
      <w:r>
        <w:rPr>
          <w:noProof/>
        </w:rPr>
        <w:drawing>
          <wp:inline distT="0" distB="0" distL="0" distR="0" wp14:anchorId="4CF77F3E" wp14:editId="69D85C84">
            <wp:extent cx="3186557" cy="186855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18500" cy="1887288"/>
                    </a:xfrm>
                    <a:prstGeom prst="rect">
                      <a:avLst/>
                    </a:prstGeom>
                  </pic:spPr>
                </pic:pic>
              </a:graphicData>
            </a:graphic>
          </wp:inline>
        </w:drawing>
      </w:r>
    </w:p>
    <w:p w14:paraId="010A72E5" w14:textId="08E679E9" w:rsidR="00E00650" w:rsidRDefault="00E00650" w:rsidP="006149F2"/>
    <w:p w14:paraId="0CDF9466" w14:textId="65791842" w:rsidR="00E00650" w:rsidRDefault="00547657" w:rsidP="006149F2">
      <w:r w:rsidRPr="00547657">
        <w:rPr>
          <w:rFonts w:hint="eastAsia"/>
          <w:b/>
          <w:bCs/>
        </w:rPr>
        <w:t>步骤三</w:t>
      </w:r>
      <w:r>
        <w:rPr>
          <w:rFonts w:hint="eastAsia"/>
        </w:rPr>
        <w:t>：</w:t>
      </w:r>
      <w:r w:rsidR="000D7374">
        <w:rPr>
          <w:rFonts w:hint="eastAsia"/>
        </w:rPr>
        <w:t>编写填充器文件代码</w:t>
      </w:r>
    </w:p>
    <w:tbl>
      <w:tblPr>
        <w:tblStyle w:val="a6"/>
        <w:tblW w:w="0" w:type="auto"/>
        <w:tblInd w:w="421" w:type="dxa"/>
        <w:tblLook w:val="04A0" w:firstRow="1" w:lastRow="0" w:firstColumn="1" w:lastColumn="0" w:noHBand="0" w:noVBand="1"/>
      </w:tblPr>
      <w:tblGrid>
        <w:gridCol w:w="7875"/>
      </w:tblGrid>
      <w:tr w:rsidR="00714DBD" w14:paraId="7E2C57D0" w14:textId="77777777" w:rsidTr="00E44088">
        <w:tc>
          <w:tcPr>
            <w:tcW w:w="7875" w:type="dxa"/>
          </w:tcPr>
          <w:p w14:paraId="0769BAB5" w14:textId="598A24D9" w:rsidR="00714DBD" w:rsidRDefault="00E44088" w:rsidP="00EA4A79">
            <w:r w:rsidRPr="00E44088">
              <w:t>ArticleSeeder.php</w:t>
            </w:r>
          </w:p>
        </w:tc>
      </w:tr>
      <w:tr w:rsidR="00714DBD" w14:paraId="40358CD8" w14:textId="77777777" w:rsidTr="00E44088">
        <w:tc>
          <w:tcPr>
            <w:tcW w:w="7875" w:type="dxa"/>
            <w:shd w:val="clear" w:color="auto" w:fill="D9E2F3" w:themeFill="accent5" w:themeFillTint="33"/>
          </w:tcPr>
          <w:p w14:paraId="0AC39DF0" w14:textId="77777777" w:rsidR="003B4B9E" w:rsidRDefault="003B4B9E" w:rsidP="003B4B9E">
            <w:r>
              <w:t>public function run()</w:t>
            </w:r>
          </w:p>
          <w:p w14:paraId="0D8EB82A" w14:textId="77777777" w:rsidR="003B4B9E" w:rsidRDefault="003B4B9E" w:rsidP="003B4B9E">
            <w:r>
              <w:t>{</w:t>
            </w:r>
          </w:p>
          <w:p w14:paraId="373BCAAC" w14:textId="77777777" w:rsidR="003B4B9E" w:rsidRDefault="003B4B9E" w:rsidP="003B4B9E">
            <w:r>
              <w:t xml:space="preserve">    \App\Models\Article::truncate();</w:t>
            </w:r>
          </w:p>
          <w:p w14:paraId="0BDAF0CB" w14:textId="77777777" w:rsidR="003B4B9E" w:rsidRDefault="003B4B9E" w:rsidP="003B4B9E">
            <w:r>
              <w:t xml:space="preserve">    factory(\App\Models\Article::class, 100)-&gt;create();</w:t>
            </w:r>
          </w:p>
          <w:p w14:paraId="0631D142" w14:textId="69545A16" w:rsidR="00714DBD" w:rsidRDefault="003B4B9E" w:rsidP="003B4B9E">
            <w:r>
              <w:t>}</w:t>
            </w:r>
          </w:p>
        </w:tc>
      </w:tr>
      <w:tr w:rsidR="00714DBD" w14:paraId="17FD83B6" w14:textId="77777777" w:rsidTr="00E44088">
        <w:tc>
          <w:tcPr>
            <w:tcW w:w="7875" w:type="dxa"/>
          </w:tcPr>
          <w:p w14:paraId="61691954" w14:textId="3BE48C03" w:rsidR="00714DBD" w:rsidRDefault="00E44088" w:rsidP="00EA4A79">
            <w:r w:rsidRPr="00E44088">
              <w:t>ArticleTagSeeder.php</w:t>
            </w:r>
          </w:p>
        </w:tc>
      </w:tr>
      <w:tr w:rsidR="00714DBD" w:rsidRPr="00C45105" w14:paraId="232E56BB" w14:textId="77777777" w:rsidTr="00E44088">
        <w:tc>
          <w:tcPr>
            <w:tcW w:w="7875" w:type="dxa"/>
            <w:shd w:val="clear" w:color="auto" w:fill="D9E2F3" w:themeFill="accent5" w:themeFillTint="33"/>
          </w:tcPr>
          <w:p w14:paraId="73B28893" w14:textId="77777777" w:rsidR="00714DBD" w:rsidRDefault="00714DBD" w:rsidP="00EA4A79"/>
        </w:tc>
      </w:tr>
      <w:tr w:rsidR="00714DBD" w14:paraId="060628BF" w14:textId="77777777" w:rsidTr="00E44088">
        <w:tc>
          <w:tcPr>
            <w:tcW w:w="7875" w:type="dxa"/>
          </w:tcPr>
          <w:p w14:paraId="43C209FE" w14:textId="4655D317" w:rsidR="00714DBD" w:rsidRDefault="00E44088" w:rsidP="00EA4A79">
            <w:r w:rsidRPr="00E44088">
              <w:t>CategorySeeder.php</w:t>
            </w:r>
          </w:p>
        </w:tc>
      </w:tr>
      <w:tr w:rsidR="00714DBD" w:rsidRPr="00C45105" w14:paraId="3BB9CAF0" w14:textId="77777777" w:rsidTr="00E44088">
        <w:tc>
          <w:tcPr>
            <w:tcW w:w="7875" w:type="dxa"/>
            <w:shd w:val="clear" w:color="auto" w:fill="D9E2F3" w:themeFill="accent5" w:themeFillTint="33"/>
          </w:tcPr>
          <w:p w14:paraId="2B04DB52" w14:textId="77777777" w:rsidR="004A208B" w:rsidRDefault="004A208B" w:rsidP="004A208B">
            <w:r>
              <w:t>class CategorySeeder extends Seeder</w:t>
            </w:r>
          </w:p>
          <w:p w14:paraId="745E9B06" w14:textId="77777777" w:rsidR="004A208B" w:rsidRDefault="004A208B" w:rsidP="004A208B">
            <w:r>
              <w:t>{</w:t>
            </w:r>
          </w:p>
          <w:p w14:paraId="6C6E24E5" w14:textId="77777777" w:rsidR="004A208B" w:rsidRDefault="004A208B" w:rsidP="004A208B">
            <w:r>
              <w:t xml:space="preserve">    public function run()</w:t>
            </w:r>
          </w:p>
          <w:p w14:paraId="588A5ECD" w14:textId="77777777" w:rsidR="004A208B" w:rsidRDefault="004A208B" w:rsidP="004A208B">
            <w:r>
              <w:t xml:space="preserve">    {</w:t>
            </w:r>
          </w:p>
          <w:p w14:paraId="4F63B0D1" w14:textId="77777777" w:rsidR="004A208B" w:rsidRDefault="004A208B" w:rsidP="004A208B">
            <w:r>
              <w:t xml:space="preserve">        \App\Models\Category::truncate();</w:t>
            </w:r>
          </w:p>
          <w:p w14:paraId="3E8333AB" w14:textId="77777777" w:rsidR="004A208B" w:rsidRDefault="004A208B" w:rsidP="004A208B">
            <w:r>
              <w:t xml:space="preserve">        factory(\App\Models\Category::class, 8)-&gt;create();</w:t>
            </w:r>
          </w:p>
          <w:p w14:paraId="4A61F69F" w14:textId="77777777" w:rsidR="004A208B" w:rsidRDefault="004A208B" w:rsidP="004A208B">
            <w:r>
              <w:t xml:space="preserve">    }</w:t>
            </w:r>
          </w:p>
          <w:p w14:paraId="3555E833" w14:textId="2B3F00E3" w:rsidR="00714DBD" w:rsidRDefault="004A208B" w:rsidP="004A208B">
            <w:r>
              <w:t>}</w:t>
            </w:r>
          </w:p>
        </w:tc>
      </w:tr>
      <w:tr w:rsidR="00714DBD" w14:paraId="7F0DEE01" w14:textId="77777777" w:rsidTr="00E44088">
        <w:tc>
          <w:tcPr>
            <w:tcW w:w="7875" w:type="dxa"/>
          </w:tcPr>
          <w:p w14:paraId="61AB2DEE" w14:textId="1187A6CF" w:rsidR="00714DBD" w:rsidRDefault="00E44088" w:rsidP="00EA4A79">
            <w:r w:rsidRPr="00E44088">
              <w:t>SearchSeeder.php</w:t>
            </w:r>
          </w:p>
        </w:tc>
      </w:tr>
      <w:tr w:rsidR="00714DBD" w14:paraId="00E26507" w14:textId="77777777" w:rsidTr="00E44088">
        <w:tc>
          <w:tcPr>
            <w:tcW w:w="7875" w:type="dxa"/>
            <w:shd w:val="clear" w:color="auto" w:fill="D9E2F3" w:themeFill="accent5" w:themeFillTint="33"/>
          </w:tcPr>
          <w:p w14:paraId="5470A7CE" w14:textId="77777777" w:rsidR="00714DBD" w:rsidRDefault="00714DBD" w:rsidP="00EA4A79"/>
        </w:tc>
      </w:tr>
      <w:tr w:rsidR="00714DBD" w14:paraId="2B31FABE" w14:textId="77777777" w:rsidTr="00E44088">
        <w:tc>
          <w:tcPr>
            <w:tcW w:w="7875" w:type="dxa"/>
          </w:tcPr>
          <w:p w14:paraId="084A7332" w14:textId="71679B03" w:rsidR="00714DBD" w:rsidRDefault="00E44088" w:rsidP="00EA4A79">
            <w:r w:rsidRPr="00E44088">
              <w:t>SysconfSeeder.php</w:t>
            </w:r>
          </w:p>
        </w:tc>
      </w:tr>
      <w:tr w:rsidR="00714DBD" w14:paraId="6C6AAAB9" w14:textId="77777777" w:rsidTr="00E44088">
        <w:tc>
          <w:tcPr>
            <w:tcW w:w="7875" w:type="dxa"/>
            <w:shd w:val="clear" w:color="auto" w:fill="D9E2F3" w:themeFill="accent5" w:themeFillTint="33"/>
          </w:tcPr>
          <w:p w14:paraId="376D0522" w14:textId="77777777" w:rsidR="00714DBD" w:rsidRDefault="00714DBD" w:rsidP="00EA4A79"/>
        </w:tc>
      </w:tr>
      <w:tr w:rsidR="00714DBD" w14:paraId="39855E22" w14:textId="77777777" w:rsidTr="00E44088">
        <w:tc>
          <w:tcPr>
            <w:tcW w:w="7875" w:type="dxa"/>
          </w:tcPr>
          <w:p w14:paraId="53247ABC" w14:textId="263D9844" w:rsidR="00714DBD" w:rsidRDefault="00E44088" w:rsidP="00EA4A79">
            <w:r w:rsidRPr="00E44088">
              <w:t>TagSeeder.php</w:t>
            </w:r>
          </w:p>
        </w:tc>
      </w:tr>
      <w:tr w:rsidR="00714DBD" w14:paraId="58B6AE9B" w14:textId="77777777" w:rsidTr="00E44088">
        <w:tc>
          <w:tcPr>
            <w:tcW w:w="7875" w:type="dxa"/>
            <w:shd w:val="clear" w:color="auto" w:fill="D9E2F3" w:themeFill="accent5" w:themeFillTint="33"/>
          </w:tcPr>
          <w:p w14:paraId="0430DBD3" w14:textId="77777777" w:rsidR="00C37759" w:rsidRDefault="00C37759" w:rsidP="00C37759">
            <w:r>
              <w:t>public function run()</w:t>
            </w:r>
          </w:p>
          <w:p w14:paraId="616DD4D7" w14:textId="77777777" w:rsidR="00C37759" w:rsidRDefault="00C37759" w:rsidP="00C37759">
            <w:r>
              <w:t>{</w:t>
            </w:r>
          </w:p>
          <w:p w14:paraId="4D8B15DE" w14:textId="77777777" w:rsidR="00C37759" w:rsidRDefault="00C37759" w:rsidP="00C37759">
            <w:r>
              <w:t xml:space="preserve">    \App\Models\Tag::truncate();</w:t>
            </w:r>
          </w:p>
          <w:p w14:paraId="6BD2D6B6" w14:textId="77777777" w:rsidR="00C37759" w:rsidRDefault="00C37759" w:rsidP="00C37759">
            <w:r>
              <w:t xml:space="preserve">    factory(\App\Models\Tag::class, 100)-&gt;create();</w:t>
            </w:r>
          </w:p>
          <w:p w14:paraId="4C78FE0A" w14:textId="128407FE" w:rsidR="00714DBD" w:rsidRDefault="00C37759" w:rsidP="00C37759">
            <w:r>
              <w:t>}</w:t>
            </w:r>
          </w:p>
        </w:tc>
      </w:tr>
      <w:tr w:rsidR="00714DBD" w14:paraId="2CCAA5CB" w14:textId="77777777" w:rsidTr="00E44088">
        <w:tc>
          <w:tcPr>
            <w:tcW w:w="7875" w:type="dxa"/>
          </w:tcPr>
          <w:p w14:paraId="73555C81" w14:textId="787F4387" w:rsidR="00714DBD" w:rsidRDefault="00E44088" w:rsidP="00EA4A79">
            <w:r w:rsidRPr="00E44088">
              <w:t>TopicSeeder.php</w:t>
            </w:r>
          </w:p>
        </w:tc>
      </w:tr>
      <w:tr w:rsidR="00714DBD" w14:paraId="4622FFE4" w14:textId="77777777" w:rsidTr="00E44088">
        <w:tc>
          <w:tcPr>
            <w:tcW w:w="7875" w:type="dxa"/>
            <w:shd w:val="clear" w:color="auto" w:fill="D9E2F3" w:themeFill="accent5" w:themeFillTint="33"/>
          </w:tcPr>
          <w:p w14:paraId="754729FF" w14:textId="77777777" w:rsidR="00714DBD" w:rsidRDefault="00714DBD" w:rsidP="00EA4A79"/>
        </w:tc>
      </w:tr>
      <w:tr w:rsidR="00D327F6" w14:paraId="4CF2CC50" w14:textId="77777777" w:rsidTr="00EA4A79">
        <w:tc>
          <w:tcPr>
            <w:tcW w:w="7875" w:type="dxa"/>
          </w:tcPr>
          <w:p w14:paraId="32539E75" w14:textId="77777777" w:rsidR="00D327F6" w:rsidRDefault="00D327F6" w:rsidP="00EA4A79">
            <w:r w:rsidRPr="00E44088">
              <w:t>UserSeeder.php</w:t>
            </w:r>
          </w:p>
        </w:tc>
      </w:tr>
      <w:tr w:rsidR="00D327F6" w14:paraId="1962D6D5" w14:textId="77777777" w:rsidTr="00E44088">
        <w:tc>
          <w:tcPr>
            <w:tcW w:w="7875" w:type="dxa"/>
            <w:shd w:val="clear" w:color="auto" w:fill="D9E2F3" w:themeFill="accent5" w:themeFillTint="33"/>
          </w:tcPr>
          <w:p w14:paraId="533EB669" w14:textId="77777777" w:rsidR="00CC5B56" w:rsidRDefault="00CC5B56" w:rsidP="00CC5B56">
            <w:r>
              <w:t>public function run()</w:t>
            </w:r>
          </w:p>
          <w:p w14:paraId="27E8B004" w14:textId="77777777" w:rsidR="00CC5B56" w:rsidRDefault="00CC5B56" w:rsidP="00CC5B56">
            <w:r>
              <w:t>{</w:t>
            </w:r>
          </w:p>
          <w:p w14:paraId="24B54313" w14:textId="77777777" w:rsidR="00CC5B56" w:rsidRDefault="00CC5B56" w:rsidP="00CC5B56">
            <w:r>
              <w:rPr>
                <w:rFonts w:hint="eastAsia"/>
              </w:rPr>
              <w:t xml:space="preserve">    // </w:t>
            </w:r>
            <w:r>
              <w:rPr>
                <w:rFonts w:hint="eastAsia"/>
              </w:rPr>
              <w:t>清空记录的同时把</w:t>
            </w:r>
            <w:r>
              <w:rPr>
                <w:rFonts w:hint="eastAsia"/>
              </w:rPr>
              <w:t xml:space="preserve"> ID </w:t>
            </w:r>
            <w:r>
              <w:rPr>
                <w:rFonts w:hint="eastAsia"/>
              </w:rPr>
              <w:t>重置为</w:t>
            </w:r>
            <w:r>
              <w:rPr>
                <w:rFonts w:hint="eastAsia"/>
              </w:rPr>
              <w:t xml:space="preserve"> 1</w:t>
            </w:r>
          </w:p>
          <w:p w14:paraId="58DAFD87" w14:textId="77777777" w:rsidR="00CC5B56" w:rsidRDefault="00CC5B56" w:rsidP="00CC5B56">
            <w:r>
              <w:t xml:space="preserve">    \App\User::truncate();</w:t>
            </w:r>
          </w:p>
          <w:p w14:paraId="643D04C6" w14:textId="77777777" w:rsidR="00CC5B56" w:rsidRDefault="00CC5B56" w:rsidP="00CC5B56">
            <w:r>
              <w:t xml:space="preserve">    factory(\App\User::class, 10)-&gt;create();</w:t>
            </w:r>
          </w:p>
          <w:p w14:paraId="7D8CB0AD" w14:textId="13ED0CE1" w:rsidR="00D327F6" w:rsidRDefault="00CC5B56" w:rsidP="00CC5B56">
            <w:r>
              <w:t>}</w:t>
            </w:r>
          </w:p>
        </w:tc>
      </w:tr>
    </w:tbl>
    <w:p w14:paraId="29A2561C" w14:textId="53CE3781" w:rsidR="00DA2DB8" w:rsidRDefault="00DA2DB8" w:rsidP="006149F2"/>
    <w:p w14:paraId="293426B5" w14:textId="77777777" w:rsidR="00DA2DB8" w:rsidRDefault="00DA2DB8" w:rsidP="006149F2"/>
    <w:p w14:paraId="56FBBCD1" w14:textId="70691272" w:rsidR="000D7374" w:rsidRDefault="000D7374" w:rsidP="006149F2">
      <w:r w:rsidRPr="000D7374">
        <w:rPr>
          <w:rFonts w:hint="eastAsia"/>
          <w:b/>
          <w:bCs/>
        </w:rPr>
        <w:t>步骤四</w:t>
      </w:r>
      <w:r>
        <w:rPr>
          <w:rFonts w:hint="eastAsia"/>
        </w:rPr>
        <w:t>：编写模型工厂文件代码</w:t>
      </w:r>
    </w:p>
    <w:tbl>
      <w:tblPr>
        <w:tblStyle w:val="a6"/>
        <w:tblW w:w="0" w:type="auto"/>
        <w:tblInd w:w="421" w:type="dxa"/>
        <w:tblLook w:val="04A0" w:firstRow="1" w:lastRow="0" w:firstColumn="1" w:lastColumn="0" w:noHBand="0" w:noVBand="1"/>
      </w:tblPr>
      <w:tblGrid>
        <w:gridCol w:w="7875"/>
      </w:tblGrid>
      <w:tr w:rsidR="00714DBD" w14:paraId="6FD05DFE" w14:textId="77777777" w:rsidTr="00EA4A79">
        <w:tc>
          <w:tcPr>
            <w:tcW w:w="7875" w:type="dxa"/>
          </w:tcPr>
          <w:p w14:paraId="372DB6F3" w14:textId="711BCFD0" w:rsidR="00714DBD" w:rsidRDefault="002E1D04" w:rsidP="00EA4A79">
            <w:r w:rsidRPr="002E1D04">
              <w:t>ArticleFactory.php</w:t>
            </w:r>
          </w:p>
        </w:tc>
      </w:tr>
      <w:tr w:rsidR="00714DBD" w14:paraId="1222FC85" w14:textId="77777777" w:rsidTr="00EA4A79">
        <w:tc>
          <w:tcPr>
            <w:tcW w:w="7875" w:type="dxa"/>
            <w:shd w:val="clear" w:color="auto" w:fill="D9E2F3" w:themeFill="accent5" w:themeFillTint="33"/>
          </w:tcPr>
          <w:p w14:paraId="5BD7A104" w14:textId="77777777" w:rsidR="00560B12" w:rsidRDefault="00560B12" w:rsidP="00560B12">
            <w:r>
              <w:t>use App\Models\Article;</w:t>
            </w:r>
          </w:p>
          <w:p w14:paraId="7A48FDDA" w14:textId="77777777" w:rsidR="00560B12" w:rsidRDefault="00560B12" w:rsidP="00560B12">
            <w:r>
              <w:t>use Faker\Generator as Faker;</w:t>
            </w:r>
          </w:p>
          <w:p w14:paraId="5D3F8782" w14:textId="77777777" w:rsidR="00560B12" w:rsidRDefault="00560B12" w:rsidP="00560B12"/>
          <w:p w14:paraId="693E750B" w14:textId="77777777" w:rsidR="00560B12" w:rsidRDefault="00560B12" w:rsidP="00560B12">
            <w:r>
              <w:t>$factory-&gt;define(Article::class, function (Faker $faker) {</w:t>
            </w:r>
          </w:p>
          <w:p w14:paraId="1C1D19A4" w14:textId="77777777" w:rsidR="00560B12" w:rsidRDefault="00560B12" w:rsidP="00560B12">
            <w:r>
              <w:t xml:space="preserve">    return [</w:t>
            </w:r>
          </w:p>
          <w:p w14:paraId="236D589C" w14:textId="77777777" w:rsidR="00560B12" w:rsidRDefault="00560B12" w:rsidP="00560B12">
            <w:r>
              <w:t xml:space="preserve">        'cateid' =&gt; random_int(1, 8),</w:t>
            </w:r>
          </w:p>
          <w:p w14:paraId="34ED1CB5" w14:textId="77777777" w:rsidR="00560B12" w:rsidRDefault="00560B12" w:rsidP="00560B12">
            <w:r>
              <w:t xml:space="preserve">        'title' =&gt; $faker-&gt;sentence(mt_rand(1, 3)),</w:t>
            </w:r>
          </w:p>
          <w:p w14:paraId="077322E6" w14:textId="77777777" w:rsidR="00560B12" w:rsidRDefault="00560B12" w:rsidP="00560B12">
            <w:r>
              <w:t xml:space="preserve">        'keywords' =&gt; join(",", $faker-&gt;words(mt_rand(3, 5))),</w:t>
            </w:r>
          </w:p>
          <w:p w14:paraId="670E8E8B" w14:textId="77777777" w:rsidR="00560B12" w:rsidRDefault="00560B12" w:rsidP="00560B12">
            <w:r>
              <w:t xml:space="preserve">        'description' =&gt; join(",", $faker-&gt;sentences(mt_rand(1, 2))),</w:t>
            </w:r>
          </w:p>
          <w:p w14:paraId="347F6528" w14:textId="77777777" w:rsidR="00560B12" w:rsidRDefault="00560B12" w:rsidP="00560B12">
            <w:r>
              <w:rPr>
                <w:rFonts w:hint="eastAsia"/>
              </w:rPr>
              <w:t xml:space="preserve">        /* </w:t>
            </w:r>
            <w:r>
              <w:rPr>
                <w:rFonts w:hint="eastAsia"/>
              </w:rPr>
              <w:t>把</w:t>
            </w:r>
            <w:r>
              <w:rPr>
                <w:rFonts w:hint="eastAsia"/>
              </w:rPr>
              <w:t xml:space="preserve"> DATETIME </w:t>
            </w:r>
            <w:r>
              <w:rPr>
                <w:rFonts w:hint="eastAsia"/>
              </w:rPr>
              <w:t>对象转换成时间戳</w:t>
            </w:r>
            <w:r>
              <w:rPr>
                <w:rFonts w:hint="eastAsia"/>
              </w:rPr>
              <w:t xml:space="preserve"> */</w:t>
            </w:r>
          </w:p>
          <w:p w14:paraId="16587046" w14:textId="77777777" w:rsidR="00560B12" w:rsidRDefault="00560B12" w:rsidP="00560B12">
            <w:r>
              <w:lastRenderedPageBreak/>
              <w:t xml:space="preserve">        'pubdate' =&gt; $faker-&gt;dateTimeBetween('-6 month', '+6 days')-&gt;getTimestamp(),</w:t>
            </w:r>
          </w:p>
          <w:p w14:paraId="59D7DE82" w14:textId="77777777" w:rsidR="00560B12" w:rsidRDefault="00560B12" w:rsidP="00560B12">
            <w:r>
              <w:t xml:space="preserve">        'click' =&gt; random_int(1000, 10000),</w:t>
            </w:r>
          </w:p>
          <w:p w14:paraId="497FFA17" w14:textId="77777777" w:rsidR="00560B12" w:rsidRDefault="00560B12" w:rsidP="00560B12">
            <w:r>
              <w:t xml:space="preserve">        'writer' =&gt; $faker-&gt;name,</w:t>
            </w:r>
          </w:p>
          <w:p w14:paraId="4DAA2E87" w14:textId="77777777" w:rsidR="00560B12" w:rsidRDefault="00560B12" w:rsidP="00560B12">
            <w:r>
              <w:t xml:space="preserve">        'source' =&gt; $faker-&gt;name,</w:t>
            </w:r>
          </w:p>
          <w:p w14:paraId="14C7D9A5" w14:textId="77777777" w:rsidR="00560B12" w:rsidRDefault="00560B12" w:rsidP="00560B12">
            <w:r>
              <w:t xml:space="preserve">        'is_show' =&gt; random_int(0, 1),</w:t>
            </w:r>
          </w:p>
          <w:p w14:paraId="51F5584C" w14:textId="77777777" w:rsidR="00560B12" w:rsidRDefault="00560B12" w:rsidP="00560B12">
            <w:r>
              <w:t xml:space="preserve">        'litpic' =&gt; $faker-&gt;imageUrl(),</w:t>
            </w:r>
          </w:p>
          <w:p w14:paraId="4C492EC8" w14:textId="77777777" w:rsidR="00560B12" w:rsidRDefault="00560B12" w:rsidP="00560B12">
            <w:r>
              <w:t xml:space="preserve">        'content' =&gt; join("\n\n", $faker-&gt;paragraphs(mt_rand(4, 6))),</w:t>
            </w:r>
          </w:p>
          <w:p w14:paraId="2E9479F6" w14:textId="77777777" w:rsidR="00560B12" w:rsidRDefault="00560B12" w:rsidP="00560B12">
            <w:r>
              <w:t xml:space="preserve">    ];</w:t>
            </w:r>
          </w:p>
          <w:p w14:paraId="27B2D1AF" w14:textId="13566746" w:rsidR="0034344C" w:rsidRDefault="00560B12" w:rsidP="00560B12">
            <w:r>
              <w:t>});</w:t>
            </w:r>
          </w:p>
        </w:tc>
      </w:tr>
      <w:tr w:rsidR="00714DBD" w14:paraId="65669FC9" w14:textId="77777777" w:rsidTr="00EA4A79">
        <w:tc>
          <w:tcPr>
            <w:tcW w:w="7875" w:type="dxa"/>
          </w:tcPr>
          <w:p w14:paraId="633E3AE7" w14:textId="27D55A14" w:rsidR="00714DBD" w:rsidRDefault="002E1D04" w:rsidP="00EA4A79">
            <w:r w:rsidRPr="002E1D04">
              <w:lastRenderedPageBreak/>
              <w:t>ArticleTagFactory.php</w:t>
            </w:r>
          </w:p>
        </w:tc>
      </w:tr>
      <w:tr w:rsidR="00714DBD" w:rsidRPr="00C45105" w14:paraId="5DA68C0C" w14:textId="77777777" w:rsidTr="00EA4A79">
        <w:tc>
          <w:tcPr>
            <w:tcW w:w="7875" w:type="dxa"/>
            <w:shd w:val="clear" w:color="auto" w:fill="D9E2F3" w:themeFill="accent5" w:themeFillTint="33"/>
          </w:tcPr>
          <w:p w14:paraId="2D0CC321" w14:textId="77777777" w:rsidR="00714DBD" w:rsidRDefault="00714DBD" w:rsidP="00EA4A79"/>
        </w:tc>
      </w:tr>
      <w:tr w:rsidR="00714DBD" w14:paraId="106F2A92" w14:textId="77777777" w:rsidTr="00EA4A79">
        <w:tc>
          <w:tcPr>
            <w:tcW w:w="7875" w:type="dxa"/>
          </w:tcPr>
          <w:p w14:paraId="59579800" w14:textId="261C2637" w:rsidR="00714DBD" w:rsidRDefault="002E1D04" w:rsidP="00EA4A79">
            <w:r w:rsidRPr="002E1D04">
              <w:t>CategoryFactory.php</w:t>
            </w:r>
          </w:p>
        </w:tc>
      </w:tr>
      <w:tr w:rsidR="00714DBD" w:rsidRPr="00C45105" w14:paraId="6662C999" w14:textId="77777777" w:rsidTr="00EA4A79">
        <w:tc>
          <w:tcPr>
            <w:tcW w:w="7875" w:type="dxa"/>
            <w:shd w:val="clear" w:color="auto" w:fill="D9E2F3" w:themeFill="accent5" w:themeFillTint="33"/>
          </w:tcPr>
          <w:p w14:paraId="19590BF6" w14:textId="77777777" w:rsidR="00A8645C" w:rsidRDefault="00A8645C" w:rsidP="00A8645C">
            <w:r>
              <w:t>use App\Models\Category;</w:t>
            </w:r>
          </w:p>
          <w:p w14:paraId="082CAEB8" w14:textId="77777777" w:rsidR="00A8645C" w:rsidRDefault="00A8645C" w:rsidP="00A8645C">
            <w:r>
              <w:t>use Faker\Generator as Faker;</w:t>
            </w:r>
          </w:p>
          <w:p w14:paraId="35376DDC" w14:textId="77777777" w:rsidR="00A8645C" w:rsidRDefault="00A8645C" w:rsidP="00A8645C">
            <w:r>
              <w:t>use Overtrue\LaravelPinyin\Facades\Pinyin;</w:t>
            </w:r>
          </w:p>
          <w:p w14:paraId="2A7E606C" w14:textId="77777777" w:rsidR="00A8645C" w:rsidRDefault="00A8645C" w:rsidP="00A8645C">
            <w:r>
              <w:t>/*</w:t>
            </w:r>
          </w:p>
          <w:p w14:paraId="4D45DE5C" w14:textId="77777777" w:rsidR="00A8645C" w:rsidRDefault="00A8645C" w:rsidP="00A8645C">
            <w:r>
              <w:rPr>
                <w:rFonts w:hint="eastAsia"/>
              </w:rPr>
              <w:t>在</w:t>
            </w:r>
            <w:r>
              <w:rPr>
                <w:rFonts w:hint="eastAsia"/>
              </w:rPr>
              <w:t xml:space="preserve"> public </w:t>
            </w:r>
            <w:r>
              <w:rPr>
                <w:rFonts w:hint="eastAsia"/>
              </w:rPr>
              <w:t>目录下创建</w:t>
            </w:r>
            <w:r>
              <w:rPr>
                <w:rFonts w:hint="eastAsia"/>
              </w:rPr>
              <w:t xml:space="preserve"> categories.txt </w:t>
            </w:r>
            <w:r>
              <w:rPr>
                <w:rFonts w:hint="eastAsia"/>
              </w:rPr>
              <w:t>文件，</w:t>
            </w:r>
          </w:p>
          <w:p w14:paraId="0C704212" w14:textId="77777777" w:rsidR="00A8645C" w:rsidRDefault="00A8645C" w:rsidP="00A8645C">
            <w:r>
              <w:rPr>
                <w:rFonts w:hint="eastAsia"/>
              </w:rPr>
              <w:t>然后把下面八个分类名复制到</w:t>
            </w:r>
            <w:r>
              <w:rPr>
                <w:rFonts w:hint="eastAsia"/>
              </w:rPr>
              <w:t xml:space="preserve"> categories.txt </w:t>
            </w:r>
            <w:r>
              <w:rPr>
                <w:rFonts w:hint="eastAsia"/>
              </w:rPr>
              <w:t>文件。</w:t>
            </w:r>
          </w:p>
          <w:p w14:paraId="49A36D6D" w14:textId="77777777" w:rsidR="00A8645C" w:rsidRDefault="00A8645C" w:rsidP="00A8645C"/>
          <w:p w14:paraId="1DA9D3FA" w14:textId="77777777" w:rsidR="00A8645C" w:rsidRDefault="00A8645C" w:rsidP="00A8645C">
            <w:r>
              <w:rPr>
                <w:rFonts w:hint="eastAsia"/>
              </w:rPr>
              <w:t>快速入门</w:t>
            </w:r>
          </w:p>
          <w:p w14:paraId="1735EE72" w14:textId="77777777" w:rsidR="00A8645C" w:rsidRDefault="00A8645C" w:rsidP="00A8645C">
            <w:r>
              <w:rPr>
                <w:rFonts w:hint="eastAsia"/>
              </w:rPr>
              <w:t>核心架构</w:t>
            </w:r>
          </w:p>
          <w:p w14:paraId="0B094FFA" w14:textId="77777777" w:rsidR="00A8645C" w:rsidRDefault="00A8645C" w:rsidP="00A8645C">
            <w:r>
              <w:rPr>
                <w:rFonts w:hint="eastAsia"/>
              </w:rPr>
              <w:t>基础组件</w:t>
            </w:r>
          </w:p>
          <w:p w14:paraId="7F4DE503" w14:textId="77777777" w:rsidR="00A8645C" w:rsidRDefault="00A8645C" w:rsidP="00A8645C">
            <w:r>
              <w:rPr>
                <w:rFonts w:hint="eastAsia"/>
              </w:rPr>
              <w:t>前端开发</w:t>
            </w:r>
          </w:p>
          <w:p w14:paraId="6A5790F5" w14:textId="77777777" w:rsidR="00A8645C" w:rsidRDefault="00A8645C" w:rsidP="00A8645C">
            <w:r>
              <w:rPr>
                <w:rFonts w:hint="eastAsia"/>
              </w:rPr>
              <w:t>后端服务</w:t>
            </w:r>
          </w:p>
          <w:p w14:paraId="3C61045C" w14:textId="77777777" w:rsidR="00A8645C" w:rsidRDefault="00A8645C" w:rsidP="00A8645C">
            <w:r>
              <w:rPr>
                <w:rFonts w:hint="eastAsia"/>
              </w:rPr>
              <w:t>安全系列</w:t>
            </w:r>
          </w:p>
          <w:p w14:paraId="70F112D6" w14:textId="77777777" w:rsidR="00A8645C" w:rsidRDefault="00A8645C" w:rsidP="00A8645C">
            <w:r>
              <w:rPr>
                <w:rFonts w:hint="eastAsia"/>
              </w:rPr>
              <w:t>国内信息</w:t>
            </w:r>
          </w:p>
          <w:p w14:paraId="6B6C9EA4" w14:textId="77777777" w:rsidR="00A8645C" w:rsidRDefault="00A8645C" w:rsidP="00A8645C">
            <w:r>
              <w:rPr>
                <w:rFonts w:hint="eastAsia"/>
              </w:rPr>
              <w:t>海外风云</w:t>
            </w:r>
          </w:p>
          <w:p w14:paraId="410EE001" w14:textId="77777777" w:rsidR="00A8645C" w:rsidRDefault="00A8645C" w:rsidP="00A8645C">
            <w:r>
              <w:t>*/</w:t>
            </w:r>
          </w:p>
          <w:p w14:paraId="72B46BE3" w14:textId="77777777" w:rsidR="00A8645C" w:rsidRDefault="00A8645C" w:rsidP="00A8645C">
            <w:r>
              <w:t>$factory-&gt;define(Category::class, function (Faker $faker, Array $cats) {</w:t>
            </w:r>
          </w:p>
          <w:p w14:paraId="0E9BE864" w14:textId="77777777" w:rsidR="00A8645C" w:rsidRDefault="00A8645C" w:rsidP="00A8645C">
            <w:r>
              <w:t xml:space="preserve">    $cats_file_path = "public/categories.txt";</w:t>
            </w:r>
          </w:p>
          <w:p w14:paraId="0E2F00CC" w14:textId="77777777" w:rsidR="00A8645C" w:rsidRDefault="00A8645C" w:rsidP="00A8645C">
            <w:r>
              <w:t xml:space="preserve">    $cats = file($cats_file_path, FILE_IGNORE_NEW_LINES | FILE_SKIP_EMPTY_LINES);</w:t>
            </w:r>
          </w:p>
          <w:p w14:paraId="3C3E5BFD" w14:textId="77777777" w:rsidR="00A8645C" w:rsidRDefault="00A8645C" w:rsidP="00A8645C">
            <w:r>
              <w:t xml:space="preserve">    $cat = $faker-&gt;randomElement($cats);</w:t>
            </w:r>
          </w:p>
          <w:p w14:paraId="3F5BD67F" w14:textId="77777777" w:rsidR="00A8645C" w:rsidRDefault="00A8645C" w:rsidP="00A8645C">
            <w:r>
              <w:t xml:space="preserve">    $cat_key = array_search($cat, $cats);</w:t>
            </w:r>
          </w:p>
          <w:p w14:paraId="41409AF5" w14:textId="77777777" w:rsidR="00A8645C" w:rsidRDefault="00A8645C" w:rsidP="00A8645C">
            <w:r>
              <w:t xml:space="preserve">    unset($cats[$cat_key]);</w:t>
            </w:r>
          </w:p>
          <w:p w14:paraId="66857428" w14:textId="77777777" w:rsidR="00A8645C" w:rsidRDefault="00A8645C" w:rsidP="00A8645C">
            <w:r>
              <w:t xml:space="preserve">    file_put_contents($cats_file_path,implode(PHP_EOL,$cats));</w:t>
            </w:r>
          </w:p>
          <w:p w14:paraId="28C6037D" w14:textId="77777777" w:rsidR="00A8645C" w:rsidRDefault="00A8645C" w:rsidP="00A8645C">
            <w:r>
              <w:t xml:space="preserve">    return [</w:t>
            </w:r>
          </w:p>
          <w:p w14:paraId="4F80ADE6" w14:textId="77777777" w:rsidR="00A8645C" w:rsidRDefault="00A8645C" w:rsidP="00A8645C">
            <w:r>
              <w:t xml:space="preserve">        'reid' =&gt; random_int(0, 2),</w:t>
            </w:r>
          </w:p>
          <w:p w14:paraId="169C2214" w14:textId="77777777" w:rsidR="00A8645C" w:rsidRDefault="00A8645C" w:rsidP="00A8645C">
            <w:r>
              <w:t xml:space="preserve">        'name' =&gt; $cat,</w:t>
            </w:r>
          </w:p>
          <w:p w14:paraId="7ED424B7" w14:textId="77777777" w:rsidR="00A8645C" w:rsidRDefault="00A8645C" w:rsidP="00A8645C">
            <w:r>
              <w:t xml:space="preserve">        'pinyin' =&gt; implode('', pinyin($cat, null)),</w:t>
            </w:r>
          </w:p>
          <w:p w14:paraId="2B917D50" w14:textId="77777777" w:rsidR="00A8645C" w:rsidRDefault="00A8645C" w:rsidP="00A8645C">
            <w:r>
              <w:t xml:space="preserve">        'title' =&gt; $faker-&gt;sentence(mt_rand(1, 3)),</w:t>
            </w:r>
          </w:p>
          <w:p w14:paraId="07813138" w14:textId="77777777" w:rsidR="00A8645C" w:rsidRDefault="00A8645C" w:rsidP="00A8645C">
            <w:r>
              <w:lastRenderedPageBreak/>
              <w:t xml:space="preserve">        'keywords' =&gt; join(",", $faker-&gt;words(mt_rand(3, 5))),</w:t>
            </w:r>
          </w:p>
          <w:p w14:paraId="0249EBF1" w14:textId="77777777" w:rsidR="00A8645C" w:rsidRDefault="00A8645C" w:rsidP="00A8645C">
            <w:r>
              <w:t xml:space="preserve">        'description' =&gt; join(",", $faker-&gt;sentences(mt_rand(1, 2))),</w:t>
            </w:r>
          </w:p>
          <w:p w14:paraId="68ED31AC" w14:textId="77777777" w:rsidR="00A8645C" w:rsidRDefault="00A8645C" w:rsidP="00A8645C">
            <w:r>
              <w:t xml:space="preserve">        'introduction' =&gt; join(",", $faker-&gt;sentences(mt_rand(1, 2))),</w:t>
            </w:r>
          </w:p>
          <w:p w14:paraId="6E978B5F" w14:textId="77777777" w:rsidR="00A8645C" w:rsidRDefault="00A8645C" w:rsidP="00A8645C">
            <w:r>
              <w:t xml:space="preserve">        'is_show' =&gt; random_int(0, 1),</w:t>
            </w:r>
          </w:p>
          <w:p w14:paraId="46CA9DF8" w14:textId="77777777" w:rsidR="00A8645C" w:rsidRDefault="00A8645C" w:rsidP="00A8645C">
            <w:r>
              <w:t xml:space="preserve">        'normal_pic' =&gt; $faker-&gt;imageUrl(),</w:t>
            </w:r>
          </w:p>
          <w:p w14:paraId="661B00A4" w14:textId="77777777" w:rsidR="00A8645C" w:rsidRDefault="00A8645C" w:rsidP="00A8645C">
            <w:r>
              <w:t xml:space="preserve">        'content' =&gt; join("\n\n", $faker-&gt;paragraphs(mt_rand(4, 6))),</w:t>
            </w:r>
          </w:p>
          <w:p w14:paraId="34F493B5" w14:textId="77777777" w:rsidR="00A8645C" w:rsidRDefault="00A8645C" w:rsidP="00A8645C">
            <w:r>
              <w:t xml:space="preserve">    ];</w:t>
            </w:r>
          </w:p>
          <w:p w14:paraId="13C0CC1A" w14:textId="25D35176" w:rsidR="00714DBD" w:rsidRDefault="00A8645C" w:rsidP="00A8645C">
            <w:r>
              <w:t>});</w:t>
            </w:r>
          </w:p>
        </w:tc>
      </w:tr>
      <w:tr w:rsidR="00714DBD" w14:paraId="14E4FFFF" w14:textId="77777777" w:rsidTr="00EA4A79">
        <w:tc>
          <w:tcPr>
            <w:tcW w:w="7875" w:type="dxa"/>
          </w:tcPr>
          <w:p w14:paraId="76DCEFB6" w14:textId="2035467C" w:rsidR="00714DBD" w:rsidRDefault="002E1D04" w:rsidP="00EA4A79">
            <w:r w:rsidRPr="002E1D04">
              <w:lastRenderedPageBreak/>
              <w:t>SearchFactory.php</w:t>
            </w:r>
          </w:p>
        </w:tc>
      </w:tr>
      <w:tr w:rsidR="00714DBD" w14:paraId="46A00915" w14:textId="77777777" w:rsidTr="00EA4A79">
        <w:tc>
          <w:tcPr>
            <w:tcW w:w="7875" w:type="dxa"/>
            <w:shd w:val="clear" w:color="auto" w:fill="D9E2F3" w:themeFill="accent5" w:themeFillTint="33"/>
          </w:tcPr>
          <w:p w14:paraId="303D9C40" w14:textId="77777777" w:rsidR="00714DBD" w:rsidRDefault="00714DBD" w:rsidP="00EA4A79"/>
        </w:tc>
      </w:tr>
      <w:tr w:rsidR="00714DBD" w14:paraId="22BDEE21" w14:textId="77777777" w:rsidTr="00EA4A79">
        <w:tc>
          <w:tcPr>
            <w:tcW w:w="7875" w:type="dxa"/>
          </w:tcPr>
          <w:p w14:paraId="04894F90" w14:textId="670E39B8" w:rsidR="00714DBD" w:rsidRDefault="002E1D04" w:rsidP="00EA4A79">
            <w:r w:rsidRPr="002E1D04">
              <w:t>SysconfFactory.php</w:t>
            </w:r>
          </w:p>
        </w:tc>
      </w:tr>
      <w:tr w:rsidR="00714DBD" w14:paraId="215FAFF5" w14:textId="77777777" w:rsidTr="00EA4A79">
        <w:tc>
          <w:tcPr>
            <w:tcW w:w="7875" w:type="dxa"/>
            <w:shd w:val="clear" w:color="auto" w:fill="D9E2F3" w:themeFill="accent5" w:themeFillTint="33"/>
          </w:tcPr>
          <w:p w14:paraId="6B651EE9" w14:textId="77777777" w:rsidR="00714DBD" w:rsidRDefault="00714DBD" w:rsidP="00EA4A79"/>
        </w:tc>
      </w:tr>
      <w:tr w:rsidR="00714DBD" w14:paraId="3B672641" w14:textId="77777777" w:rsidTr="00EA4A79">
        <w:tc>
          <w:tcPr>
            <w:tcW w:w="7875" w:type="dxa"/>
          </w:tcPr>
          <w:p w14:paraId="6EEDFF46" w14:textId="34401D42" w:rsidR="00714DBD" w:rsidRDefault="002E1D04" w:rsidP="00EA4A79">
            <w:r w:rsidRPr="002E1D04">
              <w:t>TagFactory.php</w:t>
            </w:r>
          </w:p>
        </w:tc>
      </w:tr>
      <w:tr w:rsidR="00714DBD" w14:paraId="6E698B9C" w14:textId="77777777" w:rsidTr="00EA4A79">
        <w:tc>
          <w:tcPr>
            <w:tcW w:w="7875" w:type="dxa"/>
            <w:shd w:val="clear" w:color="auto" w:fill="D9E2F3" w:themeFill="accent5" w:themeFillTint="33"/>
          </w:tcPr>
          <w:p w14:paraId="7AA616D1" w14:textId="77777777" w:rsidR="00C37759" w:rsidRDefault="00C37759" w:rsidP="00C37759">
            <w:r>
              <w:t>use App\Models\Tag;</w:t>
            </w:r>
          </w:p>
          <w:p w14:paraId="50C644E3" w14:textId="77777777" w:rsidR="00C37759" w:rsidRDefault="00C37759" w:rsidP="00C37759">
            <w:r>
              <w:t>use Faker\Generator as Faker;</w:t>
            </w:r>
          </w:p>
          <w:p w14:paraId="614DA722" w14:textId="77777777" w:rsidR="00C37759" w:rsidRDefault="00C37759" w:rsidP="00C37759"/>
          <w:p w14:paraId="7B11A80D" w14:textId="77777777" w:rsidR="00C37759" w:rsidRDefault="00C37759" w:rsidP="00C37759">
            <w:r>
              <w:t>$factory-&gt;define(Tag::class, function (Faker $faker) {</w:t>
            </w:r>
          </w:p>
          <w:p w14:paraId="6F68FFB8" w14:textId="77777777" w:rsidR="00C37759" w:rsidRDefault="00C37759" w:rsidP="00C37759">
            <w:r>
              <w:t xml:space="preserve">    $tags_file_path = "public/tags.txt";</w:t>
            </w:r>
          </w:p>
          <w:p w14:paraId="2A271F92" w14:textId="77777777" w:rsidR="00C37759" w:rsidRDefault="00C37759" w:rsidP="00C37759">
            <w:r>
              <w:t xml:space="preserve">    $tags = file($tags_file_path, FILE_IGNORE_NEW_LINES | FILE_SKIP_EMPTY_LINES);</w:t>
            </w:r>
          </w:p>
          <w:p w14:paraId="39F2E2E8" w14:textId="77777777" w:rsidR="00C37759" w:rsidRDefault="00C37759" w:rsidP="00C37759">
            <w:r>
              <w:t xml:space="preserve">    $tag = $faker-&gt;randomElement($tags);</w:t>
            </w:r>
          </w:p>
          <w:p w14:paraId="35F7A0F8" w14:textId="77777777" w:rsidR="00C37759" w:rsidRDefault="00C37759" w:rsidP="00C37759">
            <w:r>
              <w:t xml:space="preserve">    $tag_key = array_search($tag, $tags);</w:t>
            </w:r>
          </w:p>
          <w:p w14:paraId="77E716E4" w14:textId="77777777" w:rsidR="00C37759" w:rsidRDefault="00C37759" w:rsidP="00C37759">
            <w:r>
              <w:t xml:space="preserve">    unset($tags[$tag_key]);</w:t>
            </w:r>
          </w:p>
          <w:p w14:paraId="77662FFF" w14:textId="77777777" w:rsidR="00C37759" w:rsidRDefault="00C37759" w:rsidP="00C37759">
            <w:r>
              <w:t xml:space="preserve">    file_put_contents($tags_file_path, implode(PHP_EOL, $tags));</w:t>
            </w:r>
          </w:p>
          <w:p w14:paraId="264C3D8D" w14:textId="77777777" w:rsidR="00C37759" w:rsidRDefault="00C37759" w:rsidP="00C37759">
            <w:r>
              <w:t xml:space="preserve">    return [</w:t>
            </w:r>
          </w:p>
          <w:p w14:paraId="55E22410" w14:textId="77777777" w:rsidR="00C37759" w:rsidRDefault="00C37759" w:rsidP="00C37759">
            <w:r>
              <w:t xml:space="preserve">        'addtime' =&gt; $faker-&gt;dateTimeBetween('-6 month', '+6 days'),</w:t>
            </w:r>
          </w:p>
          <w:p w14:paraId="5F8E4B7C" w14:textId="77777777" w:rsidR="00C37759" w:rsidRDefault="00C37759" w:rsidP="00C37759">
            <w:r>
              <w:t xml:space="preserve">        'name' =&gt; $tag,</w:t>
            </w:r>
          </w:p>
          <w:p w14:paraId="70F2AD6F" w14:textId="77777777" w:rsidR="00C37759" w:rsidRDefault="00C37759" w:rsidP="00C37759">
            <w:r>
              <w:t xml:space="preserve">        'jianpin' =&gt; pinyin_abbr($tag),</w:t>
            </w:r>
          </w:p>
          <w:p w14:paraId="28F46FEA" w14:textId="77777777" w:rsidR="00C37759" w:rsidRDefault="00C37759" w:rsidP="00C37759">
            <w:r>
              <w:t xml:space="preserve">        'quanpin' =&gt; implode('', pinyin($tag, null)),</w:t>
            </w:r>
          </w:p>
          <w:p w14:paraId="44762FC3" w14:textId="77777777" w:rsidR="00C37759" w:rsidRDefault="00C37759" w:rsidP="00C37759">
            <w:r>
              <w:t xml:space="preserve">        'title' =&gt; $faker-&gt;sentence(mt_rand(3, 6)),</w:t>
            </w:r>
          </w:p>
          <w:p w14:paraId="051317D2" w14:textId="77777777" w:rsidR="00C37759" w:rsidRDefault="00C37759" w:rsidP="00C37759">
            <w:r>
              <w:t xml:space="preserve">        'keywords' =&gt; join(",", $faker-&gt;words(mt_rand(3, 5))),</w:t>
            </w:r>
          </w:p>
          <w:p w14:paraId="48858DCF" w14:textId="77777777" w:rsidR="00C37759" w:rsidRDefault="00C37759" w:rsidP="00C37759">
            <w:r>
              <w:t xml:space="preserve">        'description' =&gt; join(",", $faker-&gt;sentences(mt_rand(1, 2))),</w:t>
            </w:r>
          </w:p>
          <w:p w14:paraId="469E12B8" w14:textId="77777777" w:rsidR="00C37759" w:rsidRDefault="00C37759" w:rsidP="00C37759">
            <w:r>
              <w:t xml:space="preserve">        'introduction' =&gt; join(",", $faker-&gt;sentences(mt_rand(1, 2))),</w:t>
            </w:r>
          </w:p>
          <w:p w14:paraId="3940F27D" w14:textId="77777777" w:rsidR="00C37759" w:rsidRDefault="00C37759" w:rsidP="00C37759">
            <w:r>
              <w:t xml:space="preserve">        'jump_url' =&gt; $faker-&gt;imageUrl(),</w:t>
            </w:r>
          </w:p>
          <w:p w14:paraId="0BA3707E" w14:textId="77777777" w:rsidR="00C37759" w:rsidRDefault="00C37759" w:rsidP="00C37759">
            <w:r>
              <w:t xml:space="preserve">    ];</w:t>
            </w:r>
          </w:p>
          <w:p w14:paraId="7F334EF8" w14:textId="181F4567" w:rsidR="00714DBD" w:rsidRDefault="00C37759" w:rsidP="00C37759">
            <w:r>
              <w:t>});</w:t>
            </w:r>
          </w:p>
        </w:tc>
      </w:tr>
      <w:tr w:rsidR="00714DBD" w14:paraId="2AA499DB" w14:textId="77777777" w:rsidTr="00EA4A79">
        <w:tc>
          <w:tcPr>
            <w:tcW w:w="7875" w:type="dxa"/>
          </w:tcPr>
          <w:p w14:paraId="621DC1E7" w14:textId="1227FFA8" w:rsidR="00714DBD" w:rsidRDefault="002E1D04" w:rsidP="00EA4A79">
            <w:r w:rsidRPr="002E1D04">
              <w:t>TopicFactory.php</w:t>
            </w:r>
          </w:p>
        </w:tc>
      </w:tr>
      <w:tr w:rsidR="00714DBD" w14:paraId="6452B3C2" w14:textId="77777777" w:rsidTr="00EA4A79">
        <w:tc>
          <w:tcPr>
            <w:tcW w:w="7875" w:type="dxa"/>
            <w:shd w:val="clear" w:color="auto" w:fill="D9E2F3" w:themeFill="accent5" w:themeFillTint="33"/>
          </w:tcPr>
          <w:p w14:paraId="07AF1F5C" w14:textId="77777777" w:rsidR="00714DBD" w:rsidRDefault="00714DBD" w:rsidP="00EA4A79"/>
        </w:tc>
      </w:tr>
      <w:tr w:rsidR="002A1884" w14:paraId="270C9009" w14:textId="77777777" w:rsidTr="00EA4A79">
        <w:tc>
          <w:tcPr>
            <w:tcW w:w="7875" w:type="dxa"/>
          </w:tcPr>
          <w:p w14:paraId="08D679D5" w14:textId="77777777" w:rsidR="002A1884" w:rsidRDefault="002A1884" w:rsidP="00EA4A79">
            <w:r w:rsidRPr="002E1D04">
              <w:lastRenderedPageBreak/>
              <w:t>UserFactory.php</w:t>
            </w:r>
          </w:p>
        </w:tc>
      </w:tr>
      <w:tr w:rsidR="002A1884" w14:paraId="15C3FE2A" w14:textId="77777777" w:rsidTr="00EA4A79">
        <w:tc>
          <w:tcPr>
            <w:tcW w:w="7875" w:type="dxa"/>
            <w:shd w:val="clear" w:color="auto" w:fill="D9E2F3" w:themeFill="accent5" w:themeFillTint="33"/>
          </w:tcPr>
          <w:p w14:paraId="559C49CA" w14:textId="77777777" w:rsidR="004409F1" w:rsidRDefault="004409F1" w:rsidP="004409F1">
            <w:r>
              <w:t>$factory-&gt;define(User::class, function (Faker $faker) {</w:t>
            </w:r>
          </w:p>
          <w:p w14:paraId="67C7AF75" w14:textId="77777777" w:rsidR="004409F1" w:rsidRDefault="004409F1" w:rsidP="004409F1">
            <w:r>
              <w:t xml:space="preserve">    return [</w:t>
            </w:r>
          </w:p>
          <w:p w14:paraId="72A31CFA" w14:textId="77777777" w:rsidR="004409F1" w:rsidRDefault="004409F1" w:rsidP="004409F1">
            <w:r>
              <w:t xml:space="preserve">        'username' =&gt; $faker-&gt;name,</w:t>
            </w:r>
          </w:p>
          <w:p w14:paraId="769B9E39" w14:textId="77777777" w:rsidR="004409F1" w:rsidRDefault="004409F1" w:rsidP="004409F1">
            <w:r>
              <w:t xml:space="preserve">        'email' =&gt; $faker-&gt;unique()-&gt;safeEmail,</w:t>
            </w:r>
          </w:p>
          <w:p w14:paraId="4B11F734" w14:textId="77777777" w:rsidR="004409F1" w:rsidRDefault="004409F1" w:rsidP="004409F1">
            <w:r>
              <w:t xml:space="preserve">        'email_verified_at' =&gt; now(),</w:t>
            </w:r>
          </w:p>
          <w:p w14:paraId="0B456188" w14:textId="77777777" w:rsidR="004409F1" w:rsidRDefault="004409F1" w:rsidP="004409F1">
            <w:r>
              <w:t xml:space="preserve">        'password' =&gt; md5('a5s7sh4u'), // password</w:t>
            </w:r>
          </w:p>
          <w:p w14:paraId="7FBB5780" w14:textId="77777777" w:rsidR="004409F1" w:rsidRDefault="004409F1" w:rsidP="004409F1">
            <w:r>
              <w:t xml:space="preserve">        'remember_token' =&gt; Str::random(10),</w:t>
            </w:r>
          </w:p>
          <w:p w14:paraId="5118B313" w14:textId="77777777" w:rsidR="004409F1" w:rsidRDefault="004409F1" w:rsidP="004409F1">
            <w:r>
              <w:t xml:space="preserve">        'mobile' =&gt; $faker-&gt;phoneNumber,</w:t>
            </w:r>
          </w:p>
          <w:p w14:paraId="3B9AB732" w14:textId="77777777" w:rsidR="004409F1" w:rsidRDefault="004409F1" w:rsidP="004409F1">
            <w:r>
              <w:t xml:space="preserve">        'wechat' =&gt; Str::random(10),</w:t>
            </w:r>
          </w:p>
          <w:p w14:paraId="3972C418" w14:textId="77777777" w:rsidR="004409F1" w:rsidRDefault="004409F1" w:rsidP="004409F1">
            <w:r>
              <w:t xml:space="preserve">        'sexy' =&gt; random_int(0, 1),</w:t>
            </w:r>
          </w:p>
          <w:p w14:paraId="02D998C6" w14:textId="77777777" w:rsidR="004409F1" w:rsidRDefault="004409F1" w:rsidP="004409F1">
            <w:r>
              <w:t xml:space="preserve">        'reg_date' =&gt; now(),</w:t>
            </w:r>
          </w:p>
          <w:p w14:paraId="70C6A56A" w14:textId="77777777" w:rsidR="004409F1" w:rsidRDefault="004409F1" w:rsidP="004409F1">
            <w:r>
              <w:t xml:space="preserve">        'last_login' =&gt; now(),</w:t>
            </w:r>
          </w:p>
          <w:p w14:paraId="0FC4CA46" w14:textId="77777777" w:rsidR="004409F1" w:rsidRDefault="004409F1" w:rsidP="004409F1">
            <w:r>
              <w:t xml:space="preserve">    ];</w:t>
            </w:r>
          </w:p>
          <w:p w14:paraId="5BF9B5E5" w14:textId="0B90A617" w:rsidR="002A1884" w:rsidRDefault="004409F1" w:rsidP="004409F1">
            <w:r>
              <w:t>});</w:t>
            </w:r>
          </w:p>
        </w:tc>
      </w:tr>
    </w:tbl>
    <w:p w14:paraId="5DC58197" w14:textId="1EDC4ECC" w:rsidR="00D924CF" w:rsidRDefault="00D924CF" w:rsidP="006149F2"/>
    <w:p w14:paraId="04C799B7" w14:textId="33345982" w:rsidR="00DA2DB8" w:rsidRDefault="00DA2DB8" w:rsidP="006149F2"/>
    <w:p w14:paraId="7A5A9395" w14:textId="00FC38A8" w:rsidR="00997DD9" w:rsidRDefault="00997DD9" w:rsidP="006149F2">
      <w:r w:rsidRPr="00997DD9">
        <w:rPr>
          <w:rFonts w:hint="eastAsia"/>
          <w:b/>
          <w:bCs/>
        </w:rPr>
        <w:t>步骤五</w:t>
      </w:r>
      <w:r>
        <w:rPr>
          <w:rFonts w:hint="eastAsia"/>
        </w:rPr>
        <w:t>：编写</w:t>
      </w:r>
      <w:r>
        <w:rPr>
          <w:rFonts w:hint="eastAsia"/>
        </w:rPr>
        <w:t>DatabaseSeeder.php</w:t>
      </w:r>
      <w:r>
        <w:rPr>
          <w:rFonts w:hint="eastAsia"/>
        </w:rPr>
        <w:t>代码</w:t>
      </w:r>
    </w:p>
    <w:p w14:paraId="32751C62" w14:textId="51CEA076" w:rsidR="00DA2DB8" w:rsidRDefault="00DA2DB8" w:rsidP="006149F2"/>
    <w:p w14:paraId="7EEEA5EE" w14:textId="77777777" w:rsidR="00DA2DB8" w:rsidRDefault="00DA2DB8" w:rsidP="006149F2"/>
    <w:tbl>
      <w:tblPr>
        <w:tblStyle w:val="a6"/>
        <w:tblW w:w="0" w:type="auto"/>
        <w:tblInd w:w="421" w:type="dxa"/>
        <w:tblLook w:val="04A0" w:firstRow="1" w:lastRow="0" w:firstColumn="1" w:lastColumn="0" w:noHBand="0" w:noVBand="1"/>
      </w:tblPr>
      <w:tblGrid>
        <w:gridCol w:w="7875"/>
      </w:tblGrid>
      <w:tr w:rsidR="00925530" w14:paraId="5AB0AB39" w14:textId="77777777" w:rsidTr="00EA4A79">
        <w:tc>
          <w:tcPr>
            <w:tcW w:w="7875" w:type="dxa"/>
          </w:tcPr>
          <w:p w14:paraId="61357404" w14:textId="780F3BFA" w:rsidR="00925530" w:rsidRDefault="00925530" w:rsidP="00EA4A79"/>
        </w:tc>
      </w:tr>
      <w:tr w:rsidR="00925530" w14:paraId="574CBCAD" w14:textId="77777777" w:rsidTr="00EA4A79">
        <w:tc>
          <w:tcPr>
            <w:tcW w:w="7875" w:type="dxa"/>
            <w:shd w:val="clear" w:color="auto" w:fill="D9E2F3" w:themeFill="accent5" w:themeFillTint="33"/>
          </w:tcPr>
          <w:p w14:paraId="46A58784" w14:textId="77777777" w:rsidR="00925530" w:rsidRDefault="00925530" w:rsidP="00EA4A79"/>
        </w:tc>
      </w:tr>
      <w:tr w:rsidR="00925530" w14:paraId="315EC815" w14:textId="77777777" w:rsidTr="00EA4A79">
        <w:tc>
          <w:tcPr>
            <w:tcW w:w="7875" w:type="dxa"/>
          </w:tcPr>
          <w:p w14:paraId="35EF1E00" w14:textId="7B7CD3E3" w:rsidR="00925530" w:rsidRDefault="00925530" w:rsidP="00EA4A79"/>
        </w:tc>
      </w:tr>
      <w:tr w:rsidR="00925530" w:rsidRPr="00C45105" w14:paraId="438567A8" w14:textId="77777777" w:rsidTr="00EA4A79">
        <w:tc>
          <w:tcPr>
            <w:tcW w:w="7875" w:type="dxa"/>
            <w:shd w:val="clear" w:color="auto" w:fill="D9E2F3" w:themeFill="accent5" w:themeFillTint="33"/>
          </w:tcPr>
          <w:p w14:paraId="1C2E9E8E" w14:textId="77777777" w:rsidR="00925530" w:rsidRDefault="00925530" w:rsidP="00EA4A79"/>
        </w:tc>
      </w:tr>
      <w:tr w:rsidR="00925530" w14:paraId="755AF8D0" w14:textId="77777777" w:rsidTr="00EA4A79">
        <w:tc>
          <w:tcPr>
            <w:tcW w:w="7875" w:type="dxa"/>
          </w:tcPr>
          <w:p w14:paraId="6FE6691A" w14:textId="7ED9A538" w:rsidR="00925530" w:rsidRDefault="00925530" w:rsidP="00EA4A79"/>
        </w:tc>
      </w:tr>
      <w:tr w:rsidR="00925530" w:rsidRPr="00C45105" w14:paraId="5B92E52D" w14:textId="77777777" w:rsidTr="00EA4A79">
        <w:tc>
          <w:tcPr>
            <w:tcW w:w="7875" w:type="dxa"/>
            <w:shd w:val="clear" w:color="auto" w:fill="D9E2F3" w:themeFill="accent5" w:themeFillTint="33"/>
          </w:tcPr>
          <w:p w14:paraId="3E0832D5" w14:textId="77777777" w:rsidR="00925530" w:rsidRDefault="00925530" w:rsidP="00EA4A79"/>
        </w:tc>
      </w:tr>
      <w:tr w:rsidR="00925530" w14:paraId="10BB4A7F" w14:textId="77777777" w:rsidTr="00EA4A79">
        <w:tc>
          <w:tcPr>
            <w:tcW w:w="7875" w:type="dxa"/>
          </w:tcPr>
          <w:p w14:paraId="2D6EDA59" w14:textId="7EA45BFD" w:rsidR="00925530" w:rsidRDefault="00925530" w:rsidP="00EA4A79"/>
        </w:tc>
      </w:tr>
      <w:tr w:rsidR="00925530" w14:paraId="4C5867F9" w14:textId="77777777" w:rsidTr="00EA4A79">
        <w:tc>
          <w:tcPr>
            <w:tcW w:w="7875" w:type="dxa"/>
            <w:shd w:val="clear" w:color="auto" w:fill="D9E2F3" w:themeFill="accent5" w:themeFillTint="33"/>
          </w:tcPr>
          <w:p w14:paraId="7C25AC85" w14:textId="77777777" w:rsidR="00925530" w:rsidRDefault="00925530" w:rsidP="00EA4A79"/>
        </w:tc>
      </w:tr>
      <w:tr w:rsidR="00925530" w14:paraId="7AC82FE2" w14:textId="77777777" w:rsidTr="00EA4A79">
        <w:tc>
          <w:tcPr>
            <w:tcW w:w="7875" w:type="dxa"/>
          </w:tcPr>
          <w:p w14:paraId="76998675" w14:textId="0269E27D" w:rsidR="00925530" w:rsidRDefault="00925530" w:rsidP="00EA4A79"/>
        </w:tc>
      </w:tr>
      <w:tr w:rsidR="00925530" w14:paraId="346E7E03" w14:textId="77777777" w:rsidTr="00EA4A79">
        <w:tc>
          <w:tcPr>
            <w:tcW w:w="7875" w:type="dxa"/>
            <w:shd w:val="clear" w:color="auto" w:fill="D9E2F3" w:themeFill="accent5" w:themeFillTint="33"/>
          </w:tcPr>
          <w:p w14:paraId="6CE1FB31" w14:textId="77777777" w:rsidR="00925530" w:rsidRDefault="00925530" w:rsidP="00EA4A79"/>
        </w:tc>
      </w:tr>
      <w:tr w:rsidR="00925530" w14:paraId="280886A7" w14:textId="77777777" w:rsidTr="00EA4A79">
        <w:tc>
          <w:tcPr>
            <w:tcW w:w="7875" w:type="dxa"/>
          </w:tcPr>
          <w:p w14:paraId="0DE512A2" w14:textId="33228657" w:rsidR="00925530" w:rsidRDefault="00925530" w:rsidP="00EA4A79"/>
        </w:tc>
      </w:tr>
      <w:tr w:rsidR="00925530" w14:paraId="47694970" w14:textId="77777777" w:rsidTr="00EA4A79">
        <w:tc>
          <w:tcPr>
            <w:tcW w:w="7875" w:type="dxa"/>
            <w:shd w:val="clear" w:color="auto" w:fill="D9E2F3" w:themeFill="accent5" w:themeFillTint="33"/>
          </w:tcPr>
          <w:p w14:paraId="6A22782D" w14:textId="77777777" w:rsidR="00925530" w:rsidRDefault="00925530" w:rsidP="00EA4A79"/>
        </w:tc>
      </w:tr>
      <w:tr w:rsidR="00925530" w14:paraId="1E8037B8" w14:textId="77777777" w:rsidTr="00EA4A79">
        <w:tc>
          <w:tcPr>
            <w:tcW w:w="7875" w:type="dxa"/>
          </w:tcPr>
          <w:p w14:paraId="2D332787" w14:textId="4E888289" w:rsidR="00925530" w:rsidRDefault="00925530" w:rsidP="00EA4A79"/>
        </w:tc>
      </w:tr>
      <w:tr w:rsidR="00925530" w14:paraId="1753793D" w14:textId="77777777" w:rsidTr="00EA4A79">
        <w:tc>
          <w:tcPr>
            <w:tcW w:w="7875" w:type="dxa"/>
            <w:shd w:val="clear" w:color="auto" w:fill="D9E2F3" w:themeFill="accent5" w:themeFillTint="33"/>
          </w:tcPr>
          <w:p w14:paraId="37E640DF" w14:textId="77777777" w:rsidR="00925530" w:rsidRDefault="00925530" w:rsidP="00EA4A79"/>
        </w:tc>
      </w:tr>
      <w:tr w:rsidR="00925530" w14:paraId="6B80B0FC" w14:textId="77777777" w:rsidTr="00EA4A79">
        <w:tc>
          <w:tcPr>
            <w:tcW w:w="7875" w:type="dxa"/>
          </w:tcPr>
          <w:p w14:paraId="785EE4E9" w14:textId="6604A4D3" w:rsidR="00925530" w:rsidRDefault="00925530" w:rsidP="00EA4A79"/>
        </w:tc>
      </w:tr>
    </w:tbl>
    <w:p w14:paraId="4CF15422" w14:textId="77777777" w:rsidR="00925530" w:rsidRDefault="00925530" w:rsidP="006149F2"/>
    <w:p w14:paraId="474E5B35" w14:textId="77777777" w:rsidR="00110E91" w:rsidRPr="00110E91" w:rsidRDefault="00110E91" w:rsidP="00110E91"/>
    <w:p w14:paraId="19B3D85E" w14:textId="57A1882E" w:rsidR="00110E91" w:rsidRDefault="0014657F" w:rsidP="00110E91">
      <w:r>
        <w:t>4</w:t>
      </w:r>
      <w:r w:rsidR="005761FE">
        <w:rPr>
          <w:rFonts w:hint="eastAsia"/>
        </w:rPr>
        <w:t>、运行</w:t>
      </w:r>
      <w:r w:rsidR="00110E91">
        <w:rPr>
          <w:rFonts w:hint="eastAsia"/>
        </w:rPr>
        <w:t>填充器</w:t>
      </w:r>
      <w:r w:rsidR="005761FE">
        <w:rPr>
          <w:rFonts w:hint="eastAsia"/>
        </w:rPr>
        <w:t>代码</w:t>
      </w:r>
    </w:p>
    <w:p w14:paraId="438D709C" w14:textId="73171949" w:rsidR="00B237F7" w:rsidRDefault="00B237F7" w:rsidP="00110E91"/>
    <w:p w14:paraId="5831F037" w14:textId="2E85958A" w:rsidR="00F30B9A" w:rsidRDefault="00F30B9A" w:rsidP="00110E91">
      <w:r>
        <w:rPr>
          <w:rFonts w:hint="eastAsia"/>
        </w:rPr>
        <w:t>首先运行如下代码：</w:t>
      </w:r>
    </w:p>
    <w:tbl>
      <w:tblPr>
        <w:tblStyle w:val="a6"/>
        <w:tblW w:w="0" w:type="auto"/>
        <w:tblLook w:val="04A0" w:firstRow="1" w:lastRow="0" w:firstColumn="1" w:lastColumn="0" w:noHBand="0" w:noVBand="1"/>
      </w:tblPr>
      <w:tblGrid>
        <w:gridCol w:w="8296"/>
      </w:tblGrid>
      <w:tr w:rsidR="00F30B9A" w14:paraId="4E887D89" w14:textId="77777777" w:rsidTr="00F30B9A">
        <w:tc>
          <w:tcPr>
            <w:tcW w:w="8296" w:type="dxa"/>
          </w:tcPr>
          <w:p w14:paraId="19B4F786" w14:textId="3C8617A2" w:rsidR="00F30B9A" w:rsidRDefault="00F30B9A" w:rsidP="00110E91">
            <w:r w:rsidRPr="00F30B9A">
              <w:t>composer dump-autoload</w:t>
            </w:r>
          </w:p>
        </w:tc>
      </w:tr>
    </w:tbl>
    <w:p w14:paraId="55C68F58" w14:textId="77777777" w:rsidR="00F30B9A" w:rsidRDefault="00F30B9A" w:rsidP="00110E91"/>
    <w:p w14:paraId="347E79E5" w14:textId="297A176C" w:rsidR="00F30B9A" w:rsidRDefault="00F30B9A" w:rsidP="00110E91">
      <w:r>
        <w:rPr>
          <w:rFonts w:hint="eastAsia"/>
        </w:rPr>
        <w:t>然后再运行如下代码：</w:t>
      </w:r>
    </w:p>
    <w:tbl>
      <w:tblPr>
        <w:tblStyle w:val="a6"/>
        <w:tblW w:w="0" w:type="auto"/>
        <w:tblLook w:val="04A0" w:firstRow="1" w:lastRow="0" w:firstColumn="1" w:lastColumn="0" w:noHBand="0" w:noVBand="1"/>
      </w:tblPr>
      <w:tblGrid>
        <w:gridCol w:w="8296"/>
      </w:tblGrid>
      <w:tr w:rsidR="00110E91" w14:paraId="68C42A18" w14:textId="77777777" w:rsidTr="00110E91">
        <w:tc>
          <w:tcPr>
            <w:tcW w:w="8296" w:type="dxa"/>
          </w:tcPr>
          <w:p w14:paraId="1504808C" w14:textId="140A7643" w:rsidR="00110E91" w:rsidRDefault="00110E91" w:rsidP="00110E91">
            <w:r>
              <w:rPr>
                <w:rFonts w:hint="eastAsia"/>
              </w:rPr>
              <w:t>运行所有填充器，此时以</w:t>
            </w:r>
            <w:r w:rsidRPr="00110E91">
              <w:t>database/seeds/DatabaseSeeder.php</w:t>
            </w:r>
            <w:r>
              <w:rPr>
                <w:rFonts w:hint="eastAsia"/>
              </w:rPr>
              <w:t>的</w:t>
            </w:r>
            <w:r>
              <w:rPr>
                <w:rFonts w:hint="eastAsia"/>
              </w:rPr>
              <w:t>run</w:t>
            </w:r>
            <w:r>
              <w:rPr>
                <w:rFonts w:hint="eastAsia"/>
              </w:rPr>
              <w:t>为入口</w:t>
            </w:r>
          </w:p>
        </w:tc>
      </w:tr>
      <w:tr w:rsidR="00110E91" w14:paraId="50CDD4F7" w14:textId="77777777" w:rsidTr="00110E91">
        <w:tc>
          <w:tcPr>
            <w:tcW w:w="8296" w:type="dxa"/>
          </w:tcPr>
          <w:p w14:paraId="488FD43C" w14:textId="52A5C91F" w:rsidR="00110E91" w:rsidRDefault="00110E91" w:rsidP="00110E91">
            <w:r w:rsidRPr="00110E91">
              <w:lastRenderedPageBreak/>
              <w:t>php artisan db:seed</w:t>
            </w:r>
          </w:p>
        </w:tc>
      </w:tr>
      <w:tr w:rsidR="00110E91" w14:paraId="79BF8695" w14:textId="77777777" w:rsidTr="00110E91">
        <w:tc>
          <w:tcPr>
            <w:tcW w:w="8296" w:type="dxa"/>
          </w:tcPr>
          <w:p w14:paraId="036FF967" w14:textId="2082BC39" w:rsidR="00110E91" w:rsidRDefault="00DE2FD1" w:rsidP="00110E91">
            <w:r>
              <w:rPr>
                <w:rFonts w:hint="eastAsia"/>
              </w:rPr>
              <w:t>运行指定填充器</w:t>
            </w:r>
          </w:p>
        </w:tc>
      </w:tr>
      <w:tr w:rsidR="00110E91" w14:paraId="2BB85402" w14:textId="77777777" w:rsidTr="00110E91">
        <w:tc>
          <w:tcPr>
            <w:tcW w:w="8296" w:type="dxa"/>
          </w:tcPr>
          <w:p w14:paraId="373232B9" w14:textId="77777777" w:rsidR="00F453CE" w:rsidRDefault="00F453CE" w:rsidP="00F453CE">
            <w:r>
              <w:t>php artisan db:seed --class=ArticleSeeder</w:t>
            </w:r>
          </w:p>
          <w:p w14:paraId="1BD0C18B" w14:textId="77777777" w:rsidR="00F453CE" w:rsidRDefault="00F453CE" w:rsidP="00F453CE">
            <w:r>
              <w:t>php artisan db:seed --class=ArticleTagSeeder</w:t>
            </w:r>
          </w:p>
          <w:p w14:paraId="329DBF46" w14:textId="77777777" w:rsidR="00F453CE" w:rsidRDefault="00F453CE" w:rsidP="00F453CE">
            <w:r>
              <w:t>php artisan db:seed --class=CategorySeeder</w:t>
            </w:r>
          </w:p>
          <w:p w14:paraId="68BFA8BC" w14:textId="77777777" w:rsidR="00F453CE" w:rsidRDefault="00F453CE" w:rsidP="00F453CE">
            <w:r>
              <w:t>php artisan db:seed --class=SearchSeeder</w:t>
            </w:r>
          </w:p>
          <w:p w14:paraId="1BB91901" w14:textId="77777777" w:rsidR="00F453CE" w:rsidRDefault="00F453CE" w:rsidP="00F453CE">
            <w:r>
              <w:t>php artisan db:seed --class=SysconfSeeder</w:t>
            </w:r>
          </w:p>
          <w:p w14:paraId="2700F3A3" w14:textId="77777777" w:rsidR="00F453CE" w:rsidRDefault="00F453CE" w:rsidP="00F453CE">
            <w:r>
              <w:t>php artisan db:seed --class=TagSeeder</w:t>
            </w:r>
          </w:p>
          <w:p w14:paraId="6A8F7780" w14:textId="77777777" w:rsidR="00F453CE" w:rsidRDefault="00F453CE" w:rsidP="00F453CE">
            <w:r>
              <w:t>php artisan db:seed --class=TopicSeeder</w:t>
            </w:r>
          </w:p>
          <w:p w14:paraId="439AFBBD" w14:textId="1CE847B0" w:rsidR="00F453CE" w:rsidRDefault="00F453CE" w:rsidP="00F453CE">
            <w:r>
              <w:t>php artisan db:seed --class=UserSeeder</w:t>
            </w:r>
          </w:p>
        </w:tc>
      </w:tr>
    </w:tbl>
    <w:p w14:paraId="1A6D0E78" w14:textId="3833E83D" w:rsidR="006265D7" w:rsidRDefault="006265D7" w:rsidP="00110E91"/>
    <w:p w14:paraId="3A61372A" w14:textId="3E8E1947" w:rsidR="006265D7" w:rsidRDefault="006265D7" w:rsidP="00110E91"/>
    <w:p w14:paraId="6C6C9C85" w14:textId="1DBD9174" w:rsidR="006265D7" w:rsidRDefault="006265D7" w:rsidP="00110E91"/>
    <w:p w14:paraId="0C81E1CA" w14:textId="6DBFC345" w:rsidR="006265D7" w:rsidRDefault="006265D7" w:rsidP="00110E91"/>
    <w:p w14:paraId="70B31371" w14:textId="77777777" w:rsidR="006265D7" w:rsidRDefault="006265D7" w:rsidP="00110E91"/>
    <w:p w14:paraId="61949540" w14:textId="20FDCD1D" w:rsidR="006265D7" w:rsidRPr="00110E91" w:rsidRDefault="006265D7" w:rsidP="00110E91">
      <w:r>
        <w:rPr>
          <w:rFonts w:hint="eastAsia"/>
        </w:rPr>
        <w:t>在执行如下代码：</w:t>
      </w:r>
    </w:p>
    <w:tbl>
      <w:tblPr>
        <w:tblStyle w:val="a6"/>
        <w:tblW w:w="0" w:type="auto"/>
        <w:tblLook w:val="04A0" w:firstRow="1" w:lastRow="0" w:firstColumn="1" w:lastColumn="0" w:noHBand="0" w:noVBand="1"/>
      </w:tblPr>
      <w:tblGrid>
        <w:gridCol w:w="8296"/>
      </w:tblGrid>
      <w:tr w:rsidR="006265D7" w14:paraId="08F9557A" w14:textId="77777777" w:rsidTr="006265D7">
        <w:tc>
          <w:tcPr>
            <w:tcW w:w="8296" w:type="dxa"/>
          </w:tcPr>
          <w:p w14:paraId="445EEEBB" w14:textId="5D9B2EC1" w:rsidR="006265D7" w:rsidRDefault="006265D7" w:rsidP="00110E91">
            <w:r w:rsidRPr="006265D7">
              <w:t>php artisan db:seed --class=ArticleSeeder</w:t>
            </w:r>
          </w:p>
        </w:tc>
      </w:tr>
    </w:tbl>
    <w:p w14:paraId="45433C0F" w14:textId="331DFF64" w:rsidR="00110E91" w:rsidRDefault="006265D7" w:rsidP="00110E91">
      <w:r>
        <w:rPr>
          <w:rFonts w:hint="eastAsia"/>
        </w:rPr>
        <w:t>时，如果出错，提示没有设置</w:t>
      </w:r>
      <w:r w:rsidRPr="006265D7">
        <w:t>created_at</w:t>
      </w:r>
      <w:r>
        <w:rPr>
          <w:rFonts w:hint="eastAsia"/>
        </w:rPr>
        <w:t>和</w:t>
      </w:r>
      <w:r w:rsidRPr="006265D7">
        <w:t>updated_at</w:t>
      </w:r>
      <w:r>
        <w:rPr>
          <w:rFonts w:hint="eastAsia"/>
        </w:rPr>
        <w:t>字段的值，则需要修改模型文件，在模型文件中添加如下代码：</w:t>
      </w:r>
    </w:p>
    <w:tbl>
      <w:tblPr>
        <w:tblStyle w:val="a6"/>
        <w:tblW w:w="0" w:type="auto"/>
        <w:tblLook w:val="04A0" w:firstRow="1" w:lastRow="0" w:firstColumn="1" w:lastColumn="0" w:noHBand="0" w:noVBand="1"/>
      </w:tblPr>
      <w:tblGrid>
        <w:gridCol w:w="8296"/>
      </w:tblGrid>
      <w:tr w:rsidR="00FB66CB" w14:paraId="79CCE887" w14:textId="77777777" w:rsidTr="00FB66CB">
        <w:tc>
          <w:tcPr>
            <w:tcW w:w="8296" w:type="dxa"/>
          </w:tcPr>
          <w:p w14:paraId="1CA28919" w14:textId="77777777" w:rsidR="00FB66CB" w:rsidRDefault="00FB66CB" w:rsidP="00FB66CB">
            <w:r>
              <w:t>class Article extends Model</w:t>
            </w:r>
          </w:p>
          <w:p w14:paraId="227235D6" w14:textId="77777777" w:rsidR="00FB66CB" w:rsidRDefault="00FB66CB" w:rsidP="00FB66CB">
            <w:r>
              <w:t>{</w:t>
            </w:r>
          </w:p>
          <w:p w14:paraId="12881D99" w14:textId="77777777" w:rsidR="00FB66CB" w:rsidRDefault="00FB66CB" w:rsidP="00FB66CB">
            <w:r>
              <w:rPr>
                <w:rFonts w:hint="eastAsia"/>
              </w:rPr>
              <w:t xml:space="preserve">    /* </w:t>
            </w:r>
            <w:r>
              <w:rPr>
                <w:rFonts w:hint="eastAsia"/>
              </w:rPr>
              <w:t>取消自动维护</w:t>
            </w:r>
            <w:r>
              <w:rPr>
                <w:rFonts w:hint="eastAsia"/>
              </w:rPr>
              <w:t xml:space="preserve"> created_at </w:t>
            </w:r>
            <w:r>
              <w:rPr>
                <w:rFonts w:hint="eastAsia"/>
              </w:rPr>
              <w:t>和</w:t>
            </w:r>
            <w:r>
              <w:rPr>
                <w:rFonts w:hint="eastAsia"/>
              </w:rPr>
              <w:t xml:space="preserve"> updated_at </w:t>
            </w:r>
            <w:r>
              <w:rPr>
                <w:rFonts w:hint="eastAsia"/>
              </w:rPr>
              <w:t>字段</w:t>
            </w:r>
            <w:r>
              <w:rPr>
                <w:rFonts w:hint="eastAsia"/>
              </w:rPr>
              <w:t xml:space="preserve"> */</w:t>
            </w:r>
          </w:p>
          <w:p w14:paraId="0AE43BAB" w14:textId="77777777" w:rsidR="00FB66CB" w:rsidRDefault="00FB66CB" w:rsidP="00FB66CB">
            <w:r>
              <w:t xml:space="preserve">    public $timestamps = false;</w:t>
            </w:r>
          </w:p>
          <w:p w14:paraId="2C1D442B" w14:textId="70D1D4BA" w:rsidR="00FB66CB" w:rsidRDefault="00FB66CB" w:rsidP="00FB66CB">
            <w:r>
              <w:t>}</w:t>
            </w:r>
          </w:p>
        </w:tc>
      </w:tr>
    </w:tbl>
    <w:p w14:paraId="20DB5E58" w14:textId="2F82A426" w:rsidR="006265D7" w:rsidRDefault="006265D7" w:rsidP="00110E91"/>
    <w:p w14:paraId="41E003D8" w14:textId="77777777" w:rsidR="00AF33E2" w:rsidRPr="006265D7" w:rsidRDefault="00AF33E2" w:rsidP="00110E91"/>
    <w:p w14:paraId="1838B54C" w14:textId="528FF42F" w:rsidR="00AF0615" w:rsidRDefault="00AF0615" w:rsidP="004D45B9"/>
    <w:p w14:paraId="7797852A" w14:textId="77777777" w:rsidR="00AF0615" w:rsidRDefault="00AF0615" w:rsidP="004D45B9"/>
    <w:p w14:paraId="09CFE924" w14:textId="2A0789DE" w:rsidR="004D45B9" w:rsidRDefault="004D45B9" w:rsidP="00AC5E4F">
      <w:pPr>
        <w:pStyle w:val="4"/>
      </w:pPr>
      <w:r>
        <w:rPr>
          <w:rFonts w:hint="eastAsia"/>
        </w:rPr>
        <w:t>配置中文填充数据</w:t>
      </w:r>
    </w:p>
    <w:p w14:paraId="7E40DACB" w14:textId="28EBF0BB" w:rsidR="004944E1" w:rsidRDefault="004944E1" w:rsidP="004944E1">
      <w:r>
        <w:rPr>
          <w:rFonts w:hint="eastAsia"/>
        </w:rPr>
        <w:t>很简单，打开</w:t>
      </w:r>
      <w:r w:rsidRPr="004944E1">
        <w:t>config/app.php</w:t>
      </w:r>
      <w:r>
        <w:rPr>
          <w:rFonts w:hint="eastAsia"/>
        </w:rPr>
        <w:t>文件，修改如下代码即可：</w:t>
      </w:r>
    </w:p>
    <w:tbl>
      <w:tblPr>
        <w:tblStyle w:val="a6"/>
        <w:tblW w:w="0" w:type="auto"/>
        <w:tblLook w:val="04A0" w:firstRow="1" w:lastRow="0" w:firstColumn="1" w:lastColumn="0" w:noHBand="0" w:noVBand="1"/>
      </w:tblPr>
      <w:tblGrid>
        <w:gridCol w:w="8296"/>
      </w:tblGrid>
      <w:tr w:rsidR="00F33871" w14:paraId="2969A27F" w14:textId="77777777" w:rsidTr="00F33871">
        <w:tc>
          <w:tcPr>
            <w:tcW w:w="8296" w:type="dxa"/>
          </w:tcPr>
          <w:p w14:paraId="01A4C6C2" w14:textId="58D234C2" w:rsidR="00F33871" w:rsidRDefault="008513C5" w:rsidP="004944E1">
            <w:r w:rsidRPr="008513C5">
              <w:t>'faker_locale' =&gt; 'en_US',</w:t>
            </w:r>
          </w:p>
        </w:tc>
      </w:tr>
      <w:tr w:rsidR="00F33871" w14:paraId="0CA3A66F" w14:textId="77777777" w:rsidTr="00F33871">
        <w:tc>
          <w:tcPr>
            <w:tcW w:w="8296" w:type="dxa"/>
          </w:tcPr>
          <w:p w14:paraId="548BA772" w14:textId="6FCCB6ED" w:rsidR="00F33871" w:rsidRDefault="008513C5" w:rsidP="004944E1">
            <w:r>
              <w:rPr>
                <w:rFonts w:hint="eastAsia"/>
              </w:rPr>
              <w:t>修改为</w:t>
            </w:r>
          </w:p>
        </w:tc>
      </w:tr>
      <w:tr w:rsidR="00F33871" w14:paraId="665A6E34" w14:textId="77777777" w:rsidTr="00F33871">
        <w:tc>
          <w:tcPr>
            <w:tcW w:w="8296" w:type="dxa"/>
          </w:tcPr>
          <w:p w14:paraId="7D349C3B" w14:textId="1062CA43" w:rsidR="00F33871" w:rsidRDefault="008513C5" w:rsidP="004944E1">
            <w:r w:rsidRPr="008513C5">
              <w:t>'faker_locale' =&gt; 'zh_CN',</w:t>
            </w:r>
          </w:p>
        </w:tc>
      </w:tr>
    </w:tbl>
    <w:p w14:paraId="7E7F0654" w14:textId="3C89C192" w:rsidR="004944E1" w:rsidRDefault="008513C5" w:rsidP="004944E1">
      <w:r>
        <w:rPr>
          <w:rFonts w:hint="eastAsia"/>
        </w:rPr>
        <w:t>这样就可以了，表数据如下所示：</w:t>
      </w:r>
    </w:p>
    <w:p w14:paraId="0BD3DE07" w14:textId="14BF4C7D" w:rsidR="008513C5" w:rsidRPr="004944E1" w:rsidRDefault="00B64DBA" w:rsidP="00B64DBA">
      <w:pPr>
        <w:jc w:val="center"/>
      </w:pPr>
      <w:r>
        <w:rPr>
          <w:noProof/>
        </w:rPr>
        <w:lastRenderedPageBreak/>
        <w:drawing>
          <wp:inline distT="0" distB="0" distL="0" distR="0" wp14:anchorId="09E60831" wp14:editId="521AA41E">
            <wp:extent cx="3387255" cy="2550130"/>
            <wp:effectExtent l="0" t="0" r="381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410928" cy="2567952"/>
                    </a:xfrm>
                    <a:prstGeom prst="rect">
                      <a:avLst/>
                    </a:prstGeom>
                  </pic:spPr>
                </pic:pic>
              </a:graphicData>
            </a:graphic>
          </wp:inline>
        </w:drawing>
      </w:r>
    </w:p>
    <w:p w14:paraId="60A063E2" w14:textId="77777777" w:rsidR="00AC5E4F" w:rsidRPr="00AC5E4F" w:rsidRDefault="00AC5E4F" w:rsidP="00AC5E4F"/>
    <w:p w14:paraId="6329FAF3" w14:textId="5C8D1C09" w:rsidR="00DA4CC7" w:rsidRDefault="00DA4CC7" w:rsidP="00E02E02">
      <w:r>
        <w:tab/>
      </w:r>
    </w:p>
    <w:p w14:paraId="246E0AF7" w14:textId="4399BAAB" w:rsidR="00C1690E" w:rsidRDefault="00C1690E" w:rsidP="00E02E02"/>
    <w:p w14:paraId="7B9B1480" w14:textId="076E5F4D" w:rsidR="00A264C6" w:rsidRDefault="00A264C6" w:rsidP="00E02E02"/>
    <w:p w14:paraId="304AB68F" w14:textId="3D4A5E85" w:rsidR="00A264C6" w:rsidRDefault="00A264C6" w:rsidP="00E02E02"/>
    <w:p w14:paraId="6918F499" w14:textId="7D6C7B14" w:rsidR="00A264C6" w:rsidRDefault="00A264C6" w:rsidP="00E02E02"/>
    <w:p w14:paraId="45BAA4E1" w14:textId="245413E5" w:rsidR="00A264C6" w:rsidRDefault="00A264C6" w:rsidP="00E02E02"/>
    <w:p w14:paraId="488C0EF5" w14:textId="4026B3E1" w:rsidR="00A264C6" w:rsidRDefault="00A264C6" w:rsidP="00E02E02"/>
    <w:p w14:paraId="27CFA7A4" w14:textId="645EFD71" w:rsidR="00A264C6" w:rsidRDefault="00A264C6" w:rsidP="00E02E02"/>
    <w:p w14:paraId="2B2DC11A" w14:textId="1555CF40" w:rsidR="00A264C6" w:rsidRDefault="00A264C6" w:rsidP="00E02E02"/>
    <w:p w14:paraId="17FC84B2" w14:textId="77777777" w:rsidR="00A264C6" w:rsidRPr="00E02E02" w:rsidRDefault="00A264C6" w:rsidP="00E02E02"/>
    <w:p w14:paraId="4F4420B2" w14:textId="32C2622C" w:rsidR="000D65D4" w:rsidRDefault="000D65D4">
      <w:pPr>
        <w:pStyle w:val="3"/>
      </w:pPr>
      <w:r>
        <w:rPr>
          <w:rFonts w:hint="eastAsia"/>
        </w:rPr>
        <w:t>后台管理</w:t>
      </w:r>
    </w:p>
    <w:p w14:paraId="663D0501" w14:textId="2A35B9D2" w:rsidR="000D65D4" w:rsidRDefault="002756B9" w:rsidP="002756B9">
      <w:pPr>
        <w:pStyle w:val="4"/>
      </w:pPr>
      <w:bookmarkStart w:id="7" w:name="_后台UI框架"/>
      <w:bookmarkEnd w:id="7"/>
      <w:r>
        <w:rPr>
          <w:rFonts w:hint="eastAsia"/>
        </w:rPr>
        <w:t>后台</w:t>
      </w:r>
      <w:r>
        <w:rPr>
          <w:rFonts w:hint="eastAsia"/>
        </w:rPr>
        <w:t>UI</w:t>
      </w:r>
      <w:r>
        <w:rPr>
          <w:rFonts w:hint="eastAsia"/>
        </w:rPr>
        <w:t>框架</w:t>
      </w:r>
    </w:p>
    <w:p w14:paraId="77DBCD32" w14:textId="77777777" w:rsidR="002756B9" w:rsidRDefault="002756B9" w:rsidP="002756B9">
      <w:r>
        <w:rPr>
          <w:rFonts w:hint="eastAsia"/>
        </w:rPr>
        <w:t>我们在后台使用</w:t>
      </w:r>
      <w:r>
        <w:rPr>
          <w:rFonts w:hint="eastAsia"/>
        </w:rPr>
        <w:t>LayUI</w:t>
      </w:r>
      <w:r>
        <w:rPr>
          <w:rFonts w:hint="eastAsia"/>
        </w:rPr>
        <w:t>框架。</w:t>
      </w:r>
    </w:p>
    <w:p w14:paraId="27DE901E" w14:textId="51A16851" w:rsidR="002756B9" w:rsidRDefault="002756B9" w:rsidP="002756B9">
      <w:r>
        <w:rPr>
          <w:rFonts w:hint="eastAsia"/>
        </w:rPr>
        <w:t>LayUI</w:t>
      </w:r>
      <w:r>
        <w:rPr>
          <w:rFonts w:hint="eastAsia"/>
        </w:rPr>
        <w:t>地址为：</w:t>
      </w:r>
      <w:hyperlink r:id="rId105" w:history="1">
        <w:r w:rsidR="00CA0FD4">
          <w:rPr>
            <w:rStyle w:val="af5"/>
          </w:rPr>
          <w:t>https://www.layui.com/</w:t>
        </w:r>
      </w:hyperlink>
    </w:p>
    <w:p w14:paraId="382BCEB5" w14:textId="4E99D423" w:rsidR="00CA0FD4" w:rsidRDefault="00CA0FD4" w:rsidP="002756B9">
      <w:r>
        <w:rPr>
          <w:rFonts w:hint="eastAsia"/>
        </w:rPr>
        <w:t>文件下载地址：</w:t>
      </w:r>
      <w:hyperlink r:id="rId106" w:history="1">
        <w:r w:rsidR="00184CF5" w:rsidRPr="00AC4BD3">
          <w:rPr>
            <w:rStyle w:val="af5"/>
          </w:rPr>
          <w:t>https://res.layui.com/static/download/layui/layui-v2.5.6.zip?v=2</w:t>
        </w:r>
      </w:hyperlink>
    </w:p>
    <w:p w14:paraId="10B80BEA" w14:textId="66011E9A" w:rsidR="00184CF5" w:rsidRDefault="00F07B63" w:rsidP="002756B9">
      <w:r>
        <w:rPr>
          <w:rFonts w:hint="eastAsia"/>
        </w:rPr>
        <w:t>下载下来进行解压，然后把解压后的</w:t>
      </w:r>
      <w:r w:rsidRPr="00F07B63">
        <w:t>layui</w:t>
      </w:r>
      <w:r>
        <w:rPr>
          <w:rFonts w:hint="eastAsia"/>
        </w:rPr>
        <w:t>文件夹，如下图所示：</w:t>
      </w:r>
    </w:p>
    <w:p w14:paraId="53FFF55A" w14:textId="1D05BDB0" w:rsidR="00027F71" w:rsidRDefault="00027F71" w:rsidP="00B21E1D">
      <w:pPr>
        <w:jc w:val="center"/>
      </w:pPr>
      <w:r>
        <w:rPr>
          <w:noProof/>
        </w:rPr>
        <w:drawing>
          <wp:inline distT="0" distB="0" distL="0" distR="0" wp14:anchorId="3C0E64C5" wp14:editId="34030383">
            <wp:extent cx="4683318" cy="159005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85050" cy="1658541"/>
                    </a:xfrm>
                    <a:prstGeom prst="rect">
                      <a:avLst/>
                    </a:prstGeom>
                  </pic:spPr>
                </pic:pic>
              </a:graphicData>
            </a:graphic>
          </wp:inline>
        </w:drawing>
      </w:r>
    </w:p>
    <w:p w14:paraId="004AD093" w14:textId="318A7D6A" w:rsidR="00027F71" w:rsidRDefault="00027F71" w:rsidP="002756B9">
      <w:r>
        <w:rPr>
          <w:rFonts w:hint="eastAsia"/>
        </w:rPr>
        <w:t>复制并粘贴到</w:t>
      </w:r>
      <w:r w:rsidR="00BE4EAB">
        <w:rPr>
          <w:rFonts w:hint="eastAsia"/>
        </w:rPr>
        <w:t>项目的</w:t>
      </w:r>
      <w:r w:rsidR="00783BEB">
        <w:rPr>
          <w:rFonts w:hint="eastAsia"/>
        </w:rPr>
        <w:t>如下</w:t>
      </w:r>
      <w:r w:rsidR="00371035">
        <w:rPr>
          <w:rFonts w:hint="eastAsia"/>
        </w:rPr>
        <w:t>目录，如下图所示：</w:t>
      </w:r>
    </w:p>
    <w:p w14:paraId="1EA17AF6" w14:textId="0335286A" w:rsidR="00371035" w:rsidRDefault="0088172D" w:rsidP="00B21E1D">
      <w:pPr>
        <w:jc w:val="center"/>
      </w:pPr>
      <w:r>
        <w:rPr>
          <w:noProof/>
        </w:rPr>
        <w:lastRenderedPageBreak/>
        <w:drawing>
          <wp:inline distT="0" distB="0" distL="0" distR="0" wp14:anchorId="295C1E82" wp14:editId="354F2C17">
            <wp:extent cx="3925795" cy="166182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978048" cy="1683941"/>
                    </a:xfrm>
                    <a:prstGeom prst="rect">
                      <a:avLst/>
                    </a:prstGeom>
                  </pic:spPr>
                </pic:pic>
              </a:graphicData>
            </a:graphic>
          </wp:inline>
        </w:drawing>
      </w:r>
    </w:p>
    <w:p w14:paraId="4768815E" w14:textId="4D0B2AED" w:rsidR="001538B6" w:rsidRDefault="001538B6" w:rsidP="002756B9">
      <w:r>
        <w:rPr>
          <w:rFonts w:hint="eastAsia"/>
        </w:rPr>
        <w:t>放在</w:t>
      </w:r>
      <w:r>
        <w:rPr>
          <w:rFonts w:hint="eastAsia"/>
        </w:rPr>
        <w:t>public</w:t>
      </w:r>
      <w:r>
        <w:rPr>
          <w:rFonts w:hint="eastAsia"/>
        </w:rPr>
        <w:t>目录下更方便访问。</w:t>
      </w:r>
    </w:p>
    <w:p w14:paraId="1B345DA3" w14:textId="3258E495" w:rsidR="009B63B4" w:rsidRDefault="009B63B4" w:rsidP="002756B9"/>
    <w:p w14:paraId="1745EF3D" w14:textId="02F6B2D5" w:rsidR="00747AC5" w:rsidRDefault="00747AC5" w:rsidP="00747AC5">
      <w:pPr>
        <w:pStyle w:val="4"/>
      </w:pPr>
      <w:r>
        <w:rPr>
          <w:rFonts w:hint="eastAsia"/>
        </w:rPr>
        <w:t>登陆界面</w:t>
      </w:r>
    </w:p>
    <w:p w14:paraId="4D373FCA" w14:textId="588444BD" w:rsidR="00747AC5" w:rsidRDefault="009F395E" w:rsidP="00747AC5">
      <w:r>
        <w:rPr>
          <w:rFonts w:hint="eastAsia"/>
        </w:rPr>
        <w:t>登陆的几种方式：</w:t>
      </w:r>
    </w:p>
    <w:tbl>
      <w:tblPr>
        <w:tblStyle w:val="a6"/>
        <w:tblW w:w="0" w:type="auto"/>
        <w:tblLook w:val="04A0" w:firstRow="1" w:lastRow="0" w:firstColumn="1" w:lastColumn="0" w:noHBand="0" w:noVBand="1"/>
      </w:tblPr>
      <w:tblGrid>
        <w:gridCol w:w="2765"/>
        <w:gridCol w:w="2765"/>
        <w:gridCol w:w="2766"/>
      </w:tblGrid>
      <w:tr w:rsidR="00C51D5C" w14:paraId="5970DC25" w14:textId="77777777" w:rsidTr="00C51D5C">
        <w:tc>
          <w:tcPr>
            <w:tcW w:w="2765" w:type="dxa"/>
          </w:tcPr>
          <w:p w14:paraId="73DACB1B" w14:textId="5D75E04F" w:rsidR="00C51D5C" w:rsidRDefault="00C51D5C" w:rsidP="00747AC5">
            <w:r>
              <w:rPr>
                <w:rFonts w:hint="eastAsia"/>
              </w:rPr>
              <w:t>账号、密码、验证码</w:t>
            </w:r>
          </w:p>
        </w:tc>
        <w:tc>
          <w:tcPr>
            <w:tcW w:w="2765" w:type="dxa"/>
          </w:tcPr>
          <w:p w14:paraId="2BAED26E" w14:textId="27AA32D6" w:rsidR="00C51D5C" w:rsidRDefault="00C51D5C" w:rsidP="00747AC5">
            <w:r>
              <w:rPr>
                <w:rFonts w:hint="eastAsia"/>
              </w:rPr>
              <w:t>微信登陆</w:t>
            </w:r>
          </w:p>
        </w:tc>
        <w:tc>
          <w:tcPr>
            <w:tcW w:w="2766" w:type="dxa"/>
          </w:tcPr>
          <w:p w14:paraId="6CCB971B" w14:textId="3E748BB7" w:rsidR="00C51D5C" w:rsidRDefault="00C51D5C" w:rsidP="00747AC5">
            <w:r>
              <w:rPr>
                <w:rFonts w:hint="eastAsia"/>
              </w:rPr>
              <w:t>QQ</w:t>
            </w:r>
            <w:r>
              <w:rPr>
                <w:rFonts w:hint="eastAsia"/>
              </w:rPr>
              <w:t>登陆</w:t>
            </w:r>
          </w:p>
        </w:tc>
      </w:tr>
    </w:tbl>
    <w:p w14:paraId="654DEB5D" w14:textId="2D978B0F" w:rsidR="009F395E" w:rsidRDefault="009F395E" w:rsidP="00747AC5"/>
    <w:p w14:paraId="1EC8C114" w14:textId="50993310" w:rsidR="00C724BD" w:rsidRDefault="00C724BD" w:rsidP="008F5FD1">
      <w:pPr>
        <w:pStyle w:val="4"/>
      </w:pPr>
      <w:r>
        <w:rPr>
          <w:rFonts w:hint="eastAsia"/>
        </w:rPr>
        <w:t>执行认证代码</w:t>
      </w:r>
    </w:p>
    <w:p w14:paraId="2048DA0F" w14:textId="621D9F5C" w:rsidR="00045ABA" w:rsidRDefault="00045ABA" w:rsidP="00045ABA">
      <w:r>
        <w:rPr>
          <w:rFonts w:hint="eastAsia"/>
        </w:rPr>
        <w:t>打开</w:t>
      </w:r>
      <w:r>
        <w:rPr>
          <w:rFonts w:hint="eastAsia"/>
        </w:rPr>
        <w:t>Laravel</w:t>
      </w:r>
      <w:r>
        <w:rPr>
          <w:rFonts w:hint="eastAsia"/>
        </w:rPr>
        <w:t>官方文档：</w:t>
      </w:r>
    </w:p>
    <w:p w14:paraId="257781E9" w14:textId="3EE1CA03" w:rsidR="00045ABA" w:rsidRDefault="00E645E8" w:rsidP="00045ABA">
      <w:hyperlink r:id="rId109" w:history="1">
        <w:r w:rsidR="00045ABA">
          <w:rPr>
            <w:rStyle w:val="af5"/>
          </w:rPr>
          <w:t>https://laravel.com/docs/7.x/authentication</w:t>
        </w:r>
      </w:hyperlink>
    </w:p>
    <w:p w14:paraId="770FB8D1" w14:textId="31322110" w:rsidR="00045ABA" w:rsidRDefault="00045ABA" w:rsidP="00045ABA"/>
    <w:p w14:paraId="6B2B3575" w14:textId="7C65D026" w:rsidR="00045ABA" w:rsidRPr="00045ABA" w:rsidRDefault="00045ABA" w:rsidP="00045ABA">
      <w:r>
        <w:rPr>
          <w:rFonts w:hint="eastAsia"/>
        </w:rPr>
        <w:t>根据文档信息，需要在</w:t>
      </w:r>
      <w:r w:rsidRPr="00045ABA">
        <w:t>composer.json</w:t>
      </w:r>
      <w:r>
        <w:rPr>
          <w:rFonts w:hint="eastAsia"/>
        </w:rPr>
        <w:t>的</w:t>
      </w:r>
      <w:r w:rsidRPr="00045ABA">
        <w:t>require</w:t>
      </w:r>
      <w:r>
        <w:rPr>
          <w:rFonts w:hint="eastAsia"/>
        </w:rPr>
        <w:t>中添加如下代码：</w:t>
      </w:r>
    </w:p>
    <w:tbl>
      <w:tblPr>
        <w:tblStyle w:val="a6"/>
        <w:tblW w:w="0" w:type="auto"/>
        <w:tblLook w:val="04A0" w:firstRow="1" w:lastRow="0" w:firstColumn="1" w:lastColumn="0" w:noHBand="0" w:noVBand="1"/>
      </w:tblPr>
      <w:tblGrid>
        <w:gridCol w:w="8296"/>
      </w:tblGrid>
      <w:tr w:rsidR="00566690" w14:paraId="086608BB" w14:textId="77777777" w:rsidTr="00566690">
        <w:tc>
          <w:tcPr>
            <w:tcW w:w="8296" w:type="dxa"/>
          </w:tcPr>
          <w:p w14:paraId="00599998" w14:textId="00B37469" w:rsidR="00566690" w:rsidRDefault="000A367E" w:rsidP="00C724BD">
            <w:r w:rsidRPr="000A367E">
              <w:t>"laravel/ui": "^2.0.3"</w:t>
            </w:r>
          </w:p>
        </w:tc>
      </w:tr>
    </w:tbl>
    <w:p w14:paraId="19B7CDB8" w14:textId="26C9CB16" w:rsidR="00C724BD" w:rsidRDefault="00F379FC" w:rsidP="00C724BD">
      <w:r>
        <w:rPr>
          <w:rFonts w:hint="eastAsia"/>
        </w:rPr>
        <w:t>然后执行更新操作：</w:t>
      </w:r>
    </w:p>
    <w:tbl>
      <w:tblPr>
        <w:tblStyle w:val="a6"/>
        <w:tblW w:w="0" w:type="auto"/>
        <w:tblLook w:val="04A0" w:firstRow="1" w:lastRow="0" w:firstColumn="1" w:lastColumn="0" w:noHBand="0" w:noVBand="1"/>
      </w:tblPr>
      <w:tblGrid>
        <w:gridCol w:w="8296"/>
      </w:tblGrid>
      <w:tr w:rsidR="00EA61BD" w14:paraId="52BB1261" w14:textId="77777777" w:rsidTr="00EA61BD">
        <w:tc>
          <w:tcPr>
            <w:tcW w:w="8296" w:type="dxa"/>
          </w:tcPr>
          <w:p w14:paraId="3217B658" w14:textId="7F4A20B9" w:rsidR="00EA61BD" w:rsidRDefault="00EA61BD" w:rsidP="00C724BD">
            <w:r>
              <w:rPr>
                <w:rFonts w:hint="eastAsia"/>
              </w:rPr>
              <w:t>composer</w:t>
            </w:r>
            <w:r>
              <w:t xml:space="preserve"> </w:t>
            </w:r>
            <w:r>
              <w:rPr>
                <w:rFonts w:hint="eastAsia"/>
              </w:rPr>
              <w:t>update</w:t>
            </w:r>
          </w:p>
        </w:tc>
      </w:tr>
    </w:tbl>
    <w:p w14:paraId="104D9862" w14:textId="77777777" w:rsidR="00F379FC" w:rsidRDefault="00F379FC" w:rsidP="00C724BD"/>
    <w:p w14:paraId="41E79329" w14:textId="60AF739E" w:rsidR="000A367E" w:rsidRDefault="00B07B41" w:rsidP="00C724BD">
      <w:r>
        <w:rPr>
          <w:rFonts w:hint="eastAsia"/>
        </w:rPr>
        <w:t>然后执行如下命令：</w:t>
      </w:r>
    </w:p>
    <w:tbl>
      <w:tblPr>
        <w:tblStyle w:val="a6"/>
        <w:tblW w:w="0" w:type="auto"/>
        <w:tblLook w:val="04A0" w:firstRow="1" w:lastRow="0" w:firstColumn="1" w:lastColumn="0" w:noHBand="0" w:noVBand="1"/>
      </w:tblPr>
      <w:tblGrid>
        <w:gridCol w:w="8296"/>
      </w:tblGrid>
      <w:tr w:rsidR="00F379FC" w14:paraId="3D5029BF" w14:textId="77777777" w:rsidTr="00F379FC">
        <w:tc>
          <w:tcPr>
            <w:tcW w:w="8296" w:type="dxa"/>
          </w:tcPr>
          <w:p w14:paraId="226FFD2B" w14:textId="0F4C1CC7" w:rsidR="00F379FC" w:rsidRDefault="00D163C9" w:rsidP="00C724BD">
            <w:r>
              <w:rPr>
                <w:rFonts w:hint="eastAsia"/>
              </w:rPr>
              <w:t>p</w:t>
            </w:r>
            <w:r>
              <w:t>hp artisan ui vue --auth</w:t>
            </w:r>
          </w:p>
        </w:tc>
      </w:tr>
    </w:tbl>
    <w:p w14:paraId="45F35F79" w14:textId="63F6FE52" w:rsidR="00B07B41" w:rsidRDefault="009D6E40" w:rsidP="00C724BD">
      <w:r>
        <w:rPr>
          <w:rFonts w:hint="eastAsia"/>
        </w:rPr>
        <w:t>安装认证相关代码。</w:t>
      </w:r>
    </w:p>
    <w:p w14:paraId="15877745" w14:textId="4D2DC920" w:rsidR="009D6E40" w:rsidRDefault="009D6E40" w:rsidP="00C724BD"/>
    <w:p w14:paraId="7089A9DD" w14:textId="2CFBD74E" w:rsidR="006241CB" w:rsidRDefault="006241CB" w:rsidP="00C724BD">
      <w:r>
        <w:rPr>
          <w:rFonts w:hint="eastAsia"/>
        </w:rPr>
        <w:t>然后访问</w:t>
      </w:r>
      <w:hyperlink r:id="rId110" w:history="1">
        <w:r w:rsidRPr="00285C08">
          <w:rPr>
            <w:rStyle w:val="af5"/>
          </w:rPr>
          <w:t>http://www.blog.io/home</w:t>
        </w:r>
      </w:hyperlink>
      <w:r>
        <w:t xml:space="preserve"> </w:t>
      </w:r>
      <w:r>
        <w:rPr>
          <w:rFonts w:hint="eastAsia"/>
        </w:rPr>
        <w:t>界面显示如下：</w:t>
      </w:r>
    </w:p>
    <w:p w14:paraId="547FA0C1" w14:textId="5BA4F88B" w:rsidR="006241CB" w:rsidRDefault="00FE420F" w:rsidP="00FE420F">
      <w:pPr>
        <w:jc w:val="center"/>
      </w:pPr>
      <w:r>
        <w:rPr>
          <w:noProof/>
        </w:rPr>
        <w:drawing>
          <wp:inline distT="0" distB="0" distL="0" distR="0" wp14:anchorId="1D5F25CC" wp14:editId="2D777A8B">
            <wp:extent cx="2227088" cy="1860605"/>
            <wp:effectExtent l="0" t="0" r="190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61692" cy="1889515"/>
                    </a:xfrm>
                    <a:prstGeom prst="rect">
                      <a:avLst/>
                    </a:prstGeom>
                  </pic:spPr>
                </pic:pic>
              </a:graphicData>
            </a:graphic>
          </wp:inline>
        </w:drawing>
      </w:r>
    </w:p>
    <w:p w14:paraId="62DFC25D" w14:textId="138766B5" w:rsidR="00FE420F" w:rsidRDefault="00FE420F" w:rsidP="00C724BD">
      <w:r>
        <w:rPr>
          <w:rFonts w:hint="eastAsia"/>
        </w:rPr>
        <w:t>说明我们的</w:t>
      </w:r>
      <w:r>
        <w:rPr>
          <w:rFonts w:hint="eastAsia"/>
        </w:rPr>
        <w:t>C</w:t>
      </w:r>
      <w:r>
        <w:t>SS</w:t>
      </w:r>
      <w:r>
        <w:rPr>
          <w:rFonts w:hint="eastAsia"/>
        </w:rPr>
        <w:t>没有起作用，这是因为没有找到对应的文件，我们需要执行如下代码：</w:t>
      </w:r>
    </w:p>
    <w:tbl>
      <w:tblPr>
        <w:tblStyle w:val="a6"/>
        <w:tblW w:w="0" w:type="auto"/>
        <w:tblLook w:val="04A0" w:firstRow="1" w:lastRow="0" w:firstColumn="1" w:lastColumn="0" w:noHBand="0" w:noVBand="1"/>
      </w:tblPr>
      <w:tblGrid>
        <w:gridCol w:w="8296"/>
      </w:tblGrid>
      <w:tr w:rsidR="00FE420F" w14:paraId="1CD24A7C" w14:textId="77777777" w:rsidTr="00FE420F">
        <w:tc>
          <w:tcPr>
            <w:tcW w:w="8296" w:type="dxa"/>
          </w:tcPr>
          <w:p w14:paraId="0CB87E4F" w14:textId="3EECCE10" w:rsidR="00FE420F" w:rsidRDefault="00412643" w:rsidP="00C724BD">
            <w:r w:rsidRPr="00412643">
              <w:t>npm run dev</w:t>
            </w:r>
          </w:p>
        </w:tc>
      </w:tr>
    </w:tbl>
    <w:p w14:paraId="4C7BD82A" w14:textId="77777777" w:rsidR="00FE420F" w:rsidRDefault="00FE420F" w:rsidP="00C724BD"/>
    <w:p w14:paraId="1050A163" w14:textId="6B66B8F5" w:rsidR="009D6E40" w:rsidRDefault="00FE420F" w:rsidP="00C724BD">
      <w:r>
        <w:rPr>
          <w:rFonts w:hint="eastAsia"/>
        </w:rPr>
        <w:lastRenderedPageBreak/>
        <w:t>现在正常显示了，效果如下图所示：</w:t>
      </w:r>
    </w:p>
    <w:p w14:paraId="5ED2908E" w14:textId="2591798B" w:rsidR="00FE420F" w:rsidRDefault="00FE420F" w:rsidP="00C724BD">
      <w:r>
        <w:rPr>
          <w:noProof/>
        </w:rPr>
        <w:drawing>
          <wp:inline distT="0" distB="0" distL="0" distR="0" wp14:anchorId="6EE524F9" wp14:editId="0FDCD2D9">
            <wp:extent cx="5274310" cy="19538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953895"/>
                    </a:xfrm>
                    <a:prstGeom prst="rect">
                      <a:avLst/>
                    </a:prstGeom>
                  </pic:spPr>
                </pic:pic>
              </a:graphicData>
            </a:graphic>
          </wp:inline>
        </w:drawing>
      </w:r>
    </w:p>
    <w:p w14:paraId="58F09180" w14:textId="77777777" w:rsidR="00FE420F" w:rsidRDefault="00FE420F" w:rsidP="00C724BD"/>
    <w:p w14:paraId="5A242C17" w14:textId="38BC5203" w:rsidR="00551C36" w:rsidRDefault="00551C36" w:rsidP="00C724BD"/>
    <w:p w14:paraId="2BA306E5" w14:textId="284C55CF" w:rsidR="00551C36" w:rsidRDefault="00551C36" w:rsidP="00C724BD"/>
    <w:p w14:paraId="1384BF24" w14:textId="77777777" w:rsidR="00551C36" w:rsidRPr="00C724BD" w:rsidRDefault="00551C36" w:rsidP="00C724BD"/>
    <w:p w14:paraId="29BE9B70" w14:textId="5E0FCA17" w:rsidR="008F5FD1" w:rsidRDefault="008F5FD1" w:rsidP="008F5FD1">
      <w:pPr>
        <w:pStyle w:val="4"/>
      </w:pPr>
      <w:r>
        <w:rPr>
          <w:rFonts w:hint="eastAsia"/>
        </w:rPr>
        <w:t>初始化账号</w:t>
      </w:r>
    </w:p>
    <w:tbl>
      <w:tblPr>
        <w:tblStyle w:val="a6"/>
        <w:tblW w:w="0" w:type="auto"/>
        <w:tblLook w:val="04A0" w:firstRow="1" w:lastRow="0" w:firstColumn="1" w:lastColumn="0" w:noHBand="0" w:noVBand="1"/>
      </w:tblPr>
      <w:tblGrid>
        <w:gridCol w:w="8296"/>
      </w:tblGrid>
      <w:tr w:rsidR="00A67395" w14:paraId="28D15D9B" w14:textId="77777777" w:rsidTr="00A67395">
        <w:tc>
          <w:tcPr>
            <w:tcW w:w="8296" w:type="dxa"/>
          </w:tcPr>
          <w:p w14:paraId="35687050" w14:textId="77777777" w:rsidR="00A67395" w:rsidRDefault="00A67395" w:rsidP="00A67395">
            <w:r>
              <w:t>D:\WorkSpace\PHP\MyCMS&gt;php artisan tinker</w:t>
            </w:r>
          </w:p>
          <w:p w14:paraId="02A96C62" w14:textId="77777777" w:rsidR="00A67395" w:rsidRDefault="00A67395" w:rsidP="00A67395">
            <w:r>
              <w:t>Psy Shell v0.10.4 (PHP 7.3.4 — cli) by Justin Hileman</w:t>
            </w:r>
          </w:p>
          <w:p w14:paraId="38AF8B5F" w14:textId="77777777" w:rsidR="00A67395" w:rsidRDefault="00A67395" w:rsidP="00A67395">
            <w:r>
              <w:t>&gt;&gt;&gt; $user = new App\User;</w:t>
            </w:r>
          </w:p>
          <w:p w14:paraId="418295F4" w14:textId="77777777" w:rsidR="00A67395" w:rsidRDefault="00A67395" w:rsidP="00A67395">
            <w:r>
              <w:t>=&gt; App\User {#3094}</w:t>
            </w:r>
          </w:p>
          <w:p w14:paraId="49BF8556" w14:textId="77777777" w:rsidR="00A67395" w:rsidRDefault="00A67395" w:rsidP="00A67395">
            <w:r>
              <w:t>&gt;&gt;&gt; $user-&gt;username = 'shanhai'</w:t>
            </w:r>
          </w:p>
          <w:p w14:paraId="536B09F6" w14:textId="77777777" w:rsidR="00A67395" w:rsidRDefault="00A67395" w:rsidP="00A67395">
            <w:r>
              <w:t>=&gt; "shanhai"</w:t>
            </w:r>
          </w:p>
          <w:p w14:paraId="4C69F46A" w14:textId="77777777" w:rsidR="00A67395" w:rsidRDefault="00A67395" w:rsidP="00A67395">
            <w:r>
              <w:t>&gt;&gt;&gt; $user-&gt;email = 'shanhai@gaoding.com'</w:t>
            </w:r>
          </w:p>
          <w:p w14:paraId="17D25C61" w14:textId="77777777" w:rsidR="00A67395" w:rsidRDefault="00A67395" w:rsidP="00A67395">
            <w:r>
              <w:t>=&gt; "shanhai@gaoding.com"</w:t>
            </w:r>
          </w:p>
          <w:p w14:paraId="7C2EAEDB" w14:textId="77777777" w:rsidR="00A67395" w:rsidRDefault="00A67395" w:rsidP="00A67395">
            <w:r>
              <w:t>&gt;&gt;&gt; $user-&gt;password = md5('a5s7sh4u')</w:t>
            </w:r>
          </w:p>
          <w:p w14:paraId="25F6FB8D" w14:textId="77777777" w:rsidR="00A67395" w:rsidRDefault="00A67395" w:rsidP="00A67395">
            <w:r>
              <w:t>=&gt; "01fa9e493e3ca3bbb84aae31a35bab66"</w:t>
            </w:r>
          </w:p>
          <w:p w14:paraId="0F1D0A98" w14:textId="77777777" w:rsidR="00A67395" w:rsidRDefault="00A67395" w:rsidP="00A67395">
            <w:r>
              <w:t>&gt;&gt;&gt; $user-&gt;save();</w:t>
            </w:r>
          </w:p>
          <w:p w14:paraId="682C2FCD" w14:textId="77777777" w:rsidR="00A67395" w:rsidRDefault="00A67395" w:rsidP="00A67395">
            <w:r>
              <w:t>=&gt; true</w:t>
            </w:r>
          </w:p>
          <w:p w14:paraId="6AD5D821" w14:textId="0232A95D" w:rsidR="00A67395" w:rsidRDefault="00A67395" w:rsidP="00A67395">
            <w:r>
              <w:t>&gt;&gt;&gt;</w:t>
            </w:r>
          </w:p>
        </w:tc>
      </w:tr>
    </w:tbl>
    <w:p w14:paraId="2D8C4119" w14:textId="799E67C2" w:rsidR="008F5FD1" w:rsidRDefault="008F5FD1" w:rsidP="008F5FD1"/>
    <w:p w14:paraId="4CFF6447" w14:textId="77777777" w:rsidR="00A67395" w:rsidRPr="008F5FD1" w:rsidRDefault="00A67395" w:rsidP="008F5FD1"/>
    <w:p w14:paraId="3F45440D" w14:textId="209C0162" w:rsidR="00636F16" w:rsidRDefault="00636F16">
      <w:pPr>
        <w:pStyle w:val="4"/>
      </w:pPr>
      <w:r>
        <w:rPr>
          <w:rFonts w:hint="eastAsia"/>
        </w:rPr>
        <w:t>注册和登陆修改为</w:t>
      </w:r>
      <w:r>
        <w:rPr>
          <w:rFonts w:hint="eastAsia"/>
        </w:rPr>
        <w:t>MD</w:t>
      </w:r>
      <w:r>
        <w:t>5</w:t>
      </w:r>
      <w:r>
        <w:rPr>
          <w:rFonts w:hint="eastAsia"/>
        </w:rPr>
        <w:t>加密</w:t>
      </w:r>
    </w:p>
    <w:p w14:paraId="1BEDC074" w14:textId="5D1CC60D" w:rsidR="00FF0E1A" w:rsidRDefault="00FF0E1A" w:rsidP="00FF0E1A">
      <w:r>
        <w:rPr>
          <w:rFonts w:hint="eastAsia"/>
        </w:rPr>
        <w:t>步骤一：</w:t>
      </w:r>
    </w:p>
    <w:p w14:paraId="33E6CAF9" w14:textId="46A51F00" w:rsidR="00FF0E1A" w:rsidRDefault="00FF0E1A" w:rsidP="00FF0E1A">
      <w:r>
        <w:rPr>
          <w:rFonts w:hint="eastAsia"/>
        </w:rPr>
        <w:t>在</w:t>
      </w:r>
      <w:r>
        <w:rPr>
          <w:rFonts w:hint="eastAsia"/>
        </w:rPr>
        <w:t>app</w:t>
      </w:r>
      <w:r>
        <w:rPr>
          <w:rFonts w:hint="eastAsia"/>
        </w:rPr>
        <w:t>目录下创建</w:t>
      </w:r>
      <w:r w:rsidRPr="00FF0E1A">
        <w:t>Libraries</w:t>
      </w:r>
      <w:r>
        <w:rPr>
          <w:rFonts w:hint="eastAsia"/>
        </w:rPr>
        <w:t>目录，然后在</w:t>
      </w:r>
      <w:r w:rsidRPr="00FF0E1A">
        <w:t>Libraries</w:t>
      </w:r>
      <w:r>
        <w:rPr>
          <w:rFonts w:hint="eastAsia"/>
        </w:rPr>
        <w:t>目录下创建</w:t>
      </w:r>
      <w:r>
        <w:rPr>
          <w:rFonts w:hint="eastAsia"/>
        </w:rPr>
        <w:t>MD</w:t>
      </w:r>
      <w:r>
        <w:t>5.</w:t>
      </w:r>
      <w:r>
        <w:rPr>
          <w:rFonts w:hint="eastAsia"/>
        </w:rPr>
        <w:t>php</w:t>
      </w:r>
      <w:r>
        <w:rPr>
          <w:rFonts w:hint="eastAsia"/>
        </w:rPr>
        <w:t>类文件，该文件代码如下所示：</w:t>
      </w:r>
    </w:p>
    <w:tbl>
      <w:tblPr>
        <w:tblStyle w:val="a6"/>
        <w:tblW w:w="0" w:type="auto"/>
        <w:tblLook w:val="04A0" w:firstRow="1" w:lastRow="0" w:firstColumn="1" w:lastColumn="0" w:noHBand="0" w:noVBand="1"/>
      </w:tblPr>
      <w:tblGrid>
        <w:gridCol w:w="8296"/>
      </w:tblGrid>
      <w:tr w:rsidR="00D90197" w14:paraId="0B0F27CC" w14:textId="77777777" w:rsidTr="00D90197">
        <w:tc>
          <w:tcPr>
            <w:tcW w:w="8296" w:type="dxa"/>
          </w:tcPr>
          <w:p w14:paraId="5B3E960C" w14:textId="59CC77BA" w:rsidR="00D90197" w:rsidRDefault="00D90197" w:rsidP="00FF0E1A">
            <w:r w:rsidRPr="00D90197">
              <w:t>app/Libraries/MD5.php</w:t>
            </w:r>
          </w:p>
        </w:tc>
      </w:tr>
      <w:tr w:rsidR="00D90197" w14:paraId="60B27AAB" w14:textId="77777777" w:rsidTr="00D90197">
        <w:tc>
          <w:tcPr>
            <w:tcW w:w="8296" w:type="dxa"/>
          </w:tcPr>
          <w:p w14:paraId="5C6130E2" w14:textId="77777777" w:rsidR="00D90197" w:rsidRDefault="00D90197" w:rsidP="00D90197">
            <w:r>
              <w:t>&lt;?php</w:t>
            </w:r>
          </w:p>
          <w:p w14:paraId="179D41F2" w14:textId="77777777" w:rsidR="00D90197" w:rsidRDefault="00D90197" w:rsidP="00D90197"/>
          <w:p w14:paraId="06F78D5A" w14:textId="77777777" w:rsidR="00D90197" w:rsidRDefault="00D90197" w:rsidP="00D90197">
            <w:r>
              <w:t>namespace App\Libraries;</w:t>
            </w:r>
          </w:p>
          <w:p w14:paraId="61F65E28" w14:textId="77777777" w:rsidR="00D90197" w:rsidRDefault="00D90197" w:rsidP="00D90197"/>
          <w:p w14:paraId="438701AB" w14:textId="77777777" w:rsidR="00D90197" w:rsidRDefault="00D90197" w:rsidP="00D90197">
            <w:r>
              <w:t>use Illuminate\Contracts\Hashing\Hasher;</w:t>
            </w:r>
          </w:p>
          <w:p w14:paraId="2D57CE7F" w14:textId="77777777" w:rsidR="00D90197" w:rsidRDefault="00D90197" w:rsidP="00D90197"/>
          <w:p w14:paraId="1C999BA8" w14:textId="77777777" w:rsidR="00D90197" w:rsidRDefault="00D90197" w:rsidP="00D90197">
            <w:r>
              <w:t>class MD5 implements Hasher</w:t>
            </w:r>
          </w:p>
          <w:p w14:paraId="4BF53460" w14:textId="77777777" w:rsidR="00D90197" w:rsidRDefault="00D90197" w:rsidP="00D90197">
            <w:r>
              <w:t>{</w:t>
            </w:r>
          </w:p>
          <w:p w14:paraId="18E7377F" w14:textId="77777777" w:rsidR="00D90197" w:rsidRDefault="00D90197" w:rsidP="00D90197">
            <w:r>
              <w:t xml:space="preserve">    public function make($value, array $options = [])</w:t>
            </w:r>
          </w:p>
          <w:p w14:paraId="7948B6D6" w14:textId="77777777" w:rsidR="00D90197" w:rsidRDefault="00D90197" w:rsidP="00D90197">
            <w:r>
              <w:t xml:space="preserve">    {</w:t>
            </w:r>
          </w:p>
          <w:p w14:paraId="759B1651" w14:textId="77777777" w:rsidR="00D90197" w:rsidRDefault="00D90197" w:rsidP="00D90197">
            <w:r>
              <w:t xml:space="preserve">        /**</w:t>
            </w:r>
          </w:p>
          <w:p w14:paraId="59B414E4" w14:textId="77777777" w:rsidR="00D90197" w:rsidRDefault="00D90197" w:rsidP="00D90197">
            <w:r>
              <w:t xml:space="preserve">         * Hash the given value.</w:t>
            </w:r>
          </w:p>
          <w:p w14:paraId="6C924538" w14:textId="77777777" w:rsidR="00D90197" w:rsidRDefault="00D90197" w:rsidP="00D90197">
            <w:r>
              <w:t xml:space="preserve">         *</w:t>
            </w:r>
          </w:p>
          <w:p w14:paraId="42765FBE" w14:textId="77777777" w:rsidR="00D90197" w:rsidRDefault="00D90197" w:rsidP="00D90197">
            <w:r>
              <w:t xml:space="preserve">         * @param string $value</w:t>
            </w:r>
          </w:p>
          <w:p w14:paraId="5243D32A" w14:textId="77777777" w:rsidR="00D90197" w:rsidRDefault="00D90197" w:rsidP="00D90197">
            <w:r>
              <w:t xml:space="preserve">         *</w:t>
            </w:r>
          </w:p>
          <w:p w14:paraId="0F08D59E" w14:textId="77777777" w:rsidR="00D90197" w:rsidRDefault="00D90197" w:rsidP="00D90197">
            <w:r>
              <w:t xml:space="preserve">         * @return array  $options</w:t>
            </w:r>
          </w:p>
          <w:p w14:paraId="60F7BC54" w14:textId="77777777" w:rsidR="00D90197" w:rsidRDefault="00D90197" w:rsidP="00D90197">
            <w:r>
              <w:t xml:space="preserve">         * @return string</w:t>
            </w:r>
          </w:p>
          <w:p w14:paraId="1B00C99F" w14:textId="77777777" w:rsidR="00D90197" w:rsidRDefault="00D90197" w:rsidP="00D90197">
            <w:r>
              <w:t xml:space="preserve">         */</w:t>
            </w:r>
          </w:p>
          <w:p w14:paraId="084389D8" w14:textId="77777777" w:rsidR="00D90197" w:rsidRDefault="00D90197" w:rsidP="00D90197">
            <w:r>
              <w:t xml:space="preserve">        return md5($value);</w:t>
            </w:r>
          </w:p>
          <w:p w14:paraId="220BD5F9" w14:textId="77777777" w:rsidR="00D90197" w:rsidRDefault="00D90197" w:rsidP="00D90197">
            <w:r>
              <w:t xml:space="preserve">    }</w:t>
            </w:r>
          </w:p>
          <w:p w14:paraId="3B1C7545" w14:textId="77777777" w:rsidR="00D90197" w:rsidRDefault="00D90197" w:rsidP="00D90197"/>
          <w:p w14:paraId="4DCB9A4D" w14:textId="77777777" w:rsidR="00D90197" w:rsidRDefault="00D90197" w:rsidP="00D90197">
            <w:r>
              <w:t xml:space="preserve">    /**</w:t>
            </w:r>
          </w:p>
          <w:p w14:paraId="16EB6BB2" w14:textId="77777777" w:rsidR="00D90197" w:rsidRDefault="00D90197" w:rsidP="00D90197">
            <w:r>
              <w:t xml:space="preserve">     * Check the given plain value against a hash.</w:t>
            </w:r>
          </w:p>
          <w:p w14:paraId="608F3878" w14:textId="77777777" w:rsidR="00D90197" w:rsidRDefault="00D90197" w:rsidP="00D90197">
            <w:r>
              <w:t xml:space="preserve">     *</w:t>
            </w:r>
          </w:p>
          <w:p w14:paraId="71764542" w14:textId="77777777" w:rsidR="00D90197" w:rsidRDefault="00D90197" w:rsidP="00D90197">
            <w:r>
              <w:t xml:space="preserve">     * @param string $value</w:t>
            </w:r>
          </w:p>
          <w:p w14:paraId="614BE3DE" w14:textId="77777777" w:rsidR="00D90197" w:rsidRDefault="00D90197" w:rsidP="00D90197">
            <w:r>
              <w:t xml:space="preserve">     * @param string $hashedValue</w:t>
            </w:r>
          </w:p>
          <w:p w14:paraId="3771B542" w14:textId="77777777" w:rsidR="00D90197" w:rsidRDefault="00D90197" w:rsidP="00D90197">
            <w:r>
              <w:t xml:space="preserve">     * @param array $options</w:t>
            </w:r>
          </w:p>
          <w:p w14:paraId="20437740" w14:textId="77777777" w:rsidR="00D90197" w:rsidRDefault="00D90197" w:rsidP="00D90197">
            <w:r>
              <w:t xml:space="preserve">     *</w:t>
            </w:r>
          </w:p>
          <w:p w14:paraId="574296A9" w14:textId="77777777" w:rsidR="00D90197" w:rsidRDefault="00D90197" w:rsidP="00D90197">
            <w:r>
              <w:t xml:space="preserve">     * @return bool</w:t>
            </w:r>
          </w:p>
          <w:p w14:paraId="309AA504" w14:textId="77777777" w:rsidR="00D90197" w:rsidRDefault="00D90197" w:rsidP="00D90197">
            <w:r>
              <w:t xml:space="preserve">     */</w:t>
            </w:r>
          </w:p>
          <w:p w14:paraId="37B95934" w14:textId="77777777" w:rsidR="00D90197" w:rsidRDefault="00D90197" w:rsidP="00D90197">
            <w:r>
              <w:t xml:space="preserve">    public function check($value, $hashedValue, array $options = [])</w:t>
            </w:r>
          </w:p>
          <w:p w14:paraId="5C9FF60F" w14:textId="77777777" w:rsidR="00D90197" w:rsidRDefault="00D90197" w:rsidP="00D90197">
            <w:r>
              <w:t xml:space="preserve">    {</w:t>
            </w:r>
          </w:p>
          <w:p w14:paraId="7FAF72F0" w14:textId="77777777" w:rsidR="00D90197" w:rsidRDefault="00D90197" w:rsidP="00D90197">
            <w:r>
              <w:t xml:space="preserve">        // TODO: Implement check() method.</w:t>
            </w:r>
          </w:p>
          <w:p w14:paraId="08D96B0F" w14:textId="77777777" w:rsidR="00D90197" w:rsidRDefault="00D90197" w:rsidP="00D90197">
            <w:r>
              <w:t xml:space="preserve">        if (empty($hashedValue)) {</w:t>
            </w:r>
          </w:p>
          <w:p w14:paraId="17ECDA52" w14:textId="77777777" w:rsidR="00D90197" w:rsidRDefault="00D90197" w:rsidP="00D90197">
            <w:r>
              <w:t xml:space="preserve">            return true;</w:t>
            </w:r>
          </w:p>
          <w:p w14:paraId="74803448" w14:textId="77777777" w:rsidR="00D90197" w:rsidRDefault="00D90197" w:rsidP="00D90197">
            <w:r>
              <w:t xml:space="preserve">        }</w:t>
            </w:r>
          </w:p>
          <w:p w14:paraId="7562ACB5" w14:textId="77777777" w:rsidR="00D90197" w:rsidRDefault="00D90197" w:rsidP="00D90197">
            <w:r>
              <w:t xml:space="preserve">        return $this-&gt;make($value) === $hashedValue;</w:t>
            </w:r>
          </w:p>
          <w:p w14:paraId="65889403" w14:textId="77777777" w:rsidR="00D90197" w:rsidRDefault="00D90197" w:rsidP="00D90197">
            <w:r>
              <w:t xml:space="preserve">    }</w:t>
            </w:r>
          </w:p>
          <w:p w14:paraId="43A32576" w14:textId="77777777" w:rsidR="00D90197" w:rsidRDefault="00D90197" w:rsidP="00D90197"/>
          <w:p w14:paraId="64E0E8B2" w14:textId="77777777" w:rsidR="00D90197" w:rsidRDefault="00D90197" w:rsidP="00D90197">
            <w:r>
              <w:t xml:space="preserve">    /**</w:t>
            </w:r>
          </w:p>
          <w:p w14:paraId="234BE3C9" w14:textId="77777777" w:rsidR="00D90197" w:rsidRDefault="00D90197" w:rsidP="00D90197">
            <w:r>
              <w:t xml:space="preserve">     * Check if the given hash has been hashed using the given options.</w:t>
            </w:r>
          </w:p>
          <w:p w14:paraId="316E57CF" w14:textId="77777777" w:rsidR="00D90197" w:rsidRDefault="00D90197" w:rsidP="00D90197">
            <w:r>
              <w:t xml:space="preserve">     *</w:t>
            </w:r>
          </w:p>
          <w:p w14:paraId="712B661B" w14:textId="77777777" w:rsidR="00D90197" w:rsidRDefault="00D90197" w:rsidP="00D90197">
            <w:r>
              <w:t xml:space="preserve">     * @param string $hashedValue</w:t>
            </w:r>
          </w:p>
          <w:p w14:paraId="28F905B5" w14:textId="77777777" w:rsidR="00D90197" w:rsidRDefault="00D90197" w:rsidP="00D90197">
            <w:r>
              <w:t xml:space="preserve">     * @param array $options</w:t>
            </w:r>
          </w:p>
          <w:p w14:paraId="745CB9CE" w14:textId="77777777" w:rsidR="00D90197" w:rsidRDefault="00D90197" w:rsidP="00D90197">
            <w:r>
              <w:t xml:space="preserve">     *</w:t>
            </w:r>
          </w:p>
          <w:p w14:paraId="245117DD" w14:textId="77777777" w:rsidR="00D90197" w:rsidRDefault="00D90197" w:rsidP="00D90197">
            <w:r>
              <w:t xml:space="preserve">     * @return bool</w:t>
            </w:r>
          </w:p>
          <w:p w14:paraId="560D2EDC" w14:textId="77777777" w:rsidR="00D90197" w:rsidRDefault="00D90197" w:rsidP="00D90197">
            <w:r>
              <w:t xml:space="preserve">     */</w:t>
            </w:r>
          </w:p>
          <w:p w14:paraId="52CB82E4" w14:textId="77777777" w:rsidR="00D90197" w:rsidRDefault="00D90197" w:rsidP="00D90197">
            <w:r>
              <w:t xml:space="preserve">    public function needsRehash($hashedValue, array $options = [])</w:t>
            </w:r>
          </w:p>
          <w:p w14:paraId="64693DEA" w14:textId="77777777" w:rsidR="00D90197" w:rsidRDefault="00D90197" w:rsidP="00D90197">
            <w:r>
              <w:t xml:space="preserve">    {</w:t>
            </w:r>
          </w:p>
          <w:p w14:paraId="34793916" w14:textId="77777777" w:rsidR="00D90197" w:rsidRDefault="00D90197" w:rsidP="00D90197">
            <w:r>
              <w:lastRenderedPageBreak/>
              <w:t xml:space="preserve">        // TODO: Implement needsRehash() method.</w:t>
            </w:r>
          </w:p>
          <w:p w14:paraId="298FDD3B" w14:textId="77777777" w:rsidR="00D90197" w:rsidRDefault="00D90197" w:rsidP="00D90197">
            <w:r>
              <w:t xml:space="preserve">        return false;</w:t>
            </w:r>
          </w:p>
          <w:p w14:paraId="0F26EAEA" w14:textId="77777777" w:rsidR="00D90197" w:rsidRDefault="00D90197" w:rsidP="00D90197">
            <w:r>
              <w:t xml:space="preserve">    }</w:t>
            </w:r>
          </w:p>
          <w:p w14:paraId="630EDB9D" w14:textId="77777777" w:rsidR="00D90197" w:rsidRDefault="00D90197" w:rsidP="00D90197"/>
          <w:p w14:paraId="4C0BF040" w14:textId="77777777" w:rsidR="00D90197" w:rsidRDefault="00D90197" w:rsidP="00D90197">
            <w:r>
              <w:t xml:space="preserve">    /**</w:t>
            </w:r>
          </w:p>
          <w:p w14:paraId="010C9568" w14:textId="77777777" w:rsidR="00D90197" w:rsidRDefault="00D90197" w:rsidP="00D90197">
            <w:r>
              <w:t xml:space="preserve">     * @inheritDoc</w:t>
            </w:r>
          </w:p>
          <w:p w14:paraId="5ACC5533" w14:textId="77777777" w:rsidR="00D90197" w:rsidRDefault="00D90197" w:rsidP="00D90197">
            <w:r>
              <w:t xml:space="preserve">     */</w:t>
            </w:r>
          </w:p>
          <w:p w14:paraId="6BED7BFD" w14:textId="77777777" w:rsidR="00D90197" w:rsidRDefault="00D90197" w:rsidP="00D90197">
            <w:r>
              <w:t xml:space="preserve">    public function info($hashedValue)</w:t>
            </w:r>
          </w:p>
          <w:p w14:paraId="10BA84E3" w14:textId="77777777" w:rsidR="00D90197" w:rsidRDefault="00D90197" w:rsidP="00D90197">
            <w:r>
              <w:t xml:space="preserve">    {</w:t>
            </w:r>
          </w:p>
          <w:p w14:paraId="5E88A233" w14:textId="77777777" w:rsidR="00D90197" w:rsidRDefault="00D90197" w:rsidP="00D90197">
            <w:r>
              <w:t xml:space="preserve">        // TODO: Implement info() method.</w:t>
            </w:r>
          </w:p>
          <w:p w14:paraId="3AC35F09" w14:textId="77777777" w:rsidR="00D90197" w:rsidRDefault="00D90197" w:rsidP="00D90197">
            <w:r>
              <w:t xml:space="preserve">    }</w:t>
            </w:r>
          </w:p>
          <w:p w14:paraId="5F7683FD" w14:textId="7421B44F" w:rsidR="00D90197" w:rsidRDefault="00D90197" w:rsidP="00D90197">
            <w:r>
              <w:t>}</w:t>
            </w:r>
          </w:p>
        </w:tc>
      </w:tr>
    </w:tbl>
    <w:p w14:paraId="47A31B57" w14:textId="77777777" w:rsidR="00FF0E1A" w:rsidRPr="00FF0E1A" w:rsidRDefault="00FF0E1A" w:rsidP="00FF0E1A"/>
    <w:p w14:paraId="4A9ABB0A" w14:textId="139791F4" w:rsidR="00636F16" w:rsidRDefault="00D90197" w:rsidP="00636F16">
      <w:r>
        <w:rPr>
          <w:rFonts w:hint="eastAsia"/>
        </w:rPr>
        <w:t>步骤二：</w:t>
      </w:r>
    </w:p>
    <w:p w14:paraId="38C70B6B" w14:textId="717DA580" w:rsidR="00D90197" w:rsidRDefault="008F6B9E" w:rsidP="00636F16">
      <w:r>
        <w:rPr>
          <w:rFonts w:hint="eastAsia"/>
        </w:rPr>
        <w:t>在</w:t>
      </w:r>
      <w:r w:rsidRPr="008F6B9E">
        <w:t>app/Providers</w:t>
      </w:r>
      <w:r>
        <w:rPr>
          <w:rFonts w:hint="eastAsia"/>
        </w:rPr>
        <w:t>目录下创建</w:t>
      </w:r>
      <w:r w:rsidRPr="008F6B9E">
        <w:t>MD5ServiceProvider</w:t>
      </w:r>
      <w:r>
        <w:t>.php</w:t>
      </w:r>
      <w:r>
        <w:rPr>
          <w:rFonts w:hint="eastAsia"/>
        </w:rPr>
        <w:t>类文件，该文件代码如下所示：</w:t>
      </w:r>
    </w:p>
    <w:tbl>
      <w:tblPr>
        <w:tblStyle w:val="a6"/>
        <w:tblW w:w="0" w:type="auto"/>
        <w:tblLook w:val="04A0" w:firstRow="1" w:lastRow="0" w:firstColumn="1" w:lastColumn="0" w:noHBand="0" w:noVBand="1"/>
      </w:tblPr>
      <w:tblGrid>
        <w:gridCol w:w="8296"/>
      </w:tblGrid>
      <w:tr w:rsidR="00E4590D" w14:paraId="0C577239" w14:textId="77777777" w:rsidTr="00E4590D">
        <w:tc>
          <w:tcPr>
            <w:tcW w:w="8296" w:type="dxa"/>
          </w:tcPr>
          <w:p w14:paraId="5F1D912E" w14:textId="1D6D9A1C" w:rsidR="00E4590D" w:rsidRDefault="00E4590D" w:rsidP="00636F16">
            <w:r w:rsidRPr="00E4590D">
              <w:t>app/Providers/MD5ServiceProvider.php</w:t>
            </w:r>
          </w:p>
        </w:tc>
      </w:tr>
      <w:tr w:rsidR="00E4590D" w14:paraId="668CE7D9" w14:textId="77777777" w:rsidTr="00E4590D">
        <w:tc>
          <w:tcPr>
            <w:tcW w:w="8296" w:type="dxa"/>
          </w:tcPr>
          <w:p w14:paraId="2E15B0A1" w14:textId="77777777" w:rsidR="00E4590D" w:rsidRDefault="00E4590D" w:rsidP="00E4590D">
            <w:r>
              <w:t>&lt;?php</w:t>
            </w:r>
          </w:p>
          <w:p w14:paraId="1125DE31" w14:textId="77777777" w:rsidR="00E4590D" w:rsidRDefault="00E4590D" w:rsidP="00E4590D"/>
          <w:p w14:paraId="74C9BF23" w14:textId="77777777" w:rsidR="00E4590D" w:rsidRDefault="00E4590D" w:rsidP="00E4590D">
            <w:r>
              <w:t>namespace App\Providers;</w:t>
            </w:r>
          </w:p>
          <w:p w14:paraId="7AB68A89" w14:textId="77777777" w:rsidR="00E4590D" w:rsidRDefault="00E4590D" w:rsidP="00E4590D"/>
          <w:p w14:paraId="47EDAE78" w14:textId="77777777" w:rsidR="00E4590D" w:rsidRDefault="00E4590D" w:rsidP="00E4590D">
            <w:r>
              <w:t>use Illuminate\Auth\EloquentUserProvider;</w:t>
            </w:r>
          </w:p>
          <w:p w14:paraId="044AFF73" w14:textId="77777777" w:rsidR="00E4590D" w:rsidRDefault="00E4590D" w:rsidP="00E4590D">
            <w:r>
              <w:t>use Illuminate\Contracts\Hashing\Hasher as HasherContract;</w:t>
            </w:r>
          </w:p>
          <w:p w14:paraId="4C3687B0" w14:textId="77777777" w:rsidR="00E4590D" w:rsidRDefault="00E4590D" w:rsidP="00E4590D"/>
          <w:p w14:paraId="63004B85" w14:textId="77777777" w:rsidR="00E4590D" w:rsidRDefault="00E4590D" w:rsidP="00E4590D">
            <w:r>
              <w:t>class MD5ServiceProvider extends EloquentUserProvider</w:t>
            </w:r>
          </w:p>
          <w:p w14:paraId="1D5E0C54" w14:textId="77777777" w:rsidR="00E4590D" w:rsidRDefault="00E4590D" w:rsidP="00E4590D">
            <w:r>
              <w:t>{</w:t>
            </w:r>
          </w:p>
          <w:p w14:paraId="3C0BB248" w14:textId="77777777" w:rsidR="00E4590D" w:rsidRDefault="00E4590D" w:rsidP="00E4590D">
            <w:r>
              <w:rPr>
                <w:rFonts w:hint="eastAsia"/>
              </w:rPr>
              <w:t xml:space="preserve">    // </w:t>
            </w:r>
            <w:r>
              <w:rPr>
                <w:rFonts w:hint="eastAsia"/>
              </w:rPr>
              <w:t>继承</w:t>
            </w:r>
            <w:r>
              <w:rPr>
                <w:rFonts w:hint="eastAsia"/>
              </w:rPr>
              <w:t>EloquentUserProvider</w:t>
            </w:r>
            <w:r>
              <w:rPr>
                <w:rFonts w:hint="eastAsia"/>
              </w:rPr>
              <w:t>类，调用父类的构造函数</w:t>
            </w:r>
          </w:p>
          <w:p w14:paraId="27C33DBD" w14:textId="77777777" w:rsidR="00E4590D" w:rsidRDefault="00E4590D" w:rsidP="00E4590D">
            <w:r>
              <w:t xml:space="preserve">    public function __construct(HasherContract $hasher, $model)</w:t>
            </w:r>
          </w:p>
          <w:p w14:paraId="08243D60" w14:textId="77777777" w:rsidR="00E4590D" w:rsidRDefault="00E4590D" w:rsidP="00E4590D">
            <w:r>
              <w:t xml:space="preserve">    {</w:t>
            </w:r>
          </w:p>
          <w:p w14:paraId="71534AD0" w14:textId="77777777" w:rsidR="00E4590D" w:rsidRDefault="00E4590D" w:rsidP="00E4590D">
            <w:r>
              <w:t xml:space="preserve">        parent::__construct($hasher, $model);</w:t>
            </w:r>
          </w:p>
          <w:p w14:paraId="2369FD95" w14:textId="77777777" w:rsidR="00E4590D" w:rsidRDefault="00E4590D" w:rsidP="00E4590D">
            <w:r>
              <w:t xml:space="preserve">    }</w:t>
            </w:r>
          </w:p>
          <w:p w14:paraId="343205E3" w14:textId="77777777" w:rsidR="00E4590D" w:rsidRDefault="00E4590D" w:rsidP="00E4590D"/>
          <w:p w14:paraId="7E189740" w14:textId="77777777" w:rsidR="00E4590D" w:rsidRDefault="00E4590D" w:rsidP="00E4590D">
            <w:r>
              <w:t xml:space="preserve">    /**</w:t>
            </w:r>
          </w:p>
          <w:p w14:paraId="106F5E86" w14:textId="77777777" w:rsidR="00E4590D" w:rsidRDefault="00E4590D" w:rsidP="00E4590D">
            <w:r>
              <w:t xml:space="preserve">     * Bootstrap the application services.</w:t>
            </w:r>
          </w:p>
          <w:p w14:paraId="1B8A004A" w14:textId="77777777" w:rsidR="00E4590D" w:rsidRDefault="00E4590D" w:rsidP="00E4590D">
            <w:r>
              <w:t xml:space="preserve">     *</w:t>
            </w:r>
          </w:p>
          <w:p w14:paraId="1839E6E9" w14:textId="77777777" w:rsidR="00E4590D" w:rsidRDefault="00E4590D" w:rsidP="00E4590D">
            <w:r>
              <w:t xml:space="preserve">     * @return void</w:t>
            </w:r>
          </w:p>
          <w:p w14:paraId="005C2BD3" w14:textId="77777777" w:rsidR="00E4590D" w:rsidRDefault="00E4590D" w:rsidP="00E4590D">
            <w:r>
              <w:t xml:space="preserve">     */</w:t>
            </w:r>
          </w:p>
          <w:p w14:paraId="6B09F373" w14:textId="77777777" w:rsidR="00E4590D" w:rsidRDefault="00E4590D" w:rsidP="00E4590D">
            <w:r>
              <w:t xml:space="preserve">    public function boot()</w:t>
            </w:r>
          </w:p>
          <w:p w14:paraId="77CD6CA6" w14:textId="77777777" w:rsidR="00E4590D" w:rsidRDefault="00E4590D" w:rsidP="00E4590D">
            <w:r>
              <w:t xml:space="preserve">    {</w:t>
            </w:r>
          </w:p>
          <w:p w14:paraId="1ECE1DDC" w14:textId="77777777" w:rsidR="00E4590D" w:rsidRDefault="00E4590D" w:rsidP="00E4590D">
            <w:r>
              <w:t xml:space="preserve">    }</w:t>
            </w:r>
          </w:p>
          <w:p w14:paraId="645C36A5" w14:textId="77777777" w:rsidR="00E4590D" w:rsidRDefault="00E4590D" w:rsidP="00E4590D"/>
          <w:p w14:paraId="40A93AD9" w14:textId="77777777" w:rsidR="00E4590D" w:rsidRDefault="00E4590D" w:rsidP="00E4590D">
            <w:r>
              <w:t xml:space="preserve">    /**</w:t>
            </w:r>
          </w:p>
          <w:p w14:paraId="374367AE" w14:textId="77777777" w:rsidR="00E4590D" w:rsidRDefault="00E4590D" w:rsidP="00E4590D">
            <w:r>
              <w:t xml:space="preserve">     * Register the application services.</w:t>
            </w:r>
          </w:p>
          <w:p w14:paraId="2FED57AD" w14:textId="77777777" w:rsidR="00E4590D" w:rsidRDefault="00E4590D" w:rsidP="00E4590D">
            <w:r>
              <w:t xml:space="preserve">     *</w:t>
            </w:r>
          </w:p>
          <w:p w14:paraId="3F495D0B" w14:textId="77777777" w:rsidR="00E4590D" w:rsidRDefault="00E4590D" w:rsidP="00E4590D">
            <w:r>
              <w:lastRenderedPageBreak/>
              <w:t xml:space="preserve">     * @return void</w:t>
            </w:r>
          </w:p>
          <w:p w14:paraId="7C8336A0" w14:textId="77777777" w:rsidR="00E4590D" w:rsidRDefault="00E4590D" w:rsidP="00E4590D">
            <w:r>
              <w:t xml:space="preserve">     */</w:t>
            </w:r>
          </w:p>
          <w:p w14:paraId="50D38AD7" w14:textId="77777777" w:rsidR="00E4590D" w:rsidRDefault="00E4590D" w:rsidP="00E4590D">
            <w:r>
              <w:t xml:space="preserve">    public function register()</w:t>
            </w:r>
          </w:p>
          <w:p w14:paraId="5E82378A" w14:textId="77777777" w:rsidR="00E4590D" w:rsidRDefault="00E4590D" w:rsidP="00E4590D">
            <w:r>
              <w:t xml:space="preserve">    {</w:t>
            </w:r>
          </w:p>
          <w:p w14:paraId="44999661" w14:textId="77777777" w:rsidR="00E4590D" w:rsidRDefault="00E4590D" w:rsidP="00E4590D">
            <w:r>
              <w:t xml:space="preserve">    }</w:t>
            </w:r>
          </w:p>
          <w:p w14:paraId="11C5A663" w14:textId="532ADAA2" w:rsidR="00E4590D" w:rsidRDefault="00E4590D" w:rsidP="00E4590D">
            <w:r>
              <w:t>}</w:t>
            </w:r>
          </w:p>
        </w:tc>
      </w:tr>
    </w:tbl>
    <w:p w14:paraId="7C43167C" w14:textId="171A7FB0" w:rsidR="008F6B9E" w:rsidRDefault="008F6B9E" w:rsidP="00636F16"/>
    <w:p w14:paraId="6EA12F38" w14:textId="72DCB686" w:rsidR="00E4590D" w:rsidRDefault="00E4590D" w:rsidP="00636F16">
      <w:r>
        <w:rPr>
          <w:rFonts w:hint="eastAsia"/>
        </w:rPr>
        <w:t>步骤三：</w:t>
      </w:r>
    </w:p>
    <w:p w14:paraId="18531883" w14:textId="4AEA5D60" w:rsidR="00E4590D" w:rsidRDefault="00540D7E" w:rsidP="00636F16">
      <w:r>
        <w:rPr>
          <w:rFonts w:hint="eastAsia"/>
        </w:rPr>
        <w:t>在</w:t>
      </w:r>
      <w:r w:rsidR="00AE540E" w:rsidRPr="00AE540E">
        <w:t>app/Providers/AuthServiceProvider.php</w:t>
      </w:r>
      <w:r w:rsidR="00AE540E">
        <w:rPr>
          <w:rFonts w:hint="eastAsia"/>
        </w:rPr>
        <w:t>文件里面的</w:t>
      </w:r>
      <w:r w:rsidR="00AE540E">
        <w:rPr>
          <w:rFonts w:hint="eastAsia"/>
        </w:rPr>
        <w:t>boot</w:t>
      </w:r>
      <w:r w:rsidR="00AE540E">
        <w:rPr>
          <w:rFonts w:hint="eastAsia"/>
        </w:rPr>
        <w:t>方法里</w:t>
      </w:r>
      <w:r w:rsidR="006D30C8">
        <w:rPr>
          <w:rFonts w:hint="eastAsia"/>
        </w:rPr>
        <w:t>修改代码，过程</w:t>
      </w:r>
      <w:r w:rsidR="00AE540E">
        <w:rPr>
          <w:rFonts w:hint="eastAsia"/>
        </w:rPr>
        <w:t>如下：</w:t>
      </w:r>
    </w:p>
    <w:tbl>
      <w:tblPr>
        <w:tblStyle w:val="a6"/>
        <w:tblW w:w="0" w:type="auto"/>
        <w:tblLook w:val="04A0" w:firstRow="1" w:lastRow="0" w:firstColumn="1" w:lastColumn="0" w:noHBand="0" w:noVBand="1"/>
      </w:tblPr>
      <w:tblGrid>
        <w:gridCol w:w="8296"/>
      </w:tblGrid>
      <w:tr w:rsidR="00FA308F" w14:paraId="4A46EF29" w14:textId="77777777" w:rsidTr="00FA308F">
        <w:tc>
          <w:tcPr>
            <w:tcW w:w="8296" w:type="dxa"/>
          </w:tcPr>
          <w:p w14:paraId="66A104ED" w14:textId="5D963FE9" w:rsidR="00FA308F" w:rsidRDefault="00FA308F" w:rsidP="00636F16">
            <w:r w:rsidRPr="00FA308F">
              <w:t>app/Providers/AuthServiceProvider.php</w:t>
            </w:r>
          </w:p>
        </w:tc>
      </w:tr>
      <w:tr w:rsidR="00FA308F" w14:paraId="41C2E3AC" w14:textId="77777777" w:rsidTr="00FA308F">
        <w:tc>
          <w:tcPr>
            <w:tcW w:w="8296" w:type="dxa"/>
          </w:tcPr>
          <w:p w14:paraId="744AAC6E" w14:textId="77777777" w:rsidR="00FA308F" w:rsidRDefault="00FA308F" w:rsidP="00FA308F">
            <w:r>
              <w:rPr>
                <w:rFonts w:hint="eastAsia"/>
              </w:rPr>
              <w:t>use Auth;//</w:t>
            </w:r>
            <w:r>
              <w:rPr>
                <w:rFonts w:hint="eastAsia"/>
              </w:rPr>
              <w:t>导入</w:t>
            </w:r>
          </w:p>
          <w:p w14:paraId="1E51C36D" w14:textId="6FC5DD7C" w:rsidR="00FA308F" w:rsidRDefault="00FA308F" w:rsidP="00FA308F">
            <w:r>
              <w:rPr>
                <w:rFonts w:hint="eastAsia"/>
              </w:rPr>
              <w:t>use App\Libraries\MD5;//</w:t>
            </w:r>
            <w:r>
              <w:rPr>
                <w:rFonts w:hint="eastAsia"/>
              </w:rPr>
              <w:t>导入</w:t>
            </w:r>
          </w:p>
        </w:tc>
      </w:tr>
      <w:tr w:rsidR="00FA308F" w14:paraId="11A55D8C" w14:textId="77777777" w:rsidTr="00FA308F">
        <w:tc>
          <w:tcPr>
            <w:tcW w:w="8296" w:type="dxa"/>
          </w:tcPr>
          <w:p w14:paraId="65F93C3A" w14:textId="77777777" w:rsidR="00FA308F" w:rsidRDefault="00FA308F" w:rsidP="00FA308F">
            <w:r>
              <w:t xml:space="preserve">    public function boot()</w:t>
            </w:r>
          </w:p>
          <w:p w14:paraId="25885796" w14:textId="77777777" w:rsidR="00FA308F" w:rsidRDefault="00FA308F" w:rsidP="00FA308F">
            <w:r>
              <w:t xml:space="preserve">    {</w:t>
            </w:r>
          </w:p>
          <w:p w14:paraId="7A94D926" w14:textId="77777777" w:rsidR="00FA308F" w:rsidRDefault="00FA308F" w:rsidP="00FA308F">
            <w:r>
              <w:t xml:space="preserve">        $this-&gt;registerPolicies();</w:t>
            </w:r>
          </w:p>
          <w:p w14:paraId="3B5B87D5" w14:textId="77777777" w:rsidR="00FA308F" w:rsidRDefault="00FA308F" w:rsidP="00FA308F"/>
          <w:p w14:paraId="4176C820" w14:textId="77777777" w:rsidR="00FA308F" w:rsidRDefault="00FA308F" w:rsidP="00FA308F">
            <w:r>
              <w:t xml:space="preserve">        //</w:t>
            </w:r>
          </w:p>
          <w:p w14:paraId="6CA5045D" w14:textId="79F1CD2E" w:rsidR="00FA308F" w:rsidRDefault="00FA308F" w:rsidP="00FA308F">
            <w:r>
              <w:t xml:space="preserve">    }</w:t>
            </w:r>
          </w:p>
        </w:tc>
      </w:tr>
      <w:tr w:rsidR="00FA308F" w14:paraId="4AA024CB" w14:textId="77777777" w:rsidTr="00FA308F">
        <w:tc>
          <w:tcPr>
            <w:tcW w:w="8296" w:type="dxa"/>
          </w:tcPr>
          <w:p w14:paraId="10027DC8" w14:textId="1A49B935" w:rsidR="00FA308F" w:rsidRDefault="00FA308F" w:rsidP="00636F16">
            <w:r>
              <w:rPr>
                <w:rFonts w:hint="eastAsia"/>
              </w:rPr>
              <w:t>修改为</w:t>
            </w:r>
          </w:p>
        </w:tc>
      </w:tr>
      <w:tr w:rsidR="00FA308F" w14:paraId="12F9B1B9" w14:textId="77777777" w:rsidTr="00FA308F">
        <w:tc>
          <w:tcPr>
            <w:tcW w:w="8296" w:type="dxa"/>
          </w:tcPr>
          <w:p w14:paraId="00F85C90" w14:textId="77777777" w:rsidR="00FA308F" w:rsidRDefault="00FA308F" w:rsidP="00FA308F">
            <w:r>
              <w:t xml:space="preserve">    public function boot()</w:t>
            </w:r>
          </w:p>
          <w:p w14:paraId="5303B2D0" w14:textId="77777777" w:rsidR="00FA308F" w:rsidRDefault="00FA308F" w:rsidP="00FA308F">
            <w:r>
              <w:t xml:space="preserve">    {</w:t>
            </w:r>
          </w:p>
          <w:p w14:paraId="4FEFBFBD" w14:textId="77777777" w:rsidR="00FA308F" w:rsidRDefault="00FA308F" w:rsidP="00FA308F">
            <w:r>
              <w:t xml:space="preserve">        $this-&gt;registerPolicies();</w:t>
            </w:r>
          </w:p>
          <w:p w14:paraId="3B9B835D" w14:textId="77777777" w:rsidR="00FA308F" w:rsidRDefault="00FA308F" w:rsidP="00FA308F"/>
          <w:p w14:paraId="580B481F" w14:textId="77777777" w:rsidR="00FA308F" w:rsidRDefault="00FA308F" w:rsidP="00FA308F">
            <w:r>
              <w:t xml:space="preserve">        //</w:t>
            </w:r>
          </w:p>
          <w:p w14:paraId="43DAB616" w14:textId="77777777" w:rsidR="00FA308F" w:rsidRDefault="00FA308F" w:rsidP="00FA308F"/>
          <w:p w14:paraId="38884841" w14:textId="77777777" w:rsidR="00FA308F" w:rsidRDefault="00FA308F" w:rsidP="00FA308F">
            <w:r>
              <w:t xml:space="preserve">        Auth::provider('MD5', function ($app) {</w:t>
            </w:r>
          </w:p>
          <w:p w14:paraId="5F48AC6B" w14:textId="77777777" w:rsidR="00FA308F" w:rsidRDefault="00FA308F" w:rsidP="00FA308F">
            <w:r>
              <w:t xml:space="preserve">            $model = config('auth.providers.users.model');</w:t>
            </w:r>
          </w:p>
          <w:p w14:paraId="020B77AA" w14:textId="77777777" w:rsidR="00FA308F" w:rsidRDefault="00FA308F" w:rsidP="00FA308F">
            <w:r>
              <w:t xml:space="preserve">            return new MD5ServiceProvider(new MD5, $model);</w:t>
            </w:r>
          </w:p>
          <w:p w14:paraId="0CFA72BA" w14:textId="77777777" w:rsidR="00FA308F" w:rsidRDefault="00FA308F" w:rsidP="00FA308F">
            <w:r>
              <w:t xml:space="preserve">        });</w:t>
            </w:r>
          </w:p>
          <w:p w14:paraId="7CB04FFE" w14:textId="7F10055D" w:rsidR="00FA308F" w:rsidRDefault="00FA308F" w:rsidP="00FA308F">
            <w:r>
              <w:t xml:space="preserve">    }</w:t>
            </w:r>
          </w:p>
        </w:tc>
      </w:tr>
    </w:tbl>
    <w:p w14:paraId="67A7717B" w14:textId="2D6EA2CC" w:rsidR="00AE540E" w:rsidRDefault="00AE540E" w:rsidP="00636F16"/>
    <w:p w14:paraId="08682E89" w14:textId="16970EC6" w:rsidR="001106E8" w:rsidRDefault="001106E8" w:rsidP="00636F16">
      <w:r>
        <w:rPr>
          <w:rFonts w:hint="eastAsia"/>
        </w:rPr>
        <w:t>步骤四：</w:t>
      </w:r>
    </w:p>
    <w:p w14:paraId="3C1E87C3" w14:textId="4E413788" w:rsidR="001106E8" w:rsidRDefault="002F156E" w:rsidP="00636F16">
      <w:r>
        <w:rPr>
          <w:rFonts w:hint="eastAsia"/>
        </w:rPr>
        <w:t>打开</w:t>
      </w:r>
      <w:r w:rsidRPr="002F156E">
        <w:t>config/auth.php</w:t>
      </w:r>
      <w:r>
        <w:rPr>
          <w:rFonts w:hint="eastAsia"/>
        </w:rPr>
        <w:t>文件，修改</w:t>
      </w:r>
      <w:r w:rsidRPr="002F156E">
        <w:t>providers</w:t>
      </w:r>
      <w:r>
        <w:rPr>
          <w:rFonts w:hint="eastAsia"/>
        </w:rPr>
        <w:t>的代码块：</w:t>
      </w:r>
    </w:p>
    <w:tbl>
      <w:tblPr>
        <w:tblStyle w:val="a6"/>
        <w:tblW w:w="0" w:type="auto"/>
        <w:tblLook w:val="04A0" w:firstRow="1" w:lastRow="0" w:firstColumn="1" w:lastColumn="0" w:noHBand="0" w:noVBand="1"/>
      </w:tblPr>
      <w:tblGrid>
        <w:gridCol w:w="8296"/>
      </w:tblGrid>
      <w:tr w:rsidR="00604F3F" w14:paraId="04D944E6" w14:textId="77777777" w:rsidTr="00604F3F">
        <w:tc>
          <w:tcPr>
            <w:tcW w:w="8296" w:type="dxa"/>
          </w:tcPr>
          <w:p w14:paraId="2E9AD48F" w14:textId="69A2B464" w:rsidR="00604F3F" w:rsidRDefault="00604F3F" w:rsidP="00636F16">
            <w:r w:rsidRPr="00604F3F">
              <w:t>config/auth.php</w:t>
            </w:r>
          </w:p>
        </w:tc>
      </w:tr>
      <w:tr w:rsidR="00604F3F" w14:paraId="6DCD2288" w14:textId="77777777" w:rsidTr="00604F3F">
        <w:tc>
          <w:tcPr>
            <w:tcW w:w="8296" w:type="dxa"/>
          </w:tcPr>
          <w:p w14:paraId="0AA3BC89" w14:textId="77777777" w:rsidR="00604F3F" w:rsidRDefault="00604F3F" w:rsidP="00604F3F">
            <w:r>
              <w:t xml:space="preserve">    'providers' =&gt; [</w:t>
            </w:r>
          </w:p>
          <w:p w14:paraId="468488D2" w14:textId="77777777" w:rsidR="00604F3F" w:rsidRDefault="00604F3F" w:rsidP="00604F3F">
            <w:r>
              <w:t xml:space="preserve">        'users' =&gt; [</w:t>
            </w:r>
          </w:p>
          <w:p w14:paraId="6581AAD7" w14:textId="5A4F4985" w:rsidR="00604F3F" w:rsidRDefault="00604F3F" w:rsidP="00604F3F">
            <w:r>
              <w:t xml:space="preserve">            'driver' =&gt; 'eloquent',</w:t>
            </w:r>
          </w:p>
          <w:p w14:paraId="729CAC16" w14:textId="77777777" w:rsidR="00604F3F" w:rsidRDefault="00604F3F" w:rsidP="00604F3F">
            <w:r>
              <w:t xml:space="preserve">            'model' =&gt; App\User::class,</w:t>
            </w:r>
          </w:p>
          <w:p w14:paraId="1E34E1F4" w14:textId="7F82BCE0" w:rsidR="00604F3F" w:rsidRDefault="00604F3F" w:rsidP="00604F3F">
            <w:r>
              <w:t xml:space="preserve">        ],</w:t>
            </w:r>
          </w:p>
        </w:tc>
      </w:tr>
      <w:tr w:rsidR="00604F3F" w14:paraId="06B19A85" w14:textId="77777777" w:rsidTr="00604F3F">
        <w:tc>
          <w:tcPr>
            <w:tcW w:w="8296" w:type="dxa"/>
          </w:tcPr>
          <w:p w14:paraId="72F045C5" w14:textId="4D1630B7" w:rsidR="00604F3F" w:rsidRDefault="00604F3F" w:rsidP="00636F16">
            <w:r>
              <w:rPr>
                <w:rFonts w:hint="eastAsia"/>
              </w:rPr>
              <w:t>修改为</w:t>
            </w:r>
          </w:p>
        </w:tc>
      </w:tr>
      <w:tr w:rsidR="00604F3F" w14:paraId="6FAC0EA9" w14:textId="77777777" w:rsidTr="00604F3F">
        <w:tc>
          <w:tcPr>
            <w:tcW w:w="8296" w:type="dxa"/>
          </w:tcPr>
          <w:p w14:paraId="3D1D1DB7" w14:textId="77777777" w:rsidR="00604F3F" w:rsidRDefault="00604F3F" w:rsidP="00604F3F">
            <w:r>
              <w:t xml:space="preserve">    'providers' =&gt; [</w:t>
            </w:r>
          </w:p>
          <w:p w14:paraId="2109BB8A" w14:textId="77777777" w:rsidR="00604F3F" w:rsidRDefault="00604F3F" w:rsidP="00604F3F">
            <w:r>
              <w:t xml:space="preserve">        'users' =&gt; [</w:t>
            </w:r>
          </w:p>
          <w:p w14:paraId="0D6C709B" w14:textId="77777777" w:rsidR="00604F3F" w:rsidRDefault="00604F3F" w:rsidP="00604F3F">
            <w:r>
              <w:t>//            'driver' =&gt; 'eloquent',</w:t>
            </w:r>
          </w:p>
          <w:p w14:paraId="1428AB20" w14:textId="77777777" w:rsidR="00604F3F" w:rsidRDefault="00604F3F" w:rsidP="00604F3F">
            <w:r>
              <w:lastRenderedPageBreak/>
              <w:t xml:space="preserve">            'driver' =&gt; 'MD5',</w:t>
            </w:r>
          </w:p>
          <w:p w14:paraId="7739A2AB" w14:textId="77777777" w:rsidR="00604F3F" w:rsidRDefault="00604F3F" w:rsidP="00604F3F">
            <w:r>
              <w:t xml:space="preserve">            'model' =&gt; App\User::class,</w:t>
            </w:r>
          </w:p>
          <w:p w14:paraId="71B2B3E3" w14:textId="7922753A" w:rsidR="00604F3F" w:rsidRDefault="00604F3F" w:rsidP="00604F3F">
            <w:r>
              <w:t xml:space="preserve">        ],</w:t>
            </w:r>
          </w:p>
        </w:tc>
      </w:tr>
    </w:tbl>
    <w:p w14:paraId="36FC418F" w14:textId="33161E70" w:rsidR="002F156E" w:rsidRDefault="002F156E" w:rsidP="00636F16"/>
    <w:p w14:paraId="729A8261" w14:textId="0EDF438C" w:rsidR="00BA37F9" w:rsidRDefault="00BA37F9" w:rsidP="00636F16">
      <w:r>
        <w:rPr>
          <w:rFonts w:hint="eastAsia"/>
        </w:rPr>
        <w:t>到这里，我们注册登录就都可以使用</w:t>
      </w:r>
      <w:r>
        <w:rPr>
          <w:rFonts w:hint="eastAsia"/>
        </w:rPr>
        <w:t>M</w:t>
      </w:r>
      <w:r>
        <w:t>D5</w:t>
      </w:r>
      <w:r>
        <w:rPr>
          <w:rFonts w:hint="eastAsia"/>
        </w:rPr>
        <w:t>进行加密验证了。</w:t>
      </w:r>
    </w:p>
    <w:p w14:paraId="262F026A" w14:textId="0BD6F0FD" w:rsidR="00BA37F9" w:rsidRDefault="00BA37F9" w:rsidP="00636F16"/>
    <w:p w14:paraId="4FE7D148" w14:textId="77777777" w:rsidR="00C15B47" w:rsidRPr="00636F16" w:rsidRDefault="00C15B47" w:rsidP="00636F16"/>
    <w:p w14:paraId="1603E06D" w14:textId="5F5BF1C8" w:rsidR="00FE3C78" w:rsidRDefault="00FE3C78">
      <w:pPr>
        <w:pStyle w:val="4"/>
      </w:pPr>
      <w:r>
        <w:rPr>
          <w:rFonts w:hint="eastAsia"/>
        </w:rPr>
        <w:t>整个框架修改为</w:t>
      </w:r>
      <w:r>
        <w:rPr>
          <w:rFonts w:hint="eastAsia"/>
        </w:rPr>
        <w:t>MD</w:t>
      </w:r>
      <w:r>
        <w:t>5</w:t>
      </w:r>
      <w:r>
        <w:rPr>
          <w:rFonts w:hint="eastAsia"/>
        </w:rPr>
        <w:t>加密</w:t>
      </w:r>
    </w:p>
    <w:p w14:paraId="65576A6F" w14:textId="02FF5EF1" w:rsidR="00FE3C78" w:rsidRDefault="009A4262" w:rsidP="00FE3C78">
      <w:r>
        <w:rPr>
          <w:rFonts w:hint="eastAsia"/>
        </w:rPr>
        <w:t>步骤一：</w:t>
      </w:r>
    </w:p>
    <w:p w14:paraId="19E9F096" w14:textId="0710A021" w:rsidR="009A4262" w:rsidRDefault="007C20FB" w:rsidP="00FE3C78">
      <w:r>
        <w:rPr>
          <w:rFonts w:hint="eastAsia"/>
        </w:rPr>
        <w:t>在</w:t>
      </w:r>
      <w:r>
        <w:rPr>
          <w:rFonts w:hint="eastAsia"/>
        </w:rPr>
        <w:t>app</w:t>
      </w:r>
      <w:r>
        <w:rPr>
          <w:rFonts w:hint="eastAsia"/>
        </w:rPr>
        <w:t>下创建</w:t>
      </w:r>
      <w:r>
        <w:t>MD5</w:t>
      </w:r>
      <w:r>
        <w:rPr>
          <w:rFonts w:hint="eastAsia"/>
        </w:rPr>
        <w:t>目录，</w:t>
      </w:r>
      <w:r w:rsidR="006D626D">
        <w:rPr>
          <w:rFonts w:hint="eastAsia"/>
        </w:rPr>
        <w:t>在</w:t>
      </w:r>
      <w:r w:rsidR="006D626D">
        <w:rPr>
          <w:rFonts w:hint="eastAsia"/>
        </w:rPr>
        <w:t>M</w:t>
      </w:r>
      <w:r w:rsidR="006D626D">
        <w:t>D5</w:t>
      </w:r>
      <w:r w:rsidR="006D626D">
        <w:rPr>
          <w:rFonts w:hint="eastAsia"/>
        </w:rPr>
        <w:t>目录下创建</w:t>
      </w:r>
      <w:r w:rsidR="006D626D" w:rsidRPr="006D626D">
        <w:t>MD5Hasher.php</w:t>
      </w:r>
      <w:r w:rsidR="006D626D">
        <w:rPr>
          <w:rFonts w:hint="eastAsia"/>
        </w:rPr>
        <w:t>类文件，该文件代码如下：</w:t>
      </w:r>
    </w:p>
    <w:tbl>
      <w:tblPr>
        <w:tblStyle w:val="a6"/>
        <w:tblW w:w="0" w:type="auto"/>
        <w:tblLook w:val="04A0" w:firstRow="1" w:lastRow="0" w:firstColumn="1" w:lastColumn="0" w:noHBand="0" w:noVBand="1"/>
      </w:tblPr>
      <w:tblGrid>
        <w:gridCol w:w="8296"/>
      </w:tblGrid>
      <w:tr w:rsidR="000044C7" w14:paraId="1E1A2553" w14:textId="77777777" w:rsidTr="000044C7">
        <w:tc>
          <w:tcPr>
            <w:tcW w:w="8296" w:type="dxa"/>
          </w:tcPr>
          <w:p w14:paraId="2E87782D" w14:textId="292ADBCC" w:rsidR="000044C7" w:rsidRDefault="000044C7" w:rsidP="00FE3C78">
            <w:r w:rsidRPr="000044C7">
              <w:t>app/MD5/MD5Hasher.php</w:t>
            </w:r>
          </w:p>
        </w:tc>
      </w:tr>
      <w:tr w:rsidR="000044C7" w14:paraId="7BAC3F22" w14:textId="77777777" w:rsidTr="000044C7">
        <w:tc>
          <w:tcPr>
            <w:tcW w:w="8296" w:type="dxa"/>
          </w:tcPr>
          <w:p w14:paraId="2C013AB6" w14:textId="77777777" w:rsidR="000044C7" w:rsidRDefault="000044C7" w:rsidP="000044C7">
            <w:r>
              <w:t>&lt;?php</w:t>
            </w:r>
          </w:p>
          <w:p w14:paraId="46362EBC" w14:textId="77777777" w:rsidR="000044C7" w:rsidRDefault="000044C7" w:rsidP="000044C7"/>
          <w:p w14:paraId="27ABBB3D" w14:textId="77777777" w:rsidR="000044C7" w:rsidRDefault="000044C7" w:rsidP="000044C7">
            <w:r>
              <w:t>namespace App\MD5;</w:t>
            </w:r>
          </w:p>
          <w:p w14:paraId="023ADDF1" w14:textId="77777777" w:rsidR="000044C7" w:rsidRDefault="000044C7" w:rsidP="000044C7"/>
          <w:p w14:paraId="276124AB" w14:textId="77777777" w:rsidR="000044C7" w:rsidRDefault="000044C7" w:rsidP="000044C7">
            <w:r>
              <w:t>use Illuminate\Contracts\Hashing\Hasher;</w:t>
            </w:r>
          </w:p>
          <w:p w14:paraId="54C87DDA" w14:textId="77777777" w:rsidR="000044C7" w:rsidRDefault="000044C7" w:rsidP="000044C7"/>
          <w:p w14:paraId="2A90FAD9" w14:textId="77777777" w:rsidR="000044C7" w:rsidRDefault="000044C7" w:rsidP="000044C7">
            <w:r>
              <w:t>class MD5Hasher implements Hasher</w:t>
            </w:r>
          </w:p>
          <w:p w14:paraId="16F42AD4" w14:textId="77777777" w:rsidR="000044C7" w:rsidRDefault="000044C7" w:rsidP="000044C7">
            <w:r>
              <w:t>{</w:t>
            </w:r>
          </w:p>
          <w:p w14:paraId="301BD23F" w14:textId="77777777" w:rsidR="000044C7" w:rsidRDefault="000044C7" w:rsidP="000044C7">
            <w:r>
              <w:t xml:space="preserve">    public function info($hashedValue)</w:t>
            </w:r>
          </w:p>
          <w:p w14:paraId="365D7C73" w14:textId="77777777" w:rsidR="000044C7" w:rsidRDefault="000044C7" w:rsidP="000044C7">
            <w:r>
              <w:t xml:space="preserve">    {</w:t>
            </w:r>
          </w:p>
          <w:p w14:paraId="3B7C1F25" w14:textId="77777777" w:rsidR="000044C7" w:rsidRDefault="000044C7" w:rsidP="000044C7">
            <w:r>
              <w:t xml:space="preserve">    }</w:t>
            </w:r>
          </w:p>
          <w:p w14:paraId="23C3A057" w14:textId="77777777" w:rsidR="000044C7" w:rsidRDefault="000044C7" w:rsidP="000044C7"/>
          <w:p w14:paraId="22EAF18A" w14:textId="77777777" w:rsidR="000044C7" w:rsidRDefault="000044C7" w:rsidP="000044C7">
            <w:r>
              <w:t xml:space="preserve">    public function make($value, array $options = [])</w:t>
            </w:r>
          </w:p>
          <w:p w14:paraId="2A40FCFF" w14:textId="77777777" w:rsidR="000044C7" w:rsidRDefault="000044C7" w:rsidP="000044C7">
            <w:r>
              <w:t xml:space="preserve">    {</w:t>
            </w:r>
          </w:p>
          <w:p w14:paraId="1A368F84" w14:textId="77777777" w:rsidR="000044C7" w:rsidRDefault="000044C7" w:rsidP="000044C7">
            <w:r>
              <w:t xml:space="preserve">        return md5($value);</w:t>
            </w:r>
          </w:p>
          <w:p w14:paraId="3A2C7C5E" w14:textId="77777777" w:rsidR="000044C7" w:rsidRDefault="000044C7" w:rsidP="000044C7">
            <w:r>
              <w:t xml:space="preserve">    }</w:t>
            </w:r>
          </w:p>
          <w:p w14:paraId="57ABEB94" w14:textId="77777777" w:rsidR="000044C7" w:rsidRDefault="000044C7" w:rsidP="000044C7"/>
          <w:p w14:paraId="797966E7" w14:textId="77777777" w:rsidR="000044C7" w:rsidRDefault="000044C7" w:rsidP="000044C7">
            <w:r>
              <w:t xml:space="preserve">    public function check($value, $hashedValue, array $options = [])</w:t>
            </w:r>
          </w:p>
          <w:p w14:paraId="416D9977" w14:textId="77777777" w:rsidR="000044C7" w:rsidRDefault="000044C7" w:rsidP="000044C7">
            <w:r>
              <w:t xml:space="preserve">    {</w:t>
            </w:r>
          </w:p>
          <w:p w14:paraId="24A5334A" w14:textId="77777777" w:rsidR="000044C7" w:rsidRDefault="000044C7" w:rsidP="000044C7">
            <w:r>
              <w:t xml:space="preserve">        if (empty($hashedValue)) {</w:t>
            </w:r>
          </w:p>
          <w:p w14:paraId="70AD552D" w14:textId="77777777" w:rsidR="000044C7" w:rsidRDefault="000044C7" w:rsidP="000044C7">
            <w:r>
              <w:t xml:space="preserve">            return true;</w:t>
            </w:r>
          </w:p>
          <w:p w14:paraId="44A9A180" w14:textId="77777777" w:rsidR="000044C7" w:rsidRDefault="000044C7" w:rsidP="000044C7">
            <w:r>
              <w:t xml:space="preserve">        }</w:t>
            </w:r>
          </w:p>
          <w:p w14:paraId="3AA5729C" w14:textId="77777777" w:rsidR="000044C7" w:rsidRDefault="000044C7" w:rsidP="000044C7">
            <w:r>
              <w:t xml:space="preserve">        return $this-&gt;make($value) === $hashedValue;</w:t>
            </w:r>
          </w:p>
          <w:p w14:paraId="782A8C9B" w14:textId="77777777" w:rsidR="000044C7" w:rsidRDefault="000044C7" w:rsidP="000044C7">
            <w:r>
              <w:t xml:space="preserve">    }</w:t>
            </w:r>
          </w:p>
          <w:p w14:paraId="13611085" w14:textId="77777777" w:rsidR="000044C7" w:rsidRDefault="000044C7" w:rsidP="000044C7"/>
          <w:p w14:paraId="0DC37BB0" w14:textId="77777777" w:rsidR="000044C7" w:rsidRDefault="000044C7" w:rsidP="000044C7">
            <w:r>
              <w:t xml:space="preserve">    public function needsRehash($hashedValue, array $options = [])</w:t>
            </w:r>
          </w:p>
          <w:p w14:paraId="1F6CB959" w14:textId="77777777" w:rsidR="000044C7" w:rsidRDefault="000044C7" w:rsidP="000044C7">
            <w:r>
              <w:t xml:space="preserve">    {</w:t>
            </w:r>
          </w:p>
          <w:p w14:paraId="290F5DD4" w14:textId="77777777" w:rsidR="000044C7" w:rsidRDefault="000044C7" w:rsidP="000044C7">
            <w:r>
              <w:t xml:space="preserve">        return false;</w:t>
            </w:r>
          </w:p>
          <w:p w14:paraId="4D8F6754" w14:textId="77777777" w:rsidR="000044C7" w:rsidRDefault="000044C7" w:rsidP="000044C7">
            <w:r>
              <w:t xml:space="preserve">    }</w:t>
            </w:r>
          </w:p>
          <w:p w14:paraId="3BE5D86A" w14:textId="117BEF24" w:rsidR="000044C7" w:rsidRDefault="000044C7" w:rsidP="000044C7">
            <w:r>
              <w:t>}</w:t>
            </w:r>
          </w:p>
        </w:tc>
      </w:tr>
    </w:tbl>
    <w:p w14:paraId="23DBCE4F" w14:textId="3CD66FEC" w:rsidR="006D626D" w:rsidRDefault="006D626D" w:rsidP="00FE3C78"/>
    <w:p w14:paraId="0990948B" w14:textId="7DFAF5A6" w:rsidR="000044C7" w:rsidRDefault="000044C7" w:rsidP="00FE3C78">
      <w:r>
        <w:rPr>
          <w:rFonts w:hint="eastAsia"/>
        </w:rPr>
        <w:lastRenderedPageBreak/>
        <w:t>步骤二：</w:t>
      </w:r>
    </w:p>
    <w:p w14:paraId="707DFF67" w14:textId="0C8AA284" w:rsidR="00FD7701" w:rsidRDefault="00FD7701" w:rsidP="00FD7701">
      <w:r>
        <w:rPr>
          <w:rFonts w:hint="eastAsia"/>
        </w:rPr>
        <w:t>在</w:t>
      </w:r>
      <w:r w:rsidRPr="008F6B9E">
        <w:t>app/Providers</w:t>
      </w:r>
      <w:r>
        <w:rPr>
          <w:rFonts w:hint="eastAsia"/>
        </w:rPr>
        <w:t>目录下创建</w:t>
      </w:r>
      <w:r w:rsidR="00B65673" w:rsidRPr="00B65673">
        <w:t>MD5HasherServiceProvider</w:t>
      </w:r>
      <w:r>
        <w:t>.php</w:t>
      </w:r>
      <w:r>
        <w:rPr>
          <w:rFonts w:hint="eastAsia"/>
        </w:rPr>
        <w:t>类文件，该文件代码如下所示：</w:t>
      </w:r>
    </w:p>
    <w:tbl>
      <w:tblPr>
        <w:tblStyle w:val="a6"/>
        <w:tblW w:w="0" w:type="auto"/>
        <w:tblLook w:val="04A0" w:firstRow="1" w:lastRow="0" w:firstColumn="1" w:lastColumn="0" w:noHBand="0" w:noVBand="1"/>
      </w:tblPr>
      <w:tblGrid>
        <w:gridCol w:w="8296"/>
      </w:tblGrid>
      <w:tr w:rsidR="00047DC0" w14:paraId="6F5B5986" w14:textId="77777777" w:rsidTr="00047DC0">
        <w:tc>
          <w:tcPr>
            <w:tcW w:w="8296" w:type="dxa"/>
          </w:tcPr>
          <w:p w14:paraId="23BB9BF9" w14:textId="7D65E033" w:rsidR="00047DC0" w:rsidRDefault="00047DC0" w:rsidP="00FE3C78">
            <w:r w:rsidRPr="00047DC0">
              <w:t>app/Providers/MD5HasherServiceProvider.php</w:t>
            </w:r>
          </w:p>
        </w:tc>
      </w:tr>
      <w:tr w:rsidR="00047DC0" w14:paraId="2448840E" w14:textId="77777777" w:rsidTr="00047DC0">
        <w:tc>
          <w:tcPr>
            <w:tcW w:w="8296" w:type="dxa"/>
          </w:tcPr>
          <w:p w14:paraId="3B512EE1" w14:textId="77777777" w:rsidR="00047DC0" w:rsidRDefault="00047DC0" w:rsidP="00047DC0">
            <w:r>
              <w:t>&lt;?php</w:t>
            </w:r>
          </w:p>
          <w:p w14:paraId="3480367F" w14:textId="77777777" w:rsidR="00047DC0" w:rsidRDefault="00047DC0" w:rsidP="00047DC0"/>
          <w:p w14:paraId="35B77EED" w14:textId="77777777" w:rsidR="00047DC0" w:rsidRDefault="00047DC0" w:rsidP="00047DC0">
            <w:r>
              <w:t>namespace App\Providers;</w:t>
            </w:r>
          </w:p>
          <w:p w14:paraId="5B8D2D4D" w14:textId="77777777" w:rsidR="00047DC0" w:rsidRDefault="00047DC0" w:rsidP="00047DC0"/>
          <w:p w14:paraId="520FCFB1" w14:textId="77777777" w:rsidR="00047DC0" w:rsidRDefault="00047DC0" w:rsidP="00047DC0">
            <w:r>
              <w:t>use Illuminate\Support\ServiceProvider;</w:t>
            </w:r>
          </w:p>
          <w:p w14:paraId="439FA8A5" w14:textId="77777777" w:rsidR="00047DC0" w:rsidRDefault="00047DC0" w:rsidP="00047DC0">
            <w:r>
              <w:t>use App\MD5\MD5Hasher;</w:t>
            </w:r>
          </w:p>
          <w:p w14:paraId="5F1598A2" w14:textId="77777777" w:rsidR="00047DC0" w:rsidRDefault="00047DC0" w:rsidP="00047DC0"/>
          <w:p w14:paraId="5A8D5EC2" w14:textId="77777777" w:rsidR="00047DC0" w:rsidRDefault="00047DC0" w:rsidP="00047DC0">
            <w:r>
              <w:t>class MD5HasherServiceProvider extends ServiceProvider</w:t>
            </w:r>
          </w:p>
          <w:p w14:paraId="7C79257E" w14:textId="77777777" w:rsidR="00047DC0" w:rsidRDefault="00047DC0" w:rsidP="00047DC0">
            <w:r>
              <w:t>{</w:t>
            </w:r>
          </w:p>
          <w:p w14:paraId="4EA05DFD" w14:textId="77777777" w:rsidR="00047DC0" w:rsidRDefault="00047DC0" w:rsidP="00047DC0">
            <w:r>
              <w:t xml:space="preserve">    public function boot()</w:t>
            </w:r>
          </w:p>
          <w:p w14:paraId="79429FA1" w14:textId="77777777" w:rsidR="00047DC0" w:rsidRDefault="00047DC0" w:rsidP="00047DC0">
            <w:r>
              <w:t xml:space="preserve">    {</w:t>
            </w:r>
          </w:p>
          <w:p w14:paraId="0BF2D2D6" w14:textId="77777777" w:rsidR="00047DC0" w:rsidRDefault="00047DC0" w:rsidP="00047DC0">
            <w:r>
              <w:t xml:space="preserve">    }</w:t>
            </w:r>
          </w:p>
          <w:p w14:paraId="7D8F0C38" w14:textId="77777777" w:rsidR="00047DC0" w:rsidRDefault="00047DC0" w:rsidP="00047DC0"/>
          <w:p w14:paraId="73D4AE30" w14:textId="77777777" w:rsidR="00047DC0" w:rsidRDefault="00047DC0" w:rsidP="00047DC0">
            <w:r>
              <w:t xml:space="preserve">    public function register()</w:t>
            </w:r>
          </w:p>
          <w:p w14:paraId="412B4C5E" w14:textId="77777777" w:rsidR="00047DC0" w:rsidRDefault="00047DC0" w:rsidP="00047DC0">
            <w:r>
              <w:t xml:space="preserve">    {</w:t>
            </w:r>
          </w:p>
          <w:p w14:paraId="351D7F67" w14:textId="77777777" w:rsidR="00047DC0" w:rsidRDefault="00047DC0" w:rsidP="00047DC0">
            <w:r>
              <w:t xml:space="preserve">        $this-&gt;app-&gt;singleton('hash', function () {</w:t>
            </w:r>
          </w:p>
          <w:p w14:paraId="47AD504F" w14:textId="77777777" w:rsidR="00047DC0" w:rsidRDefault="00047DC0" w:rsidP="00047DC0">
            <w:r>
              <w:t xml:space="preserve">            return new MD5Hasher();</w:t>
            </w:r>
          </w:p>
          <w:p w14:paraId="5EEEC1E3" w14:textId="77777777" w:rsidR="00047DC0" w:rsidRDefault="00047DC0" w:rsidP="00047DC0">
            <w:r>
              <w:t xml:space="preserve">        });</w:t>
            </w:r>
          </w:p>
          <w:p w14:paraId="0890FD7B" w14:textId="77777777" w:rsidR="00047DC0" w:rsidRDefault="00047DC0" w:rsidP="00047DC0">
            <w:r>
              <w:t xml:space="preserve">    }</w:t>
            </w:r>
          </w:p>
          <w:p w14:paraId="1E86611E" w14:textId="3D590D42" w:rsidR="00047DC0" w:rsidRDefault="00047DC0" w:rsidP="00047DC0">
            <w:r>
              <w:t>}</w:t>
            </w:r>
          </w:p>
        </w:tc>
      </w:tr>
    </w:tbl>
    <w:p w14:paraId="1FAED539" w14:textId="10D9F321" w:rsidR="000044C7" w:rsidRDefault="000044C7" w:rsidP="00FE3C78"/>
    <w:p w14:paraId="1450FB9A" w14:textId="2DF38692" w:rsidR="00047DC0" w:rsidRDefault="00047DC0" w:rsidP="00FE3C78">
      <w:r>
        <w:rPr>
          <w:rFonts w:hint="eastAsia"/>
        </w:rPr>
        <w:t>步骤三：</w:t>
      </w:r>
    </w:p>
    <w:p w14:paraId="727E6B93" w14:textId="440593C2" w:rsidR="00047DC0" w:rsidRDefault="000E2693" w:rsidP="00FE3C78">
      <w:r>
        <w:rPr>
          <w:rFonts w:hint="eastAsia"/>
        </w:rPr>
        <w:t>打开</w:t>
      </w:r>
      <w:r w:rsidRPr="000E2693">
        <w:t>config/app.php</w:t>
      </w:r>
      <w:r>
        <w:rPr>
          <w:rFonts w:hint="eastAsia"/>
        </w:rPr>
        <w:t>文件，在</w:t>
      </w:r>
      <w:r w:rsidRPr="000E2693">
        <w:t>providers</w:t>
      </w:r>
      <w:r>
        <w:rPr>
          <w:rFonts w:hint="eastAsia"/>
        </w:rPr>
        <w:t>代码块进行如下修改：</w:t>
      </w:r>
    </w:p>
    <w:tbl>
      <w:tblPr>
        <w:tblStyle w:val="a6"/>
        <w:tblW w:w="0" w:type="auto"/>
        <w:tblLook w:val="04A0" w:firstRow="1" w:lastRow="0" w:firstColumn="1" w:lastColumn="0" w:noHBand="0" w:noVBand="1"/>
      </w:tblPr>
      <w:tblGrid>
        <w:gridCol w:w="8296"/>
      </w:tblGrid>
      <w:tr w:rsidR="003F73C9" w14:paraId="575473C4" w14:textId="77777777" w:rsidTr="003F73C9">
        <w:tc>
          <w:tcPr>
            <w:tcW w:w="8296" w:type="dxa"/>
          </w:tcPr>
          <w:p w14:paraId="1ABCC814" w14:textId="6E77F554" w:rsidR="003F73C9" w:rsidRDefault="003F73C9" w:rsidP="00FE3C78">
            <w:r>
              <w:rPr>
                <w:rFonts w:hint="eastAsia"/>
              </w:rPr>
              <w:t>注释掉</w:t>
            </w:r>
          </w:p>
        </w:tc>
      </w:tr>
      <w:tr w:rsidR="003F73C9" w14:paraId="77AE3988" w14:textId="77777777" w:rsidTr="003F73C9">
        <w:tc>
          <w:tcPr>
            <w:tcW w:w="8296" w:type="dxa"/>
          </w:tcPr>
          <w:p w14:paraId="5DEA1180" w14:textId="66389AD7" w:rsidR="003F73C9" w:rsidRDefault="00980AF7" w:rsidP="00FE3C78">
            <w:r w:rsidRPr="00980AF7">
              <w:t>Illuminate\Hashing\HashServiceProvider::class,</w:t>
            </w:r>
          </w:p>
        </w:tc>
      </w:tr>
      <w:tr w:rsidR="003F73C9" w14:paraId="094DD337" w14:textId="77777777" w:rsidTr="003F73C9">
        <w:tc>
          <w:tcPr>
            <w:tcW w:w="8296" w:type="dxa"/>
          </w:tcPr>
          <w:p w14:paraId="71E21508" w14:textId="227A7010" w:rsidR="003F73C9" w:rsidRDefault="00980AF7" w:rsidP="00FE3C78">
            <w:r>
              <w:rPr>
                <w:rFonts w:hint="eastAsia"/>
              </w:rPr>
              <w:t>添加上</w:t>
            </w:r>
          </w:p>
        </w:tc>
      </w:tr>
      <w:tr w:rsidR="003F73C9" w14:paraId="3B22AC0B" w14:textId="77777777" w:rsidTr="003F73C9">
        <w:tc>
          <w:tcPr>
            <w:tcW w:w="8296" w:type="dxa"/>
          </w:tcPr>
          <w:p w14:paraId="09AC8979" w14:textId="77E4C054" w:rsidR="003F73C9" w:rsidRDefault="00980AF7" w:rsidP="00FE3C78">
            <w:r w:rsidRPr="00980AF7">
              <w:t>App\Providers\MD5HasherServiceProvider::class,</w:t>
            </w:r>
          </w:p>
        </w:tc>
      </w:tr>
    </w:tbl>
    <w:p w14:paraId="25025B09" w14:textId="69F8FB76" w:rsidR="000E2693" w:rsidRDefault="000E2693" w:rsidP="00FE3C78"/>
    <w:p w14:paraId="0FD3DB00" w14:textId="6CF9B9D8" w:rsidR="00D625C7" w:rsidRDefault="00224C10" w:rsidP="00FE3C78">
      <w:r>
        <w:rPr>
          <w:rFonts w:hint="eastAsia"/>
        </w:rPr>
        <w:t>步骤四：测试</w:t>
      </w:r>
    </w:p>
    <w:p w14:paraId="435B84D6" w14:textId="54B7DC4C" w:rsidR="00224C10" w:rsidRDefault="00405D30" w:rsidP="00FE3C78">
      <w:r>
        <w:rPr>
          <w:rFonts w:hint="eastAsia"/>
        </w:rPr>
        <w:t>执行</w:t>
      </w:r>
      <w:r w:rsidRPr="00405D30">
        <w:t>php artisan make:controller LoginController</w:t>
      </w:r>
      <w:r>
        <w:rPr>
          <w:rFonts w:hint="eastAsia"/>
        </w:rPr>
        <w:t>创建一个控制器，代码如下：</w:t>
      </w:r>
    </w:p>
    <w:tbl>
      <w:tblPr>
        <w:tblStyle w:val="a6"/>
        <w:tblW w:w="0" w:type="auto"/>
        <w:tblLook w:val="04A0" w:firstRow="1" w:lastRow="0" w:firstColumn="1" w:lastColumn="0" w:noHBand="0" w:noVBand="1"/>
      </w:tblPr>
      <w:tblGrid>
        <w:gridCol w:w="8296"/>
      </w:tblGrid>
      <w:tr w:rsidR="00405D30" w14:paraId="6BBDEBE5" w14:textId="77777777" w:rsidTr="00405D30">
        <w:tc>
          <w:tcPr>
            <w:tcW w:w="8296" w:type="dxa"/>
          </w:tcPr>
          <w:p w14:paraId="4D0BDB44" w14:textId="77777777" w:rsidR="00405D30" w:rsidRDefault="00405D30" w:rsidP="00405D30">
            <w:r>
              <w:t>&lt;?php</w:t>
            </w:r>
          </w:p>
          <w:p w14:paraId="5AE79F9C" w14:textId="77777777" w:rsidR="00405D30" w:rsidRDefault="00405D30" w:rsidP="00405D30"/>
          <w:p w14:paraId="02E310B2" w14:textId="77777777" w:rsidR="00405D30" w:rsidRDefault="00405D30" w:rsidP="00405D30">
            <w:r>
              <w:t>namespace App\Http\Controllers;</w:t>
            </w:r>
          </w:p>
          <w:p w14:paraId="5C043B27" w14:textId="77777777" w:rsidR="00405D30" w:rsidRDefault="00405D30" w:rsidP="00405D30"/>
          <w:p w14:paraId="295E33BE" w14:textId="77777777" w:rsidR="00405D30" w:rsidRDefault="00405D30" w:rsidP="00405D30">
            <w:r>
              <w:t>use Illuminate\Http\Request;</w:t>
            </w:r>
          </w:p>
          <w:p w14:paraId="1DF3D213" w14:textId="77777777" w:rsidR="00405D30" w:rsidRDefault="00405D30" w:rsidP="00405D30">
            <w:r>
              <w:t>use Auth;</w:t>
            </w:r>
          </w:p>
          <w:p w14:paraId="2DCED269" w14:textId="77777777" w:rsidR="00405D30" w:rsidRDefault="00405D30" w:rsidP="00405D30"/>
          <w:p w14:paraId="726ABFC3" w14:textId="77777777" w:rsidR="00405D30" w:rsidRDefault="00405D30" w:rsidP="00405D30">
            <w:r>
              <w:t>class LoginController extends Controller</w:t>
            </w:r>
          </w:p>
          <w:p w14:paraId="044B8FD5" w14:textId="77777777" w:rsidR="00405D30" w:rsidRDefault="00405D30" w:rsidP="00405D30">
            <w:r>
              <w:t>{</w:t>
            </w:r>
          </w:p>
          <w:p w14:paraId="61D998BF" w14:textId="77777777" w:rsidR="00405D30" w:rsidRDefault="00405D30" w:rsidP="00405D30">
            <w:r>
              <w:lastRenderedPageBreak/>
              <w:t xml:space="preserve">    public function login()</w:t>
            </w:r>
          </w:p>
          <w:p w14:paraId="73C5C454" w14:textId="77777777" w:rsidR="00405D30" w:rsidRDefault="00405D30" w:rsidP="00405D30">
            <w:r>
              <w:t xml:space="preserve">    {</w:t>
            </w:r>
          </w:p>
          <w:p w14:paraId="0509CEC5" w14:textId="77777777" w:rsidR="00405D30" w:rsidRDefault="00405D30" w:rsidP="00405D30">
            <w:r>
              <w:t xml:space="preserve">        $input = [</w:t>
            </w:r>
          </w:p>
          <w:p w14:paraId="644DFF9B" w14:textId="77777777" w:rsidR="00405D30" w:rsidRDefault="00405D30" w:rsidP="00405D30">
            <w:r>
              <w:t xml:space="preserve">            'email' =&gt; 'shanhai@gaoding.com',</w:t>
            </w:r>
          </w:p>
          <w:p w14:paraId="1F53C550" w14:textId="77777777" w:rsidR="00405D30" w:rsidRDefault="00405D30" w:rsidP="00405D30">
            <w:r>
              <w:t xml:space="preserve">            'password' =&gt; 'a5s7sh4u'</w:t>
            </w:r>
          </w:p>
          <w:p w14:paraId="6BC54608" w14:textId="77777777" w:rsidR="00405D30" w:rsidRDefault="00405D30" w:rsidP="00405D30">
            <w:r>
              <w:t xml:space="preserve">        ];</w:t>
            </w:r>
          </w:p>
          <w:p w14:paraId="0A1C950C" w14:textId="77777777" w:rsidR="00405D30" w:rsidRDefault="00405D30" w:rsidP="00405D30">
            <w:r>
              <w:t xml:space="preserve">        Auth::attempt($input);</w:t>
            </w:r>
          </w:p>
          <w:p w14:paraId="058EB5D2" w14:textId="77777777" w:rsidR="00405D30" w:rsidRDefault="00405D30" w:rsidP="00405D30">
            <w:r>
              <w:rPr>
                <w:rFonts w:hint="eastAsia"/>
              </w:rPr>
              <w:t xml:space="preserve">        // </w:t>
            </w:r>
            <w:r>
              <w:rPr>
                <w:rFonts w:hint="eastAsia"/>
              </w:rPr>
              <w:t>如果验证没有问题，会打印相应的用户信息</w:t>
            </w:r>
          </w:p>
          <w:p w14:paraId="4EE1DF34" w14:textId="77777777" w:rsidR="00405D30" w:rsidRDefault="00405D30" w:rsidP="00405D30">
            <w:r>
              <w:rPr>
                <w:rFonts w:hint="eastAsia"/>
              </w:rPr>
              <w:t xml:space="preserve">        // </w:t>
            </w:r>
            <w:r>
              <w:rPr>
                <w:rFonts w:hint="eastAsia"/>
              </w:rPr>
              <w:t>如果用户不存在会打印</w:t>
            </w:r>
            <w:r>
              <w:rPr>
                <w:rFonts w:hint="eastAsia"/>
              </w:rPr>
              <w:t xml:space="preserve"> null</w:t>
            </w:r>
          </w:p>
          <w:p w14:paraId="4A3CA448" w14:textId="2262CB7C" w:rsidR="00405D30" w:rsidRDefault="00405D30" w:rsidP="00405D30">
            <w:r>
              <w:t xml:space="preserve">        // </w:t>
            </w:r>
            <w:r>
              <w:rPr>
                <w:rFonts w:hint="eastAsia"/>
              </w:rPr>
              <w:t>如有用户存在会打印</w:t>
            </w:r>
            <w:r>
              <w:t xml:space="preserve"> App\User {#1007 </w:t>
            </w:r>
            <w:r>
              <w:rPr>
                <w:rFonts w:ascii="Segoe UI Emoji" w:hAnsi="Segoe UI Emoji" w:cs="Segoe UI Emoji"/>
              </w:rPr>
              <w:t>▶</w:t>
            </w:r>
            <w:r>
              <w:t xml:space="preserve">} </w:t>
            </w:r>
            <w:r w:rsidR="00F32C84">
              <w:rPr>
                <w:rFonts w:hint="eastAsia"/>
              </w:rPr>
              <w:t>格式</w:t>
            </w:r>
            <w:r>
              <w:rPr>
                <w:rFonts w:hint="eastAsia"/>
              </w:rPr>
              <w:t>类似</w:t>
            </w:r>
            <w:r w:rsidR="00F32C84">
              <w:rPr>
                <w:rFonts w:hint="eastAsia"/>
              </w:rPr>
              <w:t>的</w:t>
            </w:r>
            <w:r>
              <w:rPr>
                <w:rFonts w:hint="eastAsia"/>
              </w:rPr>
              <w:t>信息</w:t>
            </w:r>
          </w:p>
          <w:p w14:paraId="1377488F" w14:textId="77777777" w:rsidR="00405D30" w:rsidRDefault="00405D30" w:rsidP="00405D30">
            <w:r>
              <w:t xml:space="preserve">        dd(Auth::user());</w:t>
            </w:r>
          </w:p>
          <w:p w14:paraId="622746BA" w14:textId="77777777" w:rsidR="00405D30" w:rsidRDefault="00405D30" w:rsidP="00405D30">
            <w:r>
              <w:t xml:space="preserve">    }</w:t>
            </w:r>
          </w:p>
          <w:p w14:paraId="33234940" w14:textId="17D130EE" w:rsidR="00405D30" w:rsidRDefault="00405D30" w:rsidP="00405D30">
            <w:r>
              <w:t>}</w:t>
            </w:r>
          </w:p>
        </w:tc>
      </w:tr>
    </w:tbl>
    <w:p w14:paraId="2C8B23E8" w14:textId="223AD5D3" w:rsidR="00405D30" w:rsidRDefault="00405D30" w:rsidP="00FE3C78"/>
    <w:p w14:paraId="4629C87C" w14:textId="6E0F16B1" w:rsidR="00405D30" w:rsidRDefault="00405D30" w:rsidP="00FE3C78">
      <w:r>
        <w:rPr>
          <w:rFonts w:hint="eastAsia"/>
        </w:rPr>
        <w:t>然后在</w:t>
      </w:r>
      <w:r w:rsidRPr="00405D30">
        <w:t>routes/web.php</w:t>
      </w:r>
      <w:r>
        <w:rPr>
          <w:rFonts w:hint="eastAsia"/>
        </w:rPr>
        <w:t>添加路由代码：</w:t>
      </w:r>
    </w:p>
    <w:tbl>
      <w:tblPr>
        <w:tblStyle w:val="a6"/>
        <w:tblW w:w="0" w:type="auto"/>
        <w:tblLook w:val="04A0" w:firstRow="1" w:lastRow="0" w:firstColumn="1" w:lastColumn="0" w:noHBand="0" w:noVBand="1"/>
      </w:tblPr>
      <w:tblGrid>
        <w:gridCol w:w="8296"/>
      </w:tblGrid>
      <w:tr w:rsidR="008C7762" w14:paraId="22DF2C9D" w14:textId="77777777" w:rsidTr="008C7762">
        <w:tc>
          <w:tcPr>
            <w:tcW w:w="8296" w:type="dxa"/>
          </w:tcPr>
          <w:p w14:paraId="3D30D399" w14:textId="77777777" w:rsidR="008C7762" w:rsidRDefault="008C7762" w:rsidP="008C7762">
            <w:r>
              <w:rPr>
                <w:rFonts w:hint="eastAsia"/>
              </w:rPr>
              <w:t xml:space="preserve">// </w:t>
            </w:r>
            <w:r>
              <w:rPr>
                <w:rFonts w:hint="eastAsia"/>
              </w:rPr>
              <w:t>添加访问路由</w:t>
            </w:r>
          </w:p>
          <w:p w14:paraId="27452668" w14:textId="15326907" w:rsidR="008C7762" w:rsidRDefault="008C7762" w:rsidP="008C7762">
            <w:r>
              <w:t>Route::get('/login', 'LoginController@login');</w:t>
            </w:r>
          </w:p>
        </w:tc>
      </w:tr>
    </w:tbl>
    <w:p w14:paraId="53E68135" w14:textId="591E0143" w:rsidR="00405D30" w:rsidRDefault="00405D30" w:rsidP="00FE3C78"/>
    <w:p w14:paraId="6F2348F8" w14:textId="6B54B49A" w:rsidR="008C7762" w:rsidRDefault="008C7762" w:rsidP="00FE3C78">
      <w:r>
        <w:rPr>
          <w:rFonts w:hint="eastAsia"/>
        </w:rPr>
        <w:t>接着在浏览器输入：</w:t>
      </w:r>
      <w:hyperlink r:id="rId113" w:history="1">
        <w:r>
          <w:rPr>
            <w:rStyle w:val="af5"/>
          </w:rPr>
          <w:t>http://www.blog.io/login</w:t>
        </w:r>
      </w:hyperlink>
      <w:r>
        <w:t xml:space="preserve"> </w:t>
      </w:r>
      <w:r>
        <w:rPr>
          <w:rFonts w:hint="eastAsia"/>
        </w:rPr>
        <w:t>，浏览器显示如下信息：</w:t>
      </w:r>
    </w:p>
    <w:p w14:paraId="2BA15FB9" w14:textId="019F6984" w:rsidR="008C7762" w:rsidRDefault="005B6A0D" w:rsidP="005B6A0D">
      <w:pPr>
        <w:jc w:val="center"/>
      </w:pPr>
      <w:r>
        <w:rPr>
          <w:noProof/>
        </w:rPr>
        <w:drawing>
          <wp:inline distT="0" distB="0" distL="0" distR="0" wp14:anchorId="4D8E1362" wp14:editId="68BEFA91">
            <wp:extent cx="2798859" cy="3273997"/>
            <wp:effectExtent l="0" t="0" r="190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51175" cy="3335194"/>
                    </a:xfrm>
                    <a:prstGeom prst="rect">
                      <a:avLst/>
                    </a:prstGeom>
                  </pic:spPr>
                </pic:pic>
              </a:graphicData>
            </a:graphic>
          </wp:inline>
        </w:drawing>
      </w:r>
    </w:p>
    <w:p w14:paraId="5B9FA273" w14:textId="29D8A990" w:rsidR="005B6A0D" w:rsidRDefault="005B6A0D" w:rsidP="00FE3C78">
      <w:r>
        <w:rPr>
          <w:rFonts w:hint="eastAsia"/>
        </w:rPr>
        <w:t>说明访问没有问题，也就是说我们修改为</w:t>
      </w:r>
      <w:r>
        <w:rPr>
          <w:rFonts w:hint="eastAsia"/>
        </w:rPr>
        <w:t>M</w:t>
      </w:r>
      <w:r>
        <w:t>D5</w:t>
      </w:r>
      <w:r>
        <w:rPr>
          <w:rFonts w:hint="eastAsia"/>
        </w:rPr>
        <w:t>加密的过程是正确的。</w:t>
      </w:r>
    </w:p>
    <w:p w14:paraId="77EDCBBB" w14:textId="77777777" w:rsidR="000A079C" w:rsidRPr="00FE3C78" w:rsidRDefault="000A079C" w:rsidP="00FE3C78"/>
    <w:p w14:paraId="2D04A404" w14:textId="01007A6B" w:rsidR="00D41CD1" w:rsidRDefault="00D41CD1">
      <w:pPr>
        <w:pStyle w:val="4"/>
      </w:pPr>
      <w:r>
        <w:rPr>
          <w:rFonts w:hint="eastAsia"/>
        </w:rPr>
        <w:t>修改后台管理界面</w:t>
      </w:r>
    </w:p>
    <w:p w14:paraId="0A651924" w14:textId="7B1A29C5" w:rsidR="00D41CD1" w:rsidRDefault="00C724BD" w:rsidP="00D41CD1">
      <w:r>
        <w:rPr>
          <w:rFonts w:hint="eastAsia"/>
        </w:rPr>
        <w:t>既然后台的登陆已经</w:t>
      </w:r>
      <w:r w:rsidR="001C4997">
        <w:rPr>
          <w:rFonts w:hint="eastAsia"/>
        </w:rPr>
        <w:t>没有问题了，那么接下来，我们开始更换后台的登陆界面。</w:t>
      </w:r>
    </w:p>
    <w:p w14:paraId="35C15783" w14:textId="31A8ADC0" w:rsidR="003C548D" w:rsidRDefault="003C548D" w:rsidP="00D41CD1">
      <w:r>
        <w:rPr>
          <w:rFonts w:hint="eastAsia"/>
        </w:rPr>
        <w:t>在这里我们将使用</w:t>
      </w:r>
      <w:r w:rsidR="00C95546">
        <w:rPr>
          <w:rFonts w:hint="eastAsia"/>
        </w:rPr>
        <w:t>LayUI</w:t>
      </w:r>
      <w:r w:rsidR="00C95546">
        <w:rPr>
          <w:rFonts w:hint="eastAsia"/>
        </w:rPr>
        <w:t>。</w:t>
      </w:r>
      <w:hyperlink w:anchor="_后台UI框架" w:history="1">
        <w:r w:rsidR="00425DB6" w:rsidRPr="004C52D1">
          <w:rPr>
            <w:rStyle w:val="af5"/>
            <w:rFonts w:hint="eastAsia"/>
          </w:rPr>
          <w:t>LayUI</w:t>
        </w:r>
        <w:r w:rsidR="00193F38" w:rsidRPr="004C52D1">
          <w:rPr>
            <w:rStyle w:val="af5"/>
            <w:rFonts w:hint="eastAsia"/>
          </w:rPr>
          <w:t>安装过程</w:t>
        </w:r>
      </w:hyperlink>
      <w:r w:rsidR="00193F38">
        <w:rPr>
          <w:rFonts w:hint="eastAsia"/>
        </w:rPr>
        <w:t>在上面有说过。</w:t>
      </w:r>
    </w:p>
    <w:p w14:paraId="067FDBD1" w14:textId="7FD19144" w:rsidR="00193F38" w:rsidRDefault="00193F38" w:rsidP="00D41CD1"/>
    <w:p w14:paraId="25BED13F" w14:textId="34A488CF" w:rsidR="00193F38" w:rsidRDefault="00193F38" w:rsidP="00D41CD1">
      <w:r>
        <w:rPr>
          <w:rFonts w:hint="eastAsia"/>
        </w:rPr>
        <w:t>下面开始使用哦。</w:t>
      </w:r>
    </w:p>
    <w:p w14:paraId="2F0A1A22" w14:textId="2F1E5B85" w:rsidR="00EC2AAD" w:rsidRDefault="00EC2AAD" w:rsidP="00D41CD1"/>
    <w:p w14:paraId="3AA9BCB5" w14:textId="77777777" w:rsidR="004C52D1" w:rsidRDefault="004C52D1" w:rsidP="00D41CD1"/>
    <w:p w14:paraId="0575B078" w14:textId="77777777" w:rsidR="00EC2AAD" w:rsidRDefault="00EC2AAD" w:rsidP="00D41CD1"/>
    <w:p w14:paraId="6515986D" w14:textId="77777777" w:rsidR="00EC2AAD" w:rsidRDefault="00EC2AAD" w:rsidP="00D41CD1"/>
    <w:p w14:paraId="63F8E88C" w14:textId="5EFE1F2B" w:rsidR="00C95546" w:rsidRDefault="00C95546" w:rsidP="00D41CD1"/>
    <w:p w14:paraId="55FEAC6E" w14:textId="77777777" w:rsidR="00C95546" w:rsidRDefault="00C95546" w:rsidP="00D41CD1"/>
    <w:p w14:paraId="333BE1AF" w14:textId="141E1714" w:rsidR="001C4997" w:rsidRDefault="001C4997" w:rsidP="00D41CD1"/>
    <w:p w14:paraId="61681B3A" w14:textId="77777777" w:rsidR="00D6711C" w:rsidRPr="00D41CD1" w:rsidRDefault="00D6711C" w:rsidP="00D41CD1"/>
    <w:p w14:paraId="555D8725" w14:textId="735019C0" w:rsidR="005A4180" w:rsidRDefault="005A4180">
      <w:pPr>
        <w:pStyle w:val="1"/>
      </w:pPr>
      <w:r>
        <w:rPr>
          <w:rFonts w:hint="eastAsia"/>
        </w:rPr>
        <w:t>常用扩展库</w:t>
      </w:r>
    </w:p>
    <w:p w14:paraId="62F8DF99" w14:textId="36957A84" w:rsidR="005A4180" w:rsidRDefault="001F4864" w:rsidP="006C2431">
      <w:pPr>
        <w:pStyle w:val="2"/>
      </w:pPr>
      <w:r>
        <w:rPr>
          <w:rFonts w:hint="eastAsia"/>
        </w:rPr>
        <w:t>Sitemap</w:t>
      </w:r>
      <w:r>
        <w:rPr>
          <w:rFonts w:hint="eastAsia"/>
        </w:rPr>
        <w:t>网站地图</w:t>
      </w:r>
    </w:p>
    <w:p w14:paraId="1F89D7C5" w14:textId="1972C5F7" w:rsidR="006C2431" w:rsidRDefault="00E645E8" w:rsidP="006C2431">
      <w:hyperlink r:id="rId115" w:history="1">
        <w:r w:rsidR="00A65DBF">
          <w:rPr>
            <w:rStyle w:val="af5"/>
          </w:rPr>
          <w:t>https://github.com/Laravelium/laravel-sitemap</w:t>
        </w:r>
      </w:hyperlink>
    </w:p>
    <w:p w14:paraId="63214206" w14:textId="77777777" w:rsidR="00A65DBF" w:rsidRPr="006C2431" w:rsidRDefault="00A65DBF" w:rsidP="006C2431"/>
    <w:sectPr w:rsidR="00A65DBF" w:rsidRPr="006C24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297CF0" w14:textId="77777777" w:rsidR="00E645E8" w:rsidRDefault="00E645E8" w:rsidP="00CC13AD">
      <w:r>
        <w:separator/>
      </w:r>
    </w:p>
  </w:endnote>
  <w:endnote w:type="continuationSeparator" w:id="0">
    <w:p w14:paraId="063C71C4" w14:textId="77777777" w:rsidR="00E645E8" w:rsidRDefault="00E645E8" w:rsidP="00CC1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DD37D8" w14:textId="77777777" w:rsidR="00E645E8" w:rsidRDefault="00E645E8" w:rsidP="00CC13AD">
      <w:r>
        <w:separator/>
      </w:r>
    </w:p>
  </w:footnote>
  <w:footnote w:type="continuationSeparator" w:id="0">
    <w:p w14:paraId="776A1132" w14:textId="77777777" w:rsidR="00E645E8" w:rsidRDefault="00E645E8" w:rsidP="00CC13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A2F711"/>
    <w:multiLevelType w:val="singleLevel"/>
    <w:tmpl w:val="83A2F711"/>
    <w:lvl w:ilvl="0">
      <w:start w:val="1"/>
      <w:numFmt w:val="decimal"/>
      <w:suff w:val="nothing"/>
      <w:lvlText w:val="%1、"/>
      <w:lvlJc w:val="left"/>
    </w:lvl>
  </w:abstractNum>
  <w:abstractNum w:abstractNumId="1" w15:restartNumberingAfterBreak="0">
    <w:nsid w:val="A734251D"/>
    <w:multiLevelType w:val="singleLevel"/>
    <w:tmpl w:val="A734251D"/>
    <w:lvl w:ilvl="0">
      <w:start w:val="1"/>
      <w:numFmt w:val="lowerLetter"/>
      <w:suff w:val="nothing"/>
      <w:lvlText w:val="%1、"/>
      <w:lvlJc w:val="left"/>
    </w:lvl>
  </w:abstractNum>
  <w:abstractNum w:abstractNumId="2" w15:restartNumberingAfterBreak="0">
    <w:nsid w:val="ACA5189F"/>
    <w:multiLevelType w:val="singleLevel"/>
    <w:tmpl w:val="ACA5189F"/>
    <w:lvl w:ilvl="0">
      <w:start w:val="1"/>
      <w:numFmt w:val="decimal"/>
      <w:suff w:val="nothing"/>
      <w:lvlText w:val="%1、"/>
      <w:lvlJc w:val="left"/>
    </w:lvl>
  </w:abstractNum>
  <w:abstractNum w:abstractNumId="3" w15:restartNumberingAfterBreak="0">
    <w:nsid w:val="CC201629"/>
    <w:multiLevelType w:val="singleLevel"/>
    <w:tmpl w:val="CC201629"/>
    <w:lvl w:ilvl="0">
      <w:start w:val="1"/>
      <w:numFmt w:val="lowerLetter"/>
      <w:suff w:val="nothing"/>
      <w:lvlText w:val="%1、"/>
      <w:lvlJc w:val="left"/>
    </w:lvl>
  </w:abstractNum>
  <w:abstractNum w:abstractNumId="4" w15:restartNumberingAfterBreak="0">
    <w:nsid w:val="D4E4B687"/>
    <w:multiLevelType w:val="singleLevel"/>
    <w:tmpl w:val="D4E4B687"/>
    <w:lvl w:ilvl="0">
      <w:start w:val="1"/>
      <w:numFmt w:val="decimal"/>
      <w:suff w:val="nothing"/>
      <w:lvlText w:val="%1、"/>
      <w:lvlJc w:val="left"/>
    </w:lvl>
  </w:abstractNum>
  <w:abstractNum w:abstractNumId="5" w15:restartNumberingAfterBreak="0">
    <w:nsid w:val="D6286134"/>
    <w:multiLevelType w:val="multilevel"/>
    <w:tmpl w:val="D6286134"/>
    <w:lvl w:ilvl="0">
      <w:start w:val="1"/>
      <w:numFmt w:val="lowerLetter"/>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DC9EF970"/>
    <w:multiLevelType w:val="singleLevel"/>
    <w:tmpl w:val="DC9EF970"/>
    <w:lvl w:ilvl="0">
      <w:start w:val="1"/>
      <w:numFmt w:val="decimal"/>
      <w:suff w:val="nothing"/>
      <w:lvlText w:val="%1、"/>
      <w:lvlJc w:val="left"/>
    </w:lvl>
  </w:abstractNum>
  <w:abstractNum w:abstractNumId="7" w15:restartNumberingAfterBreak="0">
    <w:nsid w:val="E57DEC13"/>
    <w:multiLevelType w:val="singleLevel"/>
    <w:tmpl w:val="E57DEC13"/>
    <w:lvl w:ilvl="0">
      <w:start w:val="1"/>
      <w:numFmt w:val="decimal"/>
      <w:suff w:val="nothing"/>
      <w:lvlText w:val="%1、"/>
      <w:lvlJc w:val="left"/>
    </w:lvl>
  </w:abstractNum>
  <w:abstractNum w:abstractNumId="8" w15:restartNumberingAfterBreak="0">
    <w:nsid w:val="E8D198E5"/>
    <w:multiLevelType w:val="singleLevel"/>
    <w:tmpl w:val="E8D198E5"/>
    <w:lvl w:ilvl="0">
      <w:start w:val="1"/>
      <w:numFmt w:val="bullet"/>
      <w:lvlText w:val=""/>
      <w:lvlJc w:val="left"/>
      <w:pPr>
        <w:ind w:left="420" w:hanging="420"/>
      </w:pPr>
      <w:rPr>
        <w:rFonts w:ascii="Wingdings" w:hAnsi="Wingdings" w:hint="default"/>
      </w:rPr>
    </w:lvl>
  </w:abstractNum>
  <w:abstractNum w:abstractNumId="9" w15:restartNumberingAfterBreak="0">
    <w:nsid w:val="EC731F54"/>
    <w:multiLevelType w:val="multilevel"/>
    <w:tmpl w:val="EC731F54"/>
    <w:lvl w:ilvl="0">
      <w:start w:val="1"/>
      <w:numFmt w:val="decimal"/>
      <w:pStyle w:val="1"/>
      <w:suff w:val="nothing"/>
      <w:lvlText w:val="%1、"/>
      <w:lvlJc w:val="center"/>
      <w:pPr>
        <w:tabs>
          <w:tab w:val="left" w:pos="0"/>
        </w:tabs>
        <w:ind w:left="432" w:hanging="144"/>
      </w:pPr>
      <w:rPr>
        <w:rFonts w:ascii="宋体" w:eastAsia="宋体" w:hAnsi="宋体" w:cs="宋体" w:hint="default"/>
      </w:rPr>
    </w:lvl>
    <w:lvl w:ilvl="1">
      <w:start w:val="1"/>
      <w:numFmt w:val="decimal"/>
      <w:pStyle w:val="2"/>
      <w:suff w:val="nothing"/>
      <w:lvlText w:val="%1.%2、"/>
      <w:lvlJc w:val="left"/>
      <w:pPr>
        <w:tabs>
          <w:tab w:val="left" w:pos="420"/>
        </w:tabs>
        <w:ind w:left="576" w:hanging="576"/>
      </w:pPr>
      <w:rPr>
        <w:rFonts w:ascii="宋体" w:eastAsia="宋体" w:hAnsi="宋体" w:cs="宋体" w:hint="default"/>
        <w:sz w:val="30"/>
        <w:szCs w:val="30"/>
      </w:rPr>
    </w:lvl>
    <w:lvl w:ilvl="2">
      <w:start w:val="1"/>
      <w:numFmt w:val="decimal"/>
      <w:pStyle w:val="3"/>
      <w:suff w:val="nothing"/>
      <w:lvlText w:val="%1.%2.%3、"/>
      <w:lvlJc w:val="left"/>
      <w:pPr>
        <w:tabs>
          <w:tab w:val="left" w:pos="420"/>
        </w:tabs>
        <w:ind w:left="720" w:hanging="720"/>
      </w:pPr>
      <w:rPr>
        <w:rFonts w:ascii="宋体" w:eastAsia="宋体" w:hAnsi="宋体" w:cs="宋体" w:hint="default"/>
      </w:rPr>
    </w:lvl>
    <w:lvl w:ilvl="3">
      <w:start w:val="1"/>
      <w:numFmt w:val="decimal"/>
      <w:pStyle w:val="4"/>
      <w:suff w:val="nothing"/>
      <w:lvlText w:val="%1.%2.%3.%4、"/>
      <w:lvlJc w:val="left"/>
      <w:pPr>
        <w:tabs>
          <w:tab w:val="left" w:pos="420"/>
        </w:tabs>
        <w:ind w:left="864" w:hanging="864"/>
      </w:pPr>
      <w:rPr>
        <w:rFonts w:ascii="宋体" w:eastAsia="宋体" w:hAnsi="宋体" w:cs="宋体" w:hint="default"/>
      </w:rPr>
    </w:lvl>
    <w:lvl w:ilvl="4">
      <w:start w:val="1"/>
      <w:numFmt w:val="decimal"/>
      <w:pStyle w:val="5"/>
      <w:suff w:val="nothing"/>
      <w:lvlText w:val="%1.%2.%3.%4.%5、"/>
      <w:lvlJc w:val="left"/>
      <w:pPr>
        <w:tabs>
          <w:tab w:val="left" w:pos="420"/>
        </w:tabs>
        <w:ind w:left="1008" w:hanging="1008"/>
      </w:pPr>
      <w:rPr>
        <w:rFonts w:ascii="宋体" w:eastAsia="宋体" w:hAnsi="宋体" w:cs="宋体" w:hint="default"/>
      </w:rPr>
    </w:lvl>
    <w:lvl w:ilvl="5">
      <w:start w:val="1"/>
      <w:numFmt w:val="decimal"/>
      <w:pStyle w:val="6"/>
      <w:suff w:val="nothing"/>
      <w:lvlText w:val="%1.%2.%3.%4.%5.%6、"/>
      <w:lvlJc w:val="left"/>
      <w:pPr>
        <w:tabs>
          <w:tab w:val="left" w:pos="420"/>
        </w:tabs>
        <w:ind w:left="1152" w:hanging="1152"/>
      </w:pPr>
      <w:rPr>
        <w:rFonts w:ascii="宋体" w:eastAsia="宋体" w:hAnsi="宋体" w:cs="宋体" w:hint="default"/>
      </w:rPr>
    </w:lvl>
    <w:lvl w:ilvl="6">
      <w:start w:val="1"/>
      <w:numFmt w:val="decimal"/>
      <w:pStyle w:val="7"/>
      <w:suff w:val="nothing"/>
      <w:lvlText w:val="%1.%2.%3.%4.%5.%6.%7、"/>
      <w:lvlJc w:val="left"/>
      <w:pPr>
        <w:tabs>
          <w:tab w:val="left" w:pos="420"/>
        </w:tabs>
        <w:ind w:left="1296" w:hanging="1296"/>
      </w:pPr>
      <w:rPr>
        <w:rFonts w:ascii="宋体" w:eastAsia="宋体" w:hAnsi="宋体" w:cs="宋体" w:hint="default"/>
      </w:rPr>
    </w:lvl>
    <w:lvl w:ilvl="7">
      <w:start w:val="1"/>
      <w:numFmt w:val="decimal"/>
      <w:pStyle w:val="8"/>
      <w:suff w:val="nothing"/>
      <w:lvlText w:val="%1.%2.%3.%4.%5.%6.%7.%8、"/>
      <w:lvlJc w:val="left"/>
      <w:pPr>
        <w:tabs>
          <w:tab w:val="left" w:pos="420"/>
        </w:tabs>
        <w:ind w:left="1440" w:hanging="1440"/>
      </w:pPr>
      <w:rPr>
        <w:rFonts w:ascii="宋体" w:eastAsia="宋体" w:hAnsi="宋体" w:cs="宋体" w:hint="default"/>
      </w:rPr>
    </w:lvl>
    <w:lvl w:ilvl="8">
      <w:start w:val="1"/>
      <w:numFmt w:val="decimal"/>
      <w:pStyle w:val="9"/>
      <w:suff w:val="nothing"/>
      <w:lvlText w:val="%1.%2.%3.%4.%5.%6.%7.%8.%9、"/>
      <w:lvlJc w:val="left"/>
      <w:pPr>
        <w:tabs>
          <w:tab w:val="left" w:pos="420"/>
        </w:tabs>
        <w:ind w:left="1584" w:hanging="1584"/>
      </w:pPr>
      <w:rPr>
        <w:rFonts w:ascii="宋体" w:eastAsia="宋体" w:hAnsi="宋体" w:cs="宋体" w:hint="default"/>
      </w:rPr>
    </w:lvl>
  </w:abstractNum>
  <w:abstractNum w:abstractNumId="10" w15:restartNumberingAfterBreak="0">
    <w:nsid w:val="ED683308"/>
    <w:multiLevelType w:val="singleLevel"/>
    <w:tmpl w:val="ED683308"/>
    <w:lvl w:ilvl="0">
      <w:start w:val="1"/>
      <w:numFmt w:val="decimal"/>
      <w:suff w:val="nothing"/>
      <w:lvlText w:val="%1、"/>
      <w:lvlJc w:val="left"/>
    </w:lvl>
  </w:abstractNum>
  <w:abstractNum w:abstractNumId="11" w15:restartNumberingAfterBreak="0">
    <w:nsid w:val="FFFFFF89"/>
    <w:multiLevelType w:val="singleLevel"/>
    <w:tmpl w:val="E842C08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2" w15:restartNumberingAfterBreak="0">
    <w:nsid w:val="02D48F69"/>
    <w:multiLevelType w:val="singleLevel"/>
    <w:tmpl w:val="02D48F69"/>
    <w:lvl w:ilvl="0">
      <w:start w:val="1"/>
      <w:numFmt w:val="decimal"/>
      <w:lvlText w:val="%1)"/>
      <w:lvlJc w:val="left"/>
      <w:pPr>
        <w:ind w:left="425" w:hanging="425"/>
      </w:pPr>
      <w:rPr>
        <w:rFonts w:hint="default"/>
      </w:rPr>
    </w:lvl>
  </w:abstractNum>
  <w:abstractNum w:abstractNumId="13" w15:restartNumberingAfterBreak="0">
    <w:nsid w:val="042E7955"/>
    <w:multiLevelType w:val="hybridMultilevel"/>
    <w:tmpl w:val="DF58B59C"/>
    <w:lvl w:ilvl="0" w:tplc="E3F495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D4C2DCB"/>
    <w:multiLevelType w:val="singleLevel"/>
    <w:tmpl w:val="0D4C2DCB"/>
    <w:lvl w:ilvl="0">
      <w:start w:val="1"/>
      <w:numFmt w:val="decimal"/>
      <w:suff w:val="nothing"/>
      <w:lvlText w:val="%1、"/>
      <w:lvlJc w:val="left"/>
    </w:lvl>
  </w:abstractNum>
  <w:abstractNum w:abstractNumId="15" w15:restartNumberingAfterBreak="0">
    <w:nsid w:val="1329D2C9"/>
    <w:multiLevelType w:val="singleLevel"/>
    <w:tmpl w:val="1329D2C9"/>
    <w:lvl w:ilvl="0">
      <w:start w:val="1"/>
      <w:numFmt w:val="lowerLetter"/>
      <w:suff w:val="nothing"/>
      <w:lvlText w:val="%1、"/>
      <w:lvlJc w:val="left"/>
    </w:lvl>
  </w:abstractNum>
  <w:abstractNum w:abstractNumId="16" w15:restartNumberingAfterBreak="0">
    <w:nsid w:val="160A2B43"/>
    <w:multiLevelType w:val="hybridMultilevel"/>
    <w:tmpl w:val="AD8C3FD0"/>
    <w:lvl w:ilvl="0" w:tplc="0409000B">
      <w:start w:val="1"/>
      <w:numFmt w:val="bullet"/>
      <w:lvlText w:val=""/>
      <w:lvlJc w:val="left"/>
      <w:pPr>
        <w:ind w:left="840" w:hanging="420"/>
      </w:pPr>
      <w:rPr>
        <w:rFonts w:ascii="Wingdings" w:hAnsi="Wingdings" w:hint="default"/>
      </w:rPr>
    </w:lvl>
    <w:lvl w:ilvl="1" w:tplc="04090005">
      <w:start w:val="1"/>
      <w:numFmt w:val="bullet"/>
      <w:lvlText w:val=""/>
      <w:lvlJc w:val="left"/>
      <w:pPr>
        <w:ind w:left="1200" w:hanging="36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22C6A5DA"/>
    <w:multiLevelType w:val="singleLevel"/>
    <w:tmpl w:val="22C6A5DA"/>
    <w:lvl w:ilvl="0">
      <w:start w:val="1"/>
      <w:numFmt w:val="decimal"/>
      <w:suff w:val="nothing"/>
      <w:lvlText w:val="%1、"/>
      <w:lvlJc w:val="left"/>
    </w:lvl>
  </w:abstractNum>
  <w:abstractNum w:abstractNumId="18" w15:restartNumberingAfterBreak="0">
    <w:nsid w:val="27522CCF"/>
    <w:multiLevelType w:val="hybridMultilevel"/>
    <w:tmpl w:val="0A4EA99A"/>
    <w:lvl w:ilvl="0" w:tplc="0409000B">
      <w:start w:val="1"/>
      <w:numFmt w:val="bullet"/>
      <w:lvlText w:val=""/>
      <w:lvlJc w:val="left"/>
      <w:pPr>
        <w:ind w:left="840" w:hanging="420"/>
      </w:pPr>
      <w:rPr>
        <w:rFonts w:ascii="Wingdings" w:hAnsi="Wingdings" w:hint="default"/>
      </w:rPr>
    </w:lvl>
    <w:lvl w:ilvl="1" w:tplc="053C441A">
      <w:numFmt w:val="bullet"/>
      <w:lvlText w:val="-"/>
      <w:lvlJc w:val="left"/>
      <w:pPr>
        <w:ind w:left="1200" w:hanging="360"/>
      </w:pPr>
      <w:rPr>
        <w:rFonts w:ascii="Courier New" w:eastAsia="宋体" w:hAnsi="Courier New" w:cs="Courier New"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2F6CD74C"/>
    <w:multiLevelType w:val="singleLevel"/>
    <w:tmpl w:val="2F6CD74C"/>
    <w:lvl w:ilvl="0">
      <w:start w:val="1"/>
      <w:numFmt w:val="decimal"/>
      <w:suff w:val="nothing"/>
      <w:lvlText w:val="%1、"/>
      <w:lvlJc w:val="left"/>
    </w:lvl>
  </w:abstractNum>
  <w:abstractNum w:abstractNumId="20" w15:restartNumberingAfterBreak="0">
    <w:nsid w:val="31F130ED"/>
    <w:multiLevelType w:val="hybridMultilevel"/>
    <w:tmpl w:val="83886D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E6F6E51"/>
    <w:multiLevelType w:val="singleLevel"/>
    <w:tmpl w:val="3E6F6E51"/>
    <w:lvl w:ilvl="0">
      <w:start w:val="1"/>
      <w:numFmt w:val="decimal"/>
      <w:suff w:val="nothing"/>
      <w:lvlText w:val="%1、"/>
      <w:lvlJc w:val="left"/>
    </w:lvl>
  </w:abstractNum>
  <w:abstractNum w:abstractNumId="22" w15:restartNumberingAfterBreak="0">
    <w:nsid w:val="42663FD8"/>
    <w:multiLevelType w:val="singleLevel"/>
    <w:tmpl w:val="42663FD8"/>
    <w:lvl w:ilvl="0">
      <w:start w:val="1"/>
      <w:numFmt w:val="bullet"/>
      <w:lvlText w:val=""/>
      <w:lvlJc w:val="left"/>
      <w:pPr>
        <w:ind w:left="420" w:hanging="420"/>
      </w:pPr>
      <w:rPr>
        <w:rFonts w:ascii="Wingdings" w:hAnsi="Wingdings" w:hint="default"/>
      </w:rPr>
    </w:lvl>
  </w:abstractNum>
  <w:abstractNum w:abstractNumId="23" w15:restartNumberingAfterBreak="0">
    <w:nsid w:val="455332B0"/>
    <w:multiLevelType w:val="multilevel"/>
    <w:tmpl w:val="455332B0"/>
    <w:lvl w:ilvl="0">
      <w:start w:val="1"/>
      <w:numFmt w:val="bullet"/>
      <w:lvlText w:val=""/>
      <w:lvlJc w:val="left"/>
      <w:pPr>
        <w:tabs>
          <w:tab w:val="left" w:pos="900"/>
        </w:tabs>
        <w:ind w:left="900" w:hanging="420"/>
      </w:pPr>
      <w:rPr>
        <w:rFonts w:ascii="Wingdings" w:hAnsi="Wingdings" w:hint="default"/>
      </w:rPr>
    </w:lvl>
    <w:lvl w:ilvl="1">
      <w:start w:val="1"/>
      <w:numFmt w:val="bullet"/>
      <w:pStyle w:val="a0"/>
      <w:lvlText w:val=""/>
      <w:lvlJc w:val="left"/>
      <w:pPr>
        <w:tabs>
          <w:tab w:val="left" w:pos="1320"/>
        </w:tabs>
        <w:ind w:left="1320" w:hanging="420"/>
      </w:pPr>
      <w:rPr>
        <w:rFonts w:ascii="Wingdings" w:hAnsi="Wingding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abstractNum w:abstractNumId="24" w15:restartNumberingAfterBreak="0">
    <w:nsid w:val="5F9A6C71"/>
    <w:multiLevelType w:val="hybridMultilevel"/>
    <w:tmpl w:val="192028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B148542"/>
    <w:multiLevelType w:val="singleLevel"/>
    <w:tmpl w:val="6B148542"/>
    <w:lvl w:ilvl="0">
      <w:start w:val="1"/>
      <w:numFmt w:val="bullet"/>
      <w:lvlText w:val=""/>
      <w:lvlJc w:val="left"/>
      <w:pPr>
        <w:ind w:left="420" w:hanging="420"/>
      </w:pPr>
      <w:rPr>
        <w:rFonts w:ascii="Wingdings" w:hAnsi="Wingdings" w:hint="default"/>
      </w:rPr>
    </w:lvl>
  </w:abstractNum>
  <w:abstractNum w:abstractNumId="26" w15:restartNumberingAfterBreak="0">
    <w:nsid w:val="6E68DFC2"/>
    <w:multiLevelType w:val="singleLevel"/>
    <w:tmpl w:val="6E68DFC2"/>
    <w:lvl w:ilvl="0">
      <w:start w:val="1"/>
      <w:numFmt w:val="bullet"/>
      <w:lvlText w:val=""/>
      <w:lvlJc w:val="left"/>
      <w:pPr>
        <w:ind w:left="420" w:hanging="420"/>
      </w:pPr>
      <w:rPr>
        <w:rFonts w:ascii="Wingdings" w:hAnsi="Wingdings" w:hint="default"/>
      </w:rPr>
    </w:lvl>
  </w:abstractNum>
  <w:abstractNum w:abstractNumId="27" w15:restartNumberingAfterBreak="0">
    <w:nsid w:val="781F9A67"/>
    <w:multiLevelType w:val="singleLevel"/>
    <w:tmpl w:val="781F9A67"/>
    <w:lvl w:ilvl="0">
      <w:start w:val="1"/>
      <w:numFmt w:val="lowerLetter"/>
      <w:suff w:val="nothing"/>
      <w:lvlText w:val="%1、"/>
      <w:lvlJc w:val="left"/>
    </w:lvl>
  </w:abstractNum>
  <w:abstractNum w:abstractNumId="28" w15:restartNumberingAfterBreak="0">
    <w:nsid w:val="79CC65F7"/>
    <w:multiLevelType w:val="hybridMultilevel"/>
    <w:tmpl w:val="DF8EDFE6"/>
    <w:lvl w:ilvl="0" w:tplc="40F8C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3"/>
  </w:num>
  <w:num w:numId="3">
    <w:abstractNumId w:val="18"/>
  </w:num>
  <w:num w:numId="4">
    <w:abstractNumId w:val="28"/>
  </w:num>
  <w:num w:numId="5">
    <w:abstractNumId w:val="16"/>
  </w:num>
  <w:num w:numId="6">
    <w:abstractNumId w:val="13"/>
  </w:num>
  <w:num w:numId="7">
    <w:abstractNumId w:val="3"/>
  </w:num>
  <w:num w:numId="8">
    <w:abstractNumId w:val="14"/>
  </w:num>
  <w:num w:numId="9">
    <w:abstractNumId w:val="4"/>
  </w:num>
  <w:num w:numId="10">
    <w:abstractNumId w:val="1"/>
  </w:num>
  <w:num w:numId="11">
    <w:abstractNumId w:val="8"/>
  </w:num>
  <w:num w:numId="12">
    <w:abstractNumId w:val="12"/>
  </w:num>
  <w:num w:numId="13">
    <w:abstractNumId w:val="22"/>
  </w:num>
  <w:num w:numId="14">
    <w:abstractNumId w:val="26"/>
  </w:num>
  <w:num w:numId="15">
    <w:abstractNumId w:val="2"/>
  </w:num>
  <w:num w:numId="16">
    <w:abstractNumId w:val="25"/>
  </w:num>
  <w:num w:numId="17">
    <w:abstractNumId w:val="6"/>
  </w:num>
  <w:num w:numId="18">
    <w:abstractNumId w:val="19"/>
  </w:num>
  <w:num w:numId="19">
    <w:abstractNumId w:val="10"/>
  </w:num>
  <w:num w:numId="20">
    <w:abstractNumId w:val="0"/>
  </w:num>
  <w:num w:numId="21">
    <w:abstractNumId w:val="5"/>
  </w:num>
  <w:num w:numId="22">
    <w:abstractNumId w:val="7"/>
  </w:num>
  <w:num w:numId="23">
    <w:abstractNumId w:val="27"/>
  </w:num>
  <w:num w:numId="24">
    <w:abstractNumId w:val="21"/>
  </w:num>
  <w:num w:numId="25">
    <w:abstractNumId w:val="15"/>
  </w:num>
  <w:num w:numId="26">
    <w:abstractNumId w:val="17"/>
  </w:num>
  <w:num w:numId="27">
    <w:abstractNumId w:val="9"/>
  </w:num>
  <w:num w:numId="28">
    <w:abstractNumId w:val="9"/>
  </w:num>
  <w:num w:numId="29">
    <w:abstractNumId w:val="9"/>
  </w:num>
  <w:num w:numId="30">
    <w:abstractNumId w:val="9"/>
  </w:num>
  <w:num w:numId="31">
    <w:abstractNumId w:val="9"/>
  </w:num>
  <w:num w:numId="32">
    <w:abstractNumId w:val="9"/>
  </w:num>
  <w:num w:numId="33">
    <w:abstractNumId w:val="11"/>
  </w:num>
  <w:num w:numId="34">
    <w:abstractNumId w:val="9"/>
  </w:num>
  <w:num w:numId="35">
    <w:abstractNumId w:val="9"/>
  </w:num>
  <w:num w:numId="36">
    <w:abstractNumId w:val="9"/>
  </w:num>
  <w:num w:numId="37">
    <w:abstractNumId w:val="9"/>
  </w:num>
  <w:num w:numId="38">
    <w:abstractNumId w:val="9"/>
  </w:num>
  <w:num w:numId="39">
    <w:abstractNumId w:val="9"/>
  </w:num>
  <w:num w:numId="40">
    <w:abstractNumId w:val="24"/>
  </w:num>
  <w:num w:numId="41">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003"/>
    <w:rsid w:val="00000B05"/>
    <w:rsid w:val="00000D5D"/>
    <w:rsid w:val="000044C7"/>
    <w:rsid w:val="00010786"/>
    <w:rsid w:val="00011F97"/>
    <w:rsid w:val="000120BD"/>
    <w:rsid w:val="00013554"/>
    <w:rsid w:val="00013DF9"/>
    <w:rsid w:val="00015BAB"/>
    <w:rsid w:val="000172C4"/>
    <w:rsid w:val="00017E42"/>
    <w:rsid w:val="00020164"/>
    <w:rsid w:val="00020592"/>
    <w:rsid w:val="00023E80"/>
    <w:rsid w:val="00024317"/>
    <w:rsid w:val="00027484"/>
    <w:rsid w:val="00027F71"/>
    <w:rsid w:val="00030650"/>
    <w:rsid w:val="00031A09"/>
    <w:rsid w:val="0004094D"/>
    <w:rsid w:val="0004463C"/>
    <w:rsid w:val="00044741"/>
    <w:rsid w:val="00045ABA"/>
    <w:rsid w:val="00046620"/>
    <w:rsid w:val="00047C05"/>
    <w:rsid w:val="00047DC0"/>
    <w:rsid w:val="00050B40"/>
    <w:rsid w:val="00052DD6"/>
    <w:rsid w:val="00053E04"/>
    <w:rsid w:val="00054186"/>
    <w:rsid w:val="000544CE"/>
    <w:rsid w:val="00056191"/>
    <w:rsid w:val="0005633B"/>
    <w:rsid w:val="00061D89"/>
    <w:rsid w:val="00063398"/>
    <w:rsid w:val="00063F82"/>
    <w:rsid w:val="000652D1"/>
    <w:rsid w:val="000657D2"/>
    <w:rsid w:val="00066D05"/>
    <w:rsid w:val="00070B2D"/>
    <w:rsid w:val="000714D2"/>
    <w:rsid w:val="00072948"/>
    <w:rsid w:val="00072970"/>
    <w:rsid w:val="00073604"/>
    <w:rsid w:val="00073CB9"/>
    <w:rsid w:val="000745EA"/>
    <w:rsid w:val="0007666D"/>
    <w:rsid w:val="00077C13"/>
    <w:rsid w:val="00077DAC"/>
    <w:rsid w:val="000804BA"/>
    <w:rsid w:val="0008068C"/>
    <w:rsid w:val="00080E1E"/>
    <w:rsid w:val="00084463"/>
    <w:rsid w:val="00084D1C"/>
    <w:rsid w:val="000856A2"/>
    <w:rsid w:val="00086816"/>
    <w:rsid w:val="00091A40"/>
    <w:rsid w:val="00095C0A"/>
    <w:rsid w:val="00097C0D"/>
    <w:rsid w:val="000A079C"/>
    <w:rsid w:val="000A0AF7"/>
    <w:rsid w:val="000A367E"/>
    <w:rsid w:val="000A5B16"/>
    <w:rsid w:val="000A7457"/>
    <w:rsid w:val="000B08F1"/>
    <w:rsid w:val="000B175D"/>
    <w:rsid w:val="000B6C71"/>
    <w:rsid w:val="000B6DE2"/>
    <w:rsid w:val="000B6FA1"/>
    <w:rsid w:val="000B72AA"/>
    <w:rsid w:val="000C1E28"/>
    <w:rsid w:val="000C3754"/>
    <w:rsid w:val="000C3819"/>
    <w:rsid w:val="000C656B"/>
    <w:rsid w:val="000C6FA7"/>
    <w:rsid w:val="000D209C"/>
    <w:rsid w:val="000D3633"/>
    <w:rsid w:val="000D3F78"/>
    <w:rsid w:val="000D5560"/>
    <w:rsid w:val="000D65D4"/>
    <w:rsid w:val="000D6E17"/>
    <w:rsid w:val="000D7374"/>
    <w:rsid w:val="000E0AB3"/>
    <w:rsid w:val="000E0E7B"/>
    <w:rsid w:val="000E13EF"/>
    <w:rsid w:val="000E2693"/>
    <w:rsid w:val="000E298B"/>
    <w:rsid w:val="000E45AC"/>
    <w:rsid w:val="000E5D1E"/>
    <w:rsid w:val="000F07CC"/>
    <w:rsid w:val="000F345D"/>
    <w:rsid w:val="000F4D00"/>
    <w:rsid w:val="000F6BA3"/>
    <w:rsid w:val="00102CD5"/>
    <w:rsid w:val="00104870"/>
    <w:rsid w:val="00105ACF"/>
    <w:rsid w:val="00106351"/>
    <w:rsid w:val="00107371"/>
    <w:rsid w:val="00110650"/>
    <w:rsid w:val="00110685"/>
    <w:rsid w:val="001106E8"/>
    <w:rsid w:val="00110E91"/>
    <w:rsid w:val="001114E4"/>
    <w:rsid w:val="00111953"/>
    <w:rsid w:val="00113AB1"/>
    <w:rsid w:val="001141DB"/>
    <w:rsid w:val="0011633E"/>
    <w:rsid w:val="00120399"/>
    <w:rsid w:val="0012159D"/>
    <w:rsid w:val="00121FE9"/>
    <w:rsid w:val="0012264B"/>
    <w:rsid w:val="001230AD"/>
    <w:rsid w:val="00123215"/>
    <w:rsid w:val="00127D4B"/>
    <w:rsid w:val="00130299"/>
    <w:rsid w:val="00134EB3"/>
    <w:rsid w:val="001366BA"/>
    <w:rsid w:val="00136CC1"/>
    <w:rsid w:val="00141D01"/>
    <w:rsid w:val="00144940"/>
    <w:rsid w:val="0014657F"/>
    <w:rsid w:val="00146946"/>
    <w:rsid w:val="0015023D"/>
    <w:rsid w:val="00150804"/>
    <w:rsid w:val="00150AC7"/>
    <w:rsid w:val="001514F3"/>
    <w:rsid w:val="00151591"/>
    <w:rsid w:val="001528FE"/>
    <w:rsid w:val="001538B6"/>
    <w:rsid w:val="00153EE9"/>
    <w:rsid w:val="0015671E"/>
    <w:rsid w:val="001568A5"/>
    <w:rsid w:val="00157127"/>
    <w:rsid w:val="00157154"/>
    <w:rsid w:val="00157A09"/>
    <w:rsid w:val="00163F59"/>
    <w:rsid w:val="001645D6"/>
    <w:rsid w:val="00165419"/>
    <w:rsid w:val="00166AF4"/>
    <w:rsid w:val="00167399"/>
    <w:rsid w:val="001678BF"/>
    <w:rsid w:val="00167CFC"/>
    <w:rsid w:val="00167EE3"/>
    <w:rsid w:val="00170566"/>
    <w:rsid w:val="00170C9E"/>
    <w:rsid w:val="001721F1"/>
    <w:rsid w:val="001762A2"/>
    <w:rsid w:val="0017661B"/>
    <w:rsid w:val="00177A45"/>
    <w:rsid w:val="00177B97"/>
    <w:rsid w:val="00177E1D"/>
    <w:rsid w:val="00180091"/>
    <w:rsid w:val="00180981"/>
    <w:rsid w:val="001822C2"/>
    <w:rsid w:val="00182C23"/>
    <w:rsid w:val="00184CF5"/>
    <w:rsid w:val="00190EAF"/>
    <w:rsid w:val="00190F55"/>
    <w:rsid w:val="001932B0"/>
    <w:rsid w:val="001933FF"/>
    <w:rsid w:val="0019372F"/>
    <w:rsid w:val="00193F38"/>
    <w:rsid w:val="001947B8"/>
    <w:rsid w:val="001950C9"/>
    <w:rsid w:val="00195344"/>
    <w:rsid w:val="00197857"/>
    <w:rsid w:val="001A0404"/>
    <w:rsid w:val="001A0D4A"/>
    <w:rsid w:val="001A519E"/>
    <w:rsid w:val="001A5ABF"/>
    <w:rsid w:val="001A6A33"/>
    <w:rsid w:val="001A6D92"/>
    <w:rsid w:val="001A76B8"/>
    <w:rsid w:val="001B10A8"/>
    <w:rsid w:val="001B2ECA"/>
    <w:rsid w:val="001B3238"/>
    <w:rsid w:val="001B6548"/>
    <w:rsid w:val="001B6E3D"/>
    <w:rsid w:val="001B7040"/>
    <w:rsid w:val="001B75EA"/>
    <w:rsid w:val="001C2AFD"/>
    <w:rsid w:val="001C31DE"/>
    <w:rsid w:val="001C3BFC"/>
    <w:rsid w:val="001C45A7"/>
    <w:rsid w:val="001C4997"/>
    <w:rsid w:val="001C7E07"/>
    <w:rsid w:val="001D0CB4"/>
    <w:rsid w:val="001D1301"/>
    <w:rsid w:val="001D13C4"/>
    <w:rsid w:val="001D1DC2"/>
    <w:rsid w:val="001D2820"/>
    <w:rsid w:val="001D2BEE"/>
    <w:rsid w:val="001D38FE"/>
    <w:rsid w:val="001D3F33"/>
    <w:rsid w:val="001D477D"/>
    <w:rsid w:val="001D4AB0"/>
    <w:rsid w:val="001D58B1"/>
    <w:rsid w:val="001D6EC9"/>
    <w:rsid w:val="001D7B5A"/>
    <w:rsid w:val="001E1C80"/>
    <w:rsid w:val="001E309B"/>
    <w:rsid w:val="001E33ED"/>
    <w:rsid w:val="001E427E"/>
    <w:rsid w:val="001E442B"/>
    <w:rsid w:val="001E6AFA"/>
    <w:rsid w:val="001E6B68"/>
    <w:rsid w:val="001E74EF"/>
    <w:rsid w:val="001E772D"/>
    <w:rsid w:val="001F0461"/>
    <w:rsid w:val="001F0B0D"/>
    <w:rsid w:val="001F1519"/>
    <w:rsid w:val="001F17CC"/>
    <w:rsid w:val="001F1C08"/>
    <w:rsid w:val="001F1C51"/>
    <w:rsid w:val="001F2619"/>
    <w:rsid w:val="001F2783"/>
    <w:rsid w:val="001F4864"/>
    <w:rsid w:val="001F4D96"/>
    <w:rsid w:val="001F4E2C"/>
    <w:rsid w:val="001F5276"/>
    <w:rsid w:val="001F7F26"/>
    <w:rsid w:val="0020027D"/>
    <w:rsid w:val="00200BE8"/>
    <w:rsid w:val="00201CE7"/>
    <w:rsid w:val="00203043"/>
    <w:rsid w:val="00207F48"/>
    <w:rsid w:val="00213690"/>
    <w:rsid w:val="00214DE2"/>
    <w:rsid w:val="002155F7"/>
    <w:rsid w:val="002172BE"/>
    <w:rsid w:val="002178B3"/>
    <w:rsid w:val="002217FD"/>
    <w:rsid w:val="00223681"/>
    <w:rsid w:val="00224C10"/>
    <w:rsid w:val="00225299"/>
    <w:rsid w:val="00227310"/>
    <w:rsid w:val="002303E3"/>
    <w:rsid w:val="002304A1"/>
    <w:rsid w:val="00230652"/>
    <w:rsid w:val="00233407"/>
    <w:rsid w:val="002336F5"/>
    <w:rsid w:val="00233D98"/>
    <w:rsid w:val="00234383"/>
    <w:rsid w:val="002358BC"/>
    <w:rsid w:val="002361C5"/>
    <w:rsid w:val="00237DBE"/>
    <w:rsid w:val="002402DD"/>
    <w:rsid w:val="00240A13"/>
    <w:rsid w:val="00240DF1"/>
    <w:rsid w:val="00241480"/>
    <w:rsid w:val="00241A84"/>
    <w:rsid w:val="00242AC0"/>
    <w:rsid w:val="0024338A"/>
    <w:rsid w:val="002437B8"/>
    <w:rsid w:val="002447C5"/>
    <w:rsid w:val="00245483"/>
    <w:rsid w:val="002459F0"/>
    <w:rsid w:val="00246627"/>
    <w:rsid w:val="00247639"/>
    <w:rsid w:val="002476C4"/>
    <w:rsid w:val="00247F5C"/>
    <w:rsid w:val="0025123C"/>
    <w:rsid w:val="002548D4"/>
    <w:rsid w:val="00254F29"/>
    <w:rsid w:val="002564E5"/>
    <w:rsid w:val="00256A2B"/>
    <w:rsid w:val="002571D3"/>
    <w:rsid w:val="0026055E"/>
    <w:rsid w:val="00260ADE"/>
    <w:rsid w:val="00260D71"/>
    <w:rsid w:val="00264ED8"/>
    <w:rsid w:val="00267942"/>
    <w:rsid w:val="00267EAE"/>
    <w:rsid w:val="00271EB2"/>
    <w:rsid w:val="00272DDC"/>
    <w:rsid w:val="00274665"/>
    <w:rsid w:val="00274C33"/>
    <w:rsid w:val="0027513D"/>
    <w:rsid w:val="00275470"/>
    <w:rsid w:val="002756B9"/>
    <w:rsid w:val="00275895"/>
    <w:rsid w:val="00276E36"/>
    <w:rsid w:val="00277567"/>
    <w:rsid w:val="00277C6F"/>
    <w:rsid w:val="00280E73"/>
    <w:rsid w:val="00281F0F"/>
    <w:rsid w:val="00282F27"/>
    <w:rsid w:val="00284128"/>
    <w:rsid w:val="002844AB"/>
    <w:rsid w:val="00286295"/>
    <w:rsid w:val="002874A8"/>
    <w:rsid w:val="00287B27"/>
    <w:rsid w:val="00287BBD"/>
    <w:rsid w:val="00291459"/>
    <w:rsid w:val="002917FD"/>
    <w:rsid w:val="002919BE"/>
    <w:rsid w:val="00294A4A"/>
    <w:rsid w:val="00295FA6"/>
    <w:rsid w:val="00296316"/>
    <w:rsid w:val="00296B2B"/>
    <w:rsid w:val="002A0E0B"/>
    <w:rsid w:val="002A1884"/>
    <w:rsid w:val="002A1BD8"/>
    <w:rsid w:val="002A282C"/>
    <w:rsid w:val="002A3042"/>
    <w:rsid w:val="002A3BA1"/>
    <w:rsid w:val="002A52AD"/>
    <w:rsid w:val="002A69D9"/>
    <w:rsid w:val="002A7635"/>
    <w:rsid w:val="002A7AD6"/>
    <w:rsid w:val="002B004E"/>
    <w:rsid w:val="002B0731"/>
    <w:rsid w:val="002B0A99"/>
    <w:rsid w:val="002B62A8"/>
    <w:rsid w:val="002B69D9"/>
    <w:rsid w:val="002B7C46"/>
    <w:rsid w:val="002C0D17"/>
    <w:rsid w:val="002C2348"/>
    <w:rsid w:val="002C2DF9"/>
    <w:rsid w:val="002C3D0F"/>
    <w:rsid w:val="002C640E"/>
    <w:rsid w:val="002C6788"/>
    <w:rsid w:val="002D2724"/>
    <w:rsid w:val="002D32E9"/>
    <w:rsid w:val="002D32F8"/>
    <w:rsid w:val="002D3CE5"/>
    <w:rsid w:val="002D3F57"/>
    <w:rsid w:val="002D408D"/>
    <w:rsid w:val="002D41B7"/>
    <w:rsid w:val="002D5161"/>
    <w:rsid w:val="002D614A"/>
    <w:rsid w:val="002D77B4"/>
    <w:rsid w:val="002E0E6D"/>
    <w:rsid w:val="002E16C1"/>
    <w:rsid w:val="002E1D04"/>
    <w:rsid w:val="002E30F0"/>
    <w:rsid w:val="002E4CDF"/>
    <w:rsid w:val="002E6A3F"/>
    <w:rsid w:val="002F156E"/>
    <w:rsid w:val="002F19F7"/>
    <w:rsid w:val="002F2103"/>
    <w:rsid w:val="002F21F1"/>
    <w:rsid w:val="002F2BE6"/>
    <w:rsid w:val="002F2E1A"/>
    <w:rsid w:val="002F4345"/>
    <w:rsid w:val="002F5044"/>
    <w:rsid w:val="002F55D4"/>
    <w:rsid w:val="002F5D40"/>
    <w:rsid w:val="002F6174"/>
    <w:rsid w:val="002F6792"/>
    <w:rsid w:val="002F6C4C"/>
    <w:rsid w:val="00302696"/>
    <w:rsid w:val="00302F52"/>
    <w:rsid w:val="00303DA7"/>
    <w:rsid w:val="00305A5D"/>
    <w:rsid w:val="0030683D"/>
    <w:rsid w:val="003167B2"/>
    <w:rsid w:val="003200F9"/>
    <w:rsid w:val="00320BCB"/>
    <w:rsid w:val="00321963"/>
    <w:rsid w:val="003220D2"/>
    <w:rsid w:val="00322E19"/>
    <w:rsid w:val="00323265"/>
    <w:rsid w:val="003239DB"/>
    <w:rsid w:val="003247D9"/>
    <w:rsid w:val="00324A30"/>
    <w:rsid w:val="00324A52"/>
    <w:rsid w:val="00326623"/>
    <w:rsid w:val="003306AB"/>
    <w:rsid w:val="003310B2"/>
    <w:rsid w:val="00331316"/>
    <w:rsid w:val="0033303C"/>
    <w:rsid w:val="003333CC"/>
    <w:rsid w:val="00337563"/>
    <w:rsid w:val="00340618"/>
    <w:rsid w:val="00340B4B"/>
    <w:rsid w:val="00341670"/>
    <w:rsid w:val="0034344C"/>
    <w:rsid w:val="0034635F"/>
    <w:rsid w:val="003501BA"/>
    <w:rsid w:val="0035023D"/>
    <w:rsid w:val="00351BBB"/>
    <w:rsid w:val="00352194"/>
    <w:rsid w:val="00353E97"/>
    <w:rsid w:val="003545E6"/>
    <w:rsid w:val="00355672"/>
    <w:rsid w:val="003574F4"/>
    <w:rsid w:val="0035759E"/>
    <w:rsid w:val="00361118"/>
    <w:rsid w:val="00364776"/>
    <w:rsid w:val="003651EF"/>
    <w:rsid w:val="00365552"/>
    <w:rsid w:val="00365E44"/>
    <w:rsid w:val="00370658"/>
    <w:rsid w:val="00371035"/>
    <w:rsid w:val="00371F88"/>
    <w:rsid w:val="00372DFD"/>
    <w:rsid w:val="003744C6"/>
    <w:rsid w:val="003752D0"/>
    <w:rsid w:val="00376D20"/>
    <w:rsid w:val="00377AF5"/>
    <w:rsid w:val="0038009B"/>
    <w:rsid w:val="0038055A"/>
    <w:rsid w:val="00382E73"/>
    <w:rsid w:val="003833E2"/>
    <w:rsid w:val="00383830"/>
    <w:rsid w:val="00385198"/>
    <w:rsid w:val="0039146C"/>
    <w:rsid w:val="00391817"/>
    <w:rsid w:val="003945CF"/>
    <w:rsid w:val="0039508F"/>
    <w:rsid w:val="00397695"/>
    <w:rsid w:val="003A0E86"/>
    <w:rsid w:val="003A1A1A"/>
    <w:rsid w:val="003A1B5F"/>
    <w:rsid w:val="003A2DCE"/>
    <w:rsid w:val="003A3B78"/>
    <w:rsid w:val="003A4F38"/>
    <w:rsid w:val="003A5884"/>
    <w:rsid w:val="003A606D"/>
    <w:rsid w:val="003A60BD"/>
    <w:rsid w:val="003B02DE"/>
    <w:rsid w:val="003B04EE"/>
    <w:rsid w:val="003B44E8"/>
    <w:rsid w:val="003B4856"/>
    <w:rsid w:val="003B4904"/>
    <w:rsid w:val="003B4B9E"/>
    <w:rsid w:val="003B58C9"/>
    <w:rsid w:val="003B6414"/>
    <w:rsid w:val="003B64C4"/>
    <w:rsid w:val="003B788F"/>
    <w:rsid w:val="003C00AD"/>
    <w:rsid w:val="003C0E46"/>
    <w:rsid w:val="003C0F35"/>
    <w:rsid w:val="003C1041"/>
    <w:rsid w:val="003C263F"/>
    <w:rsid w:val="003C2AB9"/>
    <w:rsid w:val="003C35D0"/>
    <w:rsid w:val="003C3D7E"/>
    <w:rsid w:val="003C548D"/>
    <w:rsid w:val="003D12AF"/>
    <w:rsid w:val="003D4494"/>
    <w:rsid w:val="003D493A"/>
    <w:rsid w:val="003D5F10"/>
    <w:rsid w:val="003E13E8"/>
    <w:rsid w:val="003E15FC"/>
    <w:rsid w:val="003E19D1"/>
    <w:rsid w:val="003E21C4"/>
    <w:rsid w:val="003E70C4"/>
    <w:rsid w:val="003E736B"/>
    <w:rsid w:val="003E7A10"/>
    <w:rsid w:val="003E7D66"/>
    <w:rsid w:val="003F026A"/>
    <w:rsid w:val="003F18A0"/>
    <w:rsid w:val="003F1EB8"/>
    <w:rsid w:val="003F267F"/>
    <w:rsid w:val="003F268B"/>
    <w:rsid w:val="003F5CC5"/>
    <w:rsid w:val="003F6234"/>
    <w:rsid w:val="003F73C9"/>
    <w:rsid w:val="003F7614"/>
    <w:rsid w:val="003F7F52"/>
    <w:rsid w:val="00400D00"/>
    <w:rsid w:val="00401C30"/>
    <w:rsid w:val="00401EB7"/>
    <w:rsid w:val="00401FB7"/>
    <w:rsid w:val="0040219E"/>
    <w:rsid w:val="00403764"/>
    <w:rsid w:val="00405B46"/>
    <w:rsid w:val="00405D30"/>
    <w:rsid w:val="00406662"/>
    <w:rsid w:val="00407B12"/>
    <w:rsid w:val="004106AB"/>
    <w:rsid w:val="004108F9"/>
    <w:rsid w:val="00412643"/>
    <w:rsid w:val="00412BAB"/>
    <w:rsid w:val="004132D0"/>
    <w:rsid w:val="00413C5D"/>
    <w:rsid w:val="00415C3A"/>
    <w:rsid w:val="00416228"/>
    <w:rsid w:val="00417CA3"/>
    <w:rsid w:val="00421C5F"/>
    <w:rsid w:val="00422327"/>
    <w:rsid w:val="00425DB6"/>
    <w:rsid w:val="00426BC3"/>
    <w:rsid w:val="00427B1C"/>
    <w:rsid w:val="004304C3"/>
    <w:rsid w:val="00430ACB"/>
    <w:rsid w:val="00431495"/>
    <w:rsid w:val="004317B5"/>
    <w:rsid w:val="00431881"/>
    <w:rsid w:val="00431A28"/>
    <w:rsid w:val="0043201A"/>
    <w:rsid w:val="004320B2"/>
    <w:rsid w:val="00432715"/>
    <w:rsid w:val="004327C4"/>
    <w:rsid w:val="00433906"/>
    <w:rsid w:val="00434DE1"/>
    <w:rsid w:val="00435090"/>
    <w:rsid w:val="00435C20"/>
    <w:rsid w:val="00437183"/>
    <w:rsid w:val="00437A50"/>
    <w:rsid w:val="004409F1"/>
    <w:rsid w:val="00440C3E"/>
    <w:rsid w:val="00444F4E"/>
    <w:rsid w:val="00445F5C"/>
    <w:rsid w:val="00446C9F"/>
    <w:rsid w:val="00447086"/>
    <w:rsid w:val="00447867"/>
    <w:rsid w:val="00450024"/>
    <w:rsid w:val="00451292"/>
    <w:rsid w:val="004524E7"/>
    <w:rsid w:val="00452B02"/>
    <w:rsid w:val="0045320C"/>
    <w:rsid w:val="00453519"/>
    <w:rsid w:val="00453FB8"/>
    <w:rsid w:val="00454207"/>
    <w:rsid w:val="00454228"/>
    <w:rsid w:val="0045575C"/>
    <w:rsid w:val="00455D2C"/>
    <w:rsid w:val="0045623C"/>
    <w:rsid w:val="0046058C"/>
    <w:rsid w:val="00461D11"/>
    <w:rsid w:val="00461ED7"/>
    <w:rsid w:val="00462C63"/>
    <w:rsid w:val="00463512"/>
    <w:rsid w:val="00463A68"/>
    <w:rsid w:val="004656E1"/>
    <w:rsid w:val="004672EB"/>
    <w:rsid w:val="00467606"/>
    <w:rsid w:val="004707A9"/>
    <w:rsid w:val="0047169E"/>
    <w:rsid w:val="004736B2"/>
    <w:rsid w:val="004758C7"/>
    <w:rsid w:val="00476DA9"/>
    <w:rsid w:val="004771F0"/>
    <w:rsid w:val="00482784"/>
    <w:rsid w:val="0048324A"/>
    <w:rsid w:val="004846ED"/>
    <w:rsid w:val="00486F61"/>
    <w:rsid w:val="004879E3"/>
    <w:rsid w:val="00490735"/>
    <w:rsid w:val="00490819"/>
    <w:rsid w:val="0049342E"/>
    <w:rsid w:val="004944E1"/>
    <w:rsid w:val="00497263"/>
    <w:rsid w:val="00497BDB"/>
    <w:rsid w:val="004A1761"/>
    <w:rsid w:val="004A1ACD"/>
    <w:rsid w:val="004A208B"/>
    <w:rsid w:val="004A73EA"/>
    <w:rsid w:val="004B0E68"/>
    <w:rsid w:val="004B0EE8"/>
    <w:rsid w:val="004B15C7"/>
    <w:rsid w:val="004B51B3"/>
    <w:rsid w:val="004B57F8"/>
    <w:rsid w:val="004C001A"/>
    <w:rsid w:val="004C0D9F"/>
    <w:rsid w:val="004C35A1"/>
    <w:rsid w:val="004C35B1"/>
    <w:rsid w:val="004C39DD"/>
    <w:rsid w:val="004C3D3B"/>
    <w:rsid w:val="004C43B3"/>
    <w:rsid w:val="004C52D1"/>
    <w:rsid w:val="004C6AB1"/>
    <w:rsid w:val="004C7248"/>
    <w:rsid w:val="004C7A40"/>
    <w:rsid w:val="004D176D"/>
    <w:rsid w:val="004D1F3E"/>
    <w:rsid w:val="004D2A1F"/>
    <w:rsid w:val="004D2DB6"/>
    <w:rsid w:val="004D45B9"/>
    <w:rsid w:val="004D67CD"/>
    <w:rsid w:val="004D7B22"/>
    <w:rsid w:val="004E0923"/>
    <w:rsid w:val="004E0D86"/>
    <w:rsid w:val="004E0DA0"/>
    <w:rsid w:val="004E36C4"/>
    <w:rsid w:val="004E4090"/>
    <w:rsid w:val="004E4395"/>
    <w:rsid w:val="004E454C"/>
    <w:rsid w:val="004E4695"/>
    <w:rsid w:val="004E4DFC"/>
    <w:rsid w:val="004E5FF6"/>
    <w:rsid w:val="004E74E0"/>
    <w:rsid w:val="004F0ACC"/>
    <w:rsid w:val="004F19CB"/>
    <w:rsid w:val="004F43C0"/>
    <w:rsid w:val="004F4F0E"/>
    <w:rsid w:val="004F50DC"/>
    <w:rsid w:val="004F5306"/>
    <w:rsid w:val="00501AAA"/>
    <w:rsid w:val="00505CBC"/>
    <w:rsid w:val="005068CB"/>
    <w:rsid w:val="00507835"/>
    <w:rsid w:val="00513E66"/>
    <w:rsid w:val="00514CC4"/>
    <w:rsid w:val="005164CC"/>
    <w:rsid w:val="00517806"/>
    <w:rsid w:val="00520624"/>
    <w:rsid w:val="00521750"/>
    <w:rsid w:val="00523A3E"/>
    <w:rsid w:val="00524A26"/>
    <w:rsid w:val="005253E1"/>
    <w:rsid w:val="0052617F"/>
    <w:rsid w:val="00531539"/>
    <w:rsid w:val="00531829"/>
    <w:rsid w:val="00531B43"/>
    <w:rsid w:val="00532610"/>
    <w:rsid w:val="005336D7"/>
    <w:rsid w:val="00533C12"/>
    <w:rsid w:val="00536B3E"/>
    <w:rsid w:val="0053795A"/>
    <w:rsid w:val="00540A5D"/>
    <w:rsid w:val="00540D7E"/>
    <w:rsid w:val="00542540"/>
    <w:rsid w:val="00547657"/>
    <w:rsid w:val="00550C0A"/>
    <w:rsid w:val="00551C36"/>
    <w:rsid w:val="00555C8F"/>
    <w:rsid w:val="005575A2"/>
    <w:rsid w:val="00560B12"/>
    <w:rsid w:val="00561BF5"/>
    <w:rsid w:val="0056274D"/>
    <w:rsid w:val="005630F9"/>
    <w:rsid w:val="00563F11"/>
    <w:rsid w:val="00564178"/>
    <w:rsid w:val="00564BFB"/>
    <w:rsid w:val="0056502F"/>
    <w:rsid w:val="0056513A"/>
    <w:rsid w:val="00566690"/>
    <w:rsid w:val="005747AC"/>
    <w:rsid w:val="0057542F"/>
    <w:rsid w:val="005758C1"/>
    <w:rsid w:val="00575A87"/>
    <w:rsid w:val="005761FE"/>
    <w:rsid w:val="00577B7E"/>
    <w:rsid w:val="005809DF"/>
    <w:rsid w:val="00583BDF"/>
    <w:rsid w:val="00583C56"/>
    <w:rsid w:val="005844C4"/>
    <w:rsid w:val="005844CE"/>
    <w:rsid w:val="00590069"/>
    <w:rsid w:val="00590F30"/>
    <w:rsid w:val="0059102E"/>
    <w:rsid w:val="005924FB"/>
    <w:rsid w:val="005930AA"/>
    <w:rsid w:val="00594A6C"/>
    <w:rsid w:val="00594C41"/>
    <w:rsid w:val="00595DCA"/>
    <w:rsid w:val="005966AF"/>
    <w:rsid w:val="00597CFA"/>
    <w:rsid w:val="005A255B"/>
    <w:rsid w:val="005A31F0"/>
    <w:rsid w:val="005A3804"/>
    <w:rsid w:val="005A3FBF"/>
    <w:rsid w:val="005A4180"/>
    <w:rsid w:val="005B08D8"/>
    <w:rsid w:val="005B20F2"/>
    <w:rsid w:val="005B292C"/>
    <w:rsid w:val="005B3D6F"/>
    <w:rsid w:val="005B6A0D"/>
    <w:rsid w:val="005B7018"/>
    <w:rsid w:val="005B72BF"/>
    <w:rsid w:val="005C1255"/>
    <w:rsid w:val="005C320A"/>
    <w:rsid w:val="005C42B3"/>
    <w:rsid w:val="005C5637"/>
    <w:rsid w:val="005C5E66"/>
    <w:rsid w:val="005C6CF4"/>
    <w:rsid w:val="005C730A"/>
    <w:rsid w:val="005C7CF1"/>
    <w:rsid w:val="005C7EB4"/>
    <w:rsid w:val="005D087C"/>
    <w:rsid w:val="005D139D"/>
    <w:rsid w:val="005D17E0"/>
    <w:rsid w:val="005D21E5"/>
    <w:rsid w:val="005D2B3D"/>
    <w:rsid w:val="005D3003"/>
    <w:rsid w:val="005D3F83"/>
    <w:rsid w:val="005D6E7B"/>
    <w:rsid w:val="005D723A"/>
    <w:rsid w:val="005E0454"/>
    <w:rsid w:val="005E11F0"/>
    <w:rsid w:val="005E1254"/>
    <w:rsid w:val="005E1A14"/>
    <w:rsid w:val="005E4475"/>
    <w:rsid w:val="005E4621"/>
    <w:rsid w:val="005E5A4D"/>
    <w:rsid w:val="005E6B1E"/>
    <w:rsid w:val="005F0E09"/>
    <w:rsid w:val="005F12E0"/>
    <w:rsid w:val="005F4599"/>
    <w:rsid w:val="005F4D81"/>
    <w:rsid w:val="005F5004"/>
    <w:rsid w:val="005F5B9D"/>
    <w:rsid w:val="005F74BE"/>
    <w:rsid w:val="005F7907"/>
    <w:rsid w:val="005F7CF7"/>
    <w:rsid w:val="00601E2D"/>
    <w:rsid w:val="006026FB"/>
    <w:rsid w:val="00602C60"/>
    <w:rsid w:val="0060351B"/>
    <w:rsid w:val="006042AE"/>
    <w:rsid w:val="006046BE"/>
    <w:rsid w:val="00604F3F"/>
    <w:rsid w:val="00606A51"/>
    <w:rsid w:val="006074DB"/>
    <w:rsid w:val="00610B58"/>
    <w:rsid w:val="006129D6"/>
    <w:rsid w:val="006141C2"/>
    <w:rsid w:val="006149F2"/>
    <w:rsid w:val="00615F66"/>
    <w:rsid w:val="00620BD4"/>
    <w:rsid w:val="00620F90"/>
    <w:rsid w:val="00622796"/>
    <w:rsid w:val="00622E08"/>
    <w:rsid w:val="006239AD"/>
    <w:rsid w:val="00623BB9"/>
    <w:rsid w:val="006241CB"/>
    <w:rsid w:val="006258AF"/>
    <w:rsid w:val="006265D7"/>
    <w:rsid w:val="00626878"/>
    <w:rsid w:val="0062721F"/>
    <w:rsid w:val="00627F0D"/>
    <w:rsid w:val="00630D74"/>
    <w:rsid w:val="0063354C"/>
    <w:rsid w:val="006364CC"/>
    <w:rsid w:val="00636F16"/>
    <w:rsid w:val="006402F3"/>
    <w:rsid w:val="0064165F"/>
    <w:rsid w:val="00642B33"/>
    <w:rsid w:val="0064344D"/>
    <w:rsid w:val="0064445B"/>
    <w:rsid w:val="00646149"/>
    <w:rsid w:val="0065137C"/>
    <w:rsid w:val="006524B2"/>
    <w:rsid w:val="006530C1"/>
    <w:rsid w:val="006533DE"/>
    <w:rsid w:val="0065515B"/>
    <w:rsid w:val="0065544B"/>
    <w:rsid w:val="00656543"/>
    <w:rsid w:val="0066182C"/>
    <w:rsid w:val="00663FBB"/>
    <w:rsid w:val="00664C3C"/>
    <w:rsid w:val="00665AF3"/>
    <w:rsid w:val="00666491"/>
    <w:rsid w:val="0066758D"/>
    <w:rsid w:val="0066774A"/>
    <w:rsid w:val="006677C7"/>
    <w:rsid w:val="006679B8"/>
    <w:rsid w:val="00671378"/>
    <w:rsid w:val="006713C8"/>
    <w:rsid w:val="006746C5"/>
    <w:rsid w:val="0067493A"/>
    <w:rsid w:val="00675A64"/>
    <w:rsid w:val="00680256"/>
    <w:rsid w:val="006808F9"/>
    <w:rsid w:val="006809D6"/>
    <w:rsid w:val="00682296"/>
    <w:rsid w:val="006832FC"/>
    <w:rsid w:val="00683B22"/>
    <w:rsid w:val="006840F0"/>
    <w:rsid w:val="00685191"/>
    <w:rsid w:val="00686877"/>
    <w:rsid w:val="006876C3"/>
    <w:rsid w:val="00690250"/>
    <w:rsid w:val="006903D5"/>
    <w:rsid w:val="00691BE8"/>
    <w:rsid w:val="006921F9"/>
    <w:rsid w:val="00695BA6"/>
    <w:rsid w:val="0069648D"/>
    <w:rsid w:val="00696B0A"/>
    <w:rsid w:val="00697131"/>
    <w:rsid w:val="006A0BFA"/>
    <w:rsid w:val="006A10BF"/>
    <w:rsid w:val="006A358B"/>
    <w:rsid w:val="006A3FCC"/>
    <w:rsid w:val="006A5FD7"/>
    <w:rsid w:val="006B0F9D"/>
    <w:rsid w:val="006B2ED7"/>
    <w:rsid w:val="006B2FEA"/>
    <w:rsid w:val="006B4338"/>
    <w:rsid w:val="006B47CC"/>
    <w:rsid w:val="006B5792"/>
    <w:rsid w:val="006B65C7"/>
    <w:rsid w:val="006B6C5B"/>
    <w:rsid w:val="006B7062"/>
    <w:rsid w:val="006B7E16"/>
    <w:rsid w:val="006C135F"/>
    <w:rsid w:val="006C1BAF"/>
    <w:rsid w:val="006C2431"/>
    <w:rsid w:val="006C2A73"/>
    <w:rsid w:val="006C3135"/>
    <w:rsid w:val="006C345E"/>
    <w:rsid w:val="006C3B0F"/>
    <w:rsid w:val="006C5D29"/>
    <w:rsid w:val="006C6B7F"/>
    <w:rsid w:val="006C6DF7"/>
    <w:rsid w:val="006D0176"/>
    <w:rsid w:val="006D0DC2"/>
    <w:rsid w:val="006D2DD0"/>
    <w:rsid w:val="006D30C8"/>
    <w:rsid w:val="006D33D5"/>
    <w:rsid w:val="006D5451"/>
    <w:rsid w:val="006D626D"/>
    <w:rsid w:val="006E03BF"/>
    <w:rsid w:val="006E07FC"/>
    <w:rsid w:val="006E242A"/>
    <w:rsid w:val="006E3CE8"/>
    <w:rsid w:val="006E5C4C"/>
    <w:rsid w:val="006E5F3F"/>
    <w:rsid w:val="006E666D"/>
    <w:rsid w:val="006F0BDD"/>
    <w:rsid w:val="006F160B"/>
    <w:rsid w:val="006F1953"/>
    <w:rsid w:val="006F224E"/>
    <w:rsid w:val="006F22A7"/>
    <w:rsid w:val="006F4825"/>
    <w:rsid w:val="006F5847"/>
    <w:rsid w:val="006F5895"/>
    <w:rsid w:val="006F7D0A"/>
    <w:rsid w:val="006F7E8A"/>
    <w:rsid w:val="00700288"/>
    <w:rsid w:val="007003FA"/>
    <w:rsid w:val="007004D9"/>
    <w:rsid w:val="00700E8A"/>
    <w:rsid w:val="00701422"/>
    <w:rsid w:val="00701426"/>
    <w:rsid w:val="00701FFB"/>
    <w:rsid w:val="00702BD3"/>
    <w:rsid w:val="00702E43"/>
    <w:rsid w:val="00705E18"/>
    <w:rsid w:val="00706D27"/>
    <w:rsid w:val="00711048"/>
    <w:rsid w:val="00711107"/>
    <w:rsid w:val="00714DBD"/>
    <w:rsid w:val="00716AD1"/>
    <w:rsid w:val="007260BB"/>
    <w:rsid w:val="007262ED"/>
    <w:rsid w:val="00727CAA"/>
    <w:rsid w:val="0073029B"/>
    <w:rsid w:val="007330E9"/>
    <w:rsid w:val="00734688"/>
    <w:rsid w:val="0073468A"/>
    <w:rsid w:val="0073789E"/>
    <w:rsid w:val="0074373F"/>
    <w:rsid w:val="00743DC7"/>
    <w:rsid w:val="00744794"/>
    <w:rsid w:val="0074517D"/>
    <w:rsid w:val="00745F6C"/>
    <w:rsid w:val="007473EE"/>
    <w:rsid w:val="00747AC5"/>
    <w:rsid w:val="00747FF0"/>
    <w:rsid w:val="007506FB"/>
    <w:rsid w:val="007511BA"/>
    <w:rsid w:val="00753BDB"/>
    <w:rsid w:val="00760075"/>
    <w:rsid w:val="007628B1"/>
    <w:rsid w:val="00763E99"/>
    <w:rsid w:val="00765D81"/>
    <w:rsid w:val="007666A5"/>
    <w:rsid w:val="007669A6"/>
    <w:rsid w:val="007677D3"/>
    <w:rsid w:val="0077043B"/>
    <w:rsid w:val="0077065B"/>
    <w:rsid w:val="00770C29"/>
    <w:rsid w:val="00771A2A"/>
    <w:rsid w:val="007726CC"/>
    <w:rsid w:val="00773182"/>
    <w:rsid w:val="00773DBB"/>
    <w:rsid w:val="00774457"/>
    <w:rsid w:val="00775D6C"/>
    <w:rsid w:val="0077652F"/>
    <w:rsid w:val="00776614"/>
    <w:rsid w:val="0078135C"/>
    <w:rsid w:val="00782FA9"/>
    <w:rsid w:val="00783A22"/>
    <w:rsid w:val="00783BC4"/>
    <w:rsid w:val="00783BEB"/>
    <w:rsid w:val="0078525A"/>
    <w:rsid w:val="00785BFB"/>
    <w:rsid w:val="007860A6"/>
    <w:rsid w:val="00786346"/>
    <w:rsid w:val="0078687F"/>
    <w:rsid w:val="00786990"/>
    <w:rsid w:val="007872EE"/>
    <w:rsid w:val="007878A2"/>
    <w:rsid w:val="00787B6D"/>
    <w:rsid w:val="00787FF4"/>
    <w:rsid w:val="0079006C"/>
    <w:rsid w:val="007912C5"/>
    <w:rsid w:val="00791FFC"/>
    <w:rsid w:val="007931C3"/>
    <w:rsid w:val="0079533B"/>
    <w:rsid w:val="0079610E"/>
    <w:rsid w:val="00797BE6"/>
    <w:rsid w:val="007A0157"/>
    <w:rsid w:val="007A02B5"/>
    <w:rsid w:val="007A46EC"/>
    <w:rsid w:val="007A54D3"/>
    <w:rsid w:val="007A6557"/>
    <w:rsid w:val="007B03AD"/>
    <w:rsid w:val="007B0A54"/>
    <w:rsid w:val="007B1651"/>
    <w:rsid w:val="007B7C7C"/>
    <w:rsid w:val="007C16E7"/>
    <w:rsid w:val="007C20FB"/>
    <w:rsid w:val="007C6F9B"/>
    <w:rsid w:val="007C78F1"/>
    <w:rsid w:val="007D178F"/>
    <w:rsid w:val="007D1845"/>
    <w:rsid w:val="007D1DEF"/>
    <w:rsid w:val="007D7CAB"/>
    <w:rsid w:val="007E0187"/>
    <w:rsid w:val="007E272F"/>
    <w:rsid w:val="007E281C"/>
    <w:rsid w:val="007E2E98"/>
    <w:rsid w:val="007E3842"/>
    <w:rsid w:val="007E5B4E"/>
    <w:rsid w:val="007F20C4"/>
    <w:rsid w:val="007F25AB"/>
    <w:rsid w:val="007F4CE2"/>
    <w:rsid w:val="007F5363"/>
    <w:rsid w:val="007F5B25"/>
    <w:rsid w:val="00803168"/>
    <w:rsid w:val="00803816"/>
    <w:rsid w:val="00803951"/>
    <w:rsid w:val="00803E43"/>
    <w:rsid w:val="0080401E"/>
    <w:rsid w:val="00804A18"/>
    <w:rsid w:val="00805E25"/>
    <w:rsid w:val="0080646C"/>
    <w:rsid w:val="008129EE"/>
    <w:rsid w:val="008141B5"/>
    <w:rsid w:val="0081427F"/>
    <w:rsid w:val="00814BEB"/>
    <w:rsid w:val="00815F7B"/>
    <w:rsid w:val="00816A28"/>
    <w:rsid w:val="008238AC"/>
    <w:rsid w:val="00823A1B"/>
    <w:rsid w:val="0082413F"/>
    <w:rsid w:val="008242F4"/>
    <w:rsid w:val="00825D58"/>
    <w:rsid w:val="008264EF"/>
    <w:rsid w:val="008278B4"/>
    <w:rsid w:val="00830277"/>
    <w:rsid w:val="0083059B"/>
    <w:rsid w:val="00830666"/>
    <w:rsid w:val="00831185"/>
    <w:rsid w:val="00831C88"/>
    <w:rsid w:val="008337EB"/>
    <w:rsid w:val="00837D3F"/>
    <w:rsid w:val="00837DDA"/>
    <w:rsid w:val="00840E1B"/>
    <w:rsid w:val="00843B59"/>
    <w:rsid w:val="00844048"/>
    <w:rsid w:val="00844068"/>
    <w:rsid w:val="00844C43"/>
    <w:rsid w:val="00845756"/>
    <w:rsid w:val="008459E3"/>
    <w:rsid w:val="0084621F"/>
    <w:rsid w:val="008462CE"/>
    <w:rsid w:val="008513C5"/>
    <w:rsid w:val="00851D19"/>
    <w:rsid w:val="00852027"/>
    <w:rsid w:val="008528E9"/>
    <w:rsid w:val="00852F77"/>
    <w:rsid w:val="008536EF"/>
    <w:rsid w:val="00855C43"/>
    <w:rsid w:val="0086023E"/>
    <w:rsid w:val="00860322"/>
    <w:rsid w:val="00860B20"/>
    <w:rsid w:val="00863C35"/>
    <w:rsid w:val="00863EC7"/>
    <w:rsid w:val="008642AF"/>
    <w:rsid w:val="00864E3A"/>
    <w:rsid w:val="008659FB"/>
    <w:rsid w:val="00866E43"/>
    <w:rsid w:val="00867E77"/>
    <w:rsid w:val="00872C12"/>
    <w:rsid w:val="008734E5"/>
    <w:rsid w:val="00873E01"/>
    <w:rsid w:val="00874CFF"/>
    <w:rsid w:val="00876CDA"/>
    <w:rsid w:val="0088031F"/>
    <w:rsid w:val="00880865"/>
    <w:rsid w:val="0088172D"/>
    <w:rsid w:val="00881BB5"/>
    <w:rsid w:val="008839C6"/>
    <w:rsid w:val="0088413B"/>
    <w:rsid w:val="0088416E"/>
    <w:rsid w:val="00885F24"/>
    <w:rsid w:val="0088604D"/>
    <w:rsid w:val="00887FED"/>
    <w:rsid w:val="0089064F"/>
    <w:rsid w:val="00894149"/>
    <w:rsid w:val="00894B16"/>
    <w:rsid w:val="008958B4"/>
    <w:rsid w:val="00896038"/>
    <w:rsid w:val="00896395"/>
    <w:rsid w:val="00896EF2"/>
    <w:rsid w:val="008A07C6"/>
    <w:rsid w:val="008A1378"/>
    <w:rsid w:val="008A1F07"/>
    <w:rsid w:val="008A3736"/>
    <w:rsid w:val="008A37E8"/>
    <w:rsid w:val="008A3AC9"/>
    <w:rsid w:val="008A3C85"/>
    <w:rsid w:val="008A5DFF"/>
    <w:rsid w:val="008B089B"/>
    <w:rsid w:val="008B294D"/>
    <w:rsid w:val="008B3D54"/>
    <w:rsid w:val="008B4E38"/>
    <w:rsid w:val="008B517A"/>
    <w:rsid w:val="008C0337"/>
    <w:rsid w:val="008C088A"/>
    <w:rsid w:val="008C241D"/>
    <w:rsid w:val="008C3717"/>
    <w:rsid w:val="008C769C"/>
    <w:rsid w:val="008C7762"/>
    <w:rsid w:val="008C78B0"/>
    <w:rsid w:val="008D03F7"/>
    <w:rsid w:val="008D066A"/>
    <w:rsid w:val="008D1976"/>
    <w:rsid w:val="008D1F8D"/>
    <w:rsid w:val="008D3376"/>
    <w:rsid w:val="008D3728"/>
    <w:rsid w:val="008D4280"/>
    <w:rsid w:val="008D5C43"/>
    <w:rsid w:val="008D7AE1"/>
    <w:rsid w:val="008E0B46"/>
    <w:rsid w:val="008E1848"/>
    <w:rsid w:val="008E265A"/>
    <w:rsid w:val="008E5459"/>
    <w:rsid w:val="008E7C60"/>
    <w:rsid w:val="008E7DBB"/>
    <w:rsid w:val="008F01A9"/>
    <w:rsid w:val="008F0306"/>
    <w:rsid w:val="008F1272"/>
    <w:rsid w:val="008F13C8"/>
    <w:rsid w:val="008F1D61"/>
    <w:rsid w:val="008F237F"/>
    <w:rsid w:val="008F35BE"/>
    <w:rsid w:val="008F36D3"/>
    <w:rsid w:val="008F52BF"/>
    <w:rsid w:val="008F5FD1"/>
    <w:rsid w:val="008F6B9E"/>
    <w:rsid w:val="008F712C"/>
    <w:rsid w:val="008F7767"/>
    <w:rsid w:val="008F788D"/>
    <w:rsid w:val="009010F3"/>
    <w:rsid w:val="00901DFB"/>
    <w:rsid w:val="00903418"/>
    <w:rsid w:val="0090369C"/>
    <w:rsid w:val="00904C77"/>
    <w:rsid w:val="0090530A"/>
    <w:rsid w:val="00910C10"/>
    <w:rsid w:val="00911192"/>
    <w:rsid w:val="009117DE"/>
    <w:rsid w:val="00911BFD"/>
    <w:rsid w:val="00912862"/>
    <w:rsid w:val="00912B85"/>
    <w:rsid w:val="00914361"/>
    <w:rsid w:val="00914CDF"/>
    <w:rsid w:val="009159DF"/>
    <w:rsid w:val="00917954"/>
    <w:rsid w:val="00920F8D"/>
    <w:rsid w:val="00921FA9"/>
    <w:rsid w:val="009223D1"/>
    <w:rsid w:val="009228D6"/>
    <w:rsid w:val="00922C51"/>
    <w:rsid w:val="009231D7"/>
    <w:rsid w:val="0092436C"/>
    <w:rsid w:val="009248D9"/>
    <w:rsid w:val="00924AE9"/>
    <w:rsid w:val="00925530"/>
    <w:rsid w:val="00925536"/>
    <w:rsid w:val="00926949"/>
    <w:rsid w:val="009269E1"/>
    <w:rsid w:val="00931844"/>
    <w:rsid w:val="0093189C"/>
    <w:rsid w:val="00933AE0"/>
    <w:rsid w:val="00934071"/>
    <w:rsid w:val="00934A19"/>
    <w:rsid w:val="009379E3"/>
    <w:rsid w:val="009402DD"/>
    <w:rsid w:val="009420F0"/>
    <w:rsid w:val="00942233"/>
    <w:rsid w:val="00942C01"/>
    <w:rsid w:val="00943DD7"/>
    <w:rsid w:val="00945DAF"/>
    <w:rsid w:val="009466D5"/>
    <w:rsid w:val="00946974"/>
    <w:rsid w:val="00946A1A"/>
    <w:rsid w:val="00946ADF"/>
    <w:rsid w:val="00946C88"/>
    <w:rsid w:val="00950853"/>
    <w:rsid w:val="0095112E"/>
    <w:rsid w:val="009530AB"/>
    <w:rsid w:val="00955666"/>
    <w:rsid w:val="00957621"/>
    <w:rsid w:val="00957740"/>
    <w:rsid w:val="00957921"/>
    <w:rsid w:val="0096325F"/>
    <w:rsid w:val="00963668"/>
    <w:rsid w:val="00965081"/>
    <w:rsid w:val="00965B1D"/>
    <w:rsid w:val="00965F6C"/>
    <w:rsid w:val="0096609A"/>
    <w:rsid w:val="00966D67"/>
    <w:rsid w:val="00966EEF"/>
    <w:rsid w:val="0096755F"/>
    <w:rsid w:val="009703B3"/>
    <w:rsid w:val="00970F58"/>
    <w:rsid w:val="00971187"/>
    <w:rsid w:val="009735C1"/>
    <w:rsid w:val="009747FB"/>
    <w:rsid w:val="00975E7B"/>
    <w:rsid w:val="00980AF7"/>
    <w:rsid w:val="00980E45"/>
    <w:rsid w:val="00982341"/>
    <w:rsid w:val="00983077"/>
    <w:rsid w:val="009871C2"/>
    <w:rsid w:val="00990441"/>
    <w:rsid w:val="00990582"/>
    <w:rsid w:val="009907D0"/>
    <w:rsid w:val="0099321A"/>
    <w:rsid w:val="009934CF"/>
    <w:rsid w:val="00994A72"/>
    <w:rsid w:val="00997AC9"/>
    <w:rsid w:val="00997DD9"/>
    <w:rsid w:val="009A0652"/>
    <w:rsid w:val="009A2017"/>
    <w:rsid w:val="009A26B7"/>
    <w:rsid w:val="009A313A"/>
    <w:rsid w:val="009A3684"/>
    <w:rsid w:val="009A3C93"/>
    <w:rsid w:val="009A4262"/>
    <w:rsid w:val="009A4BF1"/>
    <w:rsid w:val="009A5D29"/>
    <w:rsid w:val="009A6081"/>
    <w:rsid w:val="009A63F1"/>
    <w:rsid w:val="009A64A2"/>
    <w:rsid w:val="009B1803"/>
    <w:rsid w:val="009B2584"/>
    <w:rsid w:val="009B3A7C"/>
    <w:rsid w:val="009B3F23"/>
    <w:rsid w:val="009B578E"/>
    <w:rsid w:val="009B5B8F"/>
    <w:rsid w:val="009B63B4"/>
    <w:rsid w:val="009C15CB"/>
    <w:rsid w:val="009C47F5"/>
    <w:rsid w:val="009C49E4"/>
    <w:rsid w:val="009D00EF"/>
    <w:rsid w:val="009D03D3"/>
    <w:rsid w:val="009D20A4"/>
    <w:rsid w:val="009D2395"/>
    <w:rsid w:val="009D2437"/>
    <w:rsid w:val="009D344A"/>
    <w:rsid w:val="009D381C"/>
    <w:rsid w:val="009D4BA3"/>
    <w:rsid w:val="009D6ABC"/>
    <w:rsid w:val="009D6E40"/>
    <w:rsid w:val="009D7678"/>
    <w:rsid w:val="009D76C5"/>
    <w:rsid w:val="009E0578"/>
    <w:rsid w:val="009E3423"/>
    <w:rsid w:val="009E3DA8"/>
    <w:rsid w:val="009E51F4"/>
    <w:rsid w:val="009E5DFD"/>
    <w:rsid w:val="009F31BC"/>
    <w:rsid w:val="009F34AD"/>
    <w:rsid w:val="009F389A"/>
    <w:rsid w:val="009F395E"/>
    <w:rsid w:val="009F697B"/>
    <w:rsid w:val="009F6B04"/>
    <w:rsid w:val="009F73EB"/>
    <w:rsid w:val="00A06614"/>
    <w:rsid w:val="00A1002D"/>
    <w:rsid w:val="00A11405"/>
    <w:rsid w:val="00A11457"/>
    <w:rsid w:val="00A1162E"/>
    <w:rsid w:val="00A12E0E"/>
    <w:rsid w:val="00A12FED"/>
    <w:rsid w:val="00A15013"/>
    <w:rsid w:val="00A1590D"/>
    <w:rsid w:val="00A15AFA"/>
    <w:rsid w:val="00A17814"/>
    <w:rsid w:val="00A21089"/>
    <w:rsid w:val="00A210C8"/>
    <w:rsid w:val="00A212CA"/>
    <w:rsid w:val="00A219F0"/>
    <w:rsid w:val="00A2261E"/>
    <w:rsid w:val="00A228F1"/>
    <w:rsid w:val="00A24899"/>
    <w:rsid w:val="00A25CF1"/>
    <w:rsid w:val="00A261C0"/>
    <w:rsid w:val="00A264C6"/>
    <w:rsid w:val="00A2773D"/>
    <w:rsid w:val="00A27EF0"/>
    <w:rsid w:val="00A307A1"/>
    <w:rsid w:val="00A30EAA"/>
    <w:rsid w:val="00A323C6"/>
    <w:rsid w:val="00A3254F"/>
    <w:rsid w:val="00A32647"/>
    <w:rsid w:val="00A326BF"/>
    <w:rsid w:val="00A32797"/>
    <w:rsid w:val="00A335DD"/>
    <w:rsid w:val="00A3749C"/>
    <w:rsid w:val="00A40101"/>
    <w:rsid w:val="00A40241"/>
    <w:rsid w:val="00A41C91"/>
    <w:rsid w:val="00A4234F"/>
    <w:rsid w:val="00A43207"/>
    <w:rsid w:val="00A43DDD"/>
    <w:rsid w:val="00A46905"/>
    <w:rsid w:val="00A4784A"/>
    <w:rsid w:val="00A47F39"/>
    <w:rsid w:val="00A527E3"/>
    <w:rsid w:val="00A604E0"/>
    <w:rsid w:val="00A61588"/>
    <w:rsid w:val="00A61FBB"/>
    <w:rsid w:val="00A64E00"/>
    <w:rsid w:val="00A65DBF"/>
    <w:rsid w:val="00A66018"/>
    <w:rsid w:val="00A67395"/>
    <w:rsid w:val="00A72D49"/>
    <w:rsid w:val="00A749E6"/>
    <w:rsid w:val="00A7530C"/>
    <w:rsid w:val="00A76DE6"/>
    <w:rsid w:val="00A807D5"/>
    <w:rsid w:val="00A81916"/>
    <w:rsid w:val="00A81D3B"/>
    <w:rsid w:val="00A81D76"/>
    <w:rsid w:val="00A82EA5"/>
    <w:rsid w:val="00A8645C"/>
    <w:rsid w:val="00A86E5F"/>
    <w:rsid w:val="00A928F1"/>
    <w:rsid w:val="00A93AE5"/>
    <w:rsid w:val="00A93C45"/>
    <w:rsid w:val="00A940F5"/>
    <w:rsid w:val="00A95125"/>
    <w:rsid w:val="00A95DB6"/>
    <w:rsid w:val="00A965F3"/>
    <w:rsid w:val="00A97199"/>
    <w:rsid w:val="00A9732D"/>
    <w:rsid w:val="00A97E49"/>
    <w:rsid w:val="00AA02C6"/>
    <w:rsid w:val="00AA05A0"/>
    <w:rsid w:val="00AA1488"/>
    <w:rsid w:val="00AA79C1"/>
    <w:rsid w:val="00AA7D42"/>
    <w:rsid w:val="00AB1D4E"/>
    <w:rsid w:val="00AB2D79"/>
    <w:rsid w:val="00AB3A4B"/>
    <w:rsid w:val="00AB5326"/>
    <w:rsid w:val="00AB71F0"/>
    <w:rsid w:val="00AB7325"/>
    <w:rsid w:val="00AC222E"/>
    <w:rsid w:val="00AC4473"/>
    <w:rsid w:val="00AC48B5"/>
    <w:rsid w:val="00AC5E4F"/>
    <w:rsid w:val="00AC6A58"/>
    <w:rsid w:val="00AC7576"/>
    <w:rsid w:val="00AC7DDB"/>
    <w:rsid w:val="00AD1A9E"/>
    <w:rsid w:val="00AD2B3B"/>
    <w:rsid w:val="00AD336B"/>
    <w:rsid w:val="00AD3B9A"/>
    <w:rsid w:val="00AD5125"/>
    <w:rsid w:val="00AD698A"/>
    <w:rsid w:val="00AD6E04"/>
    <w:rsid w:val="00AD7D4D"/>
    <w:rsid w:val="00AE010A"/>
    <w:rsid w:val="00AE225E"/>
    <w:rsid w:val="00AE40FB"/>
    <w:rsid w:val="00AE4AC5"/>
    <w:rsid w:val="00AE540E"/>
    <w:rsid w:val="00AE5E1B"/>
    <w:rsid w:val="00AE62E3"/>
    <w:rsid w:val="00AF0615"/>
    <w:rsid w:val="00AF181F"/>
    <w:rsid w:val="00AF1E18"/>
    <w:rsid w:val="00AF26CD"/>
    <w:rsid w:val="00AF32A4"/>
    <w:rsid w:val="00AF33E2"/>
    <w:rsid w:val="00AF348B"/>
    <w:rsid w:val="00AF397B"/>
    <w:rsid w:val="00AF5AE9"/>
    <w:rsid w:val="00AF600E"/>
    <w:rsid w:val="00B01581"/>
    <w:rsid w:val="00B01E82"/>
    <w:rsid w:val="00B02471"/>
    <w:rsid w:val="00B039B4"/>
    <w:rsid w:val="00B05291"/>
    <w:rsid w:val="00B05934"/>
    <w:rsid w:val="00B073CA"/>
    <w:rsid w:val="00B0768F"/>
    <w:rsid w:val="00B07B41"/>
    <w:rsid w:val="00B07F56"/>
    <w:rsid w:val="00B10043"/>
    <w:rsid w:val="00B103C2"/>
    <w:rsid w:val="00B10A8C"/>
    <w:rsid w:val="00B13B6D"/>
    <w:rsid w:val="00B14711"/>
    <w:rsid w:val="00B1484F"/>
    <w:rsid w:val="00B14CA3"/>
    <w:rsid w:val="00B1557E"/>
    <w:rsid w:val="00B21C2A"/>
    <w:rsid w:val="00B21E1D"/>
    <w:rsid w:val="00B237F7"/>
    <w:rsid w:val="00B24841"/>
    <w:rsid w:val="00B269D1"/>
    <w:rsid w:val="00B2759E"/>
    <w:rsid w:val="00B35FA8"/>
    <w:rsid w:val="00B363AC"/>
    <w:rsid w:val="00B369E4"/>
    <w:rsid w:val="00B36AF6"/>
    <w:rsid w:val="00B40DA6"/>
    <w:rsid w:val="00B43889"/>
    <w:rsid w:val="00B44AF7"/>
    <w:rsid w:val="00B44E22"/>
    <w:rsid w:val="00B4522F"/>
    <w:rsid w:val="00B47BE3"/>
    <w:rsid w:val="00B50238"/>
    <w:rsid w:val="00B502DB"/>
    <w:rsid w:val="00B50761"/>
    <w:rsid w:val="00B52ABC"/>
    <w:rsid w:val="00B55762"/>
    <w:rsid w:val="00B56A42"/>
    <w:rsid w:val="00B56A8F"/>
    <w:rsid w:val="00B56E7A"/>
    <w:rsid w:val="00B573E0"/>
    <w:rsid w:val="00B62687"/>
    <w:rsid w:val="00B636FE"/>
    <w:rsid w:val="00B64DBA"/>
    <w:rsid w:val="00B653B4"/>
    <w:rsid w:val="00B6546E"/>
    <w:rsid w:val="00B65673"/>
    <w:rsid w:val="00B6687C"/>
    <w:rsid w:val="00B66D3D"/>
    <w:rsid w:val="00B6728A"/>
    <w:rsid w:val="00B67471"/>
    <w:rsid w:val="00B70956"/>
    <w:rsid w:val="00B71A9E"/>
    <w:rsid w:val="00B759C4"/>
    <w:rsid w:val="00B760BA"/>
    <w:rsid w:val="00B76118"/>
    <w:rsid w:val="00B771E4"/>
    <w:rsid w:val="00B77D8B"/>
    <w:rsid w:val="00B80358"/>
    <w:rsid w:val="00B803B8"/>
    <w:rsid w:val="00B81490"/>
    <w:rsid w:val="00B83706"/>
    <w:rsid w:val="00B8476B"/>
    <w:rsid w:val="00B84E5C"/>
    <w:rsid w:val="00B90986"/>
    <w:rsid w:val="00B9153C"/>
    <w:rsid w:val="00B916EF"/>
    <w:rsid w:val="00B9235D"/>
    <w:rsid w:val="00B929DF"/>
    <w:rsid w:val="00B95698"/>
    <w:rsid w:val="00B9613D"/>
    <w:rsid w:val="00B970C8"/>
    <w:rsid w:val="00B97A49"/>
    <w:rsid w:val="00BA2296"/>
    <w:rsid w:val="00BA22DE"/>
    <w:rsid w:val="00BA2360"/>
    <w:rsid w:val="00BA27E3"/>
    <w:rsid w:val="00BA31FE"/>
    <w:rsid w:val="00BA37F9"/>
    <w:rsid w:val="00BB1A6E"/>
    <w:rsid w:val="00BB32FB"/>
    <w:rsid w:val="00BB43C7"/>
    <w:rsid w:val="00BB5E4E"/>
    <w:rsid w:val="00BC3487"/>
    <w:rsid w:val="00BC4EAE"/>
    <w:rsid w:val="00BC679B"/>
    <w:rsid w:val="00BC6E5F"/>
    <w:rsid w:val="00BC6ECD"/>
    <w:rsid w:val="00BC75B2"/>
    <w:rsid w:val="00BC7B06"/>
    <w:rsid w:val="00BD00DC"/>
    <w:rsid w:val="00BD27E4"/>
    <w:rsid w:val="00BD2D32"/>
    <w:rsid w:val="00BD3B19"/>
    <w:rsid w:val="00BD64D0"/>
    <w:rsid w:val="00BD76B2"/>
    <w:rsid w:val="00BE2119"/>
    <w:rsid w:val="00BE217A"/>
    <w:rsid w:val="00BE2663"/>
    <w:rsid w:val="00BE3EDE"/>
    <w:rsid w:val="00BE4EAB"/>
    <w:rsid w:val="00BE733A"/>
    <w:rsid w:val="00BF159B"/>
    <w:rsid w:val="00BF1C1E"/>
    <w:rsid w:val="00BF2703"/>
    <w:rsid w:val="00BF4918"/>
    <w:rsid w:val="00BF4EFE"/>
    <w:rsid w:val="00BF4FB4"/>
    <w:rsid w:val="00BF6D7E"/>
    <w:rsid w:val="00BF7595"/>
    <w:rsid w:val="00C00A04"/>
    <w:rsid w:val="00C01C43"/>
    <w:rsid w:val="00C02F42"/>
    <w:rsid w:val="00C0458D"/>
    <w:rsid w:val="00C05328"/>
    <w:rsid w:val="00C078CC"/>
    <w:rsid w:val="00C07BC4"/>
    <w:rsid w:val="00C10AD1"/>
    <w:rsid w:val="00C10D1D"/>
    <w:rsid w:val="00C1164E"/>
    <w:rsid w:val="00C1303D"/>
    <w:rsid w:val="00C13123"/>
    <w:rsid w:val="00C13F97"/>
    <w:rsid w:val="00C15B47"/>
    <w:rsid w:val="00C16069"/>
    <w:rsid w:val="00C16073"/>
    <w:rsid w:val="00C1690E"/>
    <w:rsid w:val="00C20154"/>
    <w:rsid w:val="00C23C29"/>
    <w:rsid w:val="00C23EF4"/>
    <w:rsid w:val="00C24D37"/>
    <w:rsid w:val="00C25A08"/>
    <w:rsid w:val="00C30555"/>
    <w:rsid w:val="00C31D38"/>
    <w:rsid w:val="00C32370"/>
    <w:rsid w:val="00C3343A"/>
    <w:rsid w:val="00C351C3"/>
    <w:rsid w:val="00C36272"/>
    <w:rsid w:val="00C37759"/>
    <w:rsid w:val="00C37F1F"/>
    <w:rsid w:val="00C4022E"/>
    <w:rsid w:val="00C40D13"/>
    <w:rsid w:val="00C412FF"/>
    <w:rsid w:val="00C41846"/>
    <w:rsid w:val="00C43F91"/>
    <w:rsid w:val="00C4402F"/>
    <w:rsid w:val="00C442C3"/>
    <w:rsid w:val="00C45105"/>
    <w:rsid w:val="00C458BE"/>
    <w:rsid w:val="00C45AC3"/>
    <w:rsid w:val="00C46E67"/>
    <w:rsid w:val="00C4748F"/>
    <w:rsid w:val="00C47814"/>
    <w:rsid w:val="00C47B57"/>
    <w:rsid w:val="00C51D5C"/>
    <w:rsid w:val="00C528F7"/>
    <w:rsid w:val="00C53AC5"/>
    <w:rsid w:val="00C563A8"/>
    <w:rsid w:val="00C56E12"/>
    <w:rsid w:val="00C57368"/>
    <w:rsid w:val="00C6174F"/>
    <w:rsid w:val="00C62A14"/>
    <w:rsid w:val="00C63449"/>
    <w:rsid w:val="00C63D71"/>
    <w:rsid w:val="00C64CB1"/>
    <w:rsid w:val="00C64D12"/>
    <w:rsid w:val="00C65563"/>
    <w:rsid w:val="00C67AB7"/>
    <w:rsid w:val="00C724BD"/>
    <w:rsid w:val="00C729CF"/>
    <w:rsid w:val="00C72AC4"/>
    <w:rsid w:val="00C73C43"/>
    <w:rsid w:val="00C73F32"/>
    <w:rsid w:val="00C762D7"/>
    <w:rsid w:val="00C807BC"/>
    <w:rsid w:val="00C80B35"/>
    <w:rsid w:val="00C81234"/>
    <w:rsid w:val="00C81FD8"/>
    <w:rsid w:val="00C82509"/>
    <w:rsid w:val="00C82D4A"/>
    <w:rsid w:val="00C84EF6"/>
    <w:rsid w:val="00C85F78"/>
    <w:rsid w:val="00C86130"/>
    <w:rsid w:val="00C92102"/>
    <w:rsid w:val="00C927B4"/>
    <w:rsid w:val="00C932D1"/>
    <w:rsid w:val="00C936C9"/>
    <w:rsid w:val="00C95232"/>
    <w:rsid w:val="00C95546"/>
    <w:rsid w:val="00C9638C"/>
    <w:rsid w:val="00C9639A"/>
    <w:rsid w:val="00C964AC"/>
    <w:rsid w:val="00C97C12"/>
    <w:rsid w:val="00CA04D6"/>
    <w:rsid w:val="00CA0FD4"/>
    <w:rsid w:val="00CA2412"/>
    <w:rsid w:val="00CA49B3"/>
    <w:rsid w:val="00CA4E9D"/>
    <w:rsid w:val="00CA596F"/>
    <w:rsid w:val="00CA5E90"/>
    <w:rsid w:val="00CB0A25"/>
    <w:rsid w:val="00CB1D0D"/>
    <w:rsid w:val="00CB42AC"/>
    <w:rsid w:val="00CB64D0"/>
    <w:rsid w:val="00CC0757"/>
    <w:rsid w:val="00CC0E99"/>
    <w:rsid w:val="00CC0EEC"/>
    <w:rsid w:val="00CC13AD"/>
    <w:rsid w:val="00CC1C50"/>
    <w:rsid w:val="00CC1FBA"/>
    <w:rsid w:val="00CC2FF1"/>
    <w:rsid w:val="00CC36C0"/>
    <w:rsid w:val="00CC45D6"/>
    <w:rsid w:val="00CC498C"/>
    <w:rsid w:val="00CC5B56"/>
    <w:rsid w:val="00CC67C5"/>
    <w:rsid w:val="00CC6801"/>
    <w:rsid w:val="00CD11B6"/>
    <w:rsid w:val="00CD2FE6"/>
    <w:rsid w:val="00CD3E42"/>
    <w:rsid w:val="00CD6924"/>
    <w:rsid w:val="00CD7ED5"/>
    <w:rsid w:val="00CE1200"/>
    <w:rsid w:val="00CE6129"/>
    <w:rsid w:val="00CE6317"/>
    <w:rsid w:val="00CE64B0"/>
    <w:rsid w:val="00CE65A2"/>
    <w:rsid w:val="00CE6748"/>
    <w:rsid w:val="00CE7177"/>
    <w:rsid w:val="00CE722E"/>
    <w:rsid w:val="00CF24CE"/>
    <w:rsid w:val="00CF3BCF"/>
    <w:rsid w:val="00CF47A3"/>
    <w:rsid w:val="00CF4EB6"/>
    <w:rsid w:val="00CF52CB"/>
    <w:rsid w:val="00CF583C"/>
    <w:rsid w:val="00CF5A81"/>
    <w:rsid w:val="00CF666B"/>
    <w:rsid w:val="00D002A1"/>
    <w:rsid w:val="00D00D76"/>
    <w:rsid w:val="00D0120F"/>
    <w:rsid w:val="00D017B4"/>
    <w:rsid w:val="00D01F98"/>
    <w:rsid w:val="00D0276E"/>
    <w:rsid w:val="00D04507"/>
    <w:rsid w:val="00D05920"/>
    <w:rsid w:val="00D06744"/>
    <w:rsid w:val="00D10075"/>
    <w:rsid w:val="00D100D3"/>
    <w:rsid w:val="00D10C9D"/>
    <w:rsid w:val="00D1107A"/>
    <w:rsid w:val="00D14220"/>
    <w:rsid w:val="00D14EBB"/>
    <w:rsid w:val="00D163C9"/>
    <w:rsid w:val="00D2006E"/>
    <w:rsid w:val="00D21B50"/>
    <w:rsid w:val="00D21DFB"/>
    <w:rsid w:val="00D22C27"/>
    <w:rsid w:val="00D22D9B"/>
    <w:rsid w:val="00D2315B"/>
    <w:rsid w:val="00D2345A"/>
    <w:rsid w:val="00D234D5"/>
    <w:rsid w:val="00D23D8E"/>
    <w:rsid w:val="00D2479E"/>
    <w:rsid w:val="00D24AB1"/>
    <w:rsid w:val="00D277C4"/>
    <w:rsid w:val="00D278F0"/>
    <w:rsid w:val="00D27967"/>
    <w:rsid w:val="00D31ADF"/>
    <w:rsid w:val="00D32018"/>
    <w:rsid w:val="00D327F6"/>
    <w:rsid w:val="00D33528"/>
    <w:rsid w:val="00D33EF0"/>
    <w:rsid w:val="00D34175"/>
    <w:rsid w:val="00D36DB6"/>
    <w:rsid w:val="00D377CB"/>
    <w:rsid w:val="00D4093B"/>
    <w:rsid w:val="00D40C35"/>
    <w:rsid w:val="00D41CD1"/>
    <w:rsid w:val="00D41E1D"/>
    <w:rsid w:val="00D42E5C"/>
    <w:rsid w:val="00D44114"/>
    <w:rsid w:val="00D46D44"/>
    <w:rsid w:val="00D46DCF"/>
    <w:rsid w:val="00D528ED"/>
    <w:rsid w:val="00D52984"/>
    <w:rsid w:val="00D55BCD"/>
    <w:rsid w:val="00D571CB"/>
    <w:rsid w:val="00D609D4"/>
    <w:rsid w:val="00D61FEC"/>
    <w:rsid w:val="00D620AB"/>
    <w:rsid w:val="00D625C7"/>
    <w:rsid w:val="00D62F61"/>
    <w:rsid w:val="00D64366"/>
    <w:rsid w:val="00D643C8"/>
    <w:rsid w:val="00D64F8A"/>
    <w:rsid w:val="00D659D3"/>
    <w:rsid w:val="00D6711C"/>
    <w:rsid w:val="00D712A9"/>
    <w:rsid w:val="00D71CD6"/>
    <w:rsid w:val="00D7240B"/>
    <w:rsid w:val="00D72483"/>
    <w:rsid w:val="00D73C41"/>
    <w:rsid w:val="00D753FA"/>
    <w:rsid w:val="00D76036"/>
    <w:rsid w:val="00D76B65"/>
    <w:rsid w:val="00D77867"/>
    <w:rsid w:val="00D806A9"/>
    <w:rsid w:val="00D83B42"/>
    <w:rsid w:val="00D842C2"/>
    <w:rsid w:val="00D85441"/>
    <w:rsid w:val="00D869C1"/>
    <w:rsid w:val="00D875CB"/>
    <w:rsid w:val="00D87C81"/>
    <w:rsid w:val="00D90197"/>
    <w:rsid w:val="00D91EB0"/>
    <w:rsid w:val="00D924CF"/>
    <w:rsid w:val="00D935BE"/>
    <w:rsid w:val="00D93EDD"/>
    <w:rsid w:val="00D96098"/>
    <w:rsid w:val="00DA0297"/>
    <w:rsid w:val="00DA06B9"/>
    <w:rsid w:val="00DA06E3"/>
    <w:rsid w:val="00DA0C34"/>
    <w:rsid w:val="00DA1056"/>
    <w:rsid w:val="00DA2C41"/>
    <w:rsid w:val="00DA2DB8"/>
    <w:rsid w:val="00DA4B32"/>
    <w:rsid w:val="00DA4CC7"/>
    <w:rsid w:val="00DA5D15"/>
    <w:rsid w:val="00DA5E60"/>
    <w:rsid w:val="00DA78C6"/>
    <w:rsid w:val="00DA7918"/>
    <w:rsid w:val="00DA7EB3"/>
    <w:rsid w:val="00DB19F0"/>
    <w:rsid w:val="00DB36A0"/>
    <w:rsid w:val="00DB3C94"/>
    <w:rsid w:val="00DB586E"/>
    <w:rsid w:val="00DB70E6"/>
    <w:rsid w:val="00DB790A"/>
    <w:rsid w:val="00DC01E2"/>
    <w:rsid w:val="00DC021F"/>
    <w:rsid w:val="00DC22AF"/>
    <w:rsid w:val="00DC74D5"/>
    <w:rsid w:val="00DC74EC"/>
    <w:rsid w:val="00DD0F4F"/>
    <w:rsid w:val="00DD1A54"/>
    <w:rsid w:val="00DD1C84"/>
    <w:rsid w:val="00DD209B"/>
    <w:rsid w:val="00DD25F5"/>
    <w:rsid w:val="00DD2795"/>
    <w:rsid w:val="00DD3873"/>
    <w:rsid w:val="00DD5ACF"/>
    <w:rsid w:val="00DD603E"/>
    <w:rsid w:val="00DD6E11"/>
    <w:rsid w:val="00DD763C"/>
    <w:rsid w:val="00DE006C"/>
    <w:rsid w:val="00DE2FD1"/>
    <w:rsid w:val="00DE5090"/>
    <w:rsid w:val="00DE53F3"/>
    <w:rsid w:val="00DE57BB"/>
    <w:rsid w:val="00DE6095"/>
    <w:rsid w:val="00DE6466"/>
    <w:rsid w:val="00DE6F2E"/>
    <w:rsid w:val="00DF16B6"/>
    <w:rsid w:val="00DF2F7B"/>
    <w:rsid w:val="00DF32A4"/>
    <w:rsid w:val="00DF3FAE"/>
    <w:rsid w:val="00DF6DE8"/>
    <w:rsid w:val="00DF738A"/>
    <w:rsid w:val="00E00650"/>
    <w:rsid w:val="00E02E02"/>
    <w:rsid w:val="00E02E10"/>
    <w:rsid w:val="00E045B2"/>
    <w:rsid w:val="00E05CFA"/>
    <w:rsid w:val="00E06497"/>
    <w:rsid w:val="00E06832"/>
    <w:rsid w:val="00E0759A"/>
    <w:rsid w:val="00E101C7"/>
    <w:rsid w:val="00E10E76"/>
    <w:rsid w:val="00E11615"/>
    <w:rsid w:val="00E12A1F"/>
    <w:rsid w:val="00E134DD"/>
    <w:rsid w:val="00E160AB"/>
    <w:rsid w:val="00E17B0B"/>
    <w:rsid w:val="00E20466"/>
    <w:rsid w:val="00E209FD"/>
    <w:rsid w:val="00E22FC2"/>
    <w:rsid w:val="00E231C8"/>
    <w:rsid w:val="00E235C4"/>
    <w:rsid w:val="00E2518F"/>
    <w:rsid w:val="00E25700"/>
    <w:rsid w:val="00E25BFB"/>
    <w:rsid w:val="00E26439"/>
    <w:rsid w:val="00E26540"/>
    <w:rsid w:val="00E2751B"/>
    <w:rsid w:val="00E277E6"/>
    <w:rsid w:val="00E27B25"/>
    <w:rsid w:val="00E32F98"/>
    <w:rsid w:val="00E36680"/>
    <w:rsid w:val="00E36A38"/>
    <w:rsid w:val="00E40AB7"/>
    <w:rsid w:val="00E42732"/>
    <w:rsid w:val="00E43437"/>
    <w:rsid w:val="00E43A91"/>
    <w:rsid w:val="00E44088"/>
    <w:rsid w:val="00E446E0"/>
    <w:rsid w:val="00E44F27"/>
    <w:rsid w:val="00E455B5"/>
    <w:rsid w:val="00E4590D"/>
    <w:rsid w:val="00E45E2C"/>
    <w:rsid w:val="00E4629B"/>
    <w:rsid w:val="00E46488"/>
    <w:rsid w:val="00E46E22"/>
    <w:rsid w:val="00E475B2"/>
    <w:rsid w:val="00E476B8"/>
    <w:rsid w:val="00E512A0"/>
    <w:rsid w:val="00E514B4"/>
    <w:rsid w:val="00E52773"/>
    <w:rsid w:val="00E53429"/>
    <w:rsid w:val="00E53F28"/>
    <w:rsid w:val="00E54262"/>
    <w:rsid w:val="00E5579C"/>
    <w:rsid w:val="00E560AF"/>
    <w:rsid w:val="00E60235"/>
    <w:rsid w:val="00E6023B"/>
    <w:rsid w:val="00E60AEC"/>
    <w:rsid w:val="00E60EC9"/>
    <w:rsid w:val="00E611A9"/>
    <w:rsid w:val="00E61F49"/>
    <w:rsid w:val="00E635F2"/>
    <w:rsid w:val="00E63900"/>
    <w:rsid w:val="00E645E8"/>
    <w:rsid w:val="00E64E00"/>
    <w:rsid w:val="00E70325"/>
    <w:rsid w:val="00E70C1D"/>
    <w:rsid w:val="00E71CD5"/>
    <w:rsid w:val="00E73D88"/>
    <w:rsid w:val="00E74C8E"/>
    <w:rsid w:val="00E80983"/>
    <w:rsid w:val="00E814CA"/>
    <w:rsid w:val="00E81E7E"/>
    <w:rsid w:val="00E82646"/>
    <w:rsid w:val="00E8356C"/>
    <w:rsid w:val="00E83F3B"/>
    <w:rsid w:val="00E8407A"/>
    <w:rsid w:val="00E84691"/>
    <w:rsid w:val="00E84B76"/>
    <w:rsid w:val="00E87414"/>
    <w:rsid w:val="00E87A8F"/>
    <w:rsid w:val="00E90250"/>
    <w:rsid w:val="00E9095D"/>
    <w:rsid w:val="00E91F13"/>
    <w:rsid w:val="00E9268D"/>
    <w:rsid w:val="00E93131"/>
    <w:rsid w:val="00E9354F"/>
    <w:rsid w:val="00E94C11"/>
    <w:rsid w:val="00E94D31"/>
    <w:rsid w:val="00E96256"/>
    <w:rsid w:val="00E97791"/>
    <w:rsid w:val="00EA00A6"/>
    <w:rsid w:val="00EA0CDB"/>
    <w:rsid w:val="00EA25BA"/>
    <w:rsid w:val="00EA2A21"/>
    <w:rsid w:val="00EA48F0"/>
    <w:rsid w:val="00EA4A79"/>
    <w:rsid w:val="00EA4BA4"/>
    <w:rsid w:val="00EA4D56"/>
    <w:rsid w:val="00EA529F"/>
    <w:rsid w:val="00EA61BD"/>
    <w:rsid w:val="00EB182F"/>
    <w:rsid w:val="00EB24F7"/>
    <w:rsid w:val="00EB572D"/>
    <w:rsid w:val="00EB7062"/>
    <w:rsid w:val="00EB7209"/>
    <w:rsid w:val="00EC0883"/>
    <w:rsid w:val="00EC2857"/>
    <w:rsid w:val="00EC2AAD"/>
    <w:rsid w:val="00EC2DA5"/>
    <w:rsid w:val="00EC351E"/>
    <w:rsid w:val="00EC5088"/>
    <w:rsid w:val="00EC5825"/>
    <w:rsid w:val="00EC6A02"/>
    <w:rsid w:val="00EC7B63"/>
    <w:rsid w:val="00ED1447"/>
    <w:rsid w:val="00ED183A"/>
    <w:rsid w:val="00ED2081"/>
    <w:rsid w:val="00ED21B5"/>
    <w:rsid w:val="00ED3709"/>
    <w:rsid w:val="00ED468A"/>
    <w:rsid w:val="00ED73FF"/>
    <w:rsid w:val="00ED7AC3"/>
    <w:rsid w:val="00EE12E6"/>
    <w:rsid w:val="00EE146B"/>
    <w:rsid w:val="00EE28AA"/>
    <w:rsid w:val="00EE3367"/>
    <w:rsid w:val="00EE451B"/>
    <w:rsid w:val="00EE508B"/>
    <w:rsid w:val="00EE7090"/>
    <w:rsid w:val="00EE7271"/>
    <w:rsid w:val="00EE7B71"/>
    <w:rsid w:val="00EF0718"/>
    <w:rsid w:val="00EF16DF"/>
    <w:rsid w:val="00EF1B95"/>
    <w:rsid w:val="00EF2253"/>
    <w:rsid w:val="00EF23C1"/>
    <w:rsid w:val="00EF3084"/>
    <w:rsid w:val="00EF30F1"/>
    <w:rsid w:val="00EF34BD"/>
    <w:rsid w:val="00EF36EB"/>
    <w:rsid w:val="00EF3907"/>
    <w:rsid w:val="00EF4651"/>
    <w:rsid w:val="00EF6544"/>
    <w:rsid w:val="00EF7F0D"/>
    <w:rsid w:val="00F00053"/>
    <w:rsid w:val="00F00615"/>
    <w:rsid w:val="00F00CD2"/>
    <w:rsid w:val="00F02643"/>
    <w:rsid w:val="00F02E7F"/>
    <w:rsid w:val="00F07B63"/>
    <w:rsid w:val="00F07DFA"/>
    <w:rsid w:val="00F10A05"/>
    <w:rsid w:val="00F11B8D"/>
    <w:rsid w:val="00F12D5A"/>
    <w:rsid w:val="00F131E7"/>
    <w:rsid w:val="00F13828"/>
    <w:rsid w:val="00F20266"/>
    <w:rsid w:val="00F20B69"/>
    <w:rsid w:val="00F22F84"/>
    <w:rsid w:val="00F2465F"/>
    <w:rsid w:val="00F24C64"/>
    <w:rsid w:val="00F24CC7"/>
    <w:rsid w:val="00F24DFA"/>
    <w:rsid w:val="00F253E3"/>
    <w:rsid w:val="00F26A38"/>
    <w:rsid w:val="00F2727F"/>
    <w:rsid w:val="00F27EBA"/>
    <w:rsid w:val="00F301C1"/>
    <w:rsid w:val="00F3050C"/>
    <w:rsid w:val="00F30917"/>
    <w:rsid w:val="00F30B9A"/>
    <w:rsid w:val="00F30DEB"/>
    <w:rsid w:val="00F32C84"/>
    <w:rsid w:val="00F33871"/>
    <w:rsid w:val="00F34A39"/>
    <w:rsid w:val="00F35400"/>
    <w:rsid w:val="00F3569C"/>
    <w:rsid w:val="00F36909"/>
    <w:rsid w:val="00F3718A"/>
    <w:rsid w:val="00F379FC"/>
    <w:rsid w:val="00F37EAB"/>
    <w:rsid w:val="00F40D20"/>
    <w:rsid w:val="00F429A6"/>
    <w:rsid w:val="00F43296"/>
    <w:rsid w:val="00F449E6"/>
    <w:rsid w:val="00F453CE"/>
    <w:rsid w:val="00F45FCF"/>
    <w:rsid w:val="00F463B2"/>
    <w:rsid w:val="00F464AD"/>
    <w:rsid w:val="00F51A61"/>
    <w:rsid w:val="00F54B12"/>
    <w:rsid w:val="00F54F75"/>
    <w:rsid w:val="00F559FA"/>
    <w:rsid w:val="00F564F5"/>
    <w:rsid w:val="00F60A8D"/>
    <w:rsid w:val="00F61637"/>
    <w:rsid w:val="00F6270B"/>
    <w:rsid w:val="00F64CDF"/>
    <w:rsid w:val="00F65232"/>
    <w:rsid w:val="00F65558"/>
    <w:rsid w:val="00F6627A"/>
    <w:rsid w:val="00F71E84"/>
    <w:rsid w:val="00F75283"/>
    <w:rsid w:val="00F7550A"/>
    <w:rsid w:val="00F77362"/>
    <w:rsid w:val="00F77F85"/>
    <w:rsid w:val="00F80346"/>
    <w:rsid w:val="00F81084"/>
    <w:rsid w:val="00F8143F"/>
    <w:rsid w:val="00F82156"/>
    <w:rsid w:val="00F83E1A"/>
    <w:rsid w:val="00F84DC2"/>
    <w:rsid w:val="00F85B9C"/>
    <w:rsid w:val="00F85C54"/>
    <w:rsid w:val="00F864AA"/>
    <w:rsid w:val="00F87F01"/>
    <w:rsid w:val="00F90565"/>
    <w:rsid w:val="00F92E58"/>
    <w:rsid w:val="00F958AC"/>
    <w:rsid w:val="00F95AFA"/>
    <w:rsid w:val="00F963FA"/>
    <w:rsid w:val="00F9747E"/>
    <w:rsid w:val="00FA1A6B"/>
    <w:rsid w:val="00FA308F"/>
    <w:rsid w:val="00FA592F"/>
    <w:rsid w:val="00FB0655"/>
    <w:rsid w:val="00FB2E33"/>
    <w:rsid w:val="00FB4310"/>
    <w:rsid w:val="00FB53DB"/>
    <w:rsid w:val="00FB57A5"/>
    <w:rsid w:val="00FB5D90"/>
    <w:rsid w:val="00FB66CB"/>
    <w:rsid w:val="00FB6884"/>
    <w:rsid w:val="00FB706E"/>
    <w:rsid w:val="00FC05F6"/>
    <w:rsid w:val="00FC20AF"/>
    <w:rsid w:val="00FC24E6"/>
    <w:rsid w:val="00FC2995"/>
    <w:rsid w:val="00FC2A90"/>
    <w:rsid w:val="00FC51EE"/>
    <w:rsid w:val="00FC586E"/>
    <w:rsid w:val="00FC6AEB"/>
    <w:rsid w:val="00FC756F"/>
    <w:rsid w:val="00FC7F2C"/>
    <w:rsid w:val="00FD2580"/>
    <w:rsid w:val="00FD2661"/>
    <w:rsid w:val="00FD29E2"/>
    <w:rsid w:val="00FD372A"/>
    <w:rsid w:val="00FD3756"/>
    <w:rsid w:val="00FD3E7A"/>
    <w:rsid w:val="00FD3F53"/>
    <w:rsid w:val="00FD3F87"/>
    <w:rsid w:val="00FD4061"/>
    <w:rsid w:val="00FD449F"/>
    <w:rsid w:val="00FD5E51"/>
    <w:rsid w:val="00FD7701"/>
    <w:rsid w:val="00FE0CA5"/>
    <w:rsid w:val="00FE1067"/>
    <w:rsid w:val="00FE112C"/>
    <w:rsid w:val="00FE2DD0"/>
    <w:rsid w:val="00FE32AF"/>
    <w:rsid w:val="00FE3332"/>
    <w:rsid w:val="00FE3C78"/>
    <w:rsid w:val="00FE420F"/>
    <w:rsid w:val="00FE5CEF"/>
    <w:rsid w:val="00FE7BDD"/>
    <w:rsid w:val="00FF0507"/>
    <w:rsid w:val="00FF0CF0"/>
    <w:rsid w:val="00FF0E1A"/>
    <w:rsid w:val="00FF148A"/>
    <w:rsid w:val="00FF3119"/>
    <w:rsid w:val="00FF41B0"/>
    <w:rsid w:val="00FF436E"/>
    <w:rsid w:val="00FF5370"/>
    <w:rsid w:val="00FF5E4F"/>
    <w:rsid w:val="00FF62A2"/>
    <w:rsid w:val="00FF6425"/>
    <w:rsid w:val="00FF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6FB1AE"/>
  <w15:chartTrackingRefBased/>
  <w15:docId w15:val="{9E6950A1-AEA6-4A92-A47C-43D92C68E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803816"/>
    <w:pPr>
      <w:widowControl w:val="0"/>
      <w:jc w:val="both"/>
    </w:pPr>
    <w:rPr>
      <w:rFonts w:ascii="Courier New" w:eastAsia="宋体" w:hAnsi="Courier New" w:cs="Times New Roman"/>
      <w:szCs w:val="24"/>
    </w:rPr>
  </w:style>
  <w:style w:type="paragraph" w:styleId="1">
    <w:name w:val="heading 1"/>
    <w:basedOn w:val="a1"/>
    <w:next w:val="a1"/>
    <w:link w:val="10"/>
    <w:qFormat/>
    <w:rsid w:val="00803816"/>
    <w:pPr>
      <w:numPr>
        <w:numId w:val="1"/>
      </w:numPr>
      <w:tabs>
        <w:tab w:val="clear" w:pos="0"/>
        <w:tab w:val="left" w:pos="432"/>
      </w:tabs>
      <w:spacing w:before="240" w:after="240" w:line="300" w:lineRule="auto"/>
      <w:outlineLvl w:val="0"/>
    </w:pPr>
    <w:rPr>
      <w:rFonts w:eastAsia="黑体"/>
      <w:b/>
      <w:bCs/>
      <w:kern w:val="44"/>
      <w:sz w:val="32"/>
      <w:szCs w:val="32"/>
    </w:rPr>
  </w:style>
  <w:style w:type="paragraph" w:styleId="2">
    <w:name w:val="heading 2"/>
    <w:basedOn w:val="a1"/>
    <w:next w:val="a1"/>
    <w:link w:val="20"/>
    <w:qFormat/>
    <w:rsid w:val="00803816"/>
    <w:pPr>
      <w:keepNext/>
      <w:keepLines/>
      <w:numPr>
        <w:ilvl w:val="1"/>
        <w:numId w:val="1"/>
      </w:numPr>
      <w:tabs>
        <w:tab w:val="clear" w:pos="420"/>
        <w:tab w:val="left" w:pos="576"/>
      </w:tabs>
      <w:spacing w:before="240" w:after="120" w:line="300" w:lineRule="auto"/>
      <w:outlineLvl w:val="1"/>
    </w:pPr>
    <w:rPr>
      <w:rFonts w:eastAsia="黑体"/>
      <w:b/>
      <w:bCs/>
      <w:sz w:val="30"/>
      <w:szCs w:val="30"/>
    </w:rPr>
  </w:style>
  <w:style w:type="paragraph" w:styleId="3">
    <w:name w:val="heading 3"/>
    <w:basedOn w:val="a1"/>
    <w:next w:val="a1"/>
    <w:link w:val="30"/>
    <w:qFormat/>
    <w:rsid w:val="00803816"/>
    <w:pPr>
      <w:keepNext/>
      <w:keepLines/>
      <w:numPr>
        <w:ilvl w:val="2"/>
        <w:numId w:val="1"/>
      </w:numPr>
      <w:tabs>
        <w:tab w:val="clear" w:pos="420"/>
        <w:tab w:val="left" w:pos="720"/>
      </w:tabs>
      <w:spacing w:before="120" w:after="120" w:line="300" w:lineRule="auto"/>
      <w:outlineLvl w:val="2"/>
    </w:pPr>
    <w:rPr>
      <w:rFonts w:eastAsia="黑体"/>
      <w:b/>
      <w:bCs/>
      <w:sz w:val="28"/>
      <w:szCs w:val="28"/>
    </w:rPr>
  </w:style>
  <w:style w:type="paragraph" w:styleId="4">
    <w:name w:val="heading 4"/>
    <w:basedOn w:val="a1"/>
    <w:next w:val="a1"/>
    <w:link w:val="40"/>
    <w:qFormat/>
    <w:rsid w:val="00803816"/>
    <w:pPr>
      <w:keepNext/>
      <w:keepLines/>
      <w:numPr>
        <w:ilvl w:val="3"/>
        <w:numId w:val="1"/>
      </w:numPr>
      <w:tabs>
        <w:tab w:val="clear" w:pos="420"/>
        <w:tab w:val="left" w:pos="864"/>
      </w:tabs>
      <w:spacing w:before="120" w:after="120" w:line="300" w:lineRule="auto"/>
      <w:outlineLvl w:val="3"/>
    </w:pPr>
    <w:rPr>
      <w:rFonts w:eastAsia="黑体"/>
      <w:b/>
      <w:bCs/>
      <w:sz w:val="24"/>
    </w:rPr>
  </w:style>
  <w:style w:type="paragraph" w:styleId="5">
    <w:name w:val="heading 5"/>
    <w:basedOn w:val="a1"/>
    <w:next w:val="a1"/>
    <w:link w:val="50"/>
    <w:qFormat/>
    <w:rsid w:val="00803816"/>
    <w:pPr>
      <w:keepNext/>
      <w:keepLines/>
      <w:numPr>
        <w:ilvl w:val="4"/>
        <w:numId w:val="1"/>
      </w:numPr>
      <w:tabs>
        <w:tab w:val="clear" w:pos="420"/>
        <w:tab w:val="left" w:pos="1008"/>
        <w:tab w:val="left" w:pos="1071"/>
      </w:tabs>
      <w:spacing w:before="120" w:after="120" w:line="300" w:lineRule="auto"/>
      <w:outlineLvl w:val="4"/>
    </w:pPr>
    <w:rPr>
      <w:rFonts w:eastAsia="黑体"/>
      <w:b/>
      <w:bCs/>
      <w:sz w:val="24"/>
      <w:szCs w:val="28"/>
    </w:rPr>
  </w:style>
  <w:style w:type="paragraph" w:styleId="6">
    <w:name w:val="heading 6"/>
    <w:basedOn w:val="a1"/>
    <w:next w:val="a1"/>
    <w:link w:val="60"/>
    <w:qFormat/>
    <w:rsid w:val="00803816"/>
    <w:pPr>
      <w:keepNext/>
      <w:keepLines/>
      <w:numPr>
        <w:ilvl w:val="5"/>
        <w:numId w:val="1"/>
      </w:numPr>
      <w:tabs>
        <w:tab w:val="clear" w:pos="420"/>
        <w:tab w:val="left" w:pos="1152"/>
        <w:tab w:val="left" w:pos="1281"/>
      </w:tabs>
      <w:spacing w:before="120" w:after="120" w:line="300" w:lineRule="auto"/>
      <w:outlineLvl w:val="5"/>
    </w:pPr>
    <w:rPr>
      <w:rFonts w:eastAsia="黑体"/>
      <w:b/>
      <w:bCs/>
      <w:sz w:val="24"/>
    </w:rPr>
  </w:style>
  <w:style w:type="paragraph" w:styleId="7">
    <w:name w:val="heading 7"/>
    <w:basedOn w:val="a1"/>
    <w:next w:val="a1"/>
    <w:link w:val="70"/>
    <w:qFormat/>
    <w:rsid w:val="00803816"/>
    <w:pPr>
      <w:keepNext/>
      <w:keepLines/>
      <w:numPr>
        <w:ilvl w:val="6"/>
        <w:numId w:val="1"/>
      </w:numPr>
      <w:tabs>
        <w:tab w:val="clear" w:pos="420"/>
        <w:tab w:val="left" w:pos="1296"/>
      </w:tabs>
      <w:spacing w:before="240" w:after="64" w:line="320" w:lineRule="auto"/>
      <w:outlineLvl w:val="6"/>
    </w:pPr>
    <w:rPr>
      <w:b/>
      <w:bCs/>
      <w:sz w:val="24"/>
    </w:rPr>
  </w:style>
  <w:style w:type="paragraph" w:styleId="8">
    <w:name w:val="heading 8"/>
    <w:basedOn w:val="a1"/>
    <w:next w:val="a1"/>
    <w:link w:val="80"/>
    <w:qFormat/>
    <w:rsid w:val="00803816"/>
    <w:pPr>
      <w:keepNext/>
      <w:keepLines/>
      <w:numPr>
        <w:ilvl w:val="7"/>
        <w:numId w:val="1"/>
      </w:numPr>
      <w:tabs>
        <w:tab w:val="clear" w:pos="420"/>
        <w:tab w:val="left" w:pos="1440"/>
      </w:tabs>
      <w:spacing w:before="240" w:after="64" w:line="320" w:lineRule="auto"/>
      <w:outlineLvl w:val="7"/>
    </w:pPr>
    <w:rPr>
      <w:rFonts w:eastAsia="黑体"/>
      <w:sz w:val="24"/>
    </w:rPr>
  </w:style>
  <w:style w:type="paragraph" w:styleId="9">
    <w:name w:val="heading 9"/>
    <w:basedOn w:val="a1"/>
    <w:next w:val="a1"/>
    <w:link w:val="90"/>
    <w:qFormat/>
    <w:rsid w:val="00803816"/>
    <w:pPr>
      <w:keepNext/>
      <w:keepLines/>
      <w:numPr>
        <w:ilvl w:val="8"/>
        <w:numId w:val="1"/>
      </w:numPr>
      <w:tabs>
        <w:tab w:val="clear" w:pos="420"/>
        <w:tab w:val="left" w:pos="1584"/>
      </w:tabs>
      <w:spacing w:before="240" w:after="64" w:line="320" w:lineRule="auto"/>
      <w:outlineLvl w:val="8"/>
    </w:pPr>
    <w:rPr>
      <w:rFonts w:eastAsia="黑体"/>
      <w:szCs w:val="21"/>
    </w:rPr>
  </w:style>
  <w:style w:type="character" w:default="1" w:styleId="a2">
    <w:name w:val="Default Paragraph Font"/>
    <w:uiPriority w:val="1"/>
    <w:semiHidden/>
    <w:unhideWhenUsed/>
    <w:rsid w:val="00803816"/>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rsid w:val="00803816"/>
  </w:style>
  <w:style w:type="character" w:customStyle="1" w:styleId="10">
    <w:name w:val="标题 1 字符"/>
    <w:basedOn w:val="a2"/>
    <w:link w:val="1"/>
    <w:qFormat/>
    <w:rsid w:val="00803816"/>
    <w:rPr>
      <w:rFonts w:ascii="Courier New" w:eastAsia="黑体" w:hAnsi="Courier New" w:cs="Times New Roman"/>
      <w:b/>
      <w:bCs/>
      <w:kern w:val="44"/>
      <w:sz w:val="32"/>
      <w:szCs w:val="32"/>
    </w:rPr>
  </w:style>
  <w:style w:type="character" w:customStyle="1" w:styleId="20">
    <w:name w:val="标题 2 字符"/>
    <w:basedOn w:val="a2"/>
    <w:link w:val="2"/>
    <w:qFormat/>
    <w:rsid w:val="00803816"/>
    <w:rPr>
      <w:rFonts w:ascii="Courier New" w:eastAsia="黑体" w:hAnsi="Courier New" w:cs="Times New Roman"/>
      <w:b/>
      <w:bCs/>
      <w:sz w:val="30"/>
      <w:szCs w:val="30"/>
    </w:rPr>
  </w:style>
  <w:style w:type="character" w:customStyle="1" w:styleId="30">
    <w:name w:val="标题 3 字符"/>
    <w:basedOn w:val="a2"/>
    <w:link w:val="3"/>
    <w:qFormat/>
    <w:rsid w:val="00803816"/>
    <w:rPr>
      <w:rFonts w:ascii="Courier New" w:eastAsia="黑体" w:hAnsi="Courier New" w:cs="Times New Roman"/>
      <w:b/>
      <w:bCs/>
      <w:sz w:val="28"/>
      <w:szCs w:val="28"/>
    </w:rPr>
  </w:style>
  <w:style w:type="character" w:customStyle="1" w:styleId="40">
    <w:name w:val="标题 4 字符"/>
    <w:basedOn w:val="a2"/>
    <w:link w:val="4"/>
    <w:qFormat/>
    <w:rsid w:val="00803816"/>
    <w:rPr>
      <w:rFonts w:ascii="Courier New" w:eastAsia="黑体" w:hAnsi="Courier New" w:cs="Times New Roman"/>
      <w:b/>
      <w:bCs/>
      <w:sz w:val="24"/>
      <w:szCs w:val="24"/>
    </w:rPr>
  </w:style>
  <w:style w:type="paragraph" w:styleId="a5">
    <w:name w:val="List Paragraph"/>
    <w:basedOn w:val="a1"/>
    <w:uiPriority w:val="34"/>
    <w:qFormat/>
    <w:rsid w:val="006530C1"/>
    <w:pPr>
      <w:ind w:firstLineChars="200" w:firstLine="420"/>
    </w:pPr>
  </w:style>
  <w:style w:type="table" w:styleId="a6">
    <w:name w:val="Table Grid"/>
    <w:basedOn w:val="a3"/>
    <w:uiPriority w:val="59"/>
    <w:qFormat/>
    <w:rsid w:val="00803816"/>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header"/>
    <w:basedOn w:val="a1"/>
    <w:link w:val="a8"/>
    <w:qFormat/>
    <w:rsid w:val="0080381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2"/>
    <w:link w:val="a7"/>
    <w:qFormat/>
    <w:rsid w:val="00803816"/>
    <w:rPr>
      <w:rFonts w:ascii="Courier New" w:eastAsia="宋体" w:hAnsi="Courier New" w:cs="Times New Roman"/>
      <w:sz w:val="18"/>
      <w:szCs w:val="18"/>
    </w:rPr>
  </w:style>
  <w:style w:type="paragraph" w:styleId="a9">
    <w:name w:val="footer"/>
    <w:basedOn w:val="a1"/>
    <w:link w:val="aa"/>
    <w:qFormat/>
    <w:rsid w:val="00803816"/>
    <w:pPr>
      <w:tabs>
        <w:tab w:val="center" w:pos="4153"/>
        <w:tab w:val="right" w:pos="8306"/>
      </w:tabs>
      <w:snapToGrid w:val="0"/>
      <w:jc w:val="left"/>
    </w:pPr>
    <w:rPr>
      <w:sz w:val="18"/>
      <w:szCs w:val="18"/>
    </w:rPr>
  </w:style>
  <w:style w:type="character" w:customStyle="1" w:styleId="aa">
    <w:name w:val="页脚 字符"/>
    <w:basedOn w:val="a2"/>
    <w:link w:val="a9"/>
    <w:qFormat/>
    <w:rsid w:val="00803816"/>
    <w:rPr>
      <w:rFonts w:ascii="Courier New" w:eastAsia="宋体" w:hAnsi="Courier New" w:cs="Times New Roman"/>
      <w:sz w:val="18"/>
      <w:szCs w:val="18"/>
    </w:rPr>
  </w:style>
  <w:style w:type="character" w:customStyle="1" w:styleId="50">
    <w:name w:val="标题 5 字符"/>
    <w:basedOn w:val="a2"/>
    <w:link w:val="5"/>
    <w:qFormat/>
    <w:rsid w:val="00803816"/>
    <w:rPr>
      <w:rFonts w:ascii="Courier New" w:eastAsia="黑体" w:hAnsi="Courier New" w:cs="Times New Roman"/>
      <w:b/>
      <w:bCs/>
      <w:sz w:val="24"/>
      <w:szCs w:val="28"/>
    </w:rPr>
  </w:style>
  <w:style w:type="character" w:customStyle="1" w:styleId="60">
    <w:name w:val="标题 6 字符"/>
    <w:basedOn w:val="a2"/>
    <w:link w:val="6"/>
    <w:qFormat/>
    <w:rsid w:val="00803816"/>
    <w:rPr>
      <w:rFonts w:ascii="Courier New" w:eastAsia="黑体" w:hAnsi="Courier New" w:cs="Times New Roman"/>
      <w:b/>
      <w:bCs/>
      <w:sz w:val="24"/>
      <w:szCs w:val="24"/>
    </w:rPr>
  </w:style>
  <w:style w:type="character" w:customStyle="1" w:styleId="70">
    <w:name w:val="标题 7 字符"/>
    <w:basedOn w:val="a2"/>
    <w:link w:val="7"/>
    <w:qFormat/>
    <w:rsid w:val="00803816"/>
    <w:rPr>
      <w:rFonts w:ascii="Courier New" w:eastAsia="宋体" w:hAnsi="Courier New" w:cs="Times New Roman"/>
      <w:b/>
      <w:bCs/>
      <w:sz w:val="24"/>
      <w:szCs w:val="24"/>
    </w:rPr>
  </w:style>
  <w:style w:type="character" w:customStyle="1" w:styleId="80">
    <w:name w:val="标题 8 字符"/>
    <w:basedOn w:val="a2"/>
    <w:link w:val="8"/>
    <w:qFormat/>
    <w:rsid w:val="00803816"/>
    <w:rPr>
      <w:rFonts w:ascii="Courier New" w:eastAsia="黑体" w:hAnsi="Courier New" w:cs="Times New Roman"/>
      <w:sz w:val="24"/>
      <w:szCs w:val="24"/>
    </w:rPr>
  </w:style>
  <w:style w:type="character" w:customStyle="1" w:styleId="90">
    <w:name w:val="标题 9 字符"/>
    <w:basedOn w:val="a2"/>
    <w:link w:val="9"/>
    <w:qFormat/>
    <w:rsid w:val="00803816"/>
    <w:rPr>
      <w:rFonts w:ascii="Courier New" w:eastAsia="黑体" w:hAnsi="Courier New" w:cs="Times New Roman"/>
      <w:szCs w:val="21"/>
    </w:rPr>
  </w:style>
  <w:style w:type="paragraph" w:styleId="ab">
    <w:name w:val="caption"/>
    <w:basedOn w:val="a1"/>
    <w:next w:val="a1"/>
    <w:qFormat/>
    <w:rsid w:val="00803816"/>
    <w:rPr>
      <w:rFonts w:ascii="Arial" w:eastAsia="黑体" w:hAnsi="Arial" w:cs="Arial"/>
      <w:sz w:val="20"/>
      <w:szCs w:val="20"/>
    </w:rPr>
  </w:style>
  <w:style w:type="paragraph" w:styleId="ac">
    <w:name w:val="Document Map"/>
    <w:basedOn w:val="a1"/>
    <w:link w:val="ad"/>
    <w:uiPriority w:val="99"/>
    <w:unhideWhenUsed/>
    <w:qFormat/>
    <w:rsid w:val="00803816"/>
    <w:rPr>
      <w:rFonts w:ascii="宋体"/>
      <w:sz w:val="18"/>
      <w:szCs w:val="18"/>
    </w:rPr>
  </w:style>
  <w:style w:type="character" w:customStyle="1" w:styleId="ad">
    <w:name w:val="文档结构图 字符"/>
    <w:basedOn w:val="a2"/>
    <w:link w:val="ac"/>
    <w:uiPriority w:val="99"/>
    <w:qFormat/>
    <w:rsid w:val="00803816"/>
    <w:rPr>
      <w:rFonts w:ascii="宋体" w:eastAsia="宋体" w:hAnsi="Courier New" w:cs="Times New Roman"/>
      <w:sz w:val="18"/>
      <w:szCs w:val="18"/>
    </w:rPr>
  </w:style>
  <w:style w:type="paragraph" w:styleId="TOC3">
    <w:name w:val="toc 3"/>
    <w:basedOn w:val="a1"/>
    <w:next w:val="a1"/>
    <w:semiHidden/>
    <w:qFormat/>
    <w:rsid w:val="00803816"/>
    <w:pPr>
      <w:ind w:left="420"/>
      <w:jc w:val="left"/>
    </w:pPr>
    <w:rPr>
      <w:i/>
      <w:iCs/>
      <w:sz w:val="20"/>
      <w:szCs w:val="20"/>
    </w:rPr>
  </w:style>
  <w:style w:type="paragraph" w:styleId="ae">
    <w:name w:val="Balloon Text"/>
    <w:basedOn w:val="a1"/>
    <w:link w:val="af"/>
    <w:uiPriority w:val="99"/>
    <w:unhideWhenUsed/>
    <w:qFormat/>
    <w:rsid w:val="00803816"/>
    <w:rPr>
      <w:sz w:val="18"/>
      <w:szCs w:val="18"/>
    </w:rPr>
  </w:style>
  <w:style w:type="character" w:customStyle="1" w:styleId="af">
    <w:name w:val="批注框文本 字符"/>
    <w:basedOn w:val="a2"/>
    <w:link w:val="ae"/>
    <w:uiPriority w:val="99"/>
    <w:qFormat/>
    <w:rsid w:val="00803816"/>
    <w:rPr>
      <w:rFonts w:ascii="Courier New" w:eastAsia="宋体" w:hAnsi="Courier New" w:cs="Times New Roman"/>
      <w:sz w:val="18"/>
      <w:szCs w:val="18"/>
    </w:rPr>
  </w:style>
  <w:style w:type="paragraph" w:styleId="TOC1">
    <w:name w:val="toc 1"/>
    <w:basedOn w:val="a1"/>
    <w:next w:val="a1"/>
    <w:semiHidden/>
    <w:qFormat/>
    <w:rsid w:val="00803816"/>
    <w:pPr>
      <w:spacing w:before="120" w:after="120"/>
      <w:jc w:val="left"/>
    </w:pPr>
    <w:rPr>
      <w:b/>
      <w:bCs/>
      <w:caps/>
      <w:sz w:val="20"/>
      <w:szCs w:val="20"/>
    </w:rPr>
  </w:style>
  <w:style w:type="paragraph" w:styleId="TOC2">
    <w:name w:val="toc 2"/>
    <w:basedOn w:val="a1"/>
    <w:next w:val="a1"/>
    <w:semiHidden/>
    <w:qFormat/>
    <w:rsid w:val="00803816"/>
    <w:pPr>
      <w:ind w:left="210"/>
      <w:jc w:val="left"/>
    </w:pPr>
    <w:rPr>
      <w:smallCaps/>
      <w:sz w:val="20"/>
      <w:szCs w:val="20"/>
    </w:rPr>
  </w:style>
  <w:style w:type="paragraph" w:styleId="HTML">
    <w:name w:val="HTML Preformatted"/>
    <w:basedOn w:val="a1"/>
    <w:link w:val="HTML0"/>
    <w:uiPriority w:val="99"/>
    <w:unhideWhenUsed/>
    <w:qFormat/>
    <w:rsid w:val="008038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2"/>
    <w:link w:val="HTML"/>
    <w:uiPriority w:val="99"/>
    <w:qFormat/>
    <w:rsid w:val="00803816"/>
    <w:rPr>
      <w:rFonts w:ascii="宋体" w:eastAsia="宋体" w:hAnsi="宋体" w:cs="宋体"/>
      <w:kern w:val="0"/>
      <w:sz w:val="24"/>
      <w:szCs w:val="24"/>
    </w:rPr>
  </w:style>
  <w:style w:type="paragraph" w:styleId="af0">
    <w:name w:val="Normal (Web)"/>
    <w:basedOn w:val="a1"/>
    <w:uiPriority w:val="99"/>
    <w:unhideWhenUsed/>
    <w:qFormat/>
    <w:rsid w:val="00803816"/>
    <w:pPr>
      <w:widowControl/>
      <w:spacing w:before="100" w:beforeAutospacing="1" w:after="100" w:afterAutospacing="1"/>
      <w:jc w:val="left"/>
    </w:pPr>
    <w:rPr>
      <w:rFonts w:ascii="宋体" w:hAnsi="宋体" w:cs="宋体"/>
      <w:kern w:val="0"/>
      <w:sz w:val="24"/>
    </w:rPr>
  </w:style>
  <w:style w:type="paragraph" w:styleId="af1">
    <w:name w:val="Title"/>
    <w:basedOn w:val="a1"/>
    <w:next w:val="a1"/>
    <w:link w:val="af2"/>
    <w:uiPriority w:val="10"/>
    <w:qFormat/>
    <w:rsid w:val="00803816"/>
    <w:pPr>
      <w:spacing w:before="240" w:after="60"/>
      <w:jc w:val="center"/>
      <w:outlineLvl w:val="0"/>
    </w:pPr>
    <w:rPr>
      <w:b/>
      <w:bCs/>
      <w:sz w:val="32"/>
      <w:szCs w:val="32"/>
    </w:rPr>
  </w:style>
  <w:style w:type="character" w:customStyle="1" w:styleId="af2">
    <w:name w:val="标题 字符"/>
    <w:basedOn w:val="a2"/>
    <w:link w:val="af1"/>
    <w:uiPriority w:val="10"/>
    <w:qFormat/>
    <w:rsid w:val="00803816"/>
    <w:rPr>
      <w:rFonts w:ascii="Courier New" w:eastAsia="宋体" w:hAnsi="Courier New" w:cs="Times New Roman"/>
      <w:b/>
      <w:bCs/>
      <w:sz w:val="32"/>
      <w:szCs w:val="32"/>
    </w:rPr>
  </w:style>
  <w:style w:type="character" w:styleId="af3">
    <w:name w:val="page number"/>
    <w:basedOn w:val="a2"/>
    <w:qFormat/>
    <w:rsid w:val="00803816"/>
  </w:style>
  <w:style w:type="character" w:styleId="af4">
    <w:name w:val="FollowedHyperlink"/>
    <w:basedOn w:val="a2"/>
    <w:qFormat/>
    <w:rsid w:val="00803816"/>
    <w:rPr>
      <w:color w:val="800080"/>
      <w:u w:val="single"/>
    </w:rPr>
  </w:style>
  <w:style w:type="character" w:styleId="af5">
    <w:name w:val="Hyperlink"/>
    <w:basedOn w:val="a2"/>
    <w:qFormat/>
    <w:rsid w:val="00803816"/>
    <w:rPr>
      <w:color w:val="0000FF"/>
      <w:u w:val="none"/>
    </w:rPr>
  </w:style>
  <w:style w:type="paragraph" w:customStyle="1" w:styleId="AltM">
    <w:name w:val="Alt+M_表内文字（居中）"/>
    <w:basedOn w:val="a1"/>
    <w:qFormat/>
    <w:rsid w:val="00803816"/>
    <w:pPr>
      <w:spacing w:line="300" w:lineRule="auto"/>
      <w:jc w:val="center"/>
    </w:pPr>
    <w:rPr>
      <w:rFonts w:cs="宋体"/>
      <w:szCs w:val="20"/>
    </w:rPr>
  </w:style>
  <w:style w:type="paragraph" w:customStyle="1" w:styleId="af6">
    <w:name w:val="代码"/>
    <w:link w:val="af7"/>
    <w:qFormat/>
    <w:rsid w:val="00803816"/>
    <w:rPr>
      <w:rFonts w:ascii="Calibri" w:eastAsia="宋体" w:hAnsi="Calibri" w:cs="Times New Roman"/>
      <w:color w:val="FF0000"/>
      <w:kern w:val="0"/>
      <w:sz w:val="20"/>
      <w:szCs w:val="20"/>
    </w:rPr>
  </w:style>
  <w:style w:type="paragraph" w:customStyle="1" w:styleId="af8">
    <w:name w:val="封面（文件名称）"/>
    <w:basedOn w:val="a1"/>
    <w:qFormat/>
    <w:rsid w:val="00803816"/>
    <w:pPr>
      <w:spacing w:line="300" w:lineRule="auto"/>
      <w:jc w:val="center"/>
    </w:pPr>
    <w:rPr>
      <w:rFonts w:eastAsia="黑体" w:cs="宋体"/>
      <w:b/>
      <w:bCs/>
      <w:sz w:val="60"/>
      <w:szCs w:val="60"/>
    </w:rPr>
  </w:style>
  <w:style w:type="paragraph" w:customStyle="1" w:styleId="af9">
    <w:name w:val="目录"/>
    <w:basedOn w:val="a1"/>
    <w:qFormat/>
    <w:rsid w:val="00803816"/>
    <w:pPr>
      <w:spacing w:beforeLines="50" w:afterLines="50" w:line="300" w:lineRule="auto"/>
      <w:jc w:val="center"/>
    </w:pPr>
    <w:rPr>
      <w:rFonts w:ascii="宋体" w:hAnsi="宋体" w:cs="宋体"/>
      <w:b/>
      <w:bCs/>
      <w:sz w:val="32"/>
      <w:szCs w:val="20"/>
    </w:rPr>
  </w:style>
  <w:style w:type="paragraph" w:customStyle="1" w:styleId="afa">
    <w:name w:val="封面（编制、审核、批准）"/>
    <w:basedOn w:val="a1"/>
    <w:qFormat/>
    <w:rsid w:val="00803816"/>
    <w:pPr>
      <w:spacing w:before="156" w:after="156" w:line="360" w:lineRule="auto"/>
      <w:jc w:val="center"/>
    </w:pPr>
    <w:rPr>
      <w:rFonts w:ascii="宋体" w:eastAsia="黑体" w:cs="宋体"/>
      <w:b/>
      <w:bCs/>
      <w:sz w:val="36"/>
      <w:szCs w:val="32"/>
    </w:rPr>
  </w:style>
  <w:style w:type="paragraph" w:customStyle="1" w:styleId="afb">
    <w:name w:val="封面（项目名称）"/>
    <w:basedOn w:val="a1"/>
    <w:qFormat/>
    <w:rsid w:val="00803816"/>
    <w:pPr>
      <w:spacing w:beforeLines="50" w:afterLines="50" w:line="300" w:lineRule="auto"/>
      <w:jc w:val="center"/>
    </w:pPr>
    <w:rPr>
      <w:rFonts w:eastAsia="黑体" w:cs="宋体"/>
      <w:b/>
      <w:bCs/>
      <w:sz w:val="48"/>
      <w:szCs w:val="20"/>
    </w:rPr>
  </w:style>
  <w:style w:type="paragraph" w:customStyle="1" w:styleId="AltL">
    <w:name w:val="Alt+L表内文字（左对齐）"/>
    <w:basedOn w:val="AltM"/>
    <w:link w:val="AltLChar"/>
    <w:qFormat/>
    <w:rsid w:val="00803816"/>
    <w:pPr>
      <w:tabs>
        <w:tab w:val="left" w:pos="828"/>
        <w:tab w:val="left" w:pos="1845"/>
      </w:tabs>
      <w:jc w:val="left"/>
    </w:pPr>
  </w:style>
  <w:style w:type="paragraph" w:customStyle="1" w:styleId="a0">
    <w:name w:val="二级标号"/>
    <w:basedOn w:val="a1"/>
    <w:link w:val="Char"/>
    <w:qFormat/>
    <w:rsid w:val="00803816"/>
    <w:pPr>
      <w:numPr>
        <w:ilvl w:val="1"/>
        <w:numId w:val="2"/>
      </w:numPr>
      <w:spacing w:line="300" w:lineRule="auto"/>
    </w:pPr>
    <w:rPr>
      <w:rFonts w:cs="宋体"/>
      <w:sz w:val="24"/>
    </w:rPr>
  </w:style>
  <w:style w:type="character" w:customStyle="1" w:styleId="af7">
    <w:name w:val="代码 字符"/>
    <w:link w:val="af6"/>
    <w:qFormat/>
    <w:rsid w:val="00803816"/>
    <w:rPr>
      <w:rFonts w:ascii="Calibri" w:eastAsia="宋体" w:hAnsi="Calibri" w:cs="Times New Roman"/>
      <w:color w:val="FF0000"/>
      <w:kern w:val="0"/>
      <w:sz w:val="20"/>
      <w:szCs w:val="20"/>
    </w:rPr>
  </w:style>
  <w:style w:type="character" w:customStyle="1" w:styleId="Char">
    <w:name w:val="二级标号 Char"/>
    <w:basedOn w:val="a2"/>
    <w:link w:val="a0"/>
    <w:qFormat/>
    <w:rsid w:val="00803816"/>
    <w:rPr>
      <w:rFonts w:ascii="Courier New" w:eastAsia="宋体" w:hAnsi="Courier New" w:cs="宋体"/>
      <w:sz w:val="24"/>
      <w:szCs w:val="24"/>
    </w:rPr>
  </w:style>
  <w:style w:type="character" w:customStyle="1" w:styleId="AltLChar">
    <w:name w:val="Alt+L表内文字（左对齐） Char"/>
    <w:basedOn w:val="a2"/>
    <w:link w:val="AltL"/>
    <w:qFormat/>
    <w:rsid w:val="00803816"/>
    <w:rPr>
      <w:rFonts w:ascii="Courier New" w:eastAsia="宋体" w:hAnsi="Courier New" w:cs="宋体"/>
      <w:szCs w:val="20"/>
    </w:rPr>
  </w:style>
  <w:style w:type="character" w:customStyle="1" w:styleId="11">
    <w:name w:val="未处理的提及1"/>
    <w:basedOn w:val="a2"/>
    <w:uiPriority w:val="99"/>
    <w:unhideWhenUsed/>
    <w:qFormat/>
    <w:rsid w:val="00803816"/>
    <w:rPr>
      <w:color w:val="808080"/>
      <w:shd w:val="clear" w:color="auto" w:fill="E6E6E6"/>
    </w:rPr>
  </w:style>
  <w:style w:type="character" w:styleId="afc">
    <w:name w:val="Unresolved Mention"/>
    <w:basedOn w:val="a2"/>
    <w:uiPriority w:val="99"/>
    <w:semiHidden/>
    <w:unhideWhenUsed/>
    <w:rsid w:val="00B24841"/>
    <w:rPr>
      <w:color w:val="605E5C"/>
      <w:shd w:val="clear" w:color="auto" w:fill="E1DFDD"/>
    </w:rPr>
  </w:style>
  <w:style w:type="paragraph" w:styleId="a">
    <w:name w:val="List Bullet"/>
    <w:basedOn w:val="a1"/>
    <w:uiPriority w:val="99"/>
    <w:unhideWhenUsed/>
    <w:rsid w:val="00281F0F"/>
    <w:pPr>
      <w:numPr>
        <w:numId w:val="3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377792">
      <w:bodyDiv w:val="1"/>
      <w:marLeft w:val="0"/>
      <w:marRight w:val="0"/>
      <w:marTop w:val="0"/>
      <w:marBottom w:val="0"/>
      <w:divBdr>
        <w:top w:val="none" w:sz="0" w:space="0" w:color="auto"/>
        <w:left w:val="none" w:sz="0" w:space="0" w:color="auto"/>
        <w:bottom w:val="none" w:sz="0" w:space="0" w:color="auto"/>
        <w:right w:val="none" w:sz="0" w:space="0" w:color="auto"/>
      </w:divBdr>
    </w:div>
    <w:div w:id="687295759">
      <w:bodyDiv w:val="1"/>
      <w:marLeft w:val="0"/>
      <w:marRight w:val="0"/>
      <w:marTop w:val="0"/>
      <w:marBottom w:val="0"/>
      <w:divBdr>
        <w:top w:val="none" w:sz="0" w:space="0" w:color="auto"/>
        <w:left w:val="none" w:sz="0" w:space="0" w:color="auto"/>
        <w:bottom w:val="none" w:sz="0" w:space="0" w:color="auto"/>
        <w:right w:val="none" w:sz="0" w:space="0" w:color="auto"/>
      </w:divBdr>
    </w:div>
    <w:div w:id="1313556106">
      <w:bodyDiv w:val="1"/>
      <w:marLeft w:val="0"/>
      <w:marRight w:val="0"/>
      <w:marTop w:val="0"/>
      <w:marBottom w:val="0"/>
      <w:divBdr>
        <w:top w:val="none" w:sz="0" w:space="0" w:color="auto"/>
        <w:left w:val="none" w:sz="0" w:space="0" w:color="auto"/>
        <w:bottom w:val="none" w:sz="0" w:space="0" w:color="auto"/>
        <w:right w:val="none" w:sz="0" w:space="0" w:color="auto"/>
      </w:divBdr>
    </w:div>
    <w:div w:id="1662198462">
      <w:bodyDiv w:val="1"/>
      <w:marLeft w:val="0"/>
      <w:marRight w:val="0"/>
      <w:marTop w:val="0"/>
      <w:marBottom w:val="0"/>
      <w:divBdr>
        <w:top w:val="none" w:sz="0" w:space="0" w:color="auto"/>
        <w:left w:val="none" w:sz="0" w:space="0" w:color="auto"/>
        <w:bottom w:val="none" w:sz="0" w:space="0" w:color="auto"/>
        <w:right w:val="none" w:sz="0" w:space="0" w:color="auto"/>
      </w:divBdr>
    </w:div>
    <w:div w:id="193508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ycms.flow/" TargetMode="External"/><Relationship Id="rId117" Type="http://schemas.openxmlformats.org/officeDocument/2006/relationships/theme" Target="theme/theme1.xml"/><Relationship Id="rId21"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xueyuanjun.com/post/9694" TargetMode="External"/><Relationship Id="rId63" Type="http://schemas.openxmlformats.org/officeDocument/2006/relationships/hyperlink" Target="https://www.jianshu.com/p/9432f6e980c1" TargetMode="External"/><Relationship Id="rId68" Type="http://schemas.openxmlformats.org/officeDocument/2006/relationships/hyperlink" Target="https://www.jianshu.com/p/a53351b6810a" TargetMode="External"/><Relationship Id="rId84" Type="http://schemas.openxmlformats.org/officeDocument/2006/relationships/hyperlink" Target="http://lightcms.bituier.com/admin/login" TargetMode="External"/><Relationship Id="rId89" Type="http://schemas.openxmlformats.org/officeDocument/2006/relationships/image" Target="media/image30.png"/><Relationship Id="rId112" Type="http://schemas.openxmlformats.org/officeDocument/2006/relationships/image" Target="media/image45.png"/><Relationship Id="rId16" Type="http://schemas.openxmlformats.org/officeDocument/2006/relationships/hyperlink" Target="https://github.com/laravel/laravel/releases/tag/v7.3.0" TargetMode="External"/><Relationship Id="rId107" Type="http://schemas.openxmlformats.org/officeDocument/2006/relationships/image" Target="media/image42.png"/><Relationship Id="rId11" Type="http://schemas.openxmlformats.org/officeDocument/2006/relationships/hyperlink" Target="https://packagist.org/packages/laravel/framework" TargetMode="External"/><Relationship Id="rId24" Type="http://schemas.openxmlformats.org/officeDocument/2006/relationships/image" Target="media/image9.emf"/><Relationship Id="rId32" Type="http://schemas.openxmlformats.org/officeDocument/2006/relationships/hyperlink" Target="https://packagist.org/packages/barryvdh/laravel-ide-helper" TargetMode="External"/><Relationship Id="rId37" Type="http://schemas.openxmlformats.org/officeDocument/2006/relationships/hyperlink" Target="https://packagist.org/packages/barryvdh/laravel-debugbar" TargetMode="External"/><Relationship Id="rId40" Type="http://schemas.openxmlformats.org/officeDocument/2006/relationships/hyperlink" Target="https://packagist.org/packages/gregwar/captcha" TargetMode="External"/><Relationship Id="rId45" Type="http://schemas.openxmlformats.org/officeDocument/2006/relationships/image" Target="media/image17.png"/><Relationship Id="rId53" Type="http://schemas.openxmlformats.org/officeDocument/2006/relationships/hyperlink" Target="http://www.mycms.flow/here" TargetMode="External"/><Relationship Id="rId58" Type="http://schemas.openxmlformats.org/officeDocument/2006/relationships/image" Target="media/image23.png"/><Relationship Id="rId66" Type="http://schemas.openxmlformats.org/officeDocument/2006/relationships/image" Target="media/image28.png"/><Relationship Id="rId74" Type="http://schemas.openxmlformats.org/officeDocument/2006/relationships/hyperlink" Target="https://www.kancloud.cn/wanglelecc/laracms/" TargetMode="External"/><Relationship Id="rId79" Type="http://schemas.openxmlformats.org/officeDocument/2006/relationships/hyperlink" Target="https://wslmf.com/522.html" TargetMode="External"/><Relationship Id="rId87" Type="http://schemas.openxmlformats.org/officeDocument/2006/relationships/hyperlink" Target="https://www.sixstaredu.com/laravel/index.html" TargetMode="External"/><Relationship Id="rId102" Type="http://schemas.openxmlformats.org/officeDocument/2006/relationships/image" Target="media/image39.png"/><Relationship Id="rId110" Type="http://schemas.openxmlformats.org/officeDocument/2006/relationships/hyperlink" Target="http://www.blog.io/home" TargetMode="External"/><Relationship Id="rId115" Type="http://schemas.openxmlformats.org/officeDocument/2006/relationships/hyperlink" Target="https://github.com/Laravelium/laravel-sitemap" TargetMode="External"/><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hyperlink" Target="https://segmentfault.com/a/1190000018801955" TargetMode="External"/><Relationship Id="rId90" Type="http://schemas.openxmlformats.org/officeDocument/2006/relationships/image" Target="media/image31.emf"/><Relationship Id="rId95" Type="http://schemas.openxmlformats.org/officeDocument/2006/relationships/hyperlink" Target="https://pecl.php.net/package/redis/5.3.1/windows" TargetMode="External"/><Relationship Id="rId19" Type="http://schemas.openxmlformats.org/officeDocument/2006/relationships/image" Target="media/image4.png"/><Relationship Id="rId14" Type="http://schemas.openxmlformats.org/officeDocument/2006/relationships/hyperlink" Target="https://packagist.org/packages/laravel/framework"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laradock-docs.linganmin.cn/" TargetMode="External"/><Relationship Id="rId35" Type="http://schemas.openxmlformats.org/officeDocument/2006/relationships/hyperlink" Target="https://github.com/barryvdh/laravel-ide-helper" TargetMode="External"/><Relationship Id="rId43" Type="http://schemas.openxmlformats.org/officeDocument/2006/relationships/image" Target="media/image15.png"/><Relationship Id="rId48" Type="http://schemas.openxmlformats.org/officeDocument/2006/relationships/hyperlink" Target="https://www.cnblogs.com/Richard-Tang/p/11150892.html" TargetMode="External"/><Relationship Id="rId56" Type="http://schemas.openxmlformats.org/officeDocument/2006/relationships/image" Target="media/image21.png"/><Relationship Id="rId64" Type="http://schemas.openxmlformats.org/officeDocument/2006/relationships/hyperlink" Target="https://www.cnblogs.com/it-3327/p/11794804.html" TargetMode="External"/><Relationship Id="rId69" Type="http://schemas.openxmlformats.org/officeDocument/2006/relationships/hyperlink" Target="https://segmentfault.com/a/1190000010437630" TargetMode="External"/><Relationship Id="rId77" Type="http://schemas.openxmlformats.org/officeDocument/2006/relationships/hyperlink" Target="https://wslmf.com/post/319.html" TargetMode="External"/><Relationship Id="rId100" Type="http://schemas.openxmlformats.org/officeDocument/2006/relationships/hyperlink" Target="https://www.jianshu.com/p/d359e67fab91" TargetMode="External"/><Relationship Id="rId105" Type="http://schemas.openxmlformats.org/officeDocument/2006/relationships/hyperlink" Target="https://www.layui.com/" TargetMode="External"/><Relationship Id="rId113" Type="http://schemas.openxmlformats.org/officeDocument/2006/relationships/hyperlink" Target="http://www.blog.io/login" TargetMode="External"/><Relationship Id="rId8" Type="http://schemas.openxmlformats.org/officeDocument/2006/relationships/hyperlink" Target="https://laravel.com/docs" TargetMode="External"/><Relationship Id="rId51" Type="http://schemas.openxmlformats.org/officeDocument/2006/relationships/hyperlink" Target="http://www.mycms.flow/hello" TargetMode="External"/><Relationship Id="rId72" Type="http://schemas.openxmlformats.org/officeDocument/2006/relationships/hyperlink" Target="https://learnku.com/articles/35597" TargetMode="External"/><Relationship Id="rId80" Type="http://schemas.openxmlformats.org/officeDocument/2006/relationships/hyperlink" Target="https://gitee.com/wslmf/eqcms" TargetMode="External"/><Relationship Id="rId85" Type="http://schemas.openxmlformats.org/officeDocument/2006/relationships/hyperlink" Target="https://xueyuanjun.com/" TargetMode="External"/><Relationship Id="rId93" Type="http://schemas.openxmlformats.org/officeDocument/2006/relationships/hyperlink" Target="https://pecl.php.net/package/redis" TargetMode="External"/><Relationship Id="rId98"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yperlink" Target="https://learnku.com/docs/study-laravel/1" TargetMode="External"/><Relationship Id="rId17" Type="http://schemas.openxmlformats.org/officeDocument/2006/relationships/image" Target="media/image2.png"/><Relationship Id="rId25" Type="http://schemas.openxmlformats.org/officeDocument/2006/relationships/oleObject" Target="embeddings/oleObject1.bin"/><Relationship Id="rId33" Type="http://schemas.openxmlformats.org/officeDocument/2006/relationships/image" Target="media/image12.png"/><Relationship Id="rId38" Type="http://schemas.openxmlformats.org/officeDocument/2006/relationships/image" Target="media/image13.png"/><Relationship Id="rId46" Type="http://schemas.openxmlformats.org/officeDocument/2006/relationships/image" Target="media/image18.png"/><Relationship Id="rId59" Type="http://schemas.openxmlformats.org/officeDocument/2006/relationships/image" Target="media/image24.png"/><Relationship Id="rId67" Type="http://schemas.openxmlformats.org/officeDocument/2006/relationships/hyperlink" Target="https://www.jianshu.com/p/3371666b7880" TargetMode="External"/><Relationship Id="rId103" Type="http://schemas.openxmlformats.org/officeDocument/2006/relationships/image" Target="media/image40.png"/><Relationship Id="rId108" Type="http://schemas.openxmlformats.org/officeDocument/2006/relationships/image" Target="media/image43.png"/><Relationship Id="rId11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baijunyao.com/article/222" TargetMode="External"/><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hyperlink" Target="http://www.bcty365.com/content-153-5885-1.html" TargetMode="External"/><Relationship Id="rId75" Type="http://schemas.openxmlformats.org/officeDocument/2006/relationships/hyperlink" Target="https://www.laracms.cn/" TargetMode="External"/><Relationship Id="rId83" Type="http://schemas.openxmlformats.org/officeDocument/2006/relationships/hyperlink" Target="https://github.com/eddy8/lightCMS" TargetMode="External"/><Relationship Id="rId88" Type="http://schemas.openxmlformats.org/officeDocument/2006/relationships/image" Target="media/image29.png"/><Relationship Id="rId91" Type="http://schemas.openxmlformats.org/officeDocument/2006/relationships/oleObject" Target="embeddings/oleObject2.bin"/><Relationship Id="rId96" Type="http://schemas.openxmlformats.org/officeDocument/2006/relationships/image" Target="media/image34.png"/><Relationship Id="rId111"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www.mycms.flow/laravel-version" TargetMode="External"/><Relationship Id="rId36" Type="http://schemas.openxmlformats.org/officeDocument/2006/relationships/hyperlink" Target="https://laravel-news.com/laravel-debugbar" TargetMode="External"/><Relationship Id="rId49" Type="http://schemas.openxmlformats.org/officeDocument/2006/relationships/hyperlink" Target="https://xueyuanjun.com/post/9661.html" TargetMode="External"/><Relationship Id="rId57" Type="http://schemas.openxmlformats.org/officeDocument/2006/relationships/image" Target="media/image22.png"/><Relationship Id="rId106" Type="http://schemas.openxmlformats.org/officeDocument/2006/relationships/hyperlink" Target="https://res.layui.com/static/download/layui/layui-v2.5.6.zip?v=2" TargetMode="External"/><Relationship Id="rId114" Type="http://schemas.openxmlformats.org/officeDocument/2006/relationships/image" Target="media/image46.png"/><Relationship Id="rId10" Type="http://schemas.openxmlformats.org/officeDocument/2006/relationships/hyperlink" Target="https://packagist.org/" TargetMode="External"/><Relationship Id="rId31" Type="http://schemas.openxmlformats.org/officeDocument/2006/relationships/hyperlink" Target="https://learnku.com/articles/15197/laradock-portal-configuration" TargetMode="External"/><Relationship Id="rId44" Type="http://schemas.openxmlformats.org/officeDocument/2006/relationships/image" Target="media/image16.png"/><Relationship Id="rId52" Type="http://schemas.openxmlformats.org/officeDocument/2006/relationships/image" Target="media/image19.png"/><Relationship Id="rId60" Type="http://schemas.openxmlformats.org/officeDocument/2006/relationships/image" Target="media/image25.png"/><Relationship Id="rId65" Type="http://schemas.openxmlformats.org/officeDocument/2006/relationships/hyperlink" Target="https://www.jianshu.com/p/4b195e5f241b" TargetMode="External"/><Relationship Id="rId73" Type="http://schemas.openxmlformats.org/officeDocument/2006/relationships/hyperlink" Target="https://github.com/wanglelecc/laracms" TargetMode="External"/><Relationship Id="rId78" Type="http://schemas.openxmlformats.org/officeDocument/2006/relationships/hyperlink" Target="https://github.com/Mengfanpro/kkcms" TargetMode="External"/><Relationship Id="rId81" Type="http://schemas.openxmlformats.org/officeDocument/2006/relationships/hyperlink" Target="https://wslmf.com/post/529.html" TargetMode="External"/><Relationship Id="rId86" Type="http://schemas.openxmlformats.org/officeDocument/2006/relationships/hyperlink" Target="https://github.com/laravel/laravel" TargetMode="External"/><Relationship Id="rId94" Type="http://schemas.openxmlformats.org/officeDocument/2006/relationships/image" Target="media/image33.png"/><Relationship Id="rId99" Type="http://schemas.openxmlformats.org/officeDocument/2006/relationships/image" Target="media/image37.png"/><Relationship Id="rId101"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learnku.com/docs/laravel" TargetMode="External"/><Relationship Id="rId13" Type="http://schemas.openxmlformats.org/officeDocument/2006/relationships/hyperlink" Target="https://learnku.com/laravel/wikis" TargetMode="External"/><Relationship Id="rId18" Type="http://schemas.openxmlformats.org/officeDocument/2006/relationships/image" Target="media/image3.png"/><Relationship Id="rId39" Type="http://schemas.openxmlformats.org/officeDocument/2006/relationships/hyperlink" Target="https://github.com/overtrue/laravel-pinyin" TargetMode="External"/><Relationship Id="rId109" Type="http://schemas.openxmlformats.org/officeDocument/2006/relationships/hyperlink" Target="https://laravel.com/docs/7.x/authentication" TargetMode="External"/><Relationship Id="rId34" Type="http://schemas.openxmlformats.org/officeDocument/2006/relationships/hyperlink" Target="https://learnku.com/articles/10172/laravel-super-good-code-prompt-tool-laravel-ide-helper" TargetMode="External"/><Relationship Id="rId50" Type="http://schemas.openxmlformats.org/officeDocument/2006/relationships/hyperlink" Target="http://www.mycms.flow/user/orange" TargetMode="External"/><Relationship Id="rId55" Type="http://schemas.openxmlformats.org/officeDocument/2006/relationships/hyperlink" Target="http://www.mycms.flow/here" TargetMode="External"/><Relationship Id="rId76" Type="http://schemas.openxmlformats.org/officeDocument/2006/relationships/hyperlink" Target="https://www.56br.com/" TargetMode="External"/><Relationship Id="rId97" Type="http://schemas.openxmlformats.org/officeDocument/2006/relationships/image" Target="media/image35.png"/><Relationship Id="rId104" Type="http://schemas.openxmlformats.org/officeDocument/2006/relationships/image" Target="media/image41.png"/><Relationship Id="rId7" Type="http://schemas.openxmlformats.org/officeDocument/2006/relationships/hyperlink" Target="https://laravel.com/" TargetMode="External"/><Relationship Id="rId71" Type="http://schemas.openxmlformats.org/officeDocument/2006/relationships/hyperlink" Target="https://learnku.com/laravel/t/43651" TargetMode="External"/><Relationship Id="rId92"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3258;&#23450;&#20041;%20Office%20&#27169;&#26495;\&#31354;&#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空写作模板.dotx</Template>
  <TotalTime>5188</TotalTime>
  <Pages>109</Pages>
  <Words>14104</Words>
  <Characters>80398</Characters>
  <Application>Microsoft Office Word</Application>
  <DocSecurity>0</DocSecurity>
  <Lines>669</Lines>
  <Paragraphs>188</Paragraphs>
  <ScaleCrop>false</ScaleCrop>
  <Company>P R C</Company>
  <LinksUpToDate>false</LinksUpToDate>
  <CharactersWithSpaces>94314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1936</cp:revision>
  <dcterms:created xsi:type="dcterms:W3CDTF">2020-05-21T01:59:00Z</dcterms:created>
  <dcterms:modified xsi:type="dcterms:W3CDTF">2020-07-30T09:50:00Z</dcterms:modified>
</cp:coreProperties>
</file>